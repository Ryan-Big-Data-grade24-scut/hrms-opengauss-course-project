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FEEA6" w14:textId="35D35383" w:rsidR="00002A67" w:rsidRPr="00930935" w:rsidRDefault="00002A67" w:rsidP="006F6CFB">
      <w:pPr>
        <w:pStyle w:val="59"/>
        <w:rPr>
          <w:rFonts w:cs="Huawei Sans"/>
        </w:rPr>
      </w:pPr>
    </w:p>
    <w:p w14:paraId="07379026" w14:textId="77777777" w:rsidR="00002A67" w:rsidRPr="00930935" w:rsidRDefault="00002A67" w:rsidP="006F6CFB">
      <w:pPr>
        <w:pStyle w:val="59"/>
        <w:rPr>
          <w:rFonts w:cs="Huawei Sans"/>
        </w:rPr>
      </w:pPr>
    </w:p>
    <w:p w14:paraId="464137E2" w14:textId="31FE657E" w:rsidR="009A50FD" w:rsidRPr="00930935" w:rsidRDefault="004B6496" w:rsidP="009A50FD">
      <w:pPr>
        <w:pStyle w:val="Cover2"/>
        <w:rPr>
          <w:rFonts w:ascii="Huawei Sans" w:eastAsia="方正兰亭黑简体" w:hAnsi="Huawei Sans" w:cs="Huawei Sans"/>
          <w:sz w:val="72"/>
          <w:szCs w:val="72"/>
          <w:lang w:eastAsia="zh-CN"/>
        </w:rPr>
      </w:pPr>
      <w:r w:rsidRPr="00930935">
        <w:rPr>
          <w:rFonts w:ascii="Huawei Sans" w:eastAsia="方正兰亭黑简体" w:hAnsi="Huawei Sans" w:cs="Huawei Sans"/>
          <w:lang w:eastAsia="zh-CN"/>
        </w:rPr>
        <w:t xml:space="preserve"> </w:t>
      </w:r>
      <w:r w:rsidR="009A50FD" w:rsidRPr="00930935">
        <w:rPr>
          <w:rFonts w:ascii="Huawei Sans" w:eastAsia="方正兰亭黑简体" w:hAnsi="Huawei Sans" w:cs="Huawei Sans"/>
          <w:sz w:val="72"/>
          <w:szCs w:val="72"/>
          <w:lang w:eastAsia="zh-CN"/>
        </w:rPr>
        <w:t>《数据库》</w:t>
      </w:r>
    </w:p>
    <w:p w14:paraId="2B8B609F" w14:textId="0673372D" w:rsidR="00647A3C" w:rsidRPr="00930935" w:rsidRDefault="00734040" w:rsidP="00647A3C">
      <w:pPr>
        <w:pStyle w:val="cover--"/>
        <w:rPr>
          <w:rFonts w:ascii="Huawei Sans" w:eastAsia="方正兰亭黑简体" w:hAnsi="Huawei Sans" w:cs="Huawei Sans"/>
          <w:noProof/>
        </w:rPr>
      </w:pPr>
      <w:r w:rsidRPr="00930935">
        <w:rPr>
          <w:rFonts w:ascii="Huawei Sans" w:eastAsia="方正兰亭黑简体" w:hAnsi="Huawei Sans" w:cs="Huawei Sans"/>
          <w:noProof/>
        </w:rPr>
        <w:t>openGauss</w:t>
      </w:r>
      <w:r w:rsidRPr="00930935">
        <w:rPr>
          <w:rFonts w:ascii="Huawei Sans" w:eastAsia="方正兰亭黑简体" w:hAnsi="Huawei Sans" w:cs="Huawei Sans"/>
          <w:noProof/>
        </w:rPr>
        <w:t>数据库应用系统开发</w:t>
      </w:r>
      <w:r w:rsidRPr="00930935">
        <w:rPr>
          <w:rFonts w:ascii="Huawei Sans" w:eastAsia="方正兰亭黑简体" w:hAnsi="Huawei Sans" w:cs="Huawei Sans"/>
          <w:noProof/>
        </w:rPr>
        <w:t>(</w:t>
      </w:r>
      <w:r w:rsidRPr="00930935">
        <w:rPr>
          <w:rFonts w:ascii="Huawei Sans" w:eastAsia="方正兰亭黑简体" w:hAnsi="Huawei Sans" w:cs="Huawei Sans"/>
          <w:noProof/>
        </w:rPr>
        <w:t>学生选课管理系统</w:t>
      </w:r>
      <w:r w:rsidRPr="00930935">
        <w:rPr>
          <w:rFonts w:ascii="Huawei Sans" w:eastAsia="方正兰亭黑简体" w:hAnsi="Huawei Sans" w:cs="Huawei Sans"/>
          <w:noProof/>
        </w:rPr>
        <w:t>)</w:t>
      </w:r>
    </w:p>
    <w:p w14:paraId="22520186" w14:textId="77777777" w:rsidR="0020153C" w:rsidRPr="00930935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3F112442" w14:textId="77777777" w:rsidR="0020153C" w:rsidRPr="00930935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0FA8C2C2" w14:textId="4EBB84B5" w:rsidR="0020153C" w:rsidRPr="00930935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8444A97" w14:textId="77777777" w:rsidR="0020153C" w:rsidRPr="00930935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EEE72F3" w14:textId="77777777" w:rsidR="0020153C" w:rsidRPr="00930935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8D05E2B" w14:textId="7C58E1F6" w:rsidR="00213E96" w:rsidRPr="00930935" w:rsidRDefault="00213E96" w:rsidP="00213E96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78E190AD" w14:textId="007835DC" w:rsidR="0060265A" w:rsidRPr="00930935" w:rsidRDefault="0060265A" w:rsidP="00213E96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7028DA36" w14:textId="14CA7C1E" w:rsidR="00213E96" w:rsidRPr="00930935" w:rsidRDefault="00342110" w:rsidP="00213E96">
      <w:pPr>
        <w:pStyle w:val="cover--"/>
        <w:rPr>
          <w:rFonts w:ascii="Huawei Sans" w:eastAsia="方正兰亭黑简体" w:hAnsi="Huawei Sans" w:cs="Huawei Sans"/>
          <w:noProof/>
        </w:rPr>
      </w:pPr>
      <w:r w:rsidRPr="00930935">
        <w:rPr>
          <w:rFonts w:ascii="Huawei Sans" w:eastAsia="方正兰亭黑简体" w:hAnsi="Huawei Sans" w:cs="Huawei Sans"/>
          <w:noProof/>
        </w:rPr>
        <w:drawing>
          <wp:inline distT="0" distB="0" distL="0" distR="0" wp14:anchorId="59921424" wp14:editId="488E93DE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 w="12696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A48373C" w14:textId="7C760BCD" w:rsidR="00213E96" w:rsidRPr="00930935" w:rsidRDefault="00DF3B5B" w:rsidP="00213E96">
      <w:pPr>
        <w:rPr>
          <w:rFonts w:ascii="Huawei Sans" w:eastAsia="方正兰亭黑简体" w:hAnsi="Huawei Sans" w:cs="Huawei Sans"/>
        </w:rPr>
      </w:pPr>
      <w:r w:rsidRPr="00930935">
        <w:rPr>
          <w:rFonts w:ascii="Huawei Sans" w:eastAsia="方正兰亭黑简体" w:hAnsi="Huawei Sans" w:cs="Huawei Sans"/>
          <w:caps/>
        </w:rPr>
        <w:t xml:space="preserve">                                     </w:t>
      </w:r>
      <w:r w:rsidR="00213E96" w:rsidRPr="00930935">
        <w:rPr>
          <w:rFonts w:ascii="Huawei Sans" w:eastAsia="方正兰亭黑简体" w:hAnsi="Huawei Sans" w:cs="Huawei Sans"/>
          <w:caps/>
        </w:rPr>
        <w:fldChar w:fldCharType="begin"/>
      </w:r>
      <w:r w:rsidR="00213E96" w:rsidRPr="00930935">
        <w:rPr>
          <w:rFonts w:ascii="Huawei Sans" w:eastAsia="方正兰亭黑简体" w:hAnsi="Huawei Sans" w:cs="Huawei Sans"/>
          <w:caps/>
        </w:rPr>
        <w:instrText xml:space="preserve"> DOCPROPERTY  Confidential </w:instrText>
      </w:r>
      <w:r w:rsidR="00213E96" w:rsidRPr="00930935">
        <w:rPr>
          <w:rFonts w:ascii="Huawei Sans" w:eastAsia="方正兰亭黑简体" w:hAnsi="Huawei Sans" w:cs="Huawei Sans"/>
          <w:caps/>
        </w:rPr>
        <w:fldChar w:fldCharType="end"/>
      </w:r>
    </w:p>
    <w:p w14:paraId="6F7BEF1B" w14:textId="77777777" w:rsidR="00213E96" w:rsidRPr="00930935" w:rsidRDefault="00213E96" w:rsidP="00213E96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930935">
        <w:rPr>
          <w:rFonts w:ascii="Huawei Sans" w:eastAsia="方正兰亭黑简体" w:hAnsi="Huawei Sans" w:cs="Huawei Sans"/>
          <w:lang w:eastAsia="zh-CN"/>
        </w:rPr>
        <w:t>华为技术有限公司</w:t>
      </w:r>
    </w:p>
    <w:p w14:paraId="0D7525A8" w14:textId="77777777" w:rsidR="00221DE2" w:rsidRPr="00930935" w:rsidRDefault="00221DE2" w:rsidP="00221DE2">
      <w:pPr>
        <w:pStyle w:val="TableText"/>
        <w:rPr>
          <w:rFonts w:ascii="Huawei Sans" w:eastAsia="方正兰亭黑简体" w:hAnsi="Huawei Sans" w:cs="Huawei Sans"/>
        </w:rPr>
      </w:pPr>
    </w:p>
    <w:p w14:paraId="62326908" w14:textId="77777777" w:rsidR="00221DE2" w:rsidRPr="00930935" w:rsidRDefault="00221DE2" w:rsidP="00221DE2">
      <w:pPr>
        <w:rPr>
          <w:rFonts w:ascii="Huawei Sans" w:eastAsia="方正兰亭黑简体" w:hAnsi="Huawei Sans" w:cs="Huawei Sans"/>
        </w:rPr>
      </w:pPr>
    </w:p>
    <w:p w14:paraId="42F4514A" w14:textId="77777777" w:rsidR="00221DE2" w:rsidRPr="00930935" w:rsidRDefault="00221DE2" w:rsidP="00221DE2">
      <w:pPr>
        <w:rPr>
          <w:rFonts w:ascii="Huawei Sans" w:eastAsia="方正兰亭黑简体" w:hAnsi="Huawei Sans" w:cs="Huawei Sans"/>
        </w:rPr>
      </w:pPr>
    </w:p>
    <w:p w14:paraId="31DF679D" w14:textId="77777777" w:rsidR="00221DE2" w:rsidRPr="00930935" w:rsidRDefault="00221DE2" w:rsidP="00221DE2">
      <w:pPr>
        <w:rPr>
          <w:rFonts w:ascii="Huawei Sans" w:eastAsia="方正兰亭黑简体" w:hAnsi="Huawei Sans" w:cs="Huawei Sans"/>
        </w:rPr>
        <w:sectPr w:rsidR="00221DE2" w:rsidRPr="00930935" w:rsidSect="0020153C">
          <w:pgSz w:w="11907" w:h="16840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bookmarkStart w:id="0" w:name="_Toc437504216" w:displacedByCustomXml="next"/>
    <w:bookmarkStart w:id="1" w:name="_Toc227138864" w:displacedByCustomXml="next"/>
    <w:bookmarkStart w:id="2" w:name="_Toc218425197" w:displacedByCustomXml="next"/>
    <w:bookmarkStart w:id="3" w:name="_Ref218423379" w:displacedByCustomXml="next"/>
    <w:bookmarkStart w:id="4" w:name="_Ref218422900" w:displacedByCustomXml="next"/>
    <w:bookmarkStart w:id="5" w:name="_Ref218422894" w:displacedByCustomXml="next"/>
    <w:bookmarkStart w:id="6" w:name="_Ref218072047" w:displacedByCustomXml="next"/>
    <w:bookmarkStart w:id="7" w:name="_Ref218071784" w:displacedByCustomXml="next"/>
    <w:bookmarkStart w:id="8" w:name="_Ref218071624" w:displacedByCustomXml="next"/>
    <w:bookmarkStart w:id="9" w:name="_Ref218071467" w:displacedByCustomXml="next"/>
    <w:sdt>
      <w:sdtPr>
        <w:rPr>
          <w:rFonts w:ascii="微软雅黑" w:eastAsia="微软雅黑" w:hAnsi="微软雅黑" w:cs="Huawei Sans"/>
          <w:b w:val="0"/>
          <w:bCs w:val="0"/>
          <w:color w:val="auto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5B902EF0" w14:textId="5CE9B1BA" w:rsidR="0020153C" w:rsidRPr="00930935" w:rsidRDefault="0020153C" w:rsidP="00346199">
          <w:pPr>
            <w:pStyle w:val="Contents"/>
            <w:rPr>
              <w:rFonts w:cs="Huawei Sans"/>
            </w:rPr>
          </w:pPr>
          <w:r w:rsidRPr="00930935">
            <w:rPr>
              <w:rFonts w:cs="Huawei Sans"/>
              <w:lang w:val="zh-CN"/>
            </w:rPr>
            <w:t>目录</w:t>
          </w:r>
        </w:p>
        <w:p w14:paraId="7A67B81B" w14:textId="31F7C147" w:rsidR="0014766B" w:rsidRDefault="001B14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 w:rsidRPr="00930935">
            <w:rPr>
              <w:rFonts w:cs="Huawei Sans"/>
              <w:b w:val="0"/>
              <w:bCs w:val="0"/>
              <w:noProof/>
            </w:rPr>
            <w:fldChar w:fldCharType="begin"/>
          </w:r>
          <w:r w:rsidRPr="00930935">
            <w:rPr>
              <w:rFonts w:cs="Huawei Sans"/>
              <w:b w:val="0"/>
              <w:bCs w:val="0"/>
              <w:noProof/>
            </w:rPr>
            <w:instrText xml:space="preserve"> TOC \o "1-3" \h \z \u </w:instrText>
          </w:r>
          <w:r w:rsidRPr="00930935">
            <w:rPr>
              <w:rFonts w:cs="Huawei Sans"/>
              <w:b w:val="0"/>
              <w:bCs w:val="0"/>
              <w:noProof/>
            </w:rPr>
            <w:fldChar w:fldCharType="separate"/>
          </w:r>
          <w:hyperlink w:anchor="_Toc180160312" w:history="1">
            <w:r w:rsidR="0014766B" w:rsidRPr="00C72104">
              <w:rPr>
                <w:rStyle w:val="af"/>
                <w:rFonts w:cs="Huawei Sans"/>
                <w:noProof/>
              </w:rPr>
              <w:t xml:space="preserve">1 </w:t>
            </w:r>
            <w:r w:rsidR="0014766B" w:rsidRPr="00C72104">
              <w:rPr>
                <w:rStyle w:val="af"/>
                <w:rFonts w:cs="Huawei Sans"/>
                <w:noProof/>
              </w:rPr>
              <w:t>实验环境介绍</w:t>
            </w:r>
            <w:r w:rsidR="0014766B">
              <w:rPr>
                <w:noProof/>
                <w:webHidden/>
              </w:rPr>
              <w:tab/>
            </w:r>
            <w:r w:rsidR="0014766B">
              <w:rPr>
                <w:noProof/>
                <w:webHidden/>
              </w:rPr>
              <w:fldChar w:fldCharType="begin"/>
            </w:r>
            <w:r w:rsidR="0014766B">
              <w:rPr>
                <w:noProof/>
                <w:webHidden/>
              </w:rPr>
              <w:instrText xml:space="preserve"> PAGEREF _Toc180160312 \h </w:instrText>
            </w:r>
            <w:r w:rsidR="0014766B">
              <w:rPr>
                <w:noProof/>
                <w:webHidden/>
              </w:rPr>
            </w:r>
            <w:r w:rsidR="0014766B">
              <w:rPr>
                <w:noProof/>
                <w:webHidden/>
              </w:rPr>
              <w:fldChar w:fldCharType="separate"/>
            </w:r>
            <w:r w:rsidR="0014766B">
              <w:rPr>
                <w:noProof/>
                <w:webHidden/>
              </w:rPr>
              <w:t>3</w:t>
            </w:r>
            <w:r w:rsidR="0014766B">
              <w:rPr>
                <w:noProof/>
                <w:webHidden/>
              </w:rPr>
              <w:fldChar w:fldCharType="end"/>
            </w:r>
          </w:hyperlink>
        </w:p>
        <w:p w14:paraId="780EDC5D" w14:textId="6D0CBF30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13" w:history="1">
            <w:r w:rsidRPr="00C72104">
              <w:rPr>
                <w:rStyle w:val="af"/>
                <w:rFonts w:cs="Huawei Sans"/>
                <w:snapToGrid w:val="0"/>
              </w:rPr>
              <w:t>1.1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实验介绍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D28E607" w14:textId="7FDB8AD7" w:rsidR="0014766B" w:rsidRDefault="0014766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14" w:history="1">
            <w:r w:rsidRPr="00C72104">
              <w:rPr>
                <w:rStyle w:val="af"/>
                <w:rFonts w:cs="Huawei Sans"/>
                <w:bCs/>
                <w:snapToGrid w:val="0"/>
              </w:rPr>
              <w:t>1.1.1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关于本实验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50D7954" w14:textId="16CA4A4A" w:rsidR="0014766B" w:rsidRDefault="0014766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15" w:history="1">
            <w:r w:rsidRPr="00C72104">
              <w:rPr>
                <w:rStyle w:val="af"/>
                <w:rFonts w:cs="Huawei Sans"/>
                <w:bCs/>
                <w:snapToGrid w:val="0"/>
              </w:rPr>
              <w:t>1.1.2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读者知识背景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0F45CD1" w14:textId="4A8E5897" w:rsidR="0014766B" w:rsidRDefault="0014766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16" w:history="1">
            <w:r w:rsidRPr="00C72104">
              <w:rPr>
                <w:rStyle w:val="af"/>
                <w:rFonts w:cs="Huawei Sans"/>
                <w:bCs/>
                <w:snapToGrid w:val="0"/>
              </w:rPr>
              <w:t>1.1.3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实验设备介绍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9997479" w14:textId="20DC473B" w:rsidR="0014766B" w:rsidRDefault="0014766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80160317" w:history="1">
            <w:r w:rsidRPr="00C72104">
              <w:rPr>
                <w:rStyle w:val="af"/>
                <w:rFonts w:cs="Huawei Sans"/>
                <w:noProof/>
              </w:rPr>
              <w:t xml:space="preserve">2 </w:t>
            </w:r>
            <w:r w:rsidRPr="00C72104">
              <w:rPr>
                <w:rStyle w:val="af"/>
                <w:rFonts w:cs="Huawei Sans"/>
                <w:noProof/>
              </w:rPr>
              <w:t>学生选课管理系统介绍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_Toc180160317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628CA" w14:textId="79A0E860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18" w:history="1">
            <w:r w:rsidRPr="00C72104">
              <w:rPr>
                <w:rStyle w:val="af"/>
                <w:rFonts w:cs="Huawei Sans"/>
                <w:snapToGrid w:val="0"/>
              </w:rPr>
              <w:t>2.1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功能简介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027A2BA" w14:textId="65482462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19" w:history="1">
            <w:r w:rsidRPr="00C72104">
              <w:rPr>
                <w:rStyle w:val="af"/>
                <w:rFonts w:cs="Huawei Sans"/>
                <w:snapToGrid w:val="0"/>
              </w:rPr>
              <w:t>2.2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管理员模块功能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B9A8F24" w14:textId="00C93008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20" w:history="1">
            <w:r w:rsidRPr="00C72104">
              <w:rPr>
                <w:rStyle w:val="af"/>
                <w:rFonts w:cs="Huawei Sans"/>
                <w:snapToGrid w:val="0"/>
              </w:rPr>
              <w:t>2.3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教师模块功能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3721C30" w14:textId="4D802622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21" w:history="1">
            <w:r w:rsidRPr="00C72104">
              <w:rPr>
                <w:rStyle w:val="af"/>
                <w:rFonts w:cs="Huawei Sans"/>
                <w:snapToGrid w:val="0"/>
              </w:rPr>
              <w:t>2.4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学生模块功能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BB03B8D" w14:textId="3D923404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22" w:history="1">
            <w:r w:rsidRPr="00C72104">
              <w:rPr>
                <w:rStyle w:val="af"/>
                <w:rFonts w:cs="Huawei Sans"/>
                <w:snapToGrid w:val="0"/>
              </w:rPr>
              <w:t>2.5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系统界面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2E94918" w14:textId="056F0445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23" w:history="1">
            <w:r w:rsidRPr="00C72104">
              <w:rPr>
                <w:rStyle w:val="af"/>
                <w:rFonts w:cs="Huawei Sans"/>
                <w:snapToGrid w:val="0"/>
              </w:rPr>
              <w:t>2.6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系统数据模型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AA5F263" w14:textId="5376CC7C" w:rsidR="0014766B" w:rsidRDefault="0014766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24" w:history="1">
            <w:r w:rsidRPr="00C72104">
              <w:rPr>
                <w:rStyle w:val="af"/>
                <w:rFonts w:cs="Huawei Sans"/>
                <w:bCs/>
                <w:snapToGrid w:val="0"/>
              </w:rPr>
              <w:t>2.6.1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关系模型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B50A38B" w14:textId="3EB7C1BA" w:rsidR="0014766B" w:rsidRDefault="0014766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25" w:history="1">
            <w:r w:rsidRPr="00C72104">
              <w:rPr>
                <w:rStyle w:val="af"/>
                <w:rFonts w:cs="Huawei Sans"/>
                <w:bCs/>
                <w:snapToGrid w:val="0"/>
              </w:rPr>
              <w:t>2.6.2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物理模型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F9EF4B2" w14:textId="7A76DF3C" w:rsidR="0014766B" w:rsidRDefault="0014766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80160326" w:history="1">
            <w:r w:rsidRPr="00C72104">
              <w:rPr>
                <w:rStyle w:val="af"/>
                <w:rFonts w:cs="Huawei Sans"/>
                <w:noProof/>
              </w:rPr>
              <w:t>3 openGauss</w:t>
            </w:r>
            <w:r w:rsidRPr="00C72104">
              <w:rPr>
                <w:rStyle w:val="af"/>
                <w:rFonts w:cs="Huawei Sans"/>
                <w:noProof/>
              </w:rPr>
              <w:t>数据库准备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_Toc180160326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E2B66" w14:textId="2549F582" w:rsidR="0014766B" w:rsidRDefault="0014766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80160327" w:history="1">
            <w:r w:rsidRPr="00C72104">
              <w:rPr>
                <w:rStyle w:val="af"/>
                <w:rFonts w:cs="Huawei Sans"/>
                <w:noProof/>
              </w:rPr>
              <w:t xml:space="preserve">4 </w:t>
            </w:r>
            <w:r w:rsidRPr="00C72104">
              <w:rPr>
                <w:rStyle w:val="af"/>
                <w:rFonts w:cs="Huawei Sans"/>
                <w:noProof/>
              </w:rPr>
              <w:t>数据库对象创建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_Toc180160327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3E6FC" w14:textId="1E18A0B0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28" w:history="1">
            <w:r w:rsidRPr="00C72104">
              <w:rPr>
                <w:rStyle w:val="af"/>
                <w:rFonts w:cs="Huawei Sans"/>
                <w:snapToGrid w:val="0"/>
              </w:rPr>
              <w:t>4.1</w:t>
            </w:r>
            <w:r w:rsidRPr="00C72104">
              <w:rPr>
                <w:rStyle w:val="af"/>
                <w:rFonts w:cs="Huawei Sans"/>
              </w:rPr>
              <w:t xml:space="preserve"> College</w:t>
            </w:r>
            <w:r w:rsidRPr="00C72104">
              <w:rPr>
                <w:rStyle w:val="af"/>
                <w:rFonts w:cs="Huawei Sans"/>
              </w:rPr>
              <w:t>学院信息表创建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9712000" w14:textId="1823E69D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29" w:history="1">
            <w:r w:rsidRPr="00C72104">
              <w:rPr>
                <w:rStyle w:val="af"/>
                <w:rFonts w:cs="Huawei Sans"/>
                <w:snapToGrid w:val="0"/>
              </w:rPr>
              <w:t>4.2</w:t>
            </w:r>
            <w:r w:rsidRPr="00C72104">
              <w:rPr>
                <w:rStyle w:val="af"/>
                <w:rFonts w:cs="Huawei Sans"/>
              </w:rPr>
              <w:t xml:space="preserve"> Course</w:t>
            </w:r>
            <w:r w:rsidRPr="00C72104">
              <w:rPr>
                <w:rStyle w:val="af"/>
                <w:rFonts w:cs="Huawei Sans"/>
              </w:rPr>
              <w:t>课程信息表创建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3E55A4B" w14:textId="532ACF91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30" w:history="1">
            <w:r w:rsidRPr="00C72104">
              <w:rPr>
                <w:rStyle w:val="af"/>
                <w:rFonts w:cs="Huawei Sans"/>
                <w:snapToGrid w:val="0"/>
              </w:rPr>
              <w:t>4.3</w:t>
            </w:r>
            <w:r w:rsidRPr="00C72104">
              <w:rPr>
                <w:rStyle w:val="af"/>
                <w:rFonts w:cs="Huawei Sans"/>
              </w:rPr>
              <w:t xml:space="preserve"> course_academic_year</w:t>
            </w:r>
            <w:r w:rsidRPr="00C72104">
              <w:rPr>
                <w:rStyle w:val="af"/>
                <w:rFonts w:cs="Huawei Sans"/>
              </w:rPr>
              <w:t>课程学年表创建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0C5D53A" w14:textId="60FAFDFD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31" w:history="1">
            <w:r w:rsidRPr="00C72104">
              <w:rPr>
                <w:rStyle w:val="af"/>
                <w:rFonts w:cs="Huawei Sans"/>
                <w:snapToGrid w:val="0"/>
              </w:rPr>
              <w:t>4.4</w:t>
            </w:r>
            <w:r w:rsidRPr="00C72104">
              <w:rPr>
                <w:rStyle w:val="af"/>
                <w:rFonts w:cs="Huawei Sans"/>
              </w:rPr>
              <w:t xml:space="preserve"> information</w:t>
            </w:r>
            <w:r w:rsidRPr="00C72104">
              <w:rPr>
                <w:rStyle w:val="af"/>
                <w:rFonts w:cs="Huawei Sans"/>
              </w:rPr>
              <w:t>公告信息表创建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091CDB6" w14:textId="5A974A6C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32" w:history="1">
            <w:r w:rsidRPr="00C72104">
              <w:rPr>
                <w:rStyle w:val="af"/>
                <w:rFonts w:cs="Huawei Sans"/>
                <w:snapToGrid w:val="0"/>
              </w:rPr>
              <w:t>4.5</w:t>
            </w:r>
            <w:r w:rsidRPr="00C72104">
              <w:rPr>
                <w:rStyle w:val="af"/>
                <w:rFonts w:cs="Huawei Sans"/>
              </w:rPr>
              <w:t xml:space="preserve"> manage_user</w:t>
            </w:r>
            <w:r w:rsidRPr="00C72104">
              <w:rPr>
                <w:rStyle w:val="af"/>
                <w:rFonts w:cs="Huawei Sans"/>
              </w:rPr>
              <w:t>管理员用户表创建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48DAF6F" w14:textId="303FD630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33" w:history="1">
            <w:r w:rsidRPr="00C72104">
              <w:rPr>
                <w:rStyle w:val="af"/>
                <w:rFonts w:cs="Huawei Sans"/>
                <w:snapToGrid w:val="0"/>
              </w:rPr>
              <w:t>4.6</w:t>
            </w:r>
            <w:r w:rsidRPr="00C72104">
              <w:rPr>
                <w:rStyle w:val="af"/>
                <w:rFonts w:cs="Huawei Sans"/>
              </w:rPr>
              <w:t xml:space="preserve"> menu</w:t>
            </w:r>
            <w:r w:rsidRPr="00C72104">
              <w:rPr>
                <w:rStyle w:val="af"/>
                <w:rFonts w:cs="Huawei Sans"/>
              </w:rPr>
              <w:t>菜单表创建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A9019E0" w14:textId="2D0E1D50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34" w:history="1">
            <w:r w:rsidRPr="00C72104">
              <w:rPr>
                <w:rStyle w:val="af"/>
                <w:rFonts w:cs="Huawei Sans"/>
                <w:snapToGrid w:val="0"/>
              </w:rPr>
              <w:t>4.7</w:t>
            </w:r>
            <w:r w:rsidRPr="00C72104">
              <w:rPr>
                <w:rStyle w:val="af"/>
                <w:rFonts w:cs="Huawei Sans"/>
              </w:rPr>
              <w:t xml:space="preserve"> role</w:t>
            </w:r>
            <w:r w:rsidRPr="00C72104">
              <w:rPr>
                <w:rStyle w:val="af"/>
                <w:rFonts w:cs="Huawei Sans"/>
              </w:rPr>
              <w:t>角色表创建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653D9D6F" w14:textId="24A2FCB6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35" w:history="1">
            <w:r w:rsidRPr="00C72104">
              <w:rPr>
                <w:rStyle w:val="af"/>
                <w:rFonts w:cs="Huawei Sans"/>
                <w:snapToGrid w:val="0"/>
              </w:rPr>
              <w:t>4.8</w:t>
            </w:r>
            <w:r w:rsidRPr="00C72104">
              <w:rPr>
                <w:rStyle w:val="af"/>
                <w:rFonts w:cs="Huawei Sans"/>
              </w:rPr>
              <w:t xml:space="preserve"> role_menu_rel</w:t>
            </w:r>
            <w:r w:rsidRPr="00C72104">
              <w:rPr>
                <w:rStyle w:val="af"/>
                <w:rFonts w:cs="Huawei Sans"/>
              </w:rPr>
              <w:t>角色菜单关联表创建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7CD9D38" w14:textId="5A34A135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36" w:history="1">
            <w:r w:rsidRPr="00C72104">
              <w:rPr>
                <w:rStyle w:val="af"/>
                <w:rFonts w:cs="Huawei Sans"/>
                <w:snapToGrid w:val="0"/>
              </w:rPr>
              <w:t>4.9</w:t>
            </w:r>
            <w:r w:rsidRPr="00C72104">
              <w:rPr>
                <w:rStyle w:val="af"/>
                <w:rFonts w:cs="Huawei Sans"/>
              </w:rPr>
              <w:t xml:space="preserve"> Student</w:t>
            </w:r>
            <w:r w:rsidRPr="00C72104">
              <w:rPr>
                <w:rStyle w:val="af"/>
                <w:rFonts w:cs="Huawei Sans"/>
              </w:rPr>
              <w:t>表学生用户表创建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615246A" w14:textId="4715AD67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37" w:history="1">
            <w:r w:rsidRPr="00C72104">
              <w:rPr>
                <w:rStyle w:val="af"/>
                <w:rFonts w:cs="Huawei Sans"/>
                <w:snapToGrid w:val="0"/>
              </w:rPr>
              <w:t>4.10</w:t>
            </w:r>
            <w:r w:rsidRPr="00C72104">
              <w:rPr>
                <w:rStyle w:val="af"/>
                <w:rFonts w:cs="Huawei Sans"/>
              </w:rPr>
              <w:t xml:space="preserve"> student_course_rel</w:t>
            </w:r>
            <w:r w:rsidRPr="00C72104">
              <w:rPr>
                <w:rStyle w:val="af"/>
                <w:rFonts w:cs="Huawei Sans"/>
              </w:rPr>
              <w:t>学生课程关联表创建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2422E3C1" w14:textId="57C115E3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38" w:history="1">
            <w:r w:rsidRPr="00C72104">
              <w:rPr>
                <w:rStyle w:val="af"/>
                <w:rFonts w:cs="Huawei Sans"/>
                <w:snapToGrid w:val="0"/>
              </w:rPr>
              <w:t>4.11</w:t>
            </w:r>
            <w:r w:rsidRPr="00C72104">
              <w:rPr>
                <w:rStyle w:val="af"/>
                <w:rFonts w:cs="Huawei Sans"/>
              </w:rPr>
              <w:t xml:space="preserve"> teacher</w:t>
            </w:r>
            <w:r w:rsidRPr="00C72104">
              <w:rPr>
                <w:rStyle w:val="af"/>
                <w:rFonts w:cs="Huawei Sans"/>
              </w:rPr>
              <w:t>教师信息表创建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698836A8" w14:textId="50675A15" w:rsidR="0014766B" w:rsidRDefault="0014766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80160339" w:history="1">
            <w:r w:rsidRPr="00C72104">
              <w:rPr>
                <w:rStyle w:val="af"/>
                <w:rFonts w:cs="Huawei Sans"/>
                <w:noProof/>
              </w:rPr>
              <w:t xml:space="preserve">5 </w:t>
            </w:r>
            <w:r w:rsidRPr="00C72104">
              <w:rPr>
                <w:rStyle w:val="af"/>
                <w:rFonts w:cs="Huawei Sans"/>
                <w:noProof/>
              </w:rPr>
              <w:t>开发环境搭建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_Toc180160339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5B92D" w14:textId="76C0DF9C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40" w:history="1">
            <w:r w:rsidRPr="00C72104">
              <w:rPr>
                <w:rStyle w:val="af"/>
                <w:rFonts w:cs="Huawei Sans"/>
                <w:snapToGrid w:val="0"/>
              </w:rPr>
              <w:t>5.1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安装开发工具</w:t>
            </w:r>
            <w:r w:rsidRPr="00C72104">
              <w:rPr>
                <w:rStyle w:val="af"/>
                <w:rFonts w:cs="Huawei Sans"/>
              </w:rPr>
              <w:t>vscode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55BDCDA3" w14:textId="1F2D587D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41" w:history="1">
            <w:r w:rsidRPr="00C72104">
              <w:rPr>
                <w:rStyle w:val="af"/>
                <w:rFonts w:cs="Huawei Sans"/>
                <w:snapToGrid w:val="0"/>
              </w:rPr>
              <w:t>5.2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在</w:t>
            </w:r>
            <w:r w:rsidRPr="00C72104">
              <w:rPr>
                <w:rStyle w:val="af"/>
                <w:rFonts w:cs="Huawei Sans"/>
              </w:rPr>
              <w:t>vscode</w:t>
            </w:r>
            <w:r w:rsidRPr="00C72104">
              <w:rPr>
                <w:rStyle w:val="af"/>
                <w:rFonts w:cs="Huawei Sans"/>
              </w:rPr>
              <w:t>中配置</w:t>
            </w:r>
            <w:r w:rsidRPr="00C72104">
              <w:rPr>
                <w:rStyle w:val="af"/>
                <w:rFonts w:cs="Huawei Sans"/>
              </w:rPr>
              <w:t>java</w:t>
            </w:r>
            <w:r w:rsidRPr="00C72104">
              <w:rPr>
                <w:rStyle w:val="af"/>
                <w:rFonts w:cs="Huawei Sans"/>
              </w:rPr>
              <w:t>环境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6D86BB55" w14:textId="7FAC0239" w:rsidR="0014766B" w:rsidRDefault="0014766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42" w:history="1">
            <w:r w:rsidRPr="00C72104">
              <w:rPr>
                <w:rStyle w:val="af"/>
                <w:rFonts w:cs="Huawei Sans"/>
                <w:bCs/>
                <w:snapToGrid w:val="0"/>
              </w:rPr>
              <w:t>5.2.1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下载并安装</w:t>
            </w:r>
            <w:r w:rsidRPr="00C72104">
              <w:rPr>
                <w:rStyle w:val="af"/>
                <w:rFonts w:cs="Huawei Sans"/>
              </w:rPr>
              <w:t>JDK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64CD92E7" w14:textId="7BCF1946" w:rsidR="0014766B" w:rsidRDefault="0014766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43" w:history="1">
            <w:r w:rsidRPr="00C72104">
              <w:rPr>
                <w:rStyle w:val="af"/>
                <w:rFonts w:cs="Huawei Sans"/>
                <w:bCs/>
                <w:snapToGrid w:val="0"/>
              </w:rPr>
              <w:t>5.2.2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配置</w:t>
            </w:r>
            <w:r w:rsidRPr="00C72104">
              <w:rPr>
                <w:rStyle w:val="af"/>
                <w:rFonts w:cs="Huawei Sans"/>
              </w:rPr>
              <w:t>JDK</w:t>
            </w:r>
            <w:r w:rsidRPr="00C72104">
              <w:rPr>
                <w:rStyle w:val="af"/>
                <w:rFonts w:cs="Huawei Sans"/>
              </w:rPr>
              <w:t>环境变量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3D899ED4" w14:textId="3A51C3A7" w:rsidR="0014766B" w:rsidRDefault="0014766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44" w:history="1">
            <w:r w:rsidRPr="00C72104">
              <w:rPr>
                <w:rStyle w:val="af"/>
                <w:rFonts w:cs="Huawei Sans"/>
                <w:bCs/>
                <w:snapToGrid w:val="0"/>
              </w:rPr>
              <w:t>5.2.3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在</w:t>
            </w:r>
            <w:r w:rsidRPr="00C72104">
              <w:rPr>
                <w:rStyle w:val="af"/>
                <w:rFonts w:cs="Huawei Sans"/>
              </w:rPr>
              <w:t>vscode</w:t>
            </w:r>
            <w:r w:rsidRPr="00C72104">
              <w:rPr>
                <w:rStyle w:val="af"/>
                <w:rFonts w:cs="Huawei Sans"/>
              </w:rPr>
              <w:t>中配置</w:t>
            </w:r>
            <w:r w:rsidRPr="00C72104">
              <w:rPr>
                <w:rStyle w:val="af"/>
                <w:rFonts w:cs="Huawei Sans"/>
              </w:rPr>
              <w:t>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639F0EF8" w14:textId="46EFC33C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45" w:history="1">
            <w:r w:rsidRPr="00C72104">
              <w:rPr>
                <w:rStyle w:val="af"/>
                <w:rFonts w:cs="Huawei Sans"/>
                <w:snapToGrid w:val="0"/>
              </w:rPr>
              <w:t>5.3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在</w:t>
            </w:r>
            <w:r w:rsidRPr="00C72104">
              <w:rPr>
                <w:rStyle w:val="af"/>
                <w:rFonts w:cs="Huawei Sans"/>
              </w:rPr>
              <w:t>vscode</w:t>
            </w:r>
            <w:r w:rsidRPr="00C72104">
              <w:rPr>
                <w:rStyle w:val="af"/>
                <w:rFonts w:cs="Huawei Sans"/>
              </w:rPr>
              <w:t>中配置</w:t>
            </w:r>
            <w:r w:rsidRPr="00C72104">
              <w:rPr>
                <w:rStyle w:val="af"/>
                <w:rFonts w:cs="Huawei Sans"/>
              </w:rPr>
              <w:t>Maven</w:t>
            </w:r>
            <w:r w:rsidRPr="00C72104">
              <w:rPr>
                <w:rStyle w:val="af"/>
                <w:rFonts w:cs="Huawei Sans"/>
              </w:rPr>
              <w:t>环境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680E25C5" w14:textId="28BCD173" w:rsidR="0014766B" w:rsidRDefault="0014766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80160346" w:history="1">
            <w:r w:rsidRPr="00C72104">
              <w:rPr>
                <w:rStyle w:val="af"/>
                <w:rFonts w:cs="Huawei Sans"/>
                <w:noProof/>
              </w:rPr>
              <w:t xml:space="preserve">6 </w:t>
            </w:r>
            <w:r w:rsidRPr="00C72104">
              <w:rPr>
                <w:rStyle w:val="af"/>
                <w:rFonts w:cs="Huawei Sans"/>
                <w:noProof/>
              </w:rPr>
              <w:t>项目工程导入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BE311" w14:textId="0FB9908B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47" w:history="1">
            <w:r w:rsidRPr="00C72104">
              <w:rPr>
                <w:rStyle w:val="af"/>
                <w:rFonts w:cs="Huawei Sans"/>
                <w:snapToGrid w:val="0"/>
              </w:rPr>
              <w:t>6.1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项目源文件获取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05D2B741" w14:textId="22E2B4CD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48" w:history="1">
            <w:r w:rsidRPr="00C72104">
              <w:rPr>
                <w:rStyle w:val="af"/>
                <w:rFonts w:cs="Huawei Sans"/>
                <w:snapToGrid w:val="0"/>
              </w:rPr>
              <w:t>6.2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项目工程配置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7FCCF54E" w14:textId="51938994" w:rsidR="0014766B" w:rsidRDefault="0014766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80160349" w:history="1">
            <w:r w:rsidRPr="00C72104">
              <w:rPr>
                <w:rStyle w:val="af"/>
                <w:rFonts w:cs="Huawei Sans"/>
                <w:noProof/>
              </w:rPr>
              <w:t xml:space="preserve">7 </w:t>
            </w:r>
            <w:r w:rsidRPr="00C72104">
              <w:rPr>
                <w:rStyle w:val="af"/>
                <w:rFonts w:cs="Huawei Sans"/>
                <w:noProof/>
              </w:rPr>
              <w:t>学生选课管理系统验证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_Toc180160349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BA71C" w14:textId="5FF8A6ED" w:rsidR="0014766B" w:rsidRDefault="0014766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80160350" w:history="1">
            <w:r w:rsidRPr="00C72104">
              <w:rPr>
                <w:rStyle w:val="af"/>
                <w:rFonts w:cs="Huawei Sans"/>
                <w:noProof/>
              </w:rPr>
              <w:t xml:space="preserve">8 </w:t>
            </w:r>
            <w:r w:rsidRPr="00C72104">
              <w:rPr>
                <w:rStyle w:val="af"/>
                <w:rFonts w:cs="Huawei Sans"/>
                <w:noProof/>
              </w:rPr>
              <w:t>基于选课管理系统的数据库开发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_Toc180160350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6E2EC" w14:textId="0113D973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51" w:history="1">
            <w:r w:rsidRPr="00C72104">
              <w:rPr>
                <w:rStyle w:val="af"/>
                <w:rFonts w:cs="Huawei Sans"/>
                <w:snapToGrid w:val="0"/>
              </w:rPr>
              <w:t>8.1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角色菜单功能设置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5EEC340D" w14:textId="490CE7C9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52" w:history="1">
            <w:r w:rsidRPr="00C72104">
              <w:rPr>
                <w:rStyle w:val="af"/>
                <w:rFonts w:cs="Huawei Sans"/>
                <w:snapToGrid w:val="0"/>
              </w:rPr>
              <w:t>8.2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课程内容调整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2695B908" w14:textId="435EDA0C" w:rsidR="0014766B" w:rsidRDefault="001476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53" w:history="1">
            <w:r w:rsidRPr="00C72104">
              <w:rPr>
                <w:rStyle w:val="af"/>
                <w:rFonts w:cs="Huawei Sans"/>
                <w:snapToGrid w:val="0"/>
              </w:rPr>
              <w:t>8.3</w:t>
            </w:r>
            <w:r w:rsidRPr="00C72104">
              <w:rPr>
                <w:rStyle w:val="af"/>
                <w:rFonts w:cs="Huawei Sans"/>
              </w:rPr>
              <w:t xml:space="preserve"> </w:t>
            </w:r>
            <w:r w:rsidRPr="00C72104">
              <w:rPr>
                <w:rStyle w:val="af"/>
                <w:rFonts w:cs="Huawei Sans"/>
              </w:rPr>
              <w:t>信息列表查询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58E8275F" w14:textId="17C21BFA" w:rsidR="0014766B" w:rsidRDefault="0014766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80160354" w:history="1">
            <w:r w:rsidRPr="00C72104">
              <w:rPr>
                <w:rStyle w:val="af"/>
                <w:rFonts w:cs="Huawei Sans"/>
                <w:noProof/>
              </w:rPr>
              <w:t xml:space="preserve">9 </w:t>
            </w:r>
            <w:r w:rsidRPr="00C72104">
              <w:rPr>
                <w:rStyle w:val="af"/>
                <w:rFonts w:cs="Huawei Sans"/>
                <w:noProof/>
              </w:rPr>
              <w:t>基于选课管理系统的统计信息开发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_Toc180160354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B3B94" w14:textId="5DB2A312" w:rsidR="0014766B" w:rsidRDefault="0014766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55" w:history="1">
            <w:r w:rsidRPr="00C72104">
              <w:rPr>
                <w:rStyle w:val="af"/>
                <w:rFonts w:cs="Huawei Sans"/>
                <w:bCs/>
                <w:snapToGrid w:val="0"/>
              </w:rPr>
              <w:t>9.1.1</w:t>
            </w:r>
            <w:r w:rsidRPr="00C72104">
              <w:rPr>
                <w:rStyle w:val="af"/>
              </w:rPr>
              <w:t xml:space="preserve"> </w:t>
            </w:r>
            <w:r w:rsidRPr="00C72104">
              <w:rPr>
                <w:rStyle w:val="af"/>
              </w:rPr>
              <w:t>制定需求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44699553" w14:textId="6B65A407" w:rsidR="0014766B" w:rsidRDefault="0014766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56" w:history="1">
            <w:r w:rsidRPr="00C72104">
              <w:rPr>
                <w:rStyle w:val="af"/>
                <w:rFonts w:cs="Huawei Sans"/>
                <w:bCs/>
                <w:snapToGrid w:val="0"/>
              </w:rPr>
              <w:t>9.1.2</w:t>
            </w:r>
            <w:r w:rsidRPr="00C72104">
              <w:rPr>
                <w:rStyle w:val="af"/>
              </w:rPr>
              <w:t xml:space="preserve"> </w:t>
            </w:r>
            <w:r w:rsidRPr="00C72104">
              <w:rPr>
                <w:rStyle w:val="af"/>
              </w:rPr>
              <w:t>分析需求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219274F6" w14:textId="6D56ECAA" w:rsidR="0014766B" w:rsidRDefault="0014766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57" w:history="1">
            <w:r w:rsidRPr="00C72104">
              <w:rPr>
                <w:rStyle w:val="af"/>
                <w:rFonts w:cs="Huawei Sans"/>
                <w:bCs/>
                <w:snapToGrid w:val="0"/>
              </w:rPr>
              <w:t>9.1.3</w:t>
            </w:r>
            <w:r w:rsidRPr="00C72104">
              <w:rPr>
                <w:rStyle w:val="af"/>
              </w:rPr>
              <w:t xml:space="preserve"> </w:t>
            </w:r>
            <w:r w:rsidRPr="00C72104">
              <w:rPr>
                <w:rStyle w:val="af"/>
              </w:rPr>
              <w:t>前端开发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0A9DB2C0" w14:textId="6B014148" w:rsidR="0014766B" w:rsidRDefault="0014766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58" w:history="1">
            <w:r w:rsidRPr="00C72104">
              <w:rPr>
                <w:rStyle w:val="af"/>
                <w:rFonts w:cs="Huawei Sans"/>
                <w:bCs/>
                <w:snapToGrid w:val="0"/>
              </w:rPr>
              <w:t>9.1.4</w:t>
            </w:r>
            <w:r w:rsidRPr="00C72104">
              <w:rPr>
                <w:rStyle w:val="af"/>
              </w:rPr>
              <w:t xml:space="preserve"> </w:t>
            </w:r>
            <w:r w:rsidRPr="00C72104">
              <w:rPr>
                <w:rStyle w:val="af"/>
              </w:rPr>
              <w:t>编写对象模型及完成</w:t>
            </w:r>
            <w:r w:rsidRPr="00C72104">
              <w:rPr>
                <w:rStyle w:val="af"/>
              </w:rPr>
              <w:t>SQL</w:t>
            </w:r>
            <w:r w:rsidRPr="00C72104">
              <w:rPr>
                <w:rStyle w:val="af"/>
              </w:rPr>
              <w:t>查询功能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14:paraId="5EDF17C3" w14:textId="1DE91C09" w:rsidR="0014766B" w:rsidRDefault="0014766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59" w:history="1">
            <w:r w:rsidRPr="00C72104">
              <w:rPr>
                <w:rStyle w:val="af"/>
                <w:rFonts w:cs="Huawei Sans"/>
                <w:bCs/>
                <w:snapToGrid w:val="0"/>
              </w:rPr>
              <w:t>9.1.5</w:t>
            </w:r>
            <w:r w:rsidRPr="00C72104">
              <w:rPr>
                <w:rStyle w:val="af"/>
              </w:rPr>
              <w:t xml:space="preserve"> </w:t>
            </w:r>
            <w:r w:rsidRPr="00C72104">
              <w:rPr>
                <w:rStyle w:val="af"/>
              </w:rPr>
              <w:t>编码</w:t>
            </w:r>
            <w:r w:rsidRPr="00C72104">
              <w:rPr>
                <w:rStyle w:val="af"/>
              </w:rPr>
              <w:t>Service</w:t>
            </w:r>
            <w:r w:rsidRPr="00C72104">
              <w:rPr>
                <w:rStyle w:val="af"/>
              </w:rPr>
              <w:t>端代码实现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2F9F6D88" w14:textId="44924AEA" w:rsidR="0014766B" w:rsidRDefault="0014766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80160360" w:history="1">
            <w:r w:rsidRPr="00C72104">
              <w:rPr>
                <w:rStyle w:val="af"/>
                <w:rFonts w:cs="Huawei Sans"/>
                <w:bCs/>
                <w:snapToGrid w:val="0"/>
              </w:rPr>
              <w:t>9.1.6</w:t>
            </w:r>
            <w:r w:rsidRPr="00C72104">
              <w:rPr>
                <w:rStyle w:val="af"/>
              </w:rPr>
              <w:t xml:space="preserve"> </w:t>
            </w:r>
            <w:r w:rsidRPr="00C72104">
              <w:rPr>
                <w:rStyle w:val="af"/>
              </w:rPr>
              <w:t>编写控制器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_Toc180160360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58</w:t>
            </w:r>
            <w:r>
              <w:rPr>
                <w:webHidden/>
              </w:rPr>
              <w:fldChar w:fldCharType="end"/>
            </w:r>
          </w:hyperlink>
        </w:p>
        <w:p w14:paraId="1A1B1C95" w14:textId="63A2DF91" w:rsidR="00B81DEF" w:rsidRPr="00930935" w:rsidRDefault="001B1484" w:rsidP="0020153C">
          <w:pPr>
            <w:rPr>
              <w:rFonts w:ascii="Huawei Sans" w:eastAsia="方正兰亭黑简体" w:hAnsi="Huawei Sans" w:cs="Huawei Sans"/>
              <w:lang w:val="zh-CN"/>
            </w:rPr>
          </w:pPr>
          <w:r w:rsidRPr="00930935">
            <w:rPr>
              <w:rFonts w:ascii="Huawei Sans" w:eastAsia="方正兰亭黑简体" w:hAnsi="Huawei Sans" w:cs="Huawei Sans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B048C6B" w14:textId="638A8257" w:rsidR="00002614" w:rsidRPr="00930935" w:rsidRDefault="00002614" w:rsidP="00D76ADD">
      <w:pPr>
        <w:pStyle w:val="1e"/>
        <w:rPr>
          <w:lang w:val="zh-CN"/>
        </w:rPr>
      </w:pPr>
      <w:r w:rsidRPr="00930935">
        <w:rPr>
          <w:lang w:val="zh-CN"/>
        </w:rPr>
        <w:br w:type="page"/>
      </w:r>
      <w:bookmarkStart w:id="10" w:name="_GoBack"/>
      <w:bookmarkEnd w:id="10"/>
    </w:p>
    <w:p w14:paraId="2DEDFAD2" w14:textId="6DD126B0" w:rsidR="00896E8D" w:rsidRPr="00930935" w:rsidRDefault="00896E8D" w:rsidP="00346199">
      <w:pPr>
        <w:pStyle w:val="1"/>
        <w:rPr>
          <w:rFonts w:cs="Huawei Sans"/>
        </w:rPr>
      </w:pPr>
      <w:bookmarkStart w:id="11" w:name="_Toc466755566"/>
      <w:bookmarkStart w:id="12" w:name="_Toc466755571"/>
      <w:bookmarkStart w:id="13" w:name="_Toc180160312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0"/>
      <w:r w:rsidRPr="00930935">
        <w:rPr>
          <w:rFonts w:cs="Huawei Sans"/>
        </w:rPr>
        <w:lastRenderedPageBreak/>
        <w:t>实验环境介绍</w:t>
      </w:r>
      <w:bookmarkEnd w:id="11"/>
      <w:bookmarkEnd w:id="13"/>
    </w:p>
    <w:p w14:paraId="1DBC270D" w14:textId="4BF023D1" w:rsidR="00896E8D" w:rsidRPr="00930935" w:rsidRDefault="00896E8D" w:rsidP="00382C74">
      <w:pPr>
        <w:pStyle w:val="2"/>
        <w:rPr>
          <w:rFonts w:cs="Huawei Sans"/>
        </w:rPr>
      </w:pPr>
      <w:bookmarkStart w:id="14" w:name="_Toc437504217"/>
      <w:bookmarkStart w:id="15" w:name="_Toc466755567"/>
      <w:bookmarkStart w:id="16" w:name="_Toc180160313"/>
      <w:r w:rsidRPr="00930935">
        <w:rPr>
          <w:rFonts w:cs="Huawei Sans"/>
        </w:rPr>
        <w:t>实验介绍</w:t>
      </w:r>
      <w:bookmarkEnd w:id="14"/>
      <w:bookmarkEnd w:id="15"/>
      <w:bookmarkEnd w:id="16"/>
    </w:p>
    <w:p w14:paraId="5632F29E" w14:textId="383F6AAA" w:rsidR="00896E8D" w:rsidRPr="00930935" w:rsidRDefault="00896E8D" w:rsidP="00382C74">
      <w:pPr>
        <w:pStyle w:val="3"/>
        <w:rPr>
          <w:rFonts w:cs="Huawei Sans"/>
          <w:bCs/>
          <w:i/>
          <w:iCs/>
          <w:color w:val="0000FF"/>
          <w:kern w:val="2"/>
          <w:sz w:val="21"/>
        </w:rPr>
      </w:pPr>
      <w:bookmarkStart w:id="17" w:name="_Toc437504218"/>
      <w:bookmarkStart w:id="18" w:name="_Toc466755568"/>
      <w:bookmarkStart w:id="19" w:name="_Toc180160314"/>
      <w:r w:rsidRPr="00930935">
        <w:rPr>
          <w:rFonts w:cs="Huawei Sans"/>
        </w:rPr>
        <w:t>关于本实验</w:t>
      </w:r>
      <w:bookmarkEnd w:id="17"/>
      <w:bookmarkEnd w:id="18"/>
      <w:bookmarkEnd w:id="19"/>
    </w:p>
    <w:p w14:paraId="3AE6F027" w14:textId="7CC98D7E" w:rsidR="00896E8D" w:rsidRPr="00930935" w:rsidRDefault="00647A3C" w:rsidP="00D76ADD">
      <w:pPr>
        <w:pStyle w:val="1e"/>
      </w:pPr>
      <w:r w:rsidRPr="00930935">
        <w:t>openGauss</w:t>
      </w:r>
      <w:r w:rsidRPr="00930935">
        <w:t>是关系型数据库，采用客户端</w:t>
      </w:r>
      <w:r w:rsidRPr="00930935">
        <w:t>/</w:t>
      </w:r>
      <w:r w:rsidRPr="00930935">
        <w:t>服务器，</w:t>
      </w:r>
      <w:proofErr w:type="gramStart"/>
      <w:r w:rsidRPr="00930935">
        <w:t>单进程多</w:t>
      </w:r>
      <w:proofErr w:type="gramEnd"/>
      <w:r w:rsidRPr="00930935">
        <w:t>线程架构，支持单机和一主多备部署方式，备机可读，支持双机高可用和读扩展。</w:t>
      </w:r>
    </w:p>
    <w:p w14:paraId="08C90528" w14:textId="1B348F65" w:rsidR="00EA5FEE" w:rsidRPr="00930935" w:rsidRDefault="00CF07C0" w:rsidP="00931189">
      <w:pPr>
        <w:pStyle w:val="1e"/>
      </w:pPr>
      <w:r w:rsidRPr="00930935">
        <w:t>本实验</w:t>
      </w:r>
      <w:r w:rsidR="00931189" w:rsidRPr="00930935">
        <w:t>以学校学生选课为场景进行</w:t>
      </w:r>
      <w:r w:rsidRPr="00930935">
        <w:t>应用系统开发。以</w:t>
      </w:r>
      <w:r w:rsidRPr="00930935">
        <w:t>vscode</w:t>
      </w:r>
      <w:r w:rsidRPr="00930935">
        <w:t>作为集成开发环境，</w:t>
      </w:r>
      <w:r w:rsidRPr="00930935">
        <w:t>Java</w:t>
      </w:r>
      <w:r w:rsidR="00931189" w:rsidRPr="00930935">
        <w:t>作</w:t>
      </w:r>
      <w:r w:rsidRPr="00930935">
        <w:t>为应用开发语言，</w:t>
      </w:r>
      <w:r w:rsidR="00931189" w:rsidRPr="00930935">
        <w:t>layui</w:t>
      </w:r>
      <w:r w:rsidR="00931189" w:rsidRPr="00930935">
        <w:t>作为前端框架，</w:t>
      </w:r>
      <w:r w:rsidR="00931189" w:rsidRPr="00930935">
        <w:t>SpringBoot</w:t>
      </w:r>
      <w:r w:rsidR="00931189" w:rsidRPr="00930935">
        <w:t>、</w:t>
      </w:r>
      <w:r w:rsidR="00931189" w:rsidRPr="00930935">
        <w:t>Mybatis</w:t>
      </w:r>
      <w:r w:rsidR="00931189" w:rsidRPr="00930935">
        <w:t>作为后端框架，</w:t>
      </w:r>
      <w:r w:rsidRPr="00930935">
        <w:t>openGauss</w:t>
      </w:r>
      <w:r w:rsidR="00931189" w:rsidRPr="00930935">
        <w:t>作</w:t>
      </w:r>
      <w:r w:rsidRPr="00930935">
        <w:t>为后端数据库开发一个</w:t>
      </w:r>
      <w:r w:rsidR="008545F4" w:rsidRPr="00930935">
        <w:t>《</w:t>
      </w:r>
      <w:r w:rsidRPr="00930935">
        <w:t>学生选课管理系统</w:t>
      </w:r>
      <w:r w:rsidR="008545F4" w:rsidRPr="00930935">
        <w:t>》</w:t>
      </w:r>
      <w:r w:rsidR="00931189" w:rsidRPr="00930935">
        <w:t>，</w:t>
      </w:r>
      <w:r w:rsidR="00931189" w:rsidRPr="00930935">
        <w:t>openGauss</w:t>
      </w:r>
      <w:r w:rsidR="00931189" w:rsidRPr="00930935">
        <w:t>数据库安装部署于华为弹性云</w:t>
      </w:r>
      <w:r w:rsidR="00931189" w:rsidRPr="00930935">
        <w:t>ECS</w:t>
      </w:r>
      <w:r w:rsidR="00A8201C" w:rsidRPr="00930935">
        <w:t>服务</w:t>
      </w:r>
      <w:r w:rsidR="00A8201C">
        <w:rPr>
          <w:rFonts w:hint="eastAsia"/>
        </w:rPr>
        <w:t>器</w:t>
      </w:r>
      <w:r w:rsidR="00931189" w:rsidRPr="00930935">
        <w:t>上</w:t>
      </w:r>
      <w:r w:rsidRPr="00930935">
        <w:t>。</w:t>
      </w:r>
    </w:p>
    <w:p w14:paraId="4897E41B" w14:textId="0704111F" w:rsidR="00896E8D" w:rsidRPr="00930935" w:rsidRDefault="00647A3C" w:rsidP="00382C74">
      <w:pPr>
        <w:pStyle w:val="3"/>
        <w:rPr>
          <w:rFonts w:cs="Huawei Sans"/>
          <w:bCs/>
          <w:i/>
          <w:iCs/>
          <w:color w:val="0000FF"/>
          <w:kern w:val="2"/>
          <w:sz w:val="21"/>
        </w:rPr>
      </w:pPr>
      <w:bookmarkStart w:id="20" w:name="_Toc70254328"/>
      <w:bookmarkStart w:id="21" w:name="_Toc437504220"/>
      <w:bookmarkStart w:id="22" w:name="_Toc466755569"/>
      <w:bookmarkStart w:id="23" w:name="_Toc180160315"/>
      <w:r w:rsidRPr="00930935">
        <w:rPr>
          <w:rFonts w:cs="Huawei Sans"/>
        </w:rPr>
        <w:t>读者知识背景</w:t>
      </w:r>
      <w:bookmarkEnd w:id="20"/>
      <w:bookmarkEnd w:id="21"/>
      <w:bookmarkEnd w:id="22"/>
      <w:bookmarkEnd w:id="23"/>
    </w:p>
    <w:p w14:paraId="230C7272" w14:textId="2C4F1A60" w:rsidR="00647A3C" w:rsidRPr="00930935" w:rsidRDefault="00647A3C" w:rsidP="00D76ADD">
      <w:pPr>
        <w:pStyle w:val="1e"/>
      </w:pPr>
      <w:bookmarkStart w:id="24" w:name="_Hlk487190992"/>
      <w:r w:rsidRPr="00930935">
        <w:t>本课程为</w:t>
      </w:r>
      <w:r w:rsidR="001769EE" w:rsidRPr="00930935">
        <w:t>应用系统开发</w:t>
      </w:r>
      <w:r w:rsidRPr="00930935">
        <w:t>实践课，为了更好地掌握本书内容，阅读本书的读者应首先具备以下基本条件：</w:t>
      </w:r>
    </w:p>
    <w:bookmarkEnd w:id="24"/>
    <w:p w14:paraId="30220F62" w14:textId="51A9CF46" w:rsidR="00896E8D" w:rsidRPr="00930935" w:rsidRDefault="00647A3C" w:rsidP="00641CA3">
      <w:pPr>
        <w:pStyle w:val="41"/>
        <w:rPr>
          <w:rFonts w:cs="Huawei Sans"/>
        </w:rPr>
      </w:pPr>
      <w:r w:rsidRPr="00930935">
        <w:rPr>
          <w:rFonts w:cs="Huawei Sans"/>
        </w:rPr>
        <w:t>具有基本的数据库知识背景，同时</w:t>
      </w:r>
      <w:proofErr w:type="gramStart"/>
      <w:r w:rsidRPr="00930935">
        <w:rPr>
          <w:rFonts w:cs="Huawei Sans"/>
        </w:rPr>
        <w:t>熟悉华</w:t>
      </w:r>
      <w:proofErr w:type="gramEnd"/>
      <w:r w:rsidRPr="00930935">
        <w:rPr>
          <w:rFonts w:cs="Huawei Sans"/>
        </w:rPr>
        <w:t>为云界面，了解基本</w:t>
      </w:r>
      <w:r w:rsidRPr="00930935">
        <w:rPr>
          <w:rFonts w:cs="Huawei Sans"/>
        </w:rPr>
        <w:t>Linux</w:t>
      </w:r>
      <w:r w:rsidR="00045374" w:rsidRPr="00930935">
        <w:rPr>
          <w:rFonts w:cs="Huawei Sans"/>
        </w:rPr>
        <w:t>、</w:t>
      </w:r>
      <w:r w:rsidR="00045374" w:rsidRPr="00930935">
        <w:rPr>
          <w:rFonts w:cs="Huawei Sans"/>
        </w:rPr>
        <w:t>Java</w:t>
      </w:r>
      <w:r w:rsidRPr="00930935">
        <w:rPr>
          <w:rFonts w:cs="Huawei Sans"/>
        </w:rPr>
        <w:t>知识。</w:t>
      </w:r>
    </w:p>
    <w:p w14:paraId="2B1A2EAA" w14:textId="5AAC95D9" w:rsidR="00896E8D" w:rsidRPr="00930935" w:rsidRDefault="00896E8D" w:rsidP="00382C74">
      <w:pPr>
        <w:pStyle w:val="3"/>
        <w:rPr>
          <w:rFonts w:cs="Huawei Sans"/>
        </w:rPr>
      </w:pPr>
      <w:bookmarkStart w:id="25" w:name="_Toc466755570"/>
      <w:bookmarkStart w:id="26" w:name="_Toc180160316"/>
      <w:r w:rsidRPr="00930935">
        <w:rPr>
          <w:rFonts w:cs="Huawei Sans"/>
        </w:rPr>
        <w:t>实验设备介绍</w:t>
      </w:r>
      <w:bookmarkEnd w:id="25"/>
      <w:bookmarkEnd w:id="26"/>
    </w:p>
    <w:p w14:paraId="11AFB1F7" w14:textId="77777777" w:rsidR="00647A3C" w:rsidRPr="00930935" w:rsidRDefault="00647A3C" w:rsidP="00641CA3">
      <w:pPr>
        <w:pStyle w:val="41"/>
        <w:rPr>
          <w:rFonts w:cs="Huawei Sans"/>
        </w:rPr>
      </w:pPr>
      <w:r w:rsidRPr="00930935">
        <w:rPr>
          <w:rFonts w:cs="Huawei Sans"/>
        </w:rPr>
        <w:t>组网说明</w:t>
      </w:r>
    </w:p>
    <w:p w14:paraId="1C4AFA8B" w14:textId="7CB1F384" w:rsidR="00647A3C" w:rsidRPr="00930935" w:rsidRDefault="00647A3C" w:rsidP="00D76ADD">
      <w:pPr>
        <w:pStyle w:val="1e"/>
      </w:pPr>
      <w:r w:rsidRPr="00930935">
        <w:t>本实验环境为华为云环境，需要购买弹性云服务</w:t>
      </w:r>
      <w:r w:rsidR="00B32E78" w:rsidRPr="00930935">
        <w:t>器</w:t>
      </w:r>
      <w:r w:rsidRPr="00930935">
        <w:t>。</w:t>
      </w:r>
    </w:p>
    <w:p w14:paraId="037A679D" w14:textId="77777777" w:rsidR="00647A3C" w:rsidRPr="00930935" w:rsidRDefault="00647A3C" w:rsidP="00647A3C">
      <w:pPr>
        <w:pStyle w:val="41"/>
        <w:rPr>
          <w:rFonts w:cs="Huawei Sans"/>
        </w:rPr>
      </w:pPr>
      <w:r w:rsidRPr="00930935">
        <w:rPr>
          <w:rFonts w:cs="Huawei Sans"/>
        </w:rPr>
        <w:t>设备介绍</w:t>
      </w:r>
    </w:p>
    <w:p w14:paraId="09E59F98" w14:textId="77777777" w:rsidR="00647A3C" w:rsidRPr="00930935" w:rsidRDefault="00647A3C" w:rsidP="00D76ADD">
      <w:pPr>
        <w:pStyle w:val="1e"/>
      </w:pPr>
      <w:r w:rsidRPr="00930935">
        <w:t>为了满足</w:t>
      </w:r>
      <w:r w:rsidRPr="00930935">
        <w:t>openGauss</w:t>
      </w:r>
      <w:r w:rsidRPr="00930935">
        <w:t>安装部署实验需要，建议每套实验环境采用以下配置：</w:t>
      </w:r>
    </w:p>
    <w:p w14:paraId="4A8D7113" w14:textId="0E4C2E45" w:rsidR="00236A73" w:rsidRPr="00930935" w:rsidRDefault="00236A73" w:rsidP="00C11E5E">
      <w:pPr>
        <w:pStyle w:val="50"/>
        <w:rPr>
          <w:rFonts w:cs="Huawei Sans"/>
        </w:rPr>
      </w:pPr>
      <w:r w:rsidRPr="00930935">
        <w:rPr>
          <w:rFonts w:cs="Huawei Sans"/>
        </w:rPr>
        <w:t>实验</w:t>
      </w:r>
      <w:r w:rsidR="00EE119C" w:rsidRPr="00930935">
        <w:rPr>
          <w:rFonts w:cs="Huawei Sans"/>
        </w:rPr>
        <w:t>软件</w:t>
      </w:r>
      <w:r w:rsidRPr="00930935">
        <w:rPr>
          <w:rFonts w:cs="Huawei Sans"/>
        </w:rPr>
        <w:t>配套关系</w:t>
      </w:r>
    </w:p>
    <w:tbl>
      <w:tblPr>
        <w:tblStyle w:val="V30"/>
        <w:tblW w:w="774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91"/>
        <w:gridCol w:w="4456"/>
      </w:tblGrid>
      <w:tr w:rsidR="00647A3C" w:rsidRPr="00930935" w14:paraId="64193CF6" w14:textId="77777777" w:rsidTr="00786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2398BEC5" w14:textId="734C7DD4" w:rsidR="00647A3C" w:rsidRPr="00930935" w:rsidRDefault="00F85C37" w:rsidP="006F6CFB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软件</w:t>
            </w:r>
            <w:r w:rsidR="00647A3C" w:rsidRPr="00930935">
              <w:rPr>
                <w:rFonts w:cs="Huawei Sans"/>
              </w:rPr>
              <w:t>名称</w:t>
            </w:r>
          </w:p>
        </w:tc>
        <w:tc>
          <w:tcPr>
            <w:tcW w:w="4456" w:type="dxa"/>
          </w:tcPr>
          <w:p w14:paraId="35DB3F6B" w14:textId="2384A53B" w:rsidR="00647A3C" w:rsidRPr="00930935" w:rsidRDefault="00F85C37" w:rsidP="006F6CFB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软件版本</w:t>
            </w:r>
          </w:p>
        </w:tc>
      </w:tr>
      <w:tr w:rsidR="00647A3C" w:rsidRPr="00930935" w14:paraId="7D93E117" w14:textId="77777777" w:rsidTr="0078631E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  <w:vAlign w:val="top"/>
          </w:tcPr>
          <w:p w14:paraId="37449FD4" w14:textId="3A24CFFB" w:rsidR="00647A3C" w:rsidRPr="00930935" w:rsidRDefault="00647A3C" w:rsidP="006F6CFB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Linux</w:t>
            </w:r>
            <w:r w:rsidRPr="00930935">
              <w:rPr>
                <w:rFonts w:cs="Huawei Sans"/>
              </w:rPr>
              <w:t>操作系统</w:t>
            </w:r>
          </w:p>
        </w:tc>
        <w:tc>
          <w:tcPr>
            <w:tcW w:w="4456" w:type="dxa"/>
            <w:vAlign w:val="top"/>
          </w:tcPr>
          <w:p w14:paraId="5EB46886" w14:textId="39904FAE" w:rsidR="00647A3C" w:rsidRPr="00930935" w:rsidRDefault="00647A3C" w:rsidP="006F6CFB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openEuler</w:t>
            </w:r>
            <w:r w:rsidR="001743DD" w:rsidRPr="00930935">
              <w:rPr>
                <w:rFonts w:cs="Huawei Sans"/>
              </w:rPr>
              <w:t xml:space="preserve"> </w:t>
            </w:r>
            <w:r w:rsidRPr="00930935">
              <w:rPr>
                <w:rFonts w:cs="Huawei Sans"/>
              </w:rPr>
              <w:t>20.3</w:t>
            </w:r>
            <w:r w:rsidR="001743DD" w:rsidRPr="00930935">
              <w:rPr>
                <w:rFonts w:cs="Huawei Sans"/>
              </w:rPr>
              <w:t xml:space="preserve"> </w:t>
            </w:r>
            <w:r w:rsidRPr="00930935">
              <w:rPr>
                <w:rFonts w:cs="Huawei Sans"/>
              </w:rPr>
              <w:t>LTS</w:t>
            </w:r>
          </w:p>
        </w:tc>
      </w:tr>
      <w:tr w:rsidR="00CD375E" w:rsidRPr="00930935" w14:paraId="0E36BE46" w14:textId="77777777" w:rsidTr="0078631E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2D2F1EED" w14:textId="5B2B1D69" w:rsidR="00CD375E" w:rsidRPr="00930935" w:rsidRDefault="00CD375E" w:rsidP="006F6CFB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ECS</w:t>
            </w:r>
          </w:p>
        </w:tc>
        <w:tc>
          <w:tcPr>
            <w:tcW w:w="4456" w:type="dxa"/>
          </w:tcPr>
          <w:p w14:paraId="03C22F69" w14:textId="38D646EB" w:rsidR="00CD375E" w:rsidRPr="00930935" w:rsidRDefault="00CD3E4A" w:rsidP="006F6CFB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4</w:t>
            </w:r>
            <w:r w:rsidR="00CD375E" w:rsidRPr="00930935">
              <w:rPr>
                <w:rFonts w:cs="Huawei Sans"/>
              </w:rPr>
              <w:t xml:space="preserve">vCPUs | </w:t>
            </w:r>
            <w:r w:rsidRPr="00930935">
              <w:rPr>
                <w:rFonts w:cs="Huawei Sans"/>
              </w:rPr>
              <w:t>8</w:t>
            </w:r>
            <w:r w:rsidR="00CD375E" w:rsidRPr="00930935">
              <w:rPr>
                <w:rFonts w:cs="Huawei Sans"/>
              </w:rPr>
              <w:t>GiB</w:t>
            </w:r>
            <w:r w:rsidR="00CD375E" w:rsidRPr="00930935">
              <w:rPr>
                <w:rFonts w:cs="Huawei Sans"/>
              </w:rPr>
              <w:t>弹性云服务器</w:t>
            </w:r>
          </w:p>
        </w:tc>
      </w:tr>
    </w:tbl>
    <w:p w14:paraId="4ADD7D9F" w14:textId="2E2908AA" w:rsidR="005B5FCA" w:rsidRPr="00930935" w:rsidRDefault="005B5FCA" w:rsidP="00D76ADD">
      <w:pPr>
        <w:pStyle w:val="1e"/>
      </w:pPr>
    </w:p>
    <w:p w14:paraId="773E3BAB" w14:textId="4D089142" w:rsidR="005B5FCA" w:rsidRPr="00930935" w:rsidRDefault="004B48E3" w:rsidP="004B48E3">
      <w:pPr>
        <w:pStyle w:val="1"/>
        <w:rPr>
          <w:rFonts w:cs="Huawei Sans"/>
        </w:rPr>
      </w:pPr>
      <w:bookmarkStart w:id="27" w:name="_Toc180160317"/>
      <w:r w:rsidRPr="00930935">
        <w:rPr>
          <w:rFonts w:cs="Huawei Sans"/>
        </w:rPr>
        <w:lastRenderedPageBreak/>
        <w:t>学生选课管理系统介绍</w:t>
      </w:r>
      <w:bookmarkEnd w:id="27"/>
    </w:p>
    <w:p w14:paraId="32339D97" w14:textId="77777777" w:rsidR="000D4929" w:rsidRPr="00930935" w:rsidRDefault="000D4929" w:rsidP="000702BC">
      <w:pPr>
        <w:pStyle w:val="2"/>
        <w:numPr>
          <w:ilvl w:val="1"/>
          <w:numId w:val="4"/>
        </w:numPr>
        <w:rPr>
          <w:rFonts w:cs="Huawei Sans"/>
        </w:rPr>
      </w:pPr>
      <w:bookmarkStart w:id="28" w:name="_Toc180160318"/>
      <w:r w:rsidRPr="00930935">
        <w:rPr>
          <w:rFonts w:cs="Huawei Sans"/>
        </w:rPr>
        <w:t>功能简介</w:t>
      </w:r>
      <w:bookmarkEnd w:id="28"/>
    </w:p>
    <w:p w14:paraId="4A1EB6F8" w14:textId="4F3AD13D" w:rsidR="005B5FCA" w:rsidRPr="00930935" w:rsidRDefault="000D4929" w:rsidP="00FD37B7">
      <w:pPr>
        <w:pStyle w:val="1e"/>
      </w:pPr>
      <w:r w:rsidRPr="00930935">
        <w:t>这是一个功能基本齐全的</w:t>
      </w:r>
      <w:r w:rsidR="00561820">
        <w:rPr>
          <w:rFonts w:hint="eastAsia"/>
        </w:rPr>
        <w:t>《</w:t>
      </w:r>
      <w:r w:rsidRPr="00930935">
        <w:t>学生选课管理系统</w:t>
      </w:r>
      <w:r w:rsidR="00561820">
        <w:rPr>
          <w:rFonts w:hint="eastAsia"/>
        </w:rPr>
        <w:t>》</w:t>
      </w:r>
      <w:r w:rsidR="00FD37B7">
        <w:rPr>
          <w:rFonts w:hint="eastAsia"/>
        </w:rPr>
        <w:t>（</w:t>
      </w:r>
      <w:r w:rsidR="002C7308">
        <w:rPr>
          <w:rFonts w:hint="eastAsia"/>
        </w:rPr>
        <w:t>原</w:t>
      </w:r>
      <w:r w:rsidR="00B27FC8" w:rsidRPr="00B27FC8">
        <w:rPr>
          <w:rFonts w:hint="eastAsia"/>
        </w:rPr>
        <w:t>始</w:t>
      </w:r>
      <w:r w:rsidR="002C7308">
        <w:rPr>
          <w:rFonts w:hint="eastAsia"/>
        </w:rPr>
        <w:t>仓库</w:t>
      </w:r>
      <w:r w:rsidR="00FD37B7">
        <w:rPr>
          <w:rFonts w:hint="eastAsia"/>
        </w:rPr>
        <w:t>地址</w:t>
      </w:r>
      <w:r w:rsidR="002C7308">
        <w:rPr>
          <w:rFonts w:hint="eastAsia"/>
        </w:rPr>
        <w:t>：</w:t>
      </w:r>
      <w:hyperlink r:id="rId13" w:history="1">
        <w:r w:rsidR="002C7308" w:rsidRPr="00C57035">
          <w:t>https://gitee.com/kangz1/graduation-design/tree/master</w:t>
        </w:r>
      </w:hyperlink>
      <w:r w:rsidR="00FD37B7">
        <w:t xml:space="preserve"> </w:t>
      </w:r>
      <w:r w:rsidR="00FD37B7">
        <w:rPr>
          <w:rFonts w:hint="eastAsia"/>
        </w:rPr>
        <w:t>项目采用</w:t>
      </w:r>
      <w:r w:rsidR="00FD37B7" w:rsidRPr="00C57035">
        <w:t>木兰宽松许可证</w:t>
      </w:r>
      <w:r w:rsidR="00FD37B7">
        <w:rPr>
          <w:rFonts w:hint="eastAsia"/>
        </w:rPr>
        <w:t>）</w:t>
      </w:r>
      <w:r w:rsidR="000702BC" w:rsidRPr="00930935">
        <w:t>，</w:t>
      </w:r>
      <w:r w:rsidRPr="00930935">
        <w:t>使用</w:t>
      </w:r>
      <w:r w:rsidRPr="00930935">
        <w:t>java</w:t>
      </w:r>
      <w:r w:rsidRPr="00930935">
        <w:t>实现</w:t>
      </w:r>
      <w:r w:rsidR="000702BC" w:rsidRPr="00930935">
        <w:t>，</w:t>
      </w:r>
      <w:r w:rsidRPr="00930935">
        <w:t>用到的后端框架是</w:t>
      </w:r>
      <w:r w:rsidRPr="00930935">
        <w:t>SpringBoot</w:t>
      </w:r>
      <w:r w:rsidRPr="00930935">
        <w:t>、</w:t>
      </w:r>
      <w:r w:rsidRPr="00930935">
        <w:t>Mybatis</w:t>
      </w:r>
      <w:r w:rsidRPr="00930935">
        <w:t>，前端框架是</w:t>
      </w:r>
      <w:r w:rsidRPr="00930935">
        <w:t>layui</w:t>
      </w:r>
      <w:r w:rsidRPr="00930935">
        <w:t>，数据库使用</w:t>
      </w:r>
      <w:r w:rsidR="004B7B82" w:rsidRPr="00930935">
        <w:t>openGauss</w:t>
      </w:r>
      <w:r w:rsidRPr="00930935">
        <w:t>等技术</w:t>
      </w:r>
      <w:r w:rsidR="000702BC" w:rsidRPr="00930935">
        <w:t>。</w:t>
      </w:r>
    </w:p>
    <w:p w14:paraId="4585C1B6" w14:textId="1B148941" w:rsidR="005B5FCA" w:rsidRPr="00930935" w:rsidRDefault="000702BC" w:rsidP="00D76ADD">
      <w:pPr>
        <w:pStyle w:val="1e"/>
      </w:pPr>
      <w:r w:rsidRPr="00930935">
        <w:t>系统中用户分为三种：</w:t>
      </w:r>
    </w:p>
    <w:p w14:paraId="6B78CDA6" w14:textId="2EDC011D" w:rsidR="000702BC" w:rsidRPr="00930935" w:rsidRDefault="000702BC" w:rsidP="00D76ADD">
      <w:pPr>
        <w:pStyle w:val="1e"/>
      </w:pPr>
      <w:r w:rsidRPr="00930935">
        <w:t>管理员</w:t>
      </w:r>
      <w:r w:rsidRPr="00930935">
        <w:t>(</w:t>
      </w:r>
      <w:r w:rsidRPr="00930935">
        <w:t>可以管理相关数据</w:t>
      </w:r>
      <w:r w:rsidRPr="00930935">
        <w:t>)</w:t>
      </w:r>
      <w:r w:rsidRPr="00930935">
        <w:t>；</w:t>
      </w:r>
    </w:p>
    <w:p w14:paraId="14764129" w14:textId="49237F0A" w:rsidR="000702BC" w:rsidRPr="00930935" w:rsidRDefault="000702BC" w:rsidP="00D76ADD">
      <w:pPr>
        <w:pStyle w:val="1e"/>
      </w:pPr>
      <w:r w:rsidRPr="00930935">
        <w:t>教师</w:t>
      </w:r>
      <w:r w:rsidRPr="00930935">
        <w:t>(</w:t>
      </w:r>
      <w:r w:rsidRPr="00930935">
        <w:t>查询教授课程以及对学生选择的当前课程的成绩评定</w:t>
      </w:r>
      <w:r w:rsidRPr="00930935">
        <w:t>)</w:t>
      </w:r>
      <w:r w:rsidRPr="00930935">
        <w:t>；</w:t>
      </w:r>
    </w:p>
    <w:p w14:paraId="4119FD99" w14:textId="4D6D12BB" w:rsidR="002C7308" w:rsidRDefault="000702BC" w:rsidP="002C7308">
      <w:pPr>
        <w:pStyle w:val="1e"/>
      </w:pPr>
      <w:r w:rsidRPr="00930935">
        <w:t>学生</w:t>
      </w:r>
      <w:r w:rsidRPr="00930935">
        <w:t>(</w:t>
      </w:r>
      <w:r w:rsidRPr="00930935">
        <w:t>选择课程，查询课程以及选课成绩</w:t>
      </w:r>
      <w:r w:rsidRPr="00930935">
        <w:t>/</w:t>
      </w:r>
      <w:r w:rsidRPr="00930935">
        <w:t>学分</w:t>
      </w:r>
      <w:r w:rsidRPr="00930935">
        <w:t>)</w:t>
      </w:r>
      <w:r w:rsidR="002C7308">
        <w:rPr>
          <w:rFonts w:hint="eastAsia"/>
        </w:rPr>
        <w:t>。</w:t>
      </w:r>
    </w:p>
    <w:p w14:paraId="59243665" w14:textId="01AD769F" w:rsidR="005B5FCA" w:rsidRPr="00930935" w:rsidRDefault="000702BC" w:rsidP="000702BC">
      <w:pPr>
        <w:pStyle w:val="2"/>
        <w:numPr>
          <w:ilvl w:val="1"/>
          <w:numId w:val="4"/>
        </w:numPr>
        <w:rPr>
          <w:rFonts w:cs="Huawei Sans"/>
        </w:rPr>
      </w:pPr>
      <w:bookmarkStart w:id="29" w:name="_Toc180160319"/>
      <w:r w:rsidRPr="00930935">
        <w:rPr>
          <w:rFonts w:cs="Huawei Sans"/>
        </w:rPr>
        <w:t>管理员模块功能</w:t>
      </w:r>
      <w:bookmarkEnd w:id="29"/>
    </w:p>
    <w:p w14:paraId="39309834" w14:textId="64B714F1" w:rsidR="00710D5B" w:rsidRPr="00930935" w:rsidRDefault="00710D5B" w:rsidP="00D76ADD">
      <w:pPr>
        <w:pStyle w:val="1e"/>
      </w:pPr>
      <w:r w:rsidRPr="00930935">
        <w:rPr>
          <w:noProof/>
        </w:rPr>
        <w:drawing>
          <wp:inline distT="0" distB="0" distL="0" distR="0" wp14:anchorId="5EAB523E" wp14:editId="3B42B8C8">
            <wp:extent cx="5295430" cy="2246630"/>
            <wp:effectExtent l="19050" t="19050" r="19685" b="203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694" cy="227601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BBF207" w14:textId="59947466" w:rsidR="000702BC" w:rsidRPr="00930935" w:rsidRDefault="000702BC" w:rsidP="000702BC">
      <w:pPr>
        <w:pStyle w:val="2"/>
        <w:numPr>
          <w:ilvl w:val="1"/>
          <w:numId w:val="4"/>
        </w:numPr>
        <w:rPr>
          <w:rFonts w:cs="Huawei Sans"/>
        </w:rPr>
      </w:pPr>
      <w:bookmarkStart w:id="30" w:name="_Toc180160320"/>
      <w:r w:rsidRPr="00930935">
        <w:rPr>
          <w:rFonts w:cs="Huawei Sans"/>
        </w:rPr>
        <w:lastRenderedPageBreak/>
        <w:t>教师模块功能</w:t>
      </w:r>
      <w:bookmarkEnd w:id="30"/>
    </w:p>
    <w:p w14:paraId="75413606" w14:textId="18373925" w:rsidR="00387D7A" w:rsidRPr="00930935" w:rsidRDefault="00621B16" w:rsidP="00D76ADD">
      <w:pPr>
        <w:pStyle w:val="1e"/>
      </w:pPr>
      <w:r w:rsidRPr="00930935">
        <w:rPr>
          <w:noProof/>
        </w:rPr>
        <w:drawing>
          <wp:inline distT="0" distB="0" distL="0" distR="0" wp14:anchorId="19980095" wp14:editId="09B79A8A">
            <wp:extent cx="5288352" cy="2166260"/>
            <wp:effectExtent l="19050" t="19050" r="26670" b="247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2103" cy="217189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4FFCF9" w14:textId="1C640E20" w:rsidR="000702BC" w:rsidRPr="00930935" w:rsidRDefault="000702BC" w:rsidP="000702BC">
      <w:pPr>
        <w:pStyle w:val="2"/>
        <w:numPr>
          <w:ilvl w:val="1"/>
          <w:numId w:val="4"/>
        </w:numPr>
        <w:rPr>
          <w:rFonts w:cs="Huawei Sans"/>
        </w:rPr>
      </w:pPr>
      <w:bookmarkStart w:id="31" w:name="_Toc180160321"/>
      <w:r w:rsidRPr="00930935">
        <w:rPr>
          <w:rFonts w:cs="Huawei Sans"/>
        </w:rPr>
        <w:t>学生模块功能</w:t>
      </w:r>
      <w:bookmarkEnd w:id="31"/>
    </w:p>
    <w:p w14:paraId="0033AE4C" w14:textId="15D9FE81" w:rsidR="000702BC" w:rsidRPr="00930935" w:rsidRDefault="00621B16" w:rsidP="00D76ADD">
      <w:pPr>
        <w:pStyle w:val="1e"/>
      </w:pPr>
      <w:r w:rsidRPr="00930935">
        <w:rPr>
          <w:noProof/>
        </w:rPr>
        <w:drawing>
          <wp:inline distT="0" distB="0" distL="0" distR="0" wp14:anchorId="79AAA717" wp14:editId="63B0575A">
            <wp:extent cx="4400437" cy="3144480"/>
            <wp:effectExtent l="19050" t="19050" r="19685" b="184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2471" cy="32459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056929" w14:textId="55A042FA" w:rsidR="004D44D8" w:rsidRPr="00930935" w:rsidRDefault="004D44D8" w:rsidP="00D76ADD">
      <w:pPr>
        <w:pStyle w:val="1e"/>
      </w:pPr>
    </w:p>
    <w:p w14:paraId="00365F0B" w14:textId="350E8510" w:rsidR="004D44D8" w:rsidRPr="00930935" w:rsidRDefault="004D44D8" w:rsidP="00D76ADD">
      <w:pPr>
        <w:pStyle w:val="1e"/>
      </w:pPr>
    </w:p>
    <w:p w14:paraId="0913941A" w14:textId="4F256264" w:rsidR="00303FDD" w:rsidRPr="00930935" w:rsidRDefault="00303FDD" w:rsidP="00D76ADD">
      <w:pPr>
        <w:pStyle w:val="1e"/>
      </w:pPr>
    </w:p>
    <w:p w14:paraId="683C71F7" w14:textId="71ECF030" w:rsidR="00303FDD" w:rsidRPr="00930935" w:rsidRDefault="00303FDD" w:rsidP="00D76ADD">
      <w:pPr>
        <w:pStyle w:val="1e"/>
      </w:pPr>
    </w:p>
    <w:p w14:paraId="29C74B03" w14:textId="77777777" w:rsidR="00303FDD" w:rsidRPr="00930935" w:rsidRDefault="00303FDD" w:rsidP="00D76ADD">
      <w:pPr>
        <w:pStyle w:val="1e"/>
      </w:pPr>
    </w:p>
    <w:p w14:paraId="5B1F81FE" w14:textId="4ACCF252" w:rsidR="000702BC" w:rsidRPr="00930935" w:rsidRDefault="00083436" w:rsidP="008B59CC">
      <w:pPr>
        <w:pStyle w:val="2"/>
        <w:numPr>
          <w:ilvl w:val="1"/>
          <w:numId w:val="4"/>
        </w:numPr>
        <w:rPr>
          <w:rFonts w:cs="Huawei Sans"/>
        </w:rPr>
      </w:pPr>
      <w:bookmarkStart w:id="32" w:name="_Toc180160322"/>
      <w:r w:rsidRPr="00930935">
        <w:rPr>
          <w:rFonts w:cs="Huawei Sans"/>
          <w:lang w:eastAsia="zh-CN"/>
        </w:rPr>
        <w:lastRenderedPageBreak/>
        <w:t>系统</w:t>
      </w:r>
      <w:r w:rsidR="008B59CC" w:rsidRPr="00930935">
        <w:rPr>
          <w:rFonts w:cs="Huawei Sans"/>
          <w:lang w:eastAsia="zh-CN"/>
        </w:rPr>
        <w:t>界面</w:t>
      </w:r>
      <w:bookmarkEnd w:id="32"/>
    </w:p>
    <w:p w14:paraId="128F219C" w14:textId="67598F84" w:rsidR="004E1202" w:rsidRPr="00930935" w:rsidRDefault="008B59CC" w:rsidP="00D76ADD">
      <w:pPr>
        <w:pStyle w:val="1e"/>
      </w:pPr>
      <w:r w:rsidRPr="00930935">
        <w:t>学生注册</w:t>
      </w:r>
      <w:r w:rsidR="004D3ECB" w:rsidRPr="00930935">
        <w:t>界面</w:t>
      </w:r>
      <w:r w:rsidRPr="00930935">
        <w:t>：</w:t>
      </w:r>
    </w:p>
    <w:p w14:paraId="5E842D92" w14:textId="138FEA41" w:rsidR="008B59CC" w:rsidRPr="00930935" w:rsidRDefault="008B59CC" w:rsidP="00D76ADD">
      <w:pPr>
        <w:pStyle w:val="1e"/>
      </w:pPr>
      <w:r w:rsidRPr="00930935">
        <w:rPr>
          <w:noProof/>
        </w:rPr>
        <w:drawing>
          <wp:inline distT="0" distB="0" distL="0" distR="0" wp14:anchorId="131A6E4C" wp14:editId="7F1412E0">
            <wp:extent cx="3604115" cy="4081647"/>
            <wp:effectExtent l="19050" t="19050" r="15875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2000" cy="411322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C9EC6" w14:textId="3BB3448C" w:rsidR="004E1202" w:rsidRPr="00930935" w:rsidRDefault="008B59CC" w:rsidP="00D76ADD">
      <w:pPr>
        <w:pStyle w:val="1e"/>
      </w:pPr>
      <w:r w:rsidRPr="00930935">
        <w:t>登录</w:t>
      </w:r>
      <w:r w:rsidR="004D3ECB" w:rsidRPr="00930935">
        <w:t>界面</w:t>
      </w:r>
      <w:r w:rsidRPr="00930935">
        <w:t>：</w:t>
      </w:r>
    </w:p>
    <w:p w14:paraId="5FD0C614" w14:textId="484C91BF" w:rsidR="008B59CC" w:rsidRPr="00930935" w:rsidRDefault="008B59CC" w:rsidP="00D76ADD">
      <w:pPr>
        <w:pStyle w:val="1e"/>
      </w:pPr>
      <w:r w:rsidRPr="00930935">
        <w:rPr>
          <w:noProof/>
        </w:rPr>
        <w:drawing>
          <wp:inline distT="0" distB="0" distL="0" distR="0" wp14:anchorId="3C80257A" wp14:editId="40250CE4">
            <wp:extent cx="4804265" cy="3211151"/>
            <wp:effectExtent l="19050" t="19050" r="15875" b="279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0704" cy="323550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C7F35F" w14:textId="55915010" w:rsidR="008B59CC" w:rsidRPr="00930935" w:rsidRDefault="008B59CC" w:rsidP="00D76ADD">
      <w:pPr>
        <w:pStyle w:val="1e"/>
      </w:pPr>
      <w:r w:rsidRPr="00930935">
        <w:lastRenderedPageBreak/>
        <w:t>管理员</w:t>
      </w:r>
      <w:r w:rsidR="004D3ECB" w:rsidRPr="00930935">
        <w:t>界面：</w:t>
      </w:r>
    </w:p>
    <w:p w14:paraId="7AA777EF" w14:textId="505224EA" w:rsidR="008B59CC" w:rsidRPr="00930935" w:rsidRDefault="004D3ECB" w:rsidP="00D76ADD">
      <w:pPr>
        <w:pStyle w:val="1e"/>
      </w:pPr>
      <w:r w:rsidRPr="00930935">
        <w:rPr>
          <w:noProof/>
        </w:rPr>
        <w:drawing>
          <wp:inline distT="0" distB="0" distL="0" distR="0" wp14:anchorId="7A5EF9D3" wp14:editId="686C67DC">
            <wp:extent cx="5421702" cy="1745543"/>
            <wp:effectExtent l="19050" t="19050" r="26670" b="266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3829" cy="175588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AE28B3" w14:textId="4A3F91C4" w:rsidR="008B59CC" w:rsidRPr="00930935" w:rsidRDefault="00A61A96" w:rsidP="00D76ADD">
      <w:pPr>
        <w:pStyle w:val="1e"/>
      </w:pPr>
      <w:r w:rsidRPr="00930935">
        <w:t>教师界面：</w:t>
      </w:r>
    </w:p>
    <w:p w14:paraId="309DF55B" w14:textId="2225EDB0" w:rsidR="008B59CC" w:rsidRPr="00930935" w:rsidRDefault="00A61A96" w:rsidP="00D76ADD">
      <w:pPr>
        <w:pStyle w:val="1e"/>
      </w:pPr>
      <w:r w:rsidRPr="00930935">
        <w:rPr>
          <w:noProof/>
        </w:rPr>
        <w:drawing>
          <wp:inline distT="0" distB="0" distL="0" distR="0" wp14:anchorId="241C4298" wp14:editId="21D94561">
            <wp:extent cx="5421630" cy="1725831"/>
            <wp:effectExtent l="19050" t="19050" r="26670" b="273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0814" cy="173512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5C71E9" w14:textId="63931681" w:rsidR="008B59CC" w:rsidRPr="00930935" w:rsidRDefault="00A61A96" w:rsidP="00D76ADD">
      <w:pPr>
        <w:pStyle w:val="1e"/>
      </w:pPr>
      <w:r w:rsidRPr="00930935">
        <w:t>学生界面：</w:t>
      </w:r>
    </w:p>
    <w:p w14:paraId="1CD347E7" w14:textId="619E36F0" w:rsidR="00A61A96" w:rsidRPr="00930935" w:rsidRDefault="00A61A96" w:rsidP="00D76ADD">
      <w:pPr>
        <w:pStyle w:val="1e"/>
      </w:pPr>
      <w:r w:rsidRPr="00930935">
        <w:rPr>
          <w:noProof/>
        </w:rPr>
        <w:drawing>
          <wp:inline distT="0" distB="0" distL="0" distR="0" wp14:anchorId="6F6471A2" wp14:editId="274767A4">
            <wp:extent cx="5409319" cy="2417300"/>
            <wp:effectExtent l="19050" t="19050" r="20320" b="215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8601" cy="243038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AE739A" w14:textId="78958953" w:rsidR="008B7FA1" w:rsidRPr="00930935" w:rsidRDefault="008B7FA1" w:rsidP="00D76ADD">
      <w:pPr>
        <w:pStyle w:val="1e"/>
      </w:pPr>
    </w:p>
    <w:p w14:paraId="1BC21FB4" w14:textId="77777777" w:rsidR="008B7FA1" w:rsidRPr="00930935" w:rsidRDefault="008B7FA1" w:rsidP="00D76ADD">
      <w:pPr>
        <w:pStyle w:val="1e"/>
      </w:pPr>
    </w:p>
    <w:p w14:paraId="286C132D" w14:textId="428E928A" w:rsidR="00A61A96" w:rsidRPr="00930935" w:rsidRDefault="00194800" w:rsidP="00CE6569">
      <w:pPr>
        <w:pStyle w:val="2"/>
        <w:numPr>
          <w:ilvl w:val="1"/>
          <w:numId w:val="4"/>
        </w:numPr>
        <w:rPr>
          <w:rFonts w:cs="Huawei Sans"/>
        </w:rPr>
      </w:pPr>
      <w:bookmarkStart w:id="33" w:name="_Toc180160323"/>
      <w:r w:rsidRPr="00930935">
        <w:rPr>
          <w:rFonts w:cs="Huawei Sans"/>
        </w:rPr>
        <w:lastRenderedPageBreak/>
        <w:t>系统</w:t>
      </w:r>
      <w:r w:rsidR="00CE6569" w:rsidRPr="00930935">
        <w:rPr>
          <w:rFonts w:cs="Huawei Sans"/>
        </w:rPr>
        <w:t>数据模型</w:t>
      </w:r>
      <w:bookmarkEnd w:id="33"/>
    </w:p>
    <w:p w14:paraId="3D0BCB34" w14:textId="5DB0BC19" w:rsidR="00BD7E25" w:rsidRPr="00930935" w:rsidRDefault="00BD7E25" w:rsidP="00BD7E25">
      <w:pPr>
        <w:pStyle w:val="3"/>
        <w:numPr>
          <w:ilvl w:val="2"/>
          <w:numId w:val="4"/>
        </w:numPr>
        <w:rPr>
          <w:rFonts w:cs="Huawei Sans"/>
        </w:rPr>
      </w:pPr>
      <w:bookmarkStart w:id="34" w:name="_Toc19795482"/>
      <w:bookmarkStart w:id="35" w:name="_Toc45098034"/>
      <w:bookmarkStart w:id="36" w:name="_Toc86138199"/>
      <w:bookmarkStart w:id="37" w:name="_Toc180160324"/>
      <w:r w:rsidRPr="00930935">
        <w:rPr>
          <w:rFonts w:cs="Huawei Sans"/>
        </w:rPr>
        <w:t>关系</w:t>
      </w:r>
      <w:bookmarkEnd w:id="34"/>
      <w:bookmarkEnd w:id="35"/>
      <w:bookmarkEnd w:id="36"/>
      <w:r w:rsidRPr="00930935">
        <w:rPr>
          <w:rFonts w:cs="Huawei Sans"/>
        </w:rPr>
        <w:t>模型</w:t>
      </w:r>
      <w:bookmarkEnd w:id="37"/>
    </w:p>
    <w:p w14:paraId="729891BF" w14:textId="5A8F4A4B" w:rsidR="00C50E8E" w:rsidRPr="00930935" w:rsidRDefault="004112FB" w:rsidP="00D76ADD">
      <w:pPr>
        <w:pStyle w:val="1e"/>
        <w:rPr>
          <w:lang w:eastAsia="en-US"/>
        </w:rPr>
      </w:pPr>
      <w:r w:rsidRPr="00930935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02976" behindDoc="0" locked="0" layoutInCell="1" allowOverlap="1" wp14:anchorId="2CDF5205" wp14:editId="1F4E2667">
                <wp:simplePos x="0" y="0"/>
                <wp:positionH relativeFrom="column">
                  <wp:posOffset>668872</wp:posOffset>
                </wp:positionH>
                <wp:positionV relativeFrom="paragraph">
                  <wp:posOffset>166233</wp:posOffset>
                </wp:positionV>
                <wp:extent cx="5369086" cy="6238297"/>
                <wp:effectExtent l="0" t="0" r="22225" b="1016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9086" cy="6238297"/>
                          <a:chOff x="0" y="0"/>
                          <a:chExt cx="5369086" cy="6238297"/>
                        </a:xfrm>
                      </wpg:grpSpPr>
                      <wpg:grpSp>
                        <wpg:cNvPr id="77" name="组合 77"/>
                        <wpg:cNvGrpSpPr/>
                        <wpg:grpSpPr>
                          <a:xfrm>
                            <a:off x="0" y="0"/>
                            <a:ext cx="5369086" cy="6238297"/>
                            <a:chOff x="0" y="0"/>
                            <a:chExt cx="5369086" cy="6238297"/>
                          </a:xfrm>
                        </wpg:grpSpPr>
                        <wpg:grpSp>
                          <wpg:cNvPr id="66" name="组合 66"/>
                          <wpg:cNvGrpSpPr/>
                          <wpg:grpSpPr>
                            <a:xfrm>
                              <a:off x="0" y="0"/>
                              <a:ext cx="5369086" cy="6238297"/>
                              <a:chOff x="0" y="0"/>
                              <a:chExt cx="5369086" cy="6238297"/>
                            </a:xfrm>
                          </wpg:grpSpPr>
                          <wpg:grpSp>
                            <wpg:cNvPr id="191" name="组合 191"/>
                            <wpg:cNvGrpSpPr/>
                            <wpg:grpSpPr>
                              <a:xfrm>
                                <a:off x="1579944" y="0"/>
                                <a:ext cx="768985" cy="1599565"/>
                                <a:chOff x="0" y="0"/>
                                <a:chExt cx="769282" cy="1435018"/>
                              </a:xfrm>
                            </wpg:grpSpPr>
                            <wps:wsp>
                              <wps:cNvPr id="192" name="矩形 192"/>
                              <wps:cNvSpPr/>
                              <wps:spPr>
                                <a:xfrm>
                                  <a:off x="0" y="0"/>
                                  <a:ext cx="769282" cy="279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8D7F3F0" w14:textId="00FEFF9B" w:rsidR="00055A6F" w:rsidRPr="00EC7F2F" w:rsidRDefault="00055A6F" w:rsidP="00BD7E25">
                                    <w:pPr>
                                      <w:spacing w:before="0" w:after="0" w:line="240" w:lineRule="auto"/>
                                      <w:ind w:left="0"/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课程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" name="矩形 193"/>
                              <wps:cNvSpPr/>
                              <wps:spPr>
                                <a:xfrm>
                                  <a:off x="0" y="279368"/>
                                  <a:ext cx="769282" cy="11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0BE7B5" w14:textId="77777777" w:rsidR="00055A6F" w:rsidRPr="00740486" w:rsidRDefault="00055A6F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 w:rsidRPr="00BD7E25">
                                      <w:rPr>
                                        <w:rFonts w:cs="Huawei Sans"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课程</w:t>
                                    </w:r>
                                    <w:r w:rsidRPr="00BD7E25">
                                      <w:rPr>
                                        <w:rFonts w:cs="Huawei Sans"/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24221753" w14:textId="7FBB802E" w:rsidR="00055A6F" w:rsidRDefault="00055A6F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BD7E25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课程名称</w:t>
                                    </w:r>
                                  </w:p>
                                  <w:p w14:paraId="5731643D" w14:textId="5EE78E37" w:rsidR="00055A6F" w:rsidRDefault="00055A6F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</w:pPr>
                                    <w:r w:rsidRPr="00BD7E25">
                                      <w:rPr>
                                        <w:rFonts w:hint="eastAsia"/>
                                        <w:color w:val="000000" w:themeColor="text1"/>
                                        <w:u w:val="single"/>
                                      </w:rPr>
                                      <w:t>学院</w:t>
                                    </w:r>
                                    <w:r w:rsidRPr="00BD7E25"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7447C798" w14:textId="0598B6AB" w:rsidR="00055A6F" w:rsidRDefault="00055A6F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</w:pPr>
                                    <w:r w:rsidRPr="00BD7E25">
                                      <w:rPr>
                                        <w:rFonts w:hint="eastAsia"/>
                                        <w:color w:val="000000" w:themeColor="text1"/>
                                        <w:u w:val="single"/>
                                      </w:rPr>
                                      <w:t>教师</w:t>
                                    </w:r>
                                    <w:r w:rsidRPr="00BD7E25"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4EA472F2" w14:textId="149E04D5" w:rsidR="00055A6F" w:rsidRDefault="00055A6F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</w:pPr>
                                    <w:r w:rsidRPr="00CD2A08">
                                      <w:rPr>
                                        <w:rFonts w:hint="eastAsia"/>
                                        <w:color w:val="000000" w:themeColor="text1"/>
                                        <w:u w:val="single"/>
                                      </w:rPr>
                                      <w:t>学年</w:t>
                                    </w:r>
                                    <w:r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3BAC4B6A" w14:textId="57327A3C" w:rsidR="00055A6F" w:rsidRPr="00EC7F2F" w:rsidRDefault="00055A6F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  <w:t>………..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99" name="组合 199"/>
                            <wpg:cNvGrpSpPr/>
                            <wpg:grpSpPr>
                              <a:xfrm>
                                <a:off x="1765139" y="1979271"/>
                                <a:ext cx="661975" cy="1663692"/>
                                <a:chOff x="-194305" y="307607"/>
                                <a:chExt cx="575203" cy="1010725"/>
                              </a:xfrm>
                            </wpg:grpSpPr>
                            <wps:wsp>
                              <wps:cNvPr id="200" name="矩形 200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591A52B" w14:textId="75BD9FFD" w:rsidR="00055A6F" w:rsidRPr="00CD2A08" w:rsidRDefault="00055A6F" w:rsidP="00014021">
                                    <w:pPr>
                                      <w:spacing w:before="0" w:after="0" w:line="240" w:lineRule="auto"/>
                                      <w:ind w:left="0" w:firstLineChars="100" w:firstLine="20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学生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" name="矩形 201"/>
                              <wps:cNvSpPr/>
                              <wps:spPr>
                                <a:xfrm>
                                  <a:off x="-194305" y="476203"/>
                                  <a:ext cx="575203" cy="8421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8D6F874" w14:textId="37EAEE36" w:rsidR="00055A6F" w:rsidRPr="00740486" w:rsidRDefault="00055A6F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 w:rsidRPr="00BD7E25"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学生</w:t>
                                    </w:r>
                                    <w:r w:rsidRPr="00BD7E25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389C351A" w14:textId="49684B2D" w:rsidR="00055A6F" w:rsidRDefault="00055A6F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姓名</w:t>
                                    </w:r>
                                  </w:p>
                                  <w:p w14:paraId="4118DB62" w14:textId="16E142CB" w:rsidR="00055A6F" w:rsidRDefault="00055A6F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5107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角色</w:t>
                                    </w:r>
                                    <w:r w:rsidRPr="00CD5107"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id</w:t>
                                    </w:r>
                                  </w:p>
                                  <w:p w14:paraId="5ACC2CDA" w14:textId="43573FE9" w:rsidR="00055A6F" w:rsidRDefault="00055A6F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5107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学院</w:t>
                                    </w:r>
                                    <w:r w:rsidRPr="00CD5107"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id</w:t>
                                    </w:r>
                                  </w:p>
                                  <w:p w14:paraId="708425F4" w14:textId="6341A179" w:rsidR="00055A6F" w:rsidRPr="00C14AF5" w:rsidRDefault="00055A6F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2" name="组合 22"/>
                            <wpg:cNvGrpSpPr/>
                            <wpg:grpSpPr>
                              <a:xfrm>
                                <a:off x="98385" y="3269848"/>
                                <a:ext cx="764540" cy="1384549"/>
                                <a:chOff x="-194305" y="307607"/>
                                <a:chExt cx="575203" cy="693307"/>
                              </a:xfrm>
                            </wpg:grpSpPr>
                            <wps:wsp>
                              <wps:cNvPr id="23" name="矩形 23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57E9A88" w14:textId="17EE3CD2" w:rsidR="00055A6F" w:rsidRPr="00CD2A08" w:rsidRDefault="00055A6F" w:rsidP="00CD2A08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学生</w:t>
                                    </w:r>
                                    <w:r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选</w:t>
                                    </w: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矩形 25"/>
                              <wps:cNvSpPr/>
                              <wps:spPr>
                                <a:xfrm>
                                  <a:off x="-194305" y="476251"/>
                                  <a:ext cx="575203" cy="5246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4FB40A7" w14:textId="77777777" w:rsidR="00055A6F" w:rsidRPr="00740486" w:rsidRDefault="00055A6F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 w:rsidRPr="00BD7E25"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学生</w:t>
                                    </w:r>
                                    <w:r w:rsidRPr="00BD7E25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75EC1A0F" w14:textId="77777777" w:rsidR="00055A6F" w:rsidRPr="00740486" w:rsidRDefault="00055A6F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 w:rsidRPr="00BD7E25">
                                      <w:rPr>
                                        <w:rFonts w:cs="Huawei Sans"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课程</w:t>
                                    </w:r>
                                    <w:r w:rsidRPr="00BD7E25">
                                      <w:rPr>
                                        <w:rFonts w:cs="Huawei Sans"/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7DB0B804" w14:textId="77777777" w:rsidR="00055A6F" w:rsidRDefault="00055A6F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BD7E25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评分教师</w:t>
                                    </w:r>
                                  </w:p>
                                  <w:p w14:paraId="7F907A58" w14:textId="77777777" w:rsidR="00055A6F" w:rsidRPr="00C14AF5" w:rsidRDefault="00055A6F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6" name="组合 26"/>
                            <wpg:cNvGrpSpPr/>
                            <wpg:grpSpPr>
                              <a:xfrm>
                                <a:off x="3235124" y="3565003"/>
                                <a:ext cx="661670" cy="1486889"/>
                                <a:chOff x="-194305" y="307607"/>
                                <a:chExt cx="575203" cy="786008"/>
                              </a:xfrm>
                            </wpg:grpSpPr>
                            <wps:wsp>
                              <wps:cNvPr id="27" name="矩形 27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EB4B89" w14:textId="266B8D9B" w:rsidR="00055A6F" w:rsidRPr="00CD2A08" w:rsidRDefault="00055A6F" w:rsidP="00014021">
                                    <w:pPr>
                                      <w:spacing w:before="0" w:after="0" w:line="240" w:lineRule="auto"/>
                                      <w:ind w:left="0" w:firstLineChars="50" w:firstLine="10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教师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矩形 28"/>
                              <wps:cNvSpPr/>
                              <wps:spPr>
                                <a:xfrm>
                                  <a:off x="-194305" y="476203"/>
                                  <a:ext cx="575203" cy="6174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AA3C9D" w14:textId="0212F66C" w:rsidR="00055A6F" w:rsidRPr="00CD5107" w:rsidRDefault="00055A6F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教师</w:t>
                                    </w:r>
                                    <w:r w:rsidRPr="00BD7E25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29E45124" w14:textId="77777777" w:rsidR="00055A6F" w:rsidRDefault="00055A6F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姓名</w:t>
                                    </w:r>
                                  </w:p>
                                  <w:p w14:paraId="3709A087" w14:textId="77777777" w:rsidR="00055A6F" w:rsidRDefault="00055A6F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5107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角色</w:t>
                                    </w:r>
                                    <w:r w:rsidRPr="00CD5107"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id</w:t>
                                    </w:r>
                                  </w:p>
                                  <w:p w14:paraId="07603BB4" w14:textId="77777777" w:rsidR="00055A6F" w:rsidRDefault="00055A6F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5107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学院</w:t>
                                    </w:r>
                                    <w:r w:rsidRPr="00CD5107"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id</w:t>
                                    </w:r>
                                  </w:p>
                                  <w:p w14:paraId="11DF2802" w14:textId="77777777" w:rsidR="00055A6F" w:rsidRPr="00C14AF5" w:rsidRDefault="00055A6F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2" name="组合 52"/>
                            <wpg:cNvGrpSpPr/>
                            <wpg:grpSpPr>
                              <a:xfrm>
                                <a:off x="3235124" y="1585732"/>
                                <a:ext cx="661670" cy="1192192"/>
                                <a:chOff x="0" y="0"/>
                                <a:chExt cx="661670" cy="1192192"/>
                              </a:xfrm>
                            </wpg:grpSpPr>
                            <wps:wsp>
                              <wps:cNvPr id="30" name="矩形 30"/>
                              <wps:cNvSpPr/>
                              <wps:spPr>
                                <a:xfrm>
                                  <a:off x="0" y="0"/>
                                  <a:ext cx="661587" cy="3189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F6EB027" w14:textId="5B9AAB42" w:rsidR="00055A6F" w:rsidRPr="00CD2A08" w:rsidRDefault="00055A6F" w:rsidP="00014021">
                                    <w:pPr>
                                      <w:spacing w:before="0" w:after="0" w:line="240" w:lineRule="auto"/>
                                      <w:ind w:left="0" w:firstLineChars="100" w:firstLine="20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角色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矩形 31"/>
                              <wps:cNvSpPr/>
                              <wps:spPr>
                                <a:xfrm>
                                  <a:off x="0" y="318304"/>
                                  <a:ext cx="661670" cy="8738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4688F5A" w14:textId="01E00B6A" w:rsidR="00055A6F" w:rsidRPr="00CD5107" w:rsidRDefault="00055A6F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角色</w:t>
                                    </w:r>
                                    <w:r w:rsidRPr="00BD7E25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5535F326" w14:textId="566A2064" w:rsidR="00055A6F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5107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角色名</w:t>
                                    </w:r>
                                  </w:p>
                                  <w:p w14:paraId="11BDE587" w14:textId="77777777" w:rsidR="00055A6F" w:rsidRPr="00C14AF5" w:rsidRDefault="00055A6F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2" name="组合 32"/>
                            <wpg:cNvGrpSpPr/>
                            <wpg:grpSpPr>
                              <a:xfrm>
                                <a:off x="4606724" y="3565003"/>
                                <a:ext cx="733714" cy="1486889"/>
                                <a:chOff x="-194305" y="307607"/>
                                <a:chExt cx="575203" cy="786008"/>
                              </a:xfrm>
                            </wpg:grpSpPr>
                            <wps:wsp>
                              <wps:cNvPr id="33" name="矩形 33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CF27F5" w14:textId="7CBB3B6C" w:rsidR="00055A6F" w:rsidRPr="00CD2A08" w:rsidRDefault="00055A6F" w:rsidP="00014021">
                                    <w:pPr>
                                      <w:spacing w:before="0" w:after="0" w:line="240" w:lineRule="auto"/>
                                      <w:ind w:left="0" w:firstLineChars="50" w:firstLine="10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管理员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矩形 34"/>
                              <wps:cNvSpPr/>
                              <wps:spPr>
                                <a:xfrm>
                                  <a:off x="-194305" y="476203"/>
                                  <a:ext cx="575203" cy="6174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83CBB8B" w14:textId="31C6E53B" w:rsidR="00055A6F" w:rsidRPr="00CD5107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管理员</w:t>
                                    </w:r>
                                    <w:r w:rsidRPr="00BD7E25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2CF39FA9" w14:textId="644246BF" w:rsidR="00055A6F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863B54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用户名</w:t>
                                    </w:r>
                                  </w:p>
                                  <w:p w14:paraId="1940D9E8" w14:textId="77777777" w:rsidR="00055A6F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5107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角色</w:t>
                                    </w:r>
                                    <w:r w:rsidRPr="00CD5107"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id</w:t>
                                    </w:r>
                                  </w:p>
                                  <w:p w14:paraId="25FA3491" w14:textId="77777777" w:rsidR="00055A6F" w:rsidRPr="00C14AF5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5" name="组合 35"/>
                            <wpg:cNvGrpSpPr/>
                            <wpg:grpSpPr>
                              <a:xfrm>
                                <a:off x="4635661" y="1585732"/>
                                <a:ext cx="733425" cy="1326515"/>
                                <a:chOff x="-194305" y="307607"/>
                                <a:chExt cx="575203" cy="786008"/>
                              </a:xfrm>
                            </wpg:grpSpPr>
                            <wps:wsp>
                              <wps:cNvPr id="36" name="矩形 36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E44675C" w14:textId="6DBD3293" w:rsidR="00055A6F" w:rsidRPr="00CD2A08" w:rsidRDefault="00055A6F" w:rsidP="00CD2A08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角色菜单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矩形 37"/>
                              <wps:cNvSpPr/>
                              <wps:spPr>
                                <a:xfrm>
                                  <a:off x="-194305" y="476203"/>
                                  <a:ext cx="575203" cy="6174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13DFE26" w14:textId="4EE06016" w:rsidR="00055A6F" w:rsidRPr="00CD5107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 w:rsidRPr="00863B54"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角色</w:t>
                                    </w:r>
                                    <w:r w:rsidRPr="00863B54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65EF480F" w14:textId="420093BD" w:rsidR="00055A6F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863B54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菜单</w:t>
                                    </w:r>
                                    <w:r w:rsidRPr="00863B54"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id</w:t>
                                    </w:r>
                                  </w:p>
                                  <w:p w14:paraId="27AC5F43" w14:textId="77777777" w:rsidR="00055A6F" w:rsidRPr="00C14AF5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8" name="组合 38"/>
                            <wpg:cNvGrpSpPr/>
                            <wpg:grpSpPr>
                              <a:xfrm>
                                <a:off x="3501342" y="0"/>
                                <a:ext cx="606996" cy="1342663"/>
                                <a:chOff x="-194305" y="307607"/>
                                <a:chExt cx="575203" cy="786008"/>
                              </a:xfrm>
                            </wpg:grpSpPr>
                            <wps:wsp>
                              <wps:cNvPr id="39" name="矩形 39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69F00D" w14:textId="58415A12" w:rsidR="00055A6F" w:rsidRPr="00CD2A08" w:rsidRDefault="00055A6F" w:rsidP="00014021">
                                    <w:pPr>
                                      <w:spacing w:before="0" w:after="0" w:line="240" w:lineRule="auto"/>
                                      <w:ind w:left="0" w:firstLineChars="50" w:firstLine="10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菜单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矩形 40"/>
                              <wps:cNvSpPr/>
                              <wps:spPr>
                                <a:xfrm>
                                  <a:off x="-194305" y="476203"/>
                                  <a:ext cx="575203" cy="6174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B2ACFAE" w14:textId="18BEADDE" w:rsidR="00055A6F" w:rsidRPr="00CD5107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 w:rsidRPr="00863B54"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菜单</w:t>
                                    </w:r>
                                    <w:r w:rsidRPr="00863B54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76CBD28D" w14:textId="04594FA1" w:rsidR="00055A6F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863B54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菜单名</w:t>
                                    </w:r>
                                  </w:p>
                                  <w:p w14:paraId="7150963F" w14:textId="689B7F87" w:rsidR="00055A6F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863B54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链接</w:t>
                                    </w:r>
                                  </w:p>
                                  <w:p w14:paraId="4FB9656E" w14:textId="3BEFBA53" w:rsidR="00055A6F" w:rsidRPr="00C14AF5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1" name="组合 41"/>
                            <wpg:cNvGrpSpPr/>
                            <wpg:grpSpPr>
                              <a:xfrm>
                                <a:off x="98385" y="0"/>
                                <a:ext cx="661670" cy="1089660"/>
                                <a:chOff x="-194305" y="307607"/>
                                <a:chExt cx="575203" cy="576274"/>
                              </a:xfrm>
                            </wpg:grpSpPr>
                            <wps:wsp>
                              <wps:cNvPr id="42" name="矩形 42"/>
                              <wps:cNvSpPr/>
                              <wps:spPr>
                                <a:xfrm>
                                  <a:off x="-194237" y="307607"/>
                                  <a:ext cx="575115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E29492B" w14:textId="18809446" w:rsidR="00055A6F" w:rsidRPr="00CD2A08" w:rsidRDefault="00055A6F" w:rsidP="00014021">
                                    <w:pPr>
                                      <w:spacing w:before="0" w:after="0" w:line="240" w:lineRule="auto"/>
                                      <w:ind w:left="0" w:firstLineChars="50" w:firstLine="10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学院</w:t>
                                    </w:r>
                                    <w:r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w</w:t>
                                    </w: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yth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矩形 44"/>
                              <wps:cNvSpPr/>
                              <wps:spPr>
                                <a:xfrm>
                                  <a:off x="-194305" y="476203"/>
                                  <a:ext cx="575203" cy="4076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0E8CE49" w14:textId="51B9F70B" w:rsidR="00055A6F" w:rsidRPr="00CD5107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学院</w:t>
                                    </w:r>
                                    <w:r w:rsidRPr="00863B54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2E3EB44A" w14:textId="629A8764" w:rsidR="00055A6F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863B54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学院名</w:t>
                                    </w:r>
                                  </w:p>
                                  <w:p w14:paraId="369758C5" w14:textId="77777777" w:rsidR="00055A6F" w:rsidRPr="00C14AF5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5" name="组合 45"/>
                            <wpg:cNvGrpSpPr/>
                            <wpg:grpSpPr>
                              <a:xfrm>
                                <a:off x="0" y="1805651"/>
                                <a:ext cx="731343" cy="973005"/>
                                <a:chOff x="-194305" y="307607"/>
                                <a:chExt cx="575203" cy="597338"/>
                              </a:xfrm>
                            </wpg:grpSpPr>
                            <wps:wsp>
                              <wps:cNvPr id="46" name="矩形 46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536DEED" w14:textId="69EFB450" w:rsidR="00055A6F" w:rsidRPr="00CD2A08" w:rsidRDefault="00055A6F" w:rsidP="00CD2A08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课程学年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矩形 47"/>
                              <wps:cNvSpPr/>
                              <wps:spPr>
                                <a:xfrm>
                                  <a:off x="-194305" y="476203"/>
                                  <a:ext cx="575203" cy="4287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512E7D6" w14:textId="71FB5971" w:rsidR="00055A6F" w:rsidRPr="00CD5107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 w:rsidRPr="00863B54"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学年</w:t>
                                    </w:r>
                                    <w:r w:rsidRPr="00863B54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7154F05B" w14:textId="334180D6" w:rsidR="00055A6F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863B54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学年</w:t>
                                    </w:r>
                                  </w:p>
                                  <w:p w14:paraId="6295B763" w14:textId="77777777" w:rsidR="00055A6F" w:rsidRPr="00C14AF5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8" name="组合 48"/>
                            <wpg:cNvGrpSpPr/>
                            <wpg:grpSpPr>
                              <a:xfrm>
                                <a:off x="1632030" y="4751408"/>
                                <a:ext cx="735076" cy="1486889"/>
                                <a:chOff x="-194305" y="307607"/>
                                <a:chExt cx="575203" cy="786008"/>
                              </a:xfrm>
                            </wpg:grpSpPr>
                            <wps:wsp>
                              <wps:cNvPr id="50" name="矩形 50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89BEFBF" w14:textId="0E044356" w:rsidR="00055A6F" w:rsidRPr="00CD2A08" w:rsidRDefault="00055A6F" w:rsidP="00CD2A08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首页资讯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矩形 51"/>
                              <wps:cNvSpPr/>
                              <wps:spPr>
                                <a:xfrm>
                                  <a:off x="-194305" y="476203"/>
                                  <a:ext cx="575203" cy="6174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493DB2" w14:textId="513610D0" w:rsidR="00055A6F" w:rsidRPr="00CD5107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cs="Huawei Sans" w:hint="eastAsia"/>
                                        <w:b/>
                                        <w:color w:val="C7000B"/>
                                      </w:rPr>
                                      <w:t>资讯</w:t>
                                    </w:r>
                                    <w:r w:rsidRPr="00BD7E25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71D077D4" w14:textId="06DEF53B" w:rsidR="00055A6F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3162A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标题</w:t>
                                    </w:r>
                                  </w:p>
                                  <w:p w14:paraId="6591F9A0" w14:textId="77777777" w:rsidR="00055A6F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5107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角色</w:t>
                                    </w:r>
                                    <w:r w:rsidRPr="00CD5107"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id</w:t>
                                    </w:r>
                                  </w:p>
                                  <w:p w14:paraId="12F6228E" w14:textId="77777777" w:rsidR="00055A6F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3162A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内容</w:t>
                                    </w:r>
                                  </w:p>
                                  <w:p w14:paraId="3AF1366B" w14:textId="5DC613E5" w:rsidR="00055A6F" w:rsidRPr="00C14AF5" w:rsidRDefault="00055A6F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97" name="直接箭头连接符 197"/>
                          <wps:cNvCnPr/>
                          <wps:spPr>
                            <a:xfrm flipV="1">
                              <a:off x="862314" y="480350"/>
                              <a:ext cx="716296" cy="357997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直接箭头连接符 53"/>
                          <wps:cNvCnPr/>
                          <wps:spPr>
                            <a:xfrm flipV="1">
                              <a:off x="862314" y="2476983"/>
                              <a:ext cx="902375" cy="128753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" name="直接箭头连接符 54"/>
                          <wps:cNvCnPr/>
                          <wps:spPr>
                            <a:xfrm flipH="1" flipV="1">
                              <a:off x="763929" y="480350"/>
                              <a:ext cx="1001210" cy="278749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" name="直接箭头连接符 55"/>
                          <wps:cNvCnPr/>
                          <wps:spPr>
                            <a:xfrm flipH="1">
                              <a:off x="763929" y="1383175"/>
                              <a:ext cx="804826" cy="79501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" name="直接箭头连接符 56"/>
                          <wps:cNvCnPr/>
                          <wps:spPr>
                            <a:xfrm flipV="1">
                              <a:off x="862314" y="4062714"/>
                              <a:ext cx="2372810" cy="21738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直接箭头连接符 57"/>
                          <wps:cNvCnPr/>
                          <wps:spPr>
                            <a:xfrm flipH="1" flipV="1">
                              <a:off x="769716" y="399327"/>
                              <a:ext cx="799907" cy="49608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" name="直接箭头连接符 58"/>
                          <wps:cNvCnPr/>
                          <wps:spPr>
                            <a:xfrm>
                              <a:off x="2349661" y="1088021"/>
                              <a:ext cx="885013" cy="2873246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直接箭头连接符 59"/>
                          <wps:cNvCnPr>
                            <a:stCxn id="201" idx="3"/>
                          </wps:cNvCnPr>
                          <wps:spPr>
                            <a:xfrm flipV="1">
                              <a:off x="2427041" y="2080240"/>
                              <a:ext cx="807295" cy="86960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直接箭头连接符 60"/>
                          <wps:cNvCnPr/>
                          <wps:spPr>
                            <a:xfrm flipH="1" flipV="1">
                              <a:off x="4109013" y="480350"/>
                              <a:ext cx="497803" cy="189595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直接箭头连接符 61"/>
                          <wps:cNvCnPr/>
                          <wps:spPr>
                            <a:xfrm flipH="1" flipV="1">
                              <a:off x="3900668" y="2112380"/>
                              <a:ext cx="735615" cy="6580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直接箭头连接符 62"/>
                          <wps:cNvCnPr/>
                          <wps:spPr>
                            <a:xfrm flipH="1" flipV="1">
                              <a:off x="3900668" y="2181828"/>
                              <a:ext cx="705550" cy="247232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" name="直接箭头连接符 64"/>
                          <wps:cNvCnPr/>
                          <wps:spPr>
                            <a:xfrm flipH="1" flipV="1">
                              <a:off x="3518704" y="2783712"/>
                              <a:ext cx="45719" cy="78590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直接箭头连接符 65"/>
                          <wps:cNvCnPr/>
                          <wps:spPr>
                            <a:xfrm flipH="1" flipV="1">
                              <a:off x="734992" y="596097"/>
                              <a:ext cx="2503901" cy="406441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8" name="直接箭头连接符 78"/>
                        <wps:cNvCnPr/>
                        <wps:spPr>
                          <a:xfrm flipV="1">
                            <a:off x="2367023" y="2181828"/>
                            <a:ext cx="867313" cy="34636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DF5205" id="组合 79" o:spid="_x0000_s1026" style="position:absolute;left:0;text-align:left;margin-left:52.65pt;margin-top:13.1pt;width:422.75pt;height:491.2pt;z-index:251902976" coordsize="53690,6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">
                <v:group id="组合 77" o:spid="_x0000_s1027" style="position:absolute;width:53690;height:62382" coordsize="53690,62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group id="组合 66" o:spid="_x0000_s1028" style="position:absolute;width:53690;height:62382" coordsize="53690,62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group id="组合 191" o:spid="_x0000_s1029" style="position:absolute;left:15799;width:7690;height:15995" coordsize="7692,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      <v:rect id="矩形 192" o:spid="_x0000_s1030" style="position:absolute;width:7692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" filled="f" strokecolor="black [3213]" strokeweight="1pt">
                        <v:textbox>
                          <w:txbxContent>
                            <w:p w14:paraId="78D7F3F0" w14:textId="00FEFF9B" w:rsidR="00055A6F" w:rsidRPr="00EC7F2F" w:rsidRDefault="00055A6F" w:rsidP="00BD7E25">
                              <w:pPr>
                                <w:spacing w:before="0" w:after="0" w:line="240" w:lineRule="auto"/>
                                <w:ind w:left="0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课程</w:t>
                              </w:r>
                            </w:p>
                          </w:txbxContent>
                        </v:textbox>
                      </v:rect>
                      <v:rect id="矩形 193" o:spid="_x0000_s1031" style="position:absolute;top:2793;width:7692;height:11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" filled="f" strokecolor="black [3213]" strokeweight="1pt">
                        <v:textbox>
                          <w:txbxContent>
                            <w:p w14:paraId="6F0BE7B5" w14:textId="77777777" w:rsidR="00055A6F" w:rsidRPr="00740486" w:rsidRDefault="00055A6F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b/>
                                  <w:color w:val="C7000B"/>
                                  <w:u w:val="single"/>
                                </w:rPr>
                              </w:pPr>
                              <w:r w:rsidRPr="00BD7E25">
                                <w:rPr>
                                  <w:rFonts w:cs="Huawei Sans" w:hint="eastAsia"/>
                                  <w:b/>
                                  <w:color w:val="C7000B"/>
                                  <w:u w:val="single"/>
                                </w:rPr>
                                <w:t>课程</w:t>
                              </w:r>
                              <w:r w:rsidRPr="00BD7E25">
                                <w:rPr>
                                  <w:rFonts w:cs="Huawei Sans"/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24221753" w14:textId="7FBB802E" w:rsidR="00055A6F" w:rsidRDefault="00055A6F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BD7E25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课程名称</w:t>
                              </w:r>
                            </w:p>
                            <w:p w14:paraId="5731643D" w14:textId="5EE78E37" w:rsidR="00055A6F" w:rsidRDefault="00055A6F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r w:rsidRPr="00BD7E25">
                                <w:rPr>
                                  <w:rFonts w:hint="eastAsia"/>
                                  <w:color w:val="000000" w:themeColor="text1"/>
                                  <w:u w:val="single"/>
                                </w:rPr>
                                <w:t>学院</w:t>
                              </w:r>
                              <w:r w:rsidRPr="00BD7E25">
                                <w:rPr>
                                  <w:color w:val="000000" w:themeColor="text1"/>
                                  <w:u w:val="single"/>
                                </w:rPr>
                                <w:t>id</w:t>
                              </w:r>
                            </w:p>
                            <w:p w14:paraId="7447C798" w14:textId="0598B6AB" w:rsidR="00055A6F" w:rsidRDefault="00055A6F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r w:rsidRPr="00BD7E25">
                                <w:rPr>
                                  <w:rFonts w:hint="eastAsia"/>
                                  <w:color w:val="000000" w:themeColor="text1"/>
                                  <w:u w:val="single"/>
                                </w:rPr>
                                <w:t>教师</w:t>
                              </w:r>
                              <w:r w:rsidRPr="00BD7E25">
                                <w:rPr>
                                  <w:color w:val="000000" w:themeColor="text1"/>
                                  <w:u w:val="single"/>
                                </w:rPr>
                                <w:t>id</w:t>
                              </w:r>
                            </w:p>
                            <w:p w14:paraId="4EA472F2" w14:textId="149E04D5" w:rsidR="00055A6F" w:rsidRDefault="00055A6F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r w:rsidRPr="00CD2A08">
                                <w:rPr>
                                  <w:rFonts w:hint="eastAsia"/>
                                  <w:color w:val="000000" w:themeColor="text1"/>
                                  <w:u w:val="single"/>
                                </w:rPr>
                                <w:t>学年</w:t>
                              </w:r>
                              <w:r>
                                <w:rPr>
                                  <w:color w:val="000000" w:themeColor="text1"/>
                                  <w:u w:val="single"/>
                                </w:rPr>
                                <w:t>id</w:t>
                              </w:r>
                            </w:p>
                            <w:p w14:paraId="3BAC4B6A" w14:textId="57327A3C" w:rsidR="00055A6F" w:rsidRPr="00EC7F2F" w:rsidRDefault="00055A6F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r>
                                <w:rPr>
                                  <w:color w:val="000000" w:themeColor="text1"/>
                                  <w:u w:val="single"/>
                                </w:rPr>
                                <w:t>………..</w:t>
                              </w:r>
                            </w:p>
                          </w:txbxContent>
                        </v:textbox>
                      </v:rect>
                    </v:group>
                    <v:group id="组合 199" o:spid="_x0000_s1032" style="position:absolute;left:17651;top:19792;width:6620;height:16637" coordorigin="-1943,3076" coordsize="5752,10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  <v:rect id="矩形 200" o:spid="_x0000_s1033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" filled="f" strokecolor="black [3213]" strokeweight="1pt">
                        <v:textbox>
                          <w:txbxContent>
                            <w:p w14:paraId="1591A52B" w14:textId="75BD9FFD" w:rsidR="00055A6F" w:rsidRPr="00CD2A08" w:rsidRDefault="00055A6F" w:rsidP="00014021">
                              <w:pPr>
                                <w:spacing w:before="0" w:after="0" w:line="240" w:lineRule="auto"/>
                                <w:ind w:left="0" w:firstLineChars="100" w:firstLine="20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学生</w:t>
                              </w:r>
                            </w:p>
                          </w:txbxContent>
                        </v:textbox>
                      </v:rect>
                      <v:rect id="矩形 201" o:spid="_x0000_s1034" style="position:absolute;left:-1943;top:4762;width:5751;height:84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" filled="f" strokecolor="black [3213]" strokeweight="1pt">
                        <v:textbox>
                          <w:txbxContent>
                            <w:p w14:paraId="58D6F874" w14:textId="37EAEE36" w:rsidR="00055A6F" w:rsidRPr="00740486" w:rsidRDefault="00055A6F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 w:rsidRPr="00BD7E25"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学生</w:t>
                              </w:r>
                              <w:r w:rsidRPr="00BD7E25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389C351A" w14:textId="49684B2D" w:rsidR="00055A6F" w:rsidRDefault="00055A6F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姓名</w:t>
                              </w:r>
                            </w:p>
                            <w:p w14:paraId="4118DB62" w14:textId="16E142CB" w:rsidR="00055A6F" w:rsidRDefault="00055A6F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5107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角色</w:t>
                              </w:r>
                              <w:r w:rsidRPr="00CD5107">
                                <w:rPr>
                                  <w:rFonts w:cs="Huawei Sans"/>
                                  <w:color w:val="000000" w:themeColor="text1"/>
                                </w:rPr>
                                <w:t>id</w:t>
                              </w:r>
                            </w:p>
                            <w:p w14:paraId="5ACC2CDA" w14:textId="43573FE9" w:rsidR="00055A6F" w:rsidRDefault="00055A6F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5107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学院</w:t>
                              </w:r>
                              <w:r w:rsidRPr="00CD5107">
                                <w:rPr>
                                  <w:rFonts w:cs="Huawei Sans"/>
                                  <w:color w:val="000000" w:themeColor="text1"/>
                                </w:rPr>
                                <w:t>id</w:t>
                              </w:r>
                            </w:p>
                            <w:p w14:paraId="708425F4" w14:textId="6341A179" w:rsidR="00055A6F" w:rsidRPr="00C14AF5" w:rsidRDefault="00055A6F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22" o:spid="_x0000_s1035" style="position:absolute;left:983;top:32698;width:7646;height:13845" coordorigin="-1943,3076" coordsize="5752,6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rect id="矩形 23" o:spid="_x0000_s1036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" filled="f" strokecolor="black [3213]" strokeweight="1pt">
                        <v:textbox>
                          <w:txbxContent>
                            <w:p w14:paraId="657E9A88" w14:textId="17EE3CD2" w:rsidR="00055A6F" w:rsidRPr="00CD2A08" w:rsidRDefault="00055A6F" w:rsidP="00CD2A08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学生</w:t>
                              </w:r>
                              <w:r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选</w:t>
                              </w: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课</w:t>
                              </w:r>
                            </w:p>
                          </w:txbxContent>
                        </v:textbox>
                      </v:rect>
                      <v:rect id="矩形 25" o:spid="_x0000_s1037" style="position:absolute;left:-1943;top:4762;width:5751;height:5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" filled="f" strokecolor="black [3213]" strokeweight="1pt">
                        <v:textbox>
                          <w:txbxContent>
                            <w:p w14:paraId="44FB40A7" w14:textId="77777777" w:rsidR="00055A6F" w:rsidRPr="00740486" w:rsidRDefault="00055A6F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 w:rsidRPr="00BD7E25"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学生</w:t>
                              </w:r>
                              <w:r w:rsidRPr="00BD7E25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75EC1A0F" w14:textId="77777777" w:rsidR="00055A6F" w:rsidRPr="00740486" w:rsidRDefault="00055A6F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b/>
                                  <w:color w:val="C7000B"/>
                                  <w:u w:val="single"/>
                                </w:rPr>
                              </w:pPr>
                              <w:r w:rsidRPr="00BD7E25">
                                <w:rPr>
                                  <w:rFonts w:cs="Huawei Sans" w:hint="eastAsia"/>
                                  <w:b/>
                                  <w:color w:val="C7000B"/>
                                  <w:u w:val="single"/>
                                </w:rPr>
                                <w:t>课程</w:t>
                              </w:r>
                              <w:r w:rsidRPr="00BD7E25">
                                <w:rPr>
                                  <w:rFonts w:cs="Huawei Sans"/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7DB0B804" w14:textId="77777777" w:rsidR="00055A6F" w:rsidRDefault="00055A6F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BD7E25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评分教师</w:t>
                              </w:r>
                            </w:p>
                            <w:p w14:paraId="7F907A58" w14:textId="77777777" w:rsidR="00055A6F" w:rsidRPr="00C14AF5" w:rsidRDefault="00055A6F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26" o:spid="_x0000_s1038" style="position:absolute;left:32351;top:35650;width:6616;height:14868" coordorigin="-1943,3076" coordsize="5752,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rect id="矩形 27" o:spid="_x0000_s1039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" filled="f" strokecolor="black [3213]" strokeweight="1pt">
                        <v:textbox>
                          <w:txbxContent>
                            <w:p w14:paraId="4CEB4B89" w14:textId="266B8D9B" w:rsidR="00055A6F" w:rsidRPr="00CD2A08" w:rsidRDefault="00055A6F" w:rsidP="00014021">
                              <w:pPr>
                                <w:spacing w:before="0" w:after="0" w:line="240" w:lineRule="auto"/>
                                <w:ind w:left="0" w:firstLineChars="50" w:firstLine="10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教师</w:t>
                              </w:r>
                            </w:p>
                          </w:txbxContent>
                        </v:textbox>
                      </v:rect>
                      <v:rect id="矩形 28" o:spid="_x0000_s1040" style="position:absolute;left:-1943;top:4762;width:5751;height:6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" filled="f" strokecolor="black [3213]" strokeweight="1pt">
                        <v:textbox>
                          <w:txbxContent>
                            <w:p w14:paraId="7CAA3C9D" w14:textId="0212F66C" w:rsidR="00055A6F" w:rsidRPr="00CD5107" w:rsidRDefault="00055A6F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教师</w:t>
                              </w:r>
                              <w:r w:rsidRPr="00BD7E25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29E45124" w14:textId="77777777" w:rsidR="00055A6F" w:rsidRDefault="00055A6F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姓名</w:t>
                              </w:r>
                            </w:p>
                            <w:p w14:paraId="3709A087" w14:textId="77777777" w:rsidR="00055A6F" w:rsidRDefault="00055A6F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5107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角色</w:t>
                              </w:r>
                              <w:r w:rsidRPr="00CD5107">
                                <w:rPr>
                                  <w:rFonts w:cs="Huawei Sans"/>
                                  <w:color w:val="000000" w:themeColor="text1"/>
                                </w:rPr>
                                <w:t>id</w:t>
                              </w:r>
                            </w:p>
                            <w:p w14:paraId="07603BB4" w14:textId="77777777" w:rsidR="00055A6F" w:rsidRDefault="00055A6F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5107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学院</w:t>
                              </w:r>
                              <w:r w:rsidRPr="00CD5107">
                                <w:rPr>
                                  <w:rFonts w:cs="Huawei Sans"/>
                                  <w:color w:val="000000" w:themeColor="text1"/>
                                </w:rPr>
                                <w:t>id</w:t>
                              </w:r>
                            </w:p>
                            <w:p w14:paraId="11DF2802" w14:textId="77777777" w:rsidR="00055A6F" w:rsidRPr="00C14AF5" w:rsidRDefault="00055A6F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52" o:spid="_x0000_s1041" style="position:absolute;left:32351;top:15857;width:6616;height:11922" coordsize="6616,11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<v:rect id="矩形 30" o:spid="_x0000_s1042" style="position:absolute;width:6615;height:3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" filled="f" strokecolor="black [3213]" strokeweight="1pt">
                        <v:textbox>
                          <w:txbxContent>
                            <w:p w14:paraId="2F6EB027" w14:textId="5B9AAB42" w:rsidR="00055A6F" w:rsidRPr="00CD2A08" w:rsidRDefault="00055A6F" w:rsidP="00014021">
                              <w:pPr>
                                <w:spacing w:before="0" w:after="0" w:line="240" w:lineRule="auto"/>
                                <w:ind w:left="0" w:firstLineChars="100" w:firstLine="20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角色</w:t>
                              </w:r>
                            </w:p>
                          </w:txbxContent>
                        </v:textbox>
                      </v:rect>
                      <v:rect id="矩形 31" o:spid="_x0000_s1043" style="position:absolute;top:3183;width:6616;height:87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" filled="f" strokecolor="black [3213]" strokeweight="1pt">
                        <v:textbox>
                          <w:txbxContent>
                            <w:p w14:paraId="44688F5A" w14:textId="01E00B6A" w:rsidR="00055A6F" w:rsidRPr="00CD5107" w:rsidRDefault="00055A6F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角色</w:t>
                              </w:r>
                              <w:r w:rsidRPr="00BD7E25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5535F326" w14:textId="566A2064" w:rsidR="00055A6F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5107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角色名</w:t>
                              </w:r>
                            </w:p>
                            <w:p w14:paraId="11BDE587" w14:textId="77777777" w:rsidR="00055A6F" w:rsidRPr="00C14AF5" w:rsidRDefault="00055A6F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32" o:spid="_x0000_s1044" style="position:absolute;left:46067;top:35650;width:7337;height:14868" coordorigin="-1943,3076" coordsize="5752,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rect id="矩形 33" o:spid="_x0000_s1045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" filled="f" strokecolor="black [3213]" strokeweight="1pt">
                        <v:textbox>
                          <w:txbxContent>
                            <w:p w14:paraId="5ACF27F5" w14:textId="7CBB3B6C" w:rsidR="00055A6F" w:rsidRPr="00CD2A08" w:rsidRDefault="00055A6F" w:rsidP="00014021">
                              <w:pPr>
                                <w:spacing w:before="0" w:after="0" w:line="240" w:lineRule="auto"/>
                                <w:ind w:left="0" w:firstLineChars="50" w:firstLine="10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管理员</w:t>
                              </w:r>
                            </w:p>
                          </w:txbxContent>
                        </v:textbox>
                      </v:rect>
                      <v:rect id="矩形 34" o:spid="_x0000_s1046" style="position:absolute;left:-1943;top:4762;width:5751;height:6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" filled="f" strokecolor="black [3213]" strokeweight="1pt">
                        <v:textbox>
                          <w:txbxContent>
                            <w:p w14:paraId="583CBB8B" w14:textId="31C6E53B" w:rsidR="00055A6F" w:rsidRPr="00CD5107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管理员</w:t>
                              </w:r>
                              <w:r w:rsidRPr="00BD7E25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2CF39FA9" w14:textId="644246BF" w:rsidR="00055A6F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863B54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用户名</w:t>
                              </w:r>
                            </w:p>
                            <w:p w14:paraId="1940D9E8" w14:textId="77777777" w:rsidR="00055A6F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5107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角色</w:t>
                              </w:r>
                              <w:r w:rsidRPr="00CD5107">
                                <w:rPr>
                                  <w:rFonts w:cs="Huawei Sans"/>
                                  <w:color w:val="000000" w:themeColor="text1"/>
                                </w:rPr>
                                <w:t>id</w:t>
                              </w:r>
                            </w:p>
                            <w:p w14:paraId="25FA3491" w14:textId="77777777" w:rsidR="00055A6F" w:rsidRPr="00C14AF5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35" o:spid="_x0000_s1047" style="position:absolute;left:46356;top:15857;width:7334;height:13265" coordorigin="-1943,3076" coordsize="5752,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rect id="矩形 36" o:spid="_x0000_s1048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" filled="f" strokecolor="black [3213]" strokeweight="1pt">
                        <v:textbox>
                          <w:txbxContent>
                            <w:p w14:paraId="0E44675C" w14:textId="6DBD3293" w:rsidR="00055A6F" w:rsidRPr="00CD2A08" w:rsidRDefault="00055A6F" w:rsidP="00CD2A08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角色菜单</w:t>
                              </w:r>
                            </w:p>
                          </w:txbxContent>
                        </v:textbox>
                      </v:rect>
                      <v:rect id="矩形 37" o:spid="_x0000_s1049" style="position:absolute;left:-1943;top:4762;width:5751;height:6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" filled="f" strokecolor="black [3213]" strokeweight="1pt">
                        <v:textbox>
                          <w:txbxContent>
                            <w:p w14:paraId="713DFE26" w14:textId="4EE06016" w:rsidR="00055A6F" w:rsidRPr="00CD5107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 w:rsidRPr="00863B54"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角色</w:t>
                              </w:r>
                              <w:r w:rsidRPr="00863B54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65EF480F" w14:textId="420093BD" w:rsidR="00055A6F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863B54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菜单</w:t>
                              </w:r>
                              <w:r w:rsidRPr="00863B54">
                                <w:rPr>
                                  <w:rFonts w:cs="Huawei Sans"/>
                                  <w:color w:val="000000" w:themeColor="text1"/>
                                </w:rPr>
                                <w:t>id</w:t>
                              </w:r>
                            </w:p>
                            <w:p w14:paraId="27AC5F43" w14:textId="77777777" w:rsidR="00055A6F" w:rsidRPr="00C14AF5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38" o:spid="_x0000_s1050" style="position:absolute;left:35013;width:6070;height:13426" coordorigin="-1943,3076" coordsize="5752,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rect id="矩形 39" o:spid="_x0000_s1051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" filled="f" strokecolor="black [3213]" strokeweight="1pt">
                        <v:textbox>
                          <w:txbxContent>
                            <w:p w14:paraId="1069F00D" w14:textId="58415A12" w:rsidR="00055A6F" w:rsidRPr="00CD2A08" w:rsidRDefault="00055A6F" w:rsidP="00014021">
                              <w:pPr>
                                <w:spacing w:before="0" w:after="0" w:line="240" w:lineRule="auto"/>
                                <w:ind w:left="0" w:firstLineChars="50" w:firstLine="10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菜单</w:t>
                              </w:r>
                            </w:p>
                          </w:txbxContent>
                        </v:textbox>
                      </v:rect>
                      <v:rect id="矩形 40" o:spid="_x0000_s1052" style="position:absolute;left:-1943;top:4762;width:5751;height:6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" filled="f" strokecolor="black [3213]" strokeweight="1pt">
                        <v:textbox>
                          <w:txbxContent>
                            <w:p w14:paraId="4B2ACFAE" w14:textId="18BEADDE" w:rsidR="00055A6F" w:rsidRPr="00CD5107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 w:rsidRPr="00863B54"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菜单</w:t>
                              </w:r>
                              <w:r w:rsidRPr="00863B54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76CBD28D" w14:textId="04594FA1" w:rsidR="00055A6F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863B54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菜单名</w:t>
                              </w:r>
                            </w:p>
                            <w:p w14:paraId="7150963F" w14:textId="689B7F87" w:rsidR="00055A6F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863B54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链接</w:t>
                              </w:r>
                            </w:p>
                            <w:p w14:paraId="4FB9656E" w14:textId="3BEFBA53" w:rsidR="00055A6F" w:rsidRPr="00C14AF5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41" o:spid="_x0000_s1053" style="position:absolute;left:983;width:6617;height:10896" coordorigin="-1943,3076" coordsize="5752,5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rect id="矩形 42" o:spid="_x0000_s1054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" filled="f" strokecolor="black [3213]" strokeweight="1pt">
                        <v:textbox>
                          <w:txbxContent>
                            <w:p w14:paraId="5E29492B" w14:textId="18809446" w:rsidR="00055A6F" w:rsidRPr="00CD2A08" w:rsidRDefault="00055A6F" w:rsidP="00014021">
                              <w:pPr>
                                <w:spacing w:before="0" w:after="0" w:line="240" w:lineRule="auto"/>
                                <w:ind w:left="0" w:firstLineChars="50" w:firstLine="10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学院</w:t>
                              </w:r>
                              <w:r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w</w:t>
                              </w: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yth</w:t>
                              </w:r>
                            </w:p>
                          </w:txbxContent>
                        </v:textbox>
                      </v:rect>
                      <v:rect id="矩形 44" o:spid="_x0000_s1055" style="position:absolute;left:-1943;top:4762;width:5751;height:4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" filled="f" strokecolor="black [3213]" strokeweight="1pt">
                        <v:textbox>
                          <w:txbxContent>
                            <w:p w14:paraId="70E8CE49" w14:textId="51B9F70B" w:rsidR="00055A6F" w:rsidRPr="00CD5107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学院</w:t>
                              </w:r>
                              <w:r w:rsidRPr="00863B54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2E3EB44A" w14:textId="629A8764" w:rsidR="00055A6F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863B54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学院名</w:t>
                              </w:r>
                            </w:p>
                            <w:p w14:paraId="369758C5" w14:textId="77777777" w:rsidR="00055A6F" w:rsidRPr="00C14AF5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45" o:spid="_x0000_s1056" style="position:absolute;top:18056;width:7313;height:9730" coordorigin="-1943,3076" coordsize="5752,5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rect id="矩形 46" o:spid="_x0000_s1057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" filled="f" strokecolor="black [3213]" strokeweight="1pt">
                        <v:textbox>
                          <w:txbxContent>
                            <w:p w14:paraId="1536DEED" w14:textId="69EFB450" w:rsidR="00055A6F" w:rsidRPr="00CD2A08" w:rsidRDefault="00055A6F" w:rsidP="00CD2A08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课程学年</w:t>
                              </w:r>
                            </w:p>
                          </w:txbxContent>
                        </v:textbox>
                      </v:rect>
                      <v:rect id="矩形 47" o:spid="_x0000_s1058" style="position:absolute;left:-1943;top:4762;width:5751;height:4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" filled="f" strokecolor="black [3213]" strokeweight="1pt">
                        <v:textbox>
                          <w:txbxContent>
                            <w:p w14:paraId="7512E7D6" w14:textId="71FB5971" w:rsidR="00055A6F" w:rsidRPr="00CD5107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 w:rsidRPr="00863B54"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学年</w:t>
                              </w:r>
                              <w:r w:rsidRPr="00863B54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7154F05B" w14:textId="334180D6" w:rsidR="00055A6F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863B54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学年</w:t>
                              </w:r>
                            </w:p>
                            <w:p w14:paraId="6295B763" w14:textId="77777777" w:rsidR="00055A6F" w:rsidRPr="00C14AF5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48" o:spid="_x0000_s1059" style="position:absolute;left:16320;top:47514;width:7351;height:14868" coordorigin="-1943,3076" coordsize="5752,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rect id="矩形 50" o:spid="_x0000_s1060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" filled="f" strokecolor="black [3213]" strokeweight="1pt">
                        <v:textbox>
                          <w:txbxContent>
                            <w:p w14:paraId="289BEFBF" w14:textId="0E044356" w:rsidR="00055A6F" w:rsidRPr="00CD2A08" w:rsidRDefault="00055A6F" w:rsidP="00CD2A08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首页资讯</w:t>
                              </w:r>
                            </w:p>
                          </w:txbxContent>
                        </v:textbox>
                      </v:rect>
                      <v:rect id="矩形 51" o:spid="_x0000_s1061" style="position:absolute;left:-1943;top:4762;width:5751;height:6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" filled="f" strokecolor="black [3213]" strokeweight="1pt">
                        <v:textbox>
                          <w:txbxContent>
                            <w:p w14:paraId="01493DB2" w14:textId="513610D0" w:rsidR="00055A6F" w:rsidRPr="00CD5107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>
                                <w:rPr>
                                  <w:rFonts w:cs="Huawei Sans" w:hint="eastAsia"/>
                                  <w:b/>
                                  <w:color w:val="C7000B"/>
                                </w:rPr>
                                <w:t>资讯</w:t>
                              </w:r>
                              <w:r w:rsidRPr="00BD7E25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71D077D4" w14:textId="06DEF53B" w:rsidR="00055A6F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3162A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标题</w:t>
                              </w:r>
                            </w:p>
                            <w:p w14:paraId="6591F9A0" w14:textId="77777777" w:rsidR="00055A6F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5107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角色</w:t>
                              </w:r>
                              <w:r w:rsidRPr="00CD5107">
                                <w:rPr>
                                  <w:rFonts w:cs="Huawei Sans"/>
                                  <w:color w:val="000000" w:themeColor="text1"/>
                                </w:rPr>
                                <w:t>id</w:t>
                              </w:r>
                            </w:p>
                            <w:p w14:paraId="12F6228E" w14:textId="77777777" w:rsidR="00055A6F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3162A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内容</w:t>
                              </w:r>
                            </w:p>
                            <w:p w14:paraId="3AF1366B" w14:textId="5DC613E5" w:rsidR="00055A6F" w:rsidRPr="00C14AF5" w:rsidRDefault="00055A6F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197" o:spid="_x0000_s1062" type="#_x0000_t32" style="position:absolute;left:8623;top:4803;width:7163;height:35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" strokecolor="black [3213]">
                    <v:stroke endarrow="block"/>
                  </v:shape>
                  <v:shape id="直接箭头连接符 53" o:spid="_x0000_s1063" type="#_x0000_t32" style="position:absolute;left:8623;top:24769;width:9023;height:128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" strokecolor="black [3213]">
                    <v:stroke endarrow="block"/>
                  </v:shape>
                  <v:shape id="直接箭头连接符 54" o:spid="_x0000_s1064" type="#_x0000_t32" style="position:absolute;left:7639;top:4803;width:10012;height:2787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" strokecolor="black [3213]">
                    <v:stroke endarrow="block"/>
                  </v:shape>
                  <v:shape id="直接箭头连接符 55" o:spid="_x0000_s1065" type="#_x0000_t32" style="position:absolute;left:7639;top:13831;width:8048;height:79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" strokecolor="black [3213]">
                    <v:stroke endarrow="block"/>
                  </v:shape>
                  <v:shape id="直接箭头连接符 56" o:spid="_x0000_s1066" type="#_x0000_t32" style="position:absolute;left:8623;top:40627;width:23728;height:217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" strokecolor="black [3213]">
                    <v:stroke endarrow="block"/>
                  </v:shape>
                  <v:shape id="直接箭头连接符 57" o:spid="_x0000_s1067" type="#_x0000_t32" style="position:absolute;left:7697;top:3993;width:7999;height:496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" strokecolor="black [3213]">
                    <v:stroke endarrow="block"/>
                  </v:shape>
                  <v:shape id="直接箭头连接符 58" o:spid="_x0000_s1068" type="#_x0000_t32" style="position:absolute;left:23496;top:10880;width:8850;height:287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" strokecolor="black [3213]">
                    <v:stroke endarrow="block"/>
                  </v:shape>
                  <v:shape id="直接箭头连接符 59" o:spid="_x0000_s1069" type="#_x0000_t32" style="position:absolute;left:24270;top:20802;width:8073;height:86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" strokecolor="black [3213]">
                    <v:stroke endarrow="block"/>
                  </v:shape>
                  <v:shape id="直接箭头连接符 60" o:spid="_x0000_s1070" type="#_x0000_t32" style="position:absolute;left:41090;top:4803;width:4978;height:1896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" strokecolor="black [3213]">
                    <v:stroke endarrow="block"/>
                  </v:shape>
                  <v:shape id="直接箭头连接符 61" o:spid="_x0000_s1071" type="#_x0000_t32" style="position:absolute;left:39006;top:21123;width:7356;height:65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" strokecolor="black [3213]">
                    <v:stroke endarrow="block"/>
                  </v:shape>
                  <v:shape id="直接箭头连接符 62" o:spid="_x0000_s1072" type="#_x0000_t32" style="position:absolute;left:39006;top:21818;width:7056;height:2472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" strokecolor="black [3213]">
                    <v:stroke endarrow="block"/>
                  </v:shape>
                  <v:shape id="直接箭头连接符 64" o:spid="_x0000_s1073" type="#_x0000_t32" style="position:absolute;left:35187;top:27837;width:457;height:785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" strokecolor="black [3213]">
                    <v:stroke endarrow="block"/>
                  </v:shape>
                  <v:shape id="直接箭头连接符 65" o:spid="_x0000_s1074" type="#_x0000_t32" style="position:absolute;left:7349;top:5960;width:25039;height:4064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" strokecolor="black [3213]">
                    <v:stroke endarrow="block"/>
                  </v:shape>
                </v:group>
                <v:shape id="直接箭头连接符 78" o:spid="_x0000_s1075" type="#_x0000_t32" style="position:absolute;left:23670;top:21818;width:8673;height:346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" strokecolor="black [3213]">
                  <v:stroke endarrow="block"/>
                </v:shape>
              </v:group>
            </w:pict>
          </mc:Fallback>
        </mc:AlternateContent>
      </w:r>
    </w:p>
    <w:p w14:paraId="6932F4F3" w14:textId="5CD10A91" w:rsidR="00BD7E25" w:rsidRPr="00930935" w:rsidRDefault="00BD7E25" w:rsidP="00D76ADD">
      <w:pPr>
        <w:pStyle w:val="1e"/>
      </w:pPr>
    </w:p>
    <w:p w14:paraId="62EBF4C7" w14:textId="51BFA8D4" w:rsidR="00BD7E25" w:rsidRPr="00930935" w:rsidRDefault="00BD7E25" w:rsidP="00D76ADD">
      <w:pPr>
        <w:pStyle w:val="1e"/>
      </w:pPr>
    </w:p>
    <w:p w14:paraId="111A62B8" w14:textId="5FDDD0E5" w:rsidR="00BD7E25" w:rsidRPr="00930935" w:rsidRDefault="00BD7E25" w:rsidP="00D76ADD">
      <w:pPr>
        <w:pStyle w:val="1e"/>
      </w:pPr>
    </w:p>
    <w:p w14:paraId="3C49D9F3" w14:textId="5F91A7EA" w:rsidR="00BD7E25" w:rsidRPr="00930935" w:rsidRDefault="00BD7E25" w:rsidP="00D76ADD">
      <w:pPr>
        <w:pStyle w:val="1e"/>
      </w:pPr>
    </w:p>
    <w:p w14:paraId="783B2673" w14:textId="59985C36" w:rsidR="00BD7E25" w:rsidRPr="00930935" w:rsidRDefault="00BD7E25" w:rsidP="00D76ADD">
      <w:pPr>
        <w:pStyle w:val="1e"/>
      </w:pPr>
    </w:p>
    <w:p w14:paraId="103F0E8E" w14:textId="45EC994A" w:rsidR="00BD7E25" w:rsidRPr="00930935" w:rsidRDefault="00BD7E25" w:rsidP="00D76ADD">
      <w:pPr>
        <w:pStyle w:val="1e"/>
      </w:pPr>
    </w:p>
    <w:p w14:paraId="5E1E0BF7" w14:textId="401CEEFC" w:rsidR="00BD7E25" w:rsidRPr="00930935" w:rsidRDefault="00BD7E25" w:rsidP="00D76ADD">
      <w:pPr>
        <w:pStyle w:val="1e"/>
      </w:pPr>
    </w:p>
    <w:p w14:paraId="41BDED47" w14:textId="4D7AF3C9" w:rsidR="00BD7E25" w:rsidRPr="00930935" w:rsidRDefault="00BD7E25" w:rsidP="00D76ADD">
      <w:pPr>
        <w:pStyle w:val="1e"/>
      </w:pPr>
    </w:p>
    <w:p w14:paraId="2E44A1DF" w14:textId="6CFA7205" w:rsidR="00BD7E25" w:rsidRPr="00930935" w:rsidRDefault="00BD7E25" w:rsidP="00D76ADD">
      <w:pPr>
        <w:pStyle w:val="1e"/>
      </w:pPr>
    </w:p>
    <w:p w14:paraId="7F73A55E" w14:textId="281F9C15" w:rsidR="00CD5107" w:rsidRPr="00930935" w:rsidRDefault="00CD5107" w:rsidP="00D76ADD">
      <w:pPr>
        <w:pStyle w:val="1e"/>
      </w:pPr>
    </w:p>
    <w:p w14:paraId="129C0807" w14:textId="57186924" w:rsidR="00CD5107" w:rsidRPr="00930935" w:rsidRDefault="00CD5107" w:rsidP="00D76ADD">
      <w:pPr>
        <w:pStyle w:val="1e"/>
      </w:pPr>
    </w:p>
    <w:p w14:paraId="06ECB835" w14:textId="7AEA6E1C" w:rsidR="00CD5107" w:rsidRPr="00930935" w:rsidRDefault="00CD5107" w:rsidP="00D76ADD">
      <w:pPr>
        <w:pStyle w:val="1e"/>
      </w:pPr>
    </w:p>
    <w:p w14:paraId="42637D8E" w14:textId="7317BF86" w:rsidR="00CD5107" w:rsidRPr="00930935" w:rsidRDefault="00CD5107" w:rsidP="00D76ADD">
      <w:pPr>
        <w:pStyle w:val="1e"/>
      </w:pPr>
    </w:p>
    <w:p w14:paraId="7DD4822E" w14:textId="0D53302D" w:rsidR="00CD5107" w:rsidRPr="00930935" w:rsidRDefault="00CD5107" w:rsidP="00D76ADD">
      <w:pPr>
        <w:pStyle w:val="1e"/>
      </w:pPr>
    </w:p>
    <w:p w14:paraId="5C93177E" w14:textId="349D2D9A" w:rsidR="00CD5107" w:rsidRPr="00930935" w:rsidRDefault="00CD5107" w:rsidP="00D76ADD">
      <w:pPr>
        <w:pStyle w:val="1e"/>
      </w:pPr>
    </w:p>
    <w:p w14:paraId="11F9357C" w14:textId="53FA1AA1" w:rsidR="00CD5107" w:rsidRPr="00930935" w:rsidRDefault="00CD5107" w:rsidP="00D76ADD">
      <w:pPr>
        <w:pStyle w:val="1e"/>
      </w:pPr>
    </w:p>
    <w:p w14:paraId="2085A16D" w14:textId="449C258F" w:rsidR="00CD5107" w:rsidRPr="00930935" w:rsidRDefault="00CD5107" w:rsidP="00D76ADD">
      <w:pPr>
        <w:pStyle w:val="1e"/>
      </w:pPr>
    </w:p>
    <w:p w14:paraId="1A02C321" w14:textId="3E60B732" w:rsidR="00BD7E25" w:rsidRPr="00930935" w:rsidRDefault="00BD7E25" w:rsidP="00D76ADD">
      <w:pPr>
        <w:pStyle w:val="1e"/>
      </w:pPr>
    </w:p>
    <w:p w14:paraId="64B27CC6" w14:textId="6F4C36FA" w:rsidR="00CD5107" w:rsidRPr="00930935" w:rsidRDefault="00CD5107" w:rsidP="00D76ADD">
      <w:pPr>
        <w:pStyle w:val="1e"/>
      </w:pPr>
    </w:p>
    <w:p w14:paraId="2E69AD0B" w14:textId="1834F4EE" w:rsidR="00CD5107" w:rsidRPr="00930935" w:rsidRDefault="00CD5107" w:rsidP="00D76ADD">
      <w:pPr>
        <w:pStyle w:val="1e"/>
      </w:pPr>
    </w:p>
    <w:p w14:paraId="2720552A" w14:textId="361F87D2" w:rsidR="00CD5107" w:rsidRPr="00930935" w:rsidRDefault="00CD5107" w:rsidP="00D76ADD">
      <w:pPr>
        <w:pStyle w:val="1e"/>
      </w:pPr>
    </w:p>
    <w:p w14:paraId="1E7001C1" w14:textId="4F7CA339" w:rsidR="00CD5107" w:rsidRPr="00930935" w:rsidRDefault="00CD5107" w:rsidP="00D76ADD">
      <w:pPr>
        <w:pStyle w:val="1e"/>
      </w:pPr>
    </w:p>
    <w:p w14:paraId="4A000641" w14:textId="06104EF2" w:rsidR="00CD5107" w:rsidRPr="00930935" w:rsidRDefault="00CD5107" w:rsidP="00D76ADD">
      <w:pPr>
        <w:pStyle w:val="1e"/>
      </w:pPr>
    </w:p>
    <w:p w14:paraId="7DFCCDD7" w14:textId="7D6DE90C" w:rsidR="00CD5107" w:rsidRPr="00930935" w:rsidRDefault="00CD5107" w:rsidP="00D76ADD">
      <w:pPr>
        <w:pStyle w:val="1e"/>
      </w:pPr>
    </w:p>
    <w:p w14:paraId="6671B653" w14:textId="689F1915" w:rsidR="00CD5107" w:rsidRPr="00930935" w:rsidRDefault="00CD5107" w:rsidP="00D76ADD">
      <w:pPr>
        <w:pStyle w:val="1e"/>
      </w:pPr>
    </w:p>
    <w:p w14:paraId="770477AA" w14:textId="34EB49CD" w:rsidR="00BD7E25" w:rsidRPr="00930935" w:rsidRDefault="00BD7E25" w:rsidP="00D76ADD">
      <w:pPr>
        <w:pStyle w:val="1e"/>
      </w:pPr>
    </w:p>
    <w:p w14:paraId="016FBB2F" w14:textId="45E54AE2" w:rsidR="00BD7E25" w:rsidRPr="00930935" w:rsidRDefault="00BD7E25" w:rsidP="00D76ADD">
      <w:pPr>
        <w:pStyle w:val="1e"/>
      </w:pPr>
    </w:p>
    <w:p w14:paraId="0378E9EA" w14:textId="6465210E" w:rsidR="00BD7E25" w:rsidRPr="00930935" w:rsidRDefault="009C4B91" w:rsidP="00D76ADD">
      <w:pPr>
        <w:pStyle w:val="1e"/>
      </w:pPr>
      <w:r w:rsidRPr="00930935">
        <w:t xml:space="preserve">          </w:t>
      </w:r>
    </w:p>
    <w:p w14:paraId="50B26716" w14:textId="7E8FFDEE" w:rsidR="00BD7E25" w:rsidRPr="00930935" w:rsidRDefault="00BD7E25" w:rsidP="00BD7E25">
      <w:pPr>
        <w:pStyle w:val="9"/>
        <w:rPr>
          <w:rFonts w:cs="Huawei Sans"/>
        </w:rPr>
      </w:pPr>
      <w:r w:rsidRPr="00930935">
        <w:rPr>
          <w:rFonts w:cs="Huawei Sans"/>
        </w:rPr>
        <w:t>关系模型设计图</w:t>
      </w:r>
    </w:p>
    <w:p w14:paraId="5FD8DB8B" w14:textId="1D6B4009" w:rsidR="00BD7E25" w:rsidRPr="00930935" w:rsidRDefault="00BD7E25" w:rsidP="00D76ADD">
      <w:pPr>
        <w:pStyle w:val="1e"/>
      </w:pPr>
    </w:p>
    <w:p w14:paraId="36845942" w14:textId="1EED4532" w:rsidR="00BD7E25" w:rsidRPr="00930935" w:rsidRDefault="00BD7E25" w:rsidP="00D76ADD">
      <w:pPr>
        <w:pStyle w:val="1e"/>
      </w:pPr>
    </w:p>
    <w:p w14:paraId="0C0118C9" w14:textId="77777777" w:rsidR="00BD7E25" w:rsidRPr="00930935" w:rsidRDefault="00BD7E25" w:rsidP="00D76ADD">
      <w:pPr>
        <w:pStyle w:val="1e"/>
      </w:pPr>
    </w:p>
    <w:p w14:paraId="12CE0216" w14:textId="77777777" w:rsidR="00454146" w:rsidRPr="00930935" w:rsidRDefault="00454146" w:rsidP="00454146">
      <w:pPr>
        <w:pStyle w:val="3"/>
        <w:numPr>
          <w:ilvl w:val="2"/>
          <w:numId w:val="4"/>
        </w:numPr>
        <w:rPr>
          <w:rFonts w:cs="Huawei Sans"/>
        </w:rPr>
      </w:pPr>
      <w:bookmarkStart w:id="38" w:name="_Toc86138200"/>
      <w:bookmarkStart w:id="39" w:name="_Toc180160325"/>
      <w:r w:rsidRPr="00930935">
        <w:rPr>
          <w:rFonts w:cs="Huawei Sans"/>
        </w:rPr>
        <w:lastRenderedPageBreak/>
        <w:t>物理模型</w:t>
      </w:r>
      <w:bookmarkEnd w:id="38"/>
      <w:bookmarkEnd w:id="39"/>
    </w:p>
    <w:p w14:paraId="5CF990E9" w14:textId="012E1E12" w:rsidR="00454146" w:rsidRPr="00930935" w:rsidRDefault="00E948CC" w:rsidP="00454146">
      <w:pPr>
        <w:pStyle w:val="50"/>
        <w:rPr>
          <w:rFonts w:cs="Huawei Sans"/>
        </w:rPr>
      </w:pPr>
      <w:r w:rsidRPr="00930935">
        <w:rPr>
          <w:rFonts w:cs="Huawei Sans"/>
          <w:color w:val="000000" w:themeColor="text1"/>
        </w:rPr>
        <w:t>college</w:t>
      </w:r>
      <w:r w:rsidR="00454146" w:rsidRPr="00930935">
        <w:rPr>
          <w:rFonts w:cs="Huawei Sans"/>
        </w:rPr>
        <w:t>（</w:t>
      </w:r>
      <w:r w:rsidRPr="00930935">
        <w:rPr>
          <w:rFonts w:cs="Huawei Sans"/>
        </w:rPr>
        <w:t>学院信息</w:t>
      </w:r>
      <w:r w:rsidR="00454146" w:rsidRPr="00930935">
        <w:rPr>
          <w:rFonts w:cs="Huawei Sans"/>
        </w:rPr>
        <w:t>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84"/>
        <w:gridCol w:w="1995"/>
        <w:gridCol w:w="2394"/>
        <w:gridCol w:w="2717"/>
      </w:tblGrid>
      <w:tr w:rsidR="00454146" w:rsidRPr="00930935" w14:paraId="54C1BB92" w14:textId="77777777" w:rsidTr="00E94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6D391C20" w14:textId="77777777" w:rsidR="00454146" w:rsidRPr="00930935" w:rsidRDefault="0045414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字段名称</w:t>
            </w:r>
          </w:p>
        </w:tc>
        <w:tc>
          <w:tcPr>
            <w:tcW w:w="1995" w:type="dxa"/>
          </w:tcPr>
          <w:p w14:paraId="42F8DD87" w14:textId="77777777" w:rsidR="00454146" w:rsidRPr="00930935" w:rsidRDefault="0045414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字段类型</w:t>
            </w:r>
          </w:p>
        </w:tc>
        <w:tc>
          <w:tcPr>
            <w:tcW w:w="2394" w:type="dxa"/>
          </w:tcPr>
          <w:p w14:paraId="60575F14" w14:textId="77777777" w:rsidR="00454146" w:rsidRPr="00930935" w:rsidRDefault="0045414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12E776B5" w14:textId="77777777" w:rsidR="00454146" w:rsidRPr="00930935" w:rsidRDefault="0045414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说明</w:t>
            </w:r>
          </w:p>
        </w:tc>
      </w:tr>
      <w:tr w:rsidR="00454146" w:rsidRPr="00930935" w14:paraId="0B0E6DCB" w14:textId="77777777" w:rsidTr="00E94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2745A443" w14:textId="0065848E" w:rsidR="00454146" w:rsidRPr="00930935" w:rsidRDefault="0045414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id</w:t>
            </w:r>
          </w:p>
        </w:tc>
        <w:tc>
          <w:tcPr>
            <w:tcW w:w="1995" w:type="dxa"/>
          </w:tcPr>
          <w:p w14:paraId="35BB581C" w14:textId="576C1643" w:rsidR="00454146" w:rsidRPr="00930935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394" w:type="dxa"/>
          </w:tcPr>
          <w:p w14:paraId="6F3005BB" w14:textId="77777777" w:rsidR="00454146" w:rsidRPr="00930935" w:rsidRDefault="0045414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2058D5CA" w14:textId="23FE3708" w:rsidR="00454146" w:rsidRPr="00930935" w:rsidRDefault="007E6E3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主键</w:t>
            </w:r>
          </w:p>
        </w:tc>
      </w:tr>
      <w:tr w:rsidR="00454146" w:rsidRPr="00930935" w14:paraId="4D6C3ACA" w14:textId="77777777" w:rsidTr="00E94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396BC31" w14:textId="40B80024" w:rsidR="00454146" w:rsidRPr="00930935" w:rsidRDefault="0045414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name</w:t>
            </w:r>
          </w:p>
        </w:tc>
        <w:tc>
          <w:tcPr>
            <w:tcW w:w="1995" w:type="dxa"/>
          </w:tcPr>
          <w:p w14:paraId="08BE8D87" w14:textId="4D53B239" w:rsidR="00454146" w:rsidRPr="00930935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394" w:type="dxa"/>
          </w:tcPr>
          <w:p w14:paraId="114832D6" w14:textId="77777777" w:rsidR="00454146" w:rsidRPr="00930935" w:rsidRDefault="0045414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9D2F776" w14:textId="4BE73ABD" w:rsidR="00454146" w:rsidRPr="00930935" w:rsidRDefault="007E6E3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学院名称</w:t>
            </w:r>
          </w:p>
        </w:tc>
      </w:tr>
      <w:tr w:rsidR="00454146" w:rsidRPr="00930935" w14:paraId="5ECC75B4" w14:textId="77777777" w:rsidTr="00E94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C1837D1" w14:textId="306B25FA" w:rsidR="00454146" w:rsidRPr="00930935" w:rsidRDefault="00E948CC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  <w:color w:val="000000" w:themeColor="text1"/>
              </w:rPr>
              <w:t>teacherNum</w:t>
            </w:r>
          </w:p>
        </w:tc>
        <w:tc>
          <w:tcPr>
            <w:tcW w:w="1995" w:type="dxa"/>
          </w:tcPr>
          <w:p w14:paraId="58221DFF" w14:textId="02DF5734" w:rsidR="00454146" w:rsidRPr="00930935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  <w:color w:val="000000" w:themeColor="text1"/>
              </w:rPr>
              <w:t>INTEGER</w:t>
            </w:r>
          </w:p>
        </w:tc>
        <w:tc>
          <w:tcPr>
            <w:tcW w:w="2394" w:type="dxa"/>
          </w:tcPr>
          <w:p w14:paraId="2FE5AE02" w14:textId="47FCACE0" w:rsidR="00454146" w:rsidRPr="00930935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9514B8F" w14:textId="14358A18" w:rsidR="00454146" w:rsidRPr="00930935" w:rsidRDefault="007E6E3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学院下教师数</w:t>
            </w:r>
          </w:p>
        </w:tc>
      </w:tr>
      <w:tr w:rsidR="00454146" w:rsidRPr="00930935" w14:paraId="3FE97F58" w14:textId="77777777" w:rsidTr="00E94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64CC628A" w14:textId="572B1B4D" w:rsidR="00454146" w:rsidRPr="00930935" w:rsidRDefault="00E948CC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  <w:color w:val="000000" w:themeColor="text1"/>
              </w:rPr>
              <w:t>studentNum</w:t>
            </w:r>
          </w:p>
        </w:tc>
        <w:tc>
          <w:tcPr>
            <w:tcW w:w="1995" w:type="dxa"/>
          </w:tcPr>
          <w:p w14:paraId="0FED3468" w14:textId="0B46EC46" w:rsidR="00454146" w:rsidRPr="00930935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  <w:color w:val="000000" w:themeColor="text1"/>
              </w:rPr>
              <w:t>INTEGER</w:t>
            </w:r>
          </w:p>
        </w:tc>
        <w:tc>
          <w:tcPr>
            <w:tcW w:w="2394" w:type="dxa"/>
          </w:tcPr>
          <w:p w14:paraId="1A003F51" w14:textId="4380F574" w:rsidR="00454146" w:rsidRPr="00930935" w:rsidRDefault="0045414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689CF7C" w14:textId="62BD787D" w:rsidR="00454146" w:rsidRPr="00930935" w:rsidRDefault="007E6E3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学院下学生数</w:t>
            </w:r>
          </w:p>
        </w:tc>
      </w:tr>
      <w:tr w:rsidR="00454146" w:rsidRPr="00930935" w14:paraId="66AD0C49" w14:textId="77777777" w:rsidTr="00E94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7BC72EC1" w14:textId="7B9423F7" w:rsidR="00454146" w:rsidRPr="00930935" w:rsidRDefault="00E948CC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  <w:color w:val="000000" w:themeColor="text1"/>
              </w:rPr>
              <w:t>state</w:t>
            </w:r>
          </w:p>
        </w:tc>
        <w:tc>
          <w:tcPr>
            <w:tcW w:w="1995" w:type="dxa"/>
          </w:tcPr>
          <w:p w14:paraId="23598F83" w14:textId="22590E04" w:rsidR="00454146" w:rsidRPr="00930935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2394" w:type="dxa"/>
          </w:tcPr>
          <w:p w14:paraId="3DE34F8F" w14:textId="45553915" w:rsidR="00454146" w:rsidRPr="00930935" w:rsidRDefault="0045414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46FF8EA" w14:textId="2D3F59D5" w:rsidR="00454146" w:rsidRPr="00930935" w:rsidRDefault="007E6E3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状态</w:t>
            </w:r>
          </w:p>
        </w:tc>
      </w:tr>
      <w:tr w:rsidR="00454146" w:rsidRPr="00930935" w14:paraId="2471E21D" w14:textId="77777777" w:rsidTr="00E94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17BD4036" w14:textId="127A3B86" w:rsidR="00454146" w:rsidRPr="00930935" w:rsidRDefault="00E948CC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  <w:color w:val="000000" w:themeColor="text1"/>
              </w:rPr>
              <w:t>createDate</w:t>
            </w:r>
          </w:p>
        </w:tc>
        <w:tc>
          <w:tcPr>
            <w:tcW w:w="1995" w:type="dxa"/>
          </w:tcPr>
          <w:p w14:paraId="52551C7A" w14:textId="6B7579B6" w:rsidR="00454146" w:rsidRPr="00930935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  <w:color w:val="000000" w:themeColor="text1"/>
              </w:rPr>
              <w:t>SMALLDATETIME</w:t>
            </w:r>
          </w:p>
        </w:tc>
        <w:tc>
          <w:tcPr>
            <w:tcW w:w="2394" w:type="dxa"/>
          </w:tcPr>
          <w:p w14:paraId="26324B64" w14:textId="77777777" w:rsidR="00454146" w:rsidRPr="00930935" w:rsidRDefault="0045414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282F159" w14:textId="5771DB0B" w:rsidR="00454146" w:rsidRPr="00930935" w:rsidRDefault="007E6E3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创建时间</w:t>
            </w:r>
          </w:p>
        </w:tc>
      </w:tr>
      <w:tr w:rsidR="00E948CC" w:rsidRPr="00930935" w14:paraId="560AD811" w14:textId="77777777" w:rsidTr="00E94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5ED51C50" w14:textId="790FDC97" w:rsidR="00E948CC" w:rsidRPr="00930935" w:rsidRDefault="00E948CC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  <w:color w:val="000000" w:themeColor="text1"/>
              </w:rPr>
              <w:t>updateDate</w:t>
            </w:r>
          </w:p>
        </w:tc>
        <w:tc>
          <w:tcPr>
            <w:tcW w:w="1995" w:type="dxa"/>
          </w:tcPr>
          <w:p w14:paraId="30AC1CC1" w14:textId="14CB3195" w:rsidR="00E948CC" w:rsidRPr="00930935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  <w:color w:val="000000" w:themeColor="text1"/>
              </w:rPr>
              <w:t>SMALLDATETIME</w:t>
            </w:r>
          </w:p>
        </w:tc>
        <w:tc>
          <w:tcPr>
            <w:tcW w:w="2394" w:type="dxa"/>
          </w:tcPr>
          <w:p w14:paraId="55D7DCF9" w14:textId="717BC194" w:rsidR="00E948CC" w:rsidRPr="00930935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5451386" w14:textId="414868B7" w:rsidR="00E948CC" w:rsidRPr="00930935" w:rsidRDefault="007E6E3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修改时间</w:t>
            </w:r>
          </w:p>
        </w:tc>
      </w:tr>
    </w:tbl>
    <w:p w14:paraId="6F94AA98" w14:textId="6B5E5DA4" w:rsidR="00AC3D4B" w:rsidRPr="00930935" w:rsidRDefault="00AC3D4B" w:rsidP="00AC3D4B">
      <w:pPr>
        <w:pStyle w:val="50"/>
        <w:rPr>
          <w:rFonts w:cs="Huawei Sans"/>
        </w:rPr>
      </w:pPr>
      <w:r w:rsidRPr="00930935">
        <w:rPr>
          <w:rFonts w:cs="Huawei Sans"/>
          <w:color w:val="000000" w:themeColor="text1"/>
        </w:rPr>
        <w:t>course</w:t>
      </w:r>
      <w:r w:rsidRPr="00930935">
        <w:rPr>
          <w:rFonts w:cs="Huawei Sans"/>
        </w:rPr>
        <w:t>（课程信息）表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99"/>
        <w:gridCol w:w="1995"/>
        <w:gridCol w:w="2079"/>
        <w:gridCol w:w="2717"/>
      </w:tblGrid>
      <w:tr w:rsidR="00AC3D4B" w:rsidRPr="00930935" w14:paraId="0EC841B3" w14:textId="77777777" w:rsidTr="00C45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356186CD" w14:textId="77777777" w:rsidR="00AC3D4B" w:rsidRPr="00930935" w:rsidRDefault="00AC3D4B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字段名称</w:t>
            </w:r>
          </w:p>
        </w:tc>
        <w:tc>
          <w:tcPr>
            <w:tcW w:w="1995" w:type="dxa"/>
          </w:tcPr>
          <w:p w14:paraId="797D2A6E" w14:textId="77777777" w:rsidR="00AC3D4B" w:rsidRPr="00930935" w:rsidRDefault="00AC3D4B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字段类型</w:t>
            </w:r>
          </w:p>
        </w:tc>
        <w:tc>
          <w:tcPr>
            <w:tcW w:w="2079" w:type="dxa"/>
          </w:tcPr>
          <w:p w14:paraId="51D1B47F" w14:textId="77777777" w:rsidR="00AC3D4B" w:rsidRPr="00930935" w:rsidRDefault="00AC3D4B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750653C2" w14:textId="77777777" w:rsidR="00AC3D4B" w:rsidRPr="00930935" w:rsidRDefault="00AC3D4B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说明</w:t>
            </w:r>
          </w:p>
        </w:tc>
      </w:tr>
      <w:tr w:rsidR="00AC3D4B" w:rsidRPr="00930935" w14:paraId="4958C8D1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338D2C32" w14:textId="77777777" w:rsidR="00AC3D4B" w:rsidRPr="00930935" w:rsidRDefault="00AC3D4B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id</w:t>
            </w:r>
          </w:p>
        </w:tc>
        <w:tc>
          <w:tcPr>
            <w:tcW w:w="1995" w:type="dxa"/>
          </w:tcPr>
          <w:p w14:paraId="49E54E88" w14:textId="77777777" w:rsidR="00AC3D4B" w:rsidRPr="00930935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079" w:type="dxa"/>
          </w:tcPr>
          <w:p w14:paraId="7D02A579" w14:textId="77777777" w:rsidR="00AC3D4B" w:rsidRPr="00930935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69930CA3" w14:textId="77777777" w:rsidR="00AC3D4B" w:rsidRPr="00930935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主键</w:t>
            </w:r>
          </w:p>
        </w:tc>
      </w:tr>
      <w:tr w:rsidR="00AC3D4B" w:rsidRPr="00930935" w14:paraId="354753B4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6E1CE093" w14:textId="76A1ABA9" w:rsidR="00AC3D4B" w:rsidRPr="00930935" w:rsidRDefault="00AC3D4B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courseName</w:t>
            </w:r>
          </w:p>
        </w:tc>
        <w:tc>
          <w:tcPr>
            <w:tcW w:w="1995" w:type="dxa"/>
          </w:tcPr>
          <w:p w14:paraId="64E061C2" w14:textId="77777777" w:rsidR="00AC3D4B" w:rsidRPr="00930935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079" w:type="dxa"/>
          </w:tcPr>
          <w:p w14:paraId="0F134125" w14:textId="77777777" w:rsidR="00AC3D4B" w:rsidRPr="00930935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0B6F0F8" w14:textId="1559CD77" w:rsidR="00AC3D4B" w:rsidRPr="00930935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课程名称</w:t>
            </w:r>
          </w:p>
        </w:tc>
      </w:tr>
      <w:tr w:rsidR="00AC3D4B" w:rsidRPr="00930935" w14:paraId="65DC34F7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0C62F2BE" w14:textId="7A94D5A8" w:rsidR="00AC3D4B" w:rsidRPr="00930935" w:rsidRDefault="00AC3D4B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collegeId</w:t>
            </w:r>
          </w:p>
        </w:tc>
        <w:tc>
          <w:tcPr>
            <w:tcW w:w="1995" w:type="dxa"/>
          </w:tcPr>
          <w:p w14:paraId="4B07080A" w14:textId="420E305C" w:rsidR="00AC3D4B" w:rsidRPr="00930935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</w:rPr>
              <w:t>varchar(</w:t>
            </w:r>
            <w:proofErr w:type="gramEnd"/>
            <w:r w:rsidRPr="00930935">
              <w:rPr>
                <w:rFonts w:cs="Huawei Sans"/>
              </w:rPr>
              <w:t>32)</w:t>
            </w:r>
          </w:p>
        </w:tc>
        <w:tc>
          <w:tcPr>
            <w:tcW w:w="2079" w:type="dxa"/>
          </w:tcPr>
          <w:p w14:paraId="67CC3721" w14:textId="77777777" w:rsidR="00AC3D4B" w:rsidRPr="00930935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206BE27A" w14:textId="731369BD" w:rsidR="00AC3D4B" w:rsidRPr="00930935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学院</w:t>
            </w:r>
            <w:r w:rsidRPr="00930935">
              <w:rPr>
                <w:rFonts w:cs="Huawei Sans"/>
              </w:rPr>
              <w:t>id</w:t>
            </w:r>
          </w:p>
        </w:tc>
      </w:tr>
      <w:tr w:rsidR="00AC3D4B" w:rsidRPr="00930935" w14:paraId="0CF2ABF2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4BE8CEFB" w14:textId="0DC45155" w:rsidR="00AC3D4B" w:rsidRPr="00930935" w:rsidRDefault="00AC3D4B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teacherId</w:t>
            </w:r>
          </w:p>
        </w:tc>
        <w:tc>
          <w:tcPr>
            <w:tcW w:w="1995" w:type="dxa"/>
          </w:tcPr>
          <w:p w14:paraId="3D595890" w14:textId="2F0C8368" w:rsidR="00AC3D4B" w:rsidRPr="00930935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</w:rPr>
              <w:t>varchar(</w:t>
            </w:r>
            <w:proofErr w:type="gramEnd"/>
            <w:r w:rsidRPr="00930935">
              <w:rPr>
                <w:rFonts w:cs="Huawei Sans"/>
              </w:rPr>
              <w:t>32)</w:t>
            </w:r>
          </w:p>
        </w:tc>
        <w:tc>
          <w:tcPr>
            <w:tcW w:w="2079" w:type="dxa"/>
          </w:tcPr>
          <w:p w14:paraId="27A75CF0" w14:textId="77777777" w:rsidR="00AC3D4B" w:rsidRPr="00930935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AA527BF" w14:textId="1207F947" w:rsidR="00AC3D4B" w:rsidRPr="00930935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教师</w:t>
            </w:r>
            <w:r w:rsidRPr="00930935">
              <w:rPr>
                <w:rFonts w:cs="Huawei Sans"/>
              </w:rPr>
              <w:t>id</w:t>
            </w:r>
          </w:p>
        </w:tc>
      </w:tr>
      <w:tr w:rsidR="00AC3D4B" w:rsidRPr="00930935" w14:paraId="05298211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54BB296C" w14:textId="3778A6FB" w:rsidR="00AC3D4B" w:rsidRPr="00930935" w:rsidRDefault="00AC3D4B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classPlace</w:t>
            </w:r>
          </w:p>
        </w:tc>
        <w:tc>
          <w:tcPr>
            <w:tcW w:w="1995" w:type="dxa"/>
          </w:tcPr>
          <w:p w14:paraId="2B30EB27" w14:textId="10D79556" w:rsidR="00AC3D4B" w:rsidRPr="00930935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</w:rPr>
              <w:t>varchar(</w:t>
            </w:r>
            <w:proofErr w:type="gramEnd"/>
            <w:r w:rsidRPr="00930935">
              <w:rPr>
                <w:rFonts w:cs="Huawei Sans"/>
              </w:rPr>
              <w:t>255)</w:t>
            </w:r>
          </w:p>
        </w:tc>
        <w:tc>
          <w:tcPr>
            <w:tcW w:w="2079" w:type="dxa"/>
          </w:tcPr>
          <w:p w14:paraId="0EBA059F" w14:textId="77777777" w:rsidR="00AC3D4B" w:rsidRPr="00930935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1765F0F" w14:textId="28F1FF64" w:rsidR="00AC3D4B" w:rsidRPr="00930935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上课地点</w:t>
            </w:r>
          </w:p>
        </w:tc>
      </w:tr>
      <w:tr w:rsidR="00AC3D4B" w:rsidRPr="00930935" w14:paraId="3C248442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246F81D2" w14:textId="478369AD" w:rsidR="00AC3D4B" w:rsidRPr="00930935" w:rsidRDefault="00AC3D4B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classDate</w:t>
            </w:r>
          </w:p>
        </w:tc>
        <w:tc>
          <w:tcPr>
            <w:tcW w:w="1995" w:type="dxa"/>
          </w:tcPr>
          <w:p w14:paraId="64D41F3E" w14:textId="3988B492" w:rsidR="00AC3D4B" w:rsidRPr="00930935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</w:rPr>
              <w:t>varchar(</w:t>
            </w:r>
            <w:proofErr w:type="gramEnd"/>
            <w:r w:rsidRPr="00930935">
              <w:rPr>
                <w:rFonts w:cs="Huawei Sans"/>
              </w:rPr>
              <w:t>255)</w:t>
            </w:r>
          </w:p>
        </w:tc>
        <w:tc>
          <w:tcPr>
            <w:tcW w:w="2079" w:type="dxa"/>
          </w:tcPr>
          <w:p w14:paraId="38BF7214" w14:textId="77777777" w:rsidR="00AC3D4B" w:rsidRPr="00930935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238839F7" w14:textId="2CAC963A" w:rsidR="00AC3D4B" w:rsidRPr="00930935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上课时间</w:t>
            </w:r>
          </w:p>
        </w:tc>
      </w:tr>
      <w:tr w:rsidR="00AC3D4B" w:rsidRPr="00930935" w14:paraId="13CDD2EA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5FF2B569" w14:textId="0FAAA49B" w:rsidR="00AC3D4B" w:rsidRPr="00930935" w:rsidRDefault="00394017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</w:rPr>
              <w:t>startDate</w:t>
            </w:r>
          </w:p>
        </w:tc>
        <w:tc>
          <w:tcPr>
            <w:tcW w:w="1995" w:type="dxa"/>
          </w:tcPr>
          <w:p w14:paraId="7D266A63" w14:textId="7FC188FC" w:rsidR="00AC3D4B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45CC51B9" w14:textId="77777777" w:rsidR="00AC3D4B" w:rsidRPr="00930935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4A68067D" w14:textId="39026F5A" w:rsidR="00AC3D4B" w:rsidRPr="00930935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选课开始时间</w:t>
            </w:r>
          </w:p>
        </w:tc>
      </w:tr>
      <w:tr w:rsidR="00394017" w:rsidRPr="00930935" w14:paraId="710AB124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134629B7" w14:textId="23BBFB41" w:rsidR="00394017" w:rsidRPr="00930935" w:rsidRDefault="00394017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 xml:space="preserve">endDate </w:t>
            </w:r>
          </w:p>
        </w:tc>
        <w:tc>
          <w:tcPr>
            <w:tcW w:w="1995" w:type="dxa"/>
          </w:tcPr>
          <w:p w14:paraId="05BB0C9A" w14:textId="7DA2A5EE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73DF2F7B" w14:textId="20334D8F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</w:t>
            </w:r>
          </w:p>
        </w:tc>
        <w:tc>
          <w:tcPr>
            <w:tcW w:w="2717" w:type="dxa"/>
          </w:tcPr>
          <w:p w14:paraId="542D8315" w14:textId="74E1713F" w:rsidR="00394017" w:rsidRPr="00930935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选课结束时间</w:t>
            </w:r>
          </w:p>
        </w:tc>
      </w:tr>
      <w:tr w:rsidR="00394017" w:rsidRPr="00930935" w14:paraId="00F5C035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235D4F45" w14:textId="5FA1C3DD" w:rsidR="00394017" w:rsidRPr="00930935" w:rsidRDefault="00394017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credits</w:t>
            </w:r>
          </w:p>
        </w:tc>
        <w:tc>
          <w:tcPr>
            <w:tcW w:w="1995" w:type="dxa"/>
          </w:tcPr>
          <w:p w14:paraId="4DB6DE5C" w14:textId="130CE68B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</w:rPr>
              <w:t>DECIMAL(</w:t>
            </w:r>
            <w:proofErr w:type="gramEnd"/>
            <w:r w:rsidRPr="00930935">
              <w:rPr>
                <w:rFonts w:cs="Huawei Sans"/>
              </w:rPr>
              <w:t>5, 1)</w:t>
            </w:r>
          </w:p>
        </w:tc>
        <w:tc>
          <w:tcPr>
            <w:tcW w:w="2079" w:type="dxa"/>
          </w:tcPr>
          <w:p w14:paraId="7B7D5685" w14:textId="2F4FB72F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</w:t>
            </w:r>
          </w:p>
        </w:tc>
        <w:tc>
          <w:tcPr>
            <w:tcW w:w="2717" w:type="dxa"/>
          </w:tcPr>
          <w:p w14:paraId="126D2A20" w14:textId="541618BB" w:rsidR="00394017" w:rsidRPr="00930935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学分</w:t>
            </w:r>
          </w:p>
        </w:tc>
      </w:tr>
      <w:tr w:rsidR="00394017" w:rsidRPr="00930935" w14:paraId="48132E60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14FAC0EA" w14:textId="13C97511" w:rsidR="00394017" w:rsidRPr="00930935" w:rsidRDefault="00394017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academicYear</w:t>
            </w:r>
          </w:p>
        </w:tc>
        <w:tc>
          <w:tcPr>
            <w:tcW w:w="1995" w:type="dxa"/>
          </w:tcPr>
          <w:p w14:paraId="72C794E4" w14:textId="5C5092D3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</w:rPr>
              <w:t>varchar(</w:t>
            </w:r>
            <w:proofErr w:type="gramEnd"/>
            <w:r w:rsidRPr="00930935">
              <w:rPr>
                <w:rFonts w:cs="Huawei Sans"/>
              </w:rPr>
              <w:t>20)</w:t>
            </w:r>
          </w:p>
        </w:tc>
        <w:tc>
          <w:tcPr>
            <w:tcW w:w="2079" w:type="dxa"/>
          </w:tcPr>
          <w:p w14:paraId="6DA7DE65" w14:textId="0122CE44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</w:t>
            </w:r>
          </w:p>
        </w:tc>
        <w:tc>
          <w:tcPr>
            <w:tcW w:w="2717" w:type="dxa"/>
          </w:tcPr>
          <w:p w14:paraId="5C0BB45D" w14:textId="7732D4FF" w:rsidR="00394017" w:rsidRPr="00930935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学年</w:t>
            </w:r>
          </w:p>
        </w:tc>
      </w:tr>
      <w:tr w:rsidR="00394017" w:rsidRPr="00930935" w14:paraId="108B2741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49B93E6D" w14:textId="7B9D41E8" w:rsidR="00394017" w:rsidRPr="00930935" w:rsidRDefault="00394017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teachEndDate</w:t>
            </w:r>
          </w:p>
        </w:tc>
        <w:tc>
          <w:tcPr>
            <w:tcW w:w="1995" w:type="dxa"/>
          </w:tcPr>
          <w:p w14:paraId="629CC758" w14:textId="00449A6A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33985C74" w14:textId="3F034244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</w:t>
            </w:r>
          </w:p>
        </w:tc>
        <w:tc>
          <w:tcPr>
            <w:tcW w:w="2717" w:type="dxa"/>
          </w:tcPr>
          <w:p w14:paraId="771F8DAD" w14:textId="21173BBA" w:rsidR="00394017" w:rsidRPr="00930935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课程结束时间</w:t>
            </w:r>
          </w:p>
        </w:tc>
      </w:tr>
      <w:tr w:rsidR="00394017" w:rsidRPr="00930935" w14:paraId="2690C05D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3D070D33" w14:textId="1A4BFBAF" w:rsidR="00394017" w:rsidRPr="00930935" w:rsidRDefault="00394017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optional</w:t>
            </w:r>
          </w:p>
        </w:tc>
        <w:tc>
          <w:tcPr>
            <w:tcW w:w="1995" w:type="dxa"/>
          </w:tcPr>
          <w:p w14:paraId="52921FB0" w14:textId="36C85F6C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INTEGER</w:t>
            </w:r>
          </w:p>
        </w:tc>
        <w:tc>
          <w:tcPr>
            <w:tcW w:w="2079" w:type="dxa"/>
          </w:tcPr>
          <w:p w14:paraId="4AD68BB0" w14:textId="1098550B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</w:t>
            </w:r>
          </w:p>
        </w:tc>
        <w:tc>
          <w:tcPr>
            <w:tcW w:w="2717" w:type="dxa"/>
          </w:tcPr>
          <w:p w14:paraId="23B9B63B" w14:textId="3E7B3D49" w:rsidR="00394017" w:rsidRPr="00930935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可选人数</w:t>
            </w:r>
          </w:p>
        </w:tc>
      </w:tr>
      <w:tr w:rsidR="00394017" w:rsidRPr="00930935" w14:paraId="2C90ED31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59445549" w14:textId="2ED89955" w:rsidR="00394017" w:rsidRPr="00930935" w:rsidRDefault="00394017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primaryAmount</w:t>
            </w:r>
          </w:p>
        </w:tc>
        <w:tc>
          <w:tcPr>
            <w:tcW w:w="1995" w:type="dxa"/>
          </w:tcPr>
          <w:p w14:paraId="2D88C642" w14:textId="79506003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INTEGER</w:t>
            </w:r>
          </w:p>
        </w:tc>
        <w:tc>
          <w:tcPr>
            <w:tcW w:w="2079" w:type="dxa"/>
          </w:tcPr>
          <w:p w14:paraId="732AABAA" w14:textId="7A9065A5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</w:t>
            </w:r>
          </w:p>
        </w:tc>
        <w:tc>
          <w:tcPr>
            <w:tcW w:w="2717" w:type="dxa"/>
          </w:tcPr>
          <w:p w14:paraId="470882DB" w14:textId="35CEC3FB" w:rsidR="00394017" w:rsidRPr="00930935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预选人数</w:t>
            </w:r>
          </w:p>
        </w:tc>
      </w:tr>
      <w:tr w:rsidR="00394017" w:rsidRPr="00930935" w14:paraId="3D6891E8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52E36751" w14:textId="26189B24" w:rsidR="00394017" w:rsidRPr="00930935" w:rsidRDefault="00394017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selected</w:t>
            </w:r>
          </w:p>
        </w:tc>
        <w:tc>
          <w:tcPr>
            <w:tcW w:w="1995" w:type="dxa"/>
          </w:tcPr>
          <w:p w14:paraId="78FF7ED1" w14:textId="0DA9234B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INTEGER</w:t>
            </w:r>
          </w:p>
        </w:tc>
        <w:tc>
          <w:tcPr>
            <w:tcW w:w="2079" w:type="dxa"/>
          </w:tcPr>
          <w:p w14:paraId="7CB10372" w14:textId="6A0C7278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</w:t>
            </w:r>
          </w:p>
        </w:tc>
        <w:tc>
          <w:tcPr>
            <w:tcW w:w="2717" w:type="dxa"/>
          </w:tcPr>
          <w:p w14:paraId="2DDE1F6E" w14:textId="615BFFE9" w:rsidR="00394017" w:rsidRPr="00930935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选中人数</w:t>
            </w:r>
          </w:p>
        </w:tc>
      </w:tr>
      <w:tr w:rsidR="00394017" w:rsidRPr="00930935" w14:paraId="2E719F6D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158FEA61" w14:textId="39F3CE9E" w:rsidR="00394017" w:rsidRPr="00930935" w:rsidRDefault="00394017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lastRenderedPageBreak/>
              <w:t>remark</w:t>
            </w:r>
          </w:p>
        </w:tc>
        <w:tc>
          <w:tcPr>
            <w:tcW w:w="1995" w:type="dxa"/>
          </w:tcPr>
          <w:p w14:paraId="4D1F4575" w14:textId="29C0D423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text</w:t>
            </w:r>
          </w:p>
        </w:tc>
        <w:tc>
          <w:tcPr>
            <w:tcW w:w="2079" w:type="dxa"/>
          </w:tcPr>
          <w:p w14:paraId="43B87883" w14:textId="6376702E" w:rsidR="00394017" w:rsidRPr="00930935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NULL</w:t>
            </w:r>
          </w:p>
        </w:tc>
        <w:tc>
          <w:tcPr>
            <w:tcW w:w="2717" w:type="dxa"/>
          </w:tcPr>
          <w:p w14:paraId="16F41FB8" w14:textId="3BFECFD7" w:rsidR="00394017" w:rsidRPr="00930935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课程说明</w:t>
            </w:r>
          </w:p>
        </w:tc>
      </w:tr>
    </w:tbl>
    <w:p w14:paraId="245C24C9" w14:textId="5AF25522" w:rsidR="00AC3D4B" w:rsidRPr="00930935" w:rsidRDefault="00AC3D4B" w:rsidP="00D76ADD">
      <w:pPr>
        <w:pStyle w:val="1e"/>
      </w:pPr>
    </w:p>
    <w:p w14:paraId="58485C6D" w14:textId="5B2748C9" w:rsidR="0094620B" w:rsidRPr="00930935" w:rsidRDefault="00277BED" w:rsidP="0094620B">
      <w:pPr>
        <w:pStyle w:val="50"/>
        <w:rPr>
          <w:rFonts w:cs="Huawei Sans"/>
        </w:rPr>
      </w:pPr>
      <w:r w:rsidRPr="00930935">
        <w:rPr>
          <w:rFonts w:cs="Huawei Sans"/>
        </w:rPr>
        <w:t>course_academic_year</w:t>
      </w:r>
      <w:r w:rsidR="0094620B" w:rsidRPr="00930935">
        <w:rPr>
          <w:rFonts w:cs="Huawei Sans"/>
        </w:rPr>
        <w:t>（</w:t>
      </w:r>
      <w:r w:rsidRPr="00930935">
        <w:rPr>
          <w:rFonts w:cs="Huawei Sans"/>
        </w:rPr>
        <w:t>课程学年</w:t>
      </w:r>
      <w:r w:rsidR="0094620B" w:rsidRPr="00930935">
        <w:rPr>
          <w:rFonts w:cs="Huawei Sans"/>
        </w:rPr>
        <w:t>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575"/>
        <w:gridCol w:w="2394"/>
        <w:gridCol w:w="2717"/>
      </w:tblGrid>
      <w:tr w:rsidR="0094620B" w:rsidRPr="00930935" w14:paraId="76C339DC" w14:textId="77777777" w:rsidTr="00277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B0EA866" w14:textId="77777777" w:rsidR="0094620B" w:rsidRPr="00930935" w:rsidRDefault="0094620B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字段名称</w:t>
            </w:r>
          </w:p>
        </w:tc>
        <w:tc>
          <w:tcPr>
            <w:tcW w:w="1575" w:type="dxa"/>
          </w:tcPr>
          <w:p w14:paraId="2C5F32FD" w14:textId="77777777" w:rsidR="0094620B" w:rsidRPr="00930935" w:rsidRDefault="0094620B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字段类型</w:t>
            </w:r>
          </w:p>
        </w:tc>
        <w:tc>
          <w:tcPr>
            <w:tcW w:w="2394" w:type="dxa"/>
          </w:tcPr>
          <w:p w14:paraId="5B33D6F8" w14:textId="77777777" w:rsidR="0094620B" w:rsidRPr="00930935" w:rsidRDefault="0094620B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6ECAD7BC" w14:textId="77777777" w:rsidR="0094620B" w:rsidRPr="00930935" w:rsidRDefault="0094620B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说明</w:t>
            </w:r>
          </w:p>
        </w:tc>
      </w:tr>
      <w:tr w:rsidR="0094620B" w:rsidRPr="00930935" w14:paraId="62E0BD1A" w14:textId="77777777" w:rsidTr="00277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3A8FA2C9" w14:textId="77777777" w:rsidR="0094620B" w:rsidRPr="00930935" w:rsidRDefault="0094620B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id</w:t>
            </w:r>
          </w:p>
        </w:tc>
        <w:tc>
          <w:tcPr>
            <w:tcW w:w="1575" w:type="dxa"/>
          </w:tcPr>
          <w:p w14:paraId="3364C838" w14:textId="77777777" w:rsidR="0094620B" w:rsidRPr="00930935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394" w:type="dxa"/>
          </w:tcPr>
          <w:p w14:paraId="3C61E5F5" w14:textId="77777777" w:rsidR="0094620B" w:rsidRPr="00930935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12BFCB23" w14:textId="77777777" w:rsidR="0094620B" w:rsidRPr="00930935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主键</w:t>
            </w:r>
          </w:p>
        </w:tc>
      </w:tr>
      <w:tr w:rsidR="0094620B" w:rsidRPr="00930935" w14:paraId="415194FE" w14:textId="77777777" w:rsidTr="00277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2C381E8" w14:textId="00420576" w:rsidR="0094620B" w:rsidRPr="00930935" w:rsidRDefault="00277BED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academicYear</w:t>
            </w:r>
          </w:p>
        </w:tc>
        <w:tc>
          <w:tcPr>
            <w:tcW w:w="1575" w:type="dxa"/>
          </w:tcPr>
          <w:p w14:paraId="015B9DF7" w14:textId="2FF709D9" w:rsidR="0094620B" w:rsidRPr="00930935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="00277BED" w:rsidRPr="00930935">
              <w:rPr>
                <w:rFonts w:cs="Huawei Sans"/>
                <w:color w:val="000000" w:themeColor="text1"/>
              </w:rPr>
              <w:t>20</w:t>
            </w:r>
            <w:r w:rsidRPr="00930935">
              <w:rPr>
                <w:rFonts w:cs="Huawei Sans"/>
                <w:color w:val="000000" w:themeColor="text1"/>
              </w:rPr>
              <w:t>)</w:t>
            </w:r>
          </w:p>
        </w:tc>
        <w:tc>
          <w:tcPr>
            <w:tcW w:w="2394" w:type="dxa"/>
          </w:tcPr>
          <w:p w14:paraId="32C7C9CC" w14:textId="77777777" w:rsidR="0094620B" w:rsidRPr="00930935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35957260" w14:textId="6DA31C52" w:rsidR="0094620B" w:rsidRPr="00930935" w:rsidRDefault="00277BED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学年</w:t>
            </w:r>
          </w:p>
        </w:tc>
      </w:tr>
      <w:tr w:rsidR="0094620B" w:rsidRPr="00930935" w14:paraId="0F8E3905" w14:textId="77777777" w:rsidTr="00277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6CF9091" w14:textId="77777777" w:rsidR="0094620B" w:rsidRPr="00930935" w:rsidRDefault="0094620B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  <w:color w:val="000000" w:themeColor="text1"/>
              </w:rPr>
              <w:t>state</w:t>
            </w:r>
          </w:p>
        </w:tc>
        <w:tc>
          <w:tcPr>
            <w:tcW w:w="1575" w:type="dxa"/>
          </w:tcPr>
          <w:p w14:paraId="03E9D54F" w14:textId="77777777" w:rsidR="0094620B" w:rsidRPr="00930935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2394" w:type="dxa"/>
          </w:tcPr>
          <w:p w14:paraId="3CA8E7E1" w14:textId="77777777" w:rsidR="0094620B" w:rsidRPr="00930935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36D474B6" w14:textId="77777777" w:rsidR="0094620B" w:rsidRPr="00930935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状态</w:t>
            </w:r>
          </w:p>
        </w:tc>
      </w:tr>
    </w:tbl>
    <w:p w14:paraId="4D5FADDD" w14:textId="7FF5D730" w:rsidR="005759F4" w:rsidRPr="00930935" w:rsidRDefault="000C0B2E" w:rsidP="005759F4">
      <w:pPr>
        <w:pStyle w:val="50"/>
        <w:rPr>
          <w:rFonts w:cs="Huawei Sans"/>
        </w:rPr>
      </w:pPr>
      <w:r w:rsidRPr="00930935">
        <w:rPr>
          <w:rFonts w:cs="Huawei Sans"/>
        </w:rPr>
        <w:t>information</w:t>
      </w:r>
      <w:r w:rsidR="005759F4" w:rsidRPr="00930935">
        <w:rPr>
          <w:rFonts w:cs="Huawei Sans"/>
        </w:rPr>
        <w:t>（</w:t>
      </w:r>
      <w:r w:rsidRPr="00930935">
        <w:rPr>
          <w:rFonts w:cs="Huawei Sans"/>
        </w:rPr>
        <w:t>首页资讯信息</w:t>
      </w:r>
      <w:r w:rsidR="005759F4" w:rsidRPr="00930935">
        <w:rPr>
          <w:rFonts w:cs="Huawei Sans"/>
        </w:rPr>
        <w:t>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890"/>
        <w:gridCol w:w="2079"/>
        <w:gridCol w:w="2717"/>
      </w:tblGrid>
      <w:tr w:rsidR="005759F4" w:rsidRPr="00930935" w14:paraId="5132302E" w14:textId="77777777" w:rsidTr="000C0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A9DE820" w14:textId="77777777" w:rsidR="005759F4" w:rsidRPr="00930935" w:rsidRDefault="005759F4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字段名称</w:t>
            </w:r>
          </w:p>
        </w:tc>
        <w:tc>
          <w:tcPr>
            <w:tcW w:w="1890" w:type="dxa"/>
          </w:tcPr>
          <w:p w14:paraId="46DF0298" w14:textId="77777777" w:rsidR="005759F4" w:rsidRPr="00930935" w:rsidRDefault="005759F4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字段类型</w:t>
            </w:r>
          </w:p>
        </w:tc>
        <w:tc>
          <w:tcPr>
            <w:tcW w:w="2079" w:type="dxa"/>
          </w:tcPr>
          <w:p w14:paraId="74735B6E" w14:textId="77777777" w:rsidR="005759F4" w:rsidRPr="00930935" w:rsidRDefault="005759F4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08877F7A" w14:textId="77777777" w:rsidR="005759F4" w:rsidRPr="00930935" w:rsidRDefault="005759F4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说明</w:t>
            </w:r>
          </w:p>
        </w:tc>
      </w:tr>
      <w:tr w:rsidR="005759F4" w:rsidRPr="00930935" w14:paraId="2EB4EA29" w14:textId="77777777" w:rsidTr="000C0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D6F2BC8" w14:textId="77777777" w:rsidR="005759F4" w:rsidRPr="00930935" w:rsidRDefault="005759F4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id</w:t>
            </w:r>
          </w:p>
        </w:tc>
        <w:tc>
          <w:tcPr>
            <w:tcW w:w="1890" w:type="dxa"/>
          </w:tcPr>
          <w:p w14:paraId="7CEF4DAD" w14:textId="77777777" w:rsidR="005759F4" w:rsidRPr="00930935" w:rsidRDefault="005759F4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079" w:type="dxa"/>
          </w:tcPr>
          <w:p w14:paraId="0383E4A1" w14:textId="77777777" w:rsidR="005759F4" w:rsidRPr="00930935" w:rsidRDefault="005759F4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75E6B4D9" w14:textId="77777777" w:rsidR="005759F4" w:rsidRPr="00930935" w:rsidRDefault="005759F4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主键</w:t>
            </w:r>
          </w:p>
        </w:tc>
      </w:tr>
      <w:tr w:rsidR="005759F4" w:rsidRPr="00930935" w14:paraId="4AE4BC74" w14:textId="77777777" w:rsidTr="000C0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D87EE26" w14:textId="7CB84FD3" w:rsidR="005759F4" w:rsidRPr="00930935" w:rsidRDefault="000C0B2E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title</w:t>
            </w:r>
          </w:p>
        </w:tc>
        <w:tc>
          <w:tcPr>
            <w:tcW w:w="1890" w:type="dxa"/>
          </w:tcPr>
          <w:p w14:paraId="12C81E0B" w14:textId="45DB4F3B" w:rsidR="005759F4" w:rsidRPr="00930935" w:rsidRDefault="005759F4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="000C0B2E" w:rsidRPr="00930935">
              <w:rPr>
                <w:rFonts w:cs="Huawei Sans"/>
                <w:color w:val="000000" w:themeColor="text1"/>
              </w:rPr>
              <w:t>3</w:t>
            </w:r>
            <w:r w:rsidRPr="00930935">
              <w:rPr>
                <w:rFonts w:cs="Huawei Sans"/>
                <w:color w:val="000000" w:themeColor="text1"/>
              </w:rPr>
              <w:t>20)</w:t>
            </w:r>
          </w:p>
        </w:tc>
        <w:tc>
          <w:tcPr>
            <w:tcW w:w="2079" w:type="dxa"/>
          </w:tcPr>
          <w:p w14:paraId="223557C0" w14:textId="77777777" w:rsidR="005759F4" w:rsidRPr="00930935" w:rsidRDefault="005759F4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3742CB9" w14:textId="1D6F175A" w:rsidR="005759F4" w:rsidRPr="00930935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标题</w:t>
            </w:r>
          </w:p>
        </w:tc>
      </w:tr>
      <w:tr w:rsidR="005759F4" w:rsidRPr="00930935" w14:paraId="3ADC6BC9" w14:textId="77777777" w:rsidTr="000C0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41E82BC" w14:textId="2F33CD94" w:rsidR="005759F4" w:rsidRPr="00930935" w:rsidRDefault="000C0B2E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content</w:t>
            </w:r>
          </w:p>
        </w:tc>
        <w:tc>
          <w:tcPr>
            <w:tcW w:w="1890" w:type="dxa"/>
          </w:tcPr>
          <w:p w14:paraId="618A42E8" w14:textId="0F7F5BFA" w:rsidR="005759F4" w:rsidRPr="00930935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text</w:t>
            </w:r>
          </w:p>
        </w:tc>
        <w:tc>
          <w:tcPr>
            <w:tcW w:w="2079" w:type="dxa"/>
          </w:tcPr>
          <w:p w14:paraId="1035AB9B" w14:textId="77777777" w:rsidR="005759F4" w:rsidRPr="00930935" w:rsidRDefault="005759F4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6050D4E" w14:textId="7EA4F7EF" w:rsidR="005759F4" w:rsidRPr="00930935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内容</w:t>
            </w:r>
          </w:p>
        </w:tc>
      </w:tr>
      <w:tr w:rsidR="005759F4" w:rsidRPr="00930935" w14:paraId="69EA611B" w14:textId="77777777" w:rsidTr="000C0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3149794" w14:textId="1C4C7F91" w:rsidR="005759F4" w:rsidRPr="00930935" w:rsidRDefault="000C0B2E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</w:rPr>
              <w:t>publishDate</w:t>
            </w:r>
          </w:p>
        </w:tc>
        <w:tc>
          <w:tcPr>
            <w:tcW w:w="1890" w:type="dxa"/>
          </w:tcPr>
          <w:p w14:paraId="2807FA6F" w14:textId="791F4717" w:rsidR="005759F4" w:rsidRPr="00930935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551F3CDB" w14:textId="62314273" w:rsidR="005759F4" w:rsidRPr="00930935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2A6E70CE" w14:textId="5616AB65" w:rsidR="005759F4" w:rsidRPr="00930935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发布时间</w:t>
            </w:r>
          </w:p>
        </w:tc>
      </w:tr>
      <w:tr w:rsidR="005759F4" w:rsidRPr="00930935" w14:paraId="0FEF7D01" w14:textId="77777777" w:rsidTr="000C0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153B07B" w14:textId="78CE2EDF" w:rsidR="005759F4" w:rsidRPr="00930935" w:rsidRDefault="000C0B2E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</w:rPr>
              <w:t>roleId</w:t>
            </w:r>
          </w:p>
        </w:tc>
        <w:tc>
          <w:tcPr>
            <w:tcW w:w="1890" w:type="dxa"/>
          </w:tcPr>
          <w:p w14:paraId="02A5FE02" w14:textId="6D02B3E3" w:rsidR="005759F4" w:rsidRPr="00930935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930935">
              <w:rPr>
                <w:rFonts w:cs="Huawei Sans"/>
              </w:rPr>
              <w:t>varchar(</w:t>
            </w:r>
            <w:proofErr w:type="gramEnd"/>
            <w:r w:rsidRPr="00930935">
              <w:rPr>
                <w:rFonts w:cs="Huawei Sans"/>
              </w:rPr>
              <w:t>32)</w:t>
            </w:r>
          </w:p>
        </w:tc>
        <w:tc>
          <w:tcPr>
            <w:tcW w:w="2079" w:type="dxa"/>
          </w:tcPr>
          <w:p w14:paraId="350E435B" w14:textId="16CF298B" w:rsidR="005759F4" w:rsidRPr="00930935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F3ADAF9" w14:textId="24686540" w:rsidR="005759F4" w:rsidRPr="00930935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角色</w:t>
            </w:r>
            <w:r w:rsidRPr="00930935">
              <w:rPr>
                <w:rFonts w:cs="Huawei Sans"/>
              </w:rPr>
              <w:t>id</w:t>
            </w:r>
          </w:p>
        </w:tc>
      </w:tr>
    </w:tbl>
    <w:p w14:paraId="59E5499E" w14:textId="00B1BA08" w:rsidR="00291A96" w:rsidRPr="00930935" w:rsidRDefault="00291A96" w:rsidP="00291A96">
      <w:pPr>
        <w:pStyle w:val="50"/>
        <w:rPr>
          <w:rFonts w:cs="Huawei Sans"/>
        </w:rPr>
      </w:pPr>
      <w:r w:rsidRPr="00930935">
        <w:rPr>
          <w:rFonts w:cs="Huawei Sans"/>
        </w:rPr>
        <w:t>manage_user</w:t>
      </w:r>
      <w:r w:rsidRPr="00930935">
        <w:rPr>
          <w:rFonts w:cs="Huawei Sans"/>
        </w:rPr>
        <w:t>（管理员用户）表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890"/>
        <w:gridCol w:w="2079"/>
        <w:gridCol w:w="2717"/>
      </w:tblGrid>
      <w:tr w:rsidR="00291A96" w:rsidRPr="00930935" w14:paraId="2039194D" w14:textId="77777777" w:rsidTr="00C50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C461B39" w14:textId="77777777" w:rsidR="00291A96" w:rsidRPr="00930935" w:rsidRDefault="00291A9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字段名称</w:t>
            </w:r>
          </w:p>
        </w:tc>
        <w:tc>
          <w:tcPr>
            <w:tcW w:w="1890" w:type="dxa"/>
          </w:tcPr>
          <w:p w14:paraId="388F37F8" w14:textId="77777777" w:rsidR="00291A96" w:rsidRPr="00930935" w:rsidRDefault="00291A9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字段类型</w:t>
            </w:r>
          </w:p>
        </w:tc>
        <w:tc>
          <w:tcPr>
            <w:tcW w:w="2079" w:type="dxa"/>
          </w:tcPr>
          <w:p w14:paraId="6962EBE6" w14:textId="77777777" w:rsidR="00291A96" w:rsidRPr="00930935" w:rsidRDefault="00291A9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1300C959" w14:textId="77777777" w:rsidR="00291A96" w:rsidRPr="00930935" w:rsidRDefault="00291A9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说明</w:t>
            </w:r>
          </w:p>
        </w:tc>
      </w:tr>
      <w:tr w:rsidR="00291A96" w:rsidRPr="00930935" w14:paraId="50AD458B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98C5AC4" w14:textId="77777777" w:rsidR="00291A96" w:rsidRPr="00930935" w:rsidRDefault="00291A9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id</w:t>
            </w:r>
          </w:p>
        </w:tc>
        <w:tc>
          <w:tcPr>
            <w:tcW w:w="1890" w:type="dxa"/>
          </w:tcPr>
          <w:p w14:paraId="2882E919" w14:textId="02778CD9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="00840808" w:rsidRPr="00930935">
              <w:rPr>
                <w:rFonts w:cs="Huawei Sans"/>
                <w:color w:val="000000" w:themeColor="text1"/>
              </w:rPr>
              <w:t>32</w:t>
            </w:r>
            <w:r w:rsidRPr="00930935">
              <w:rPr>
                <w:rFonts w:cs="Huawei Sans"/>
                <w:color w:val="000000" w:themeColor="text1"/>
              </w:rPr>
              <w:t>)</w:t>
            </w:r>
          </w:p>
        </w:tc>
        <w:tc>
          <w:tcPr>
            <w:tcW w:w="2079" w:type="dxa"/>
          </w:tcPr>
          <w:p w14:paraId="41351A08" w14:textId="77777777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2D34765B" w14:textId="77777777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主键</w:t>
            </w:r>
          </w:p>
        </w:tc>
      </w:tr>
      <w:tr w:rsidR="00291A96" w:rsidRPr="00930935" w14:paraId="71158799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251C016" w14:textId="7D8B58A3" w:rsidR="00291A96" w:rsidRPr="00930935" w:rsidRDefault="00291A9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loginName</w:t>
            </w:r>
          </w:p>
        </w:tc>
        <w:tc>
          <w:tcPr>
            <w:tcW w:w="1890" w:type="dxa"/>
          </w:tcPr>
          <w:p w14:paraId="3542D69F" w14:textId="29256B6A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="00840808" w:rsidRPr="00930935">
              <w:rPr>
                <w:rFonts w:cs="Huawei Sans"/>
                <w:color w:val="000000" w:themeColor="text1"/>
              </w:rPr>
              <w:t>32</w:t>
            </w:r>
            <w:r w:rsidRPr="00930935">
              <w:rPr>
                <w:rFonts w:cs="Huawei Sans"/>
                <w:color w:val="000000" w:themeColor="text1"/>
              </w:rPr>
              <w:t>)</w:t>
            </w:r>
          </w:p>
        </w:tc>
        <w:tc>
          <w:tcPr>
            <w:tcW w:w="2079" w:type="dxa"/>
          </w:tcPr>
          <w:p w14:paraId="6030684D" w14:textId="77777777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3C1E4A4F" w14:textId="7741ACF3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登录名</w:t>
            </w:r>
          </w:p>
        </w:tc>
      </w:tr>
      <w:tr w:rsidR="00291A96" w:rsidRPr="00930935" w14:paraId="3F6BCE6C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1FFDCAF" w14:textId="29CAA6BD" w:rsidR="00291A96" w:rsidRPr="00930935" w:rsidRDefault="00291A9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username</w:t>
            </w:r>
          </w:p>
        </w:tc>
        <w:tc>
          <w:tcPr>
            <w:tcW w:w="1890" w:type="dxa"/>
          </w:tcPr>
          <w:p w14:paraId="2FC21931" w14:textId="3892D901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="00840808" w:rsidRPr="00930935">
              <w:rPr>
                <w:rFonts w:cs="Huawei Sans"/>
                <w:color w:val="000000" w:themeColor="text1"/>
              </w:rPr>
              <w:t>32</w:t>
            </w:r>
            <w:r w:rsidRPr="00930935">
              <w:rPr>
                <w:rFonts w:cs="Huawei Sans"/>
                <w:color w:val="000000" w:themeColor="text1"/>
              </w:rPr>
              <w:t>)</w:t>
            </w:r>
          </w:p>
        </w:tc>
        <w:tc>
          <w:tcPr>
            <w:tcW w:w="2079" w:type="dxa"/>
          </w:tcPr>
          <w:p w14:paraId="444D2AB1" w14:textId="77777777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F6BA37D" w14:textId="479B3D4B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用户名</w:t>
            </w:r>
          </w:p>
        </w:tc>
      </w:tr>
      <w:tr w:rsidR="00291A96" w:rsidRPr="00930935" w14:paraId="053CA08C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5DAE12C" w14:textId="4926234F" w:rsidR="00291A96" w:rsidRPr="00930935" w:rsidRDefault="00291A96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</w:rPr>
              <w:t>password</w:t>
            </w:r>
          </w:p>
        </w:tc>
        <w:tc>
          <w:tcPr>
            <w:tcW w:w="1890" w:type="dxa"/>
          </w:tcPr>
          <w:p w14:paraId="58FD29F4" w14:textId="34B8F318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079" w:type="dxa"/>
          </w:tcPr>
          <w:p w14:paraId="033F4EBC" w14:textId="77777777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2EBC34A6" w14:textId="443AE6AC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密码</w:t>
            </w:r>
          </w:p>
        </w:tc>
      </w:tr>
      <w:tr w:rsidR="00291A96" w:rsidRPr="00930935" w14:paraId="1FE0A4D8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1E7D5FB" w14:textId="77777777" w:rsidR="00291A96" w:rsidRPr="00930935" w:rsidRDefault="00291A96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</w:rPr>
              <w:t>roleId</w:t>
            </w:r>
          </w:p>
        </w:tc>
        <w:tc>
          <w:tcPr>
            <w:tcW w:w="1890" w:type="dxa"/>
          </w:tcPr>
          <w:p w14:paraId="3608BDB9" w14:textId="2607BACB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="00840808" w:rsidRPr="00930935">
              <w:rPr>
                <w:rFonts w:cs="Huawei Sans"/>
                <w:color w:val="000000" w:themeColor="text1"/>
              </w:rPr>
              <w:t>32</w:t>
            </w:r>
            <w:r w:rsidRPr="00930935">
              <w:rPr>
                <w:rFonts w:cs="Huawei Sans"/>
                <w:color w:val="000000" w:themeColor="text1"/>
              </w:rPr>
              <w:t>)</w:t>
            </w:r>
          </w:p>
        </w:tc>
        <w:tc>
          <w:tcPr>
            <w:tcW w:w="2079" w:type="dxa"/>
          </w:tcPr>
          <w:p w14:paraId="08633D40" w14:textId="77777777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62317EF7" w14:textId="27398A94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角色</w:t>
            </w:r>
            <w:r w:rsidRPr="00930935">
              <w:rPr>
                <w:rFonts w:cs="Huawei Sans"/>
              </w:rPr>
              <w:t>id</w:t>
            </w:r>
          </w:p>
        </w:tc>
      </w:tr>
      <w:tr w:rsidR="00291A96" w:rsidRPr="00930935" w14:paraId="1FE7B007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B6A5418" w14:textId="3852BFC1" w:rsidR="00291A96" w:rsidRPr="00930935" w:rsidRDefault="00291A9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createDate</w:t>
            </w:r>
          </w:p>
        </w:tc>
        <w:tc>
          <w:tcPr>
            <w:tcW w:w="1890" w:type="dxa"/>
          </w:tcPr>
          <w:p w14:paraId="5928D178" w14:textId="0CF13FFB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0DF8BDA4" w14:textId="074B525E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A8FF647" w14:textId="70038F5F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创建时间</w:t>
            </w:r>
          </w:p>
        </w:tc>
      </w:tr>
      <w:tr w:rsidR="00291A96" w:rsidRPr="00930935" w14:paraId="5336B895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1F757A3" w14:textId="0DE8412D" w:rsidR="00291A96" w:rsidRPr="00930935" w:rsidRDefault="00291A9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state</w:t>
            </w:r>
          </w:p>
        </w:tc>
        <w:tc>
          <w:tcPr>
            <w:tcW w:w="1890" w:type="dxa"/>
          </w:tcPr>
          <w:p w14:paraId="58E9B9AB" w14:textId="1A707158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2079" w:type="dxa"/>
          </w:tcPr>
          <w:p w14:paraId="1984AA78" w14:textId="6FA39951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18C6CCD" w14:textId="2BA1E592" w:rsidR="00291A96" w:rsidRPr="00930935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状态</w:t>
            </w:r>
          </w:p>
        </w:tc>
      </w:tr>
    </w:tbl>
    <w:p w14:paraId="5A7142C7" w14:textId="02A0173C" w:rsidR="002742A6" w:rsidRPr="00930935" w:rsidRDefault="002742A6" w:rsidP="002742A6">
      <w:pPr>
        <w:pStyle w:val="50"/>
        <w:rPr>
          <w:rFonts w:cs="Huawei Sans"/>
        </w:rPr>
      </w:pPr>
      <w:r w:rsidRPr="00930935">
        <w:rPr>
          <w:rFonts w:cs="Huawei Sans"/>
        </w:rPr>
        <w:t>menu</w:t>
      </w:r>
      <w:r w:rsidRPr="00930935">
        <w:rPr>
          <w:rFonts w:cs="Huawei Sans"/>
        </w:rPr>
        <w:t>（菜单信息）表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890"/>
        <w:gridCol w:w="2079"/>
        <w:gridCol w:w="2717"/>
      </w:tblGrid>
      <w:tr w:rsidR="002742A6" w:rsidRPr="00930935" w14:paraId="2CD93A7C" w14:textId="77777777" w:rsidTr="00C50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61BC501" w14:textId="77777777" w:rsidR="002742A6" w:rsidRPr="00930935" w:rsidRDefault="002742A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字段名称</w:t>
            </w:r>
          </w:p>
        </w:tc>
        <w:tc>
          <w:tcPr>
            <w:tcW w:w="1890" w:type="dxa"/>
          </w:tcPr>
          <w:p w14:paraId="326182BE" w14:textId="77777777" w:rsidR="002742A6" w:rsidRPr="00930935" w:rsidRDefault="002742A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字段类型</w:t>
            </w:r>
          </w:p>
        </w:tc>
        <w:tc>
          <w:tcPr>
            <w:tcW w:w="2079" w:type="dxa"/>
          </w:tcPr>
          <w:p w14:paraId="61E18285" w14:textId="77777777" w:rsidR="002742A6" w:rsidRPr="00930935" w:rsidRDefault="002742A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23591DCE" w14:textId="77777777" w:rsidR="002742A6" w:rsidRPr="00930935" w:rsidRDefault="002742A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说明</w:t>
            </w:r>
          </w:p>
        </w:tc>
      </w:tr>
      <w:tr w:rsidR="002742A6" w:rsidRPr="00930935" w14:paraId="58F5B738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4A567F0" w14:textId="77777777" w:rsidR="002742A6" w:rsidRPr="00930935" w:rsidRDefault="002742A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id</w:t>
            </w:r>
          </w:p>
        </w:tc>
        <w:tc>
          <w:tcPr>
            <w:tcW w:w="1890" w:type="dxa"/>
          </w:tcPr>
          <w:p w14:paraId="78912133" w14:textId="51482DE1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079" w:type="dxa"/>
          </w:tcPr>
          <w:p w14:paraId="72B39883" w14:textId="77777777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6EEEC483" w14:textId="77777777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主键</w:t>
            </w:r>
          </w:p>
        </w:tc>
      </w:tr>
      <w:tr w:rsidR="002742A6" w:rsidRPr="00930935" w14:paraId="40942B7B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582D341" w14:textId="544591C3" w:rsidR="002742A6" w:rsidRPr="00930935" w:rsidRDefault="002742A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lastRenderedPageBreak/>
              <w:t>name</w:t>
            </w:r>
          </w:p>
        </w:tc>
        <w:tc>
          <w:tcPr>
            <w:tcW w:w="1890" w:type="dxa"/>
          </w:tcPr>
          <w:p w14:paraId="66EF64BD" w14:textId="77777777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079" w:type="dxa"/>
          </w:tcPr>
          <w:p w14:paraId="08F897BB" w14:textId="77777777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43E19815" w14:textId="67A59299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菜单名称</w:t>
            </w:r>
          </w:p>
        </w:tc>
      </w:tr>
      <w:tr w:rsidR="002742A6" w:rsidRPr="00930935" w14:paraId="6AF59E11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F54DCF6" w14:textId="5AEC3BDC" w:rsidR="002742A6" w:rsidRPr="00930935" w:rsidRDefault="002742A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parentId</w:t>
            </w:r>
          </w:p>
        </w:tc>
        <w:tc>
          <w:tcPr>
            <w:tcW w:w="1890" w:type="dxa"/>
          </w:tcPr>
          <w:p w14:paraId="45AD8396" w14:textId="3F8EB01C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079" w:type="dxa"/>
          </w:tcPr>
          <w:p w14:paraId="2C9DF081" w14:textId="77777777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422044A1" w14:textId="36ED21CB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</w:rPr>
              <w:t>父类</w:t>
            </w:r>
            <w:proofErr w:type="gramEnd"/>
            <w:r w:rsidRPr="00930935">
              <w:rPr>
                <w:rFonts w:cs="Huawei Sans"/>
              </w:rPr>
              <w:t>id</w:t>
            </w:r>
          </w:p>
        </w:tc>
      </w:tr>
      <w:tr w:rsidR="002742A6" w:rsidRPr="00930935" w14:paraId="32D2EC0A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BBDDA40" w14:textId="5A2B351D" w:rsidR="002742A6" w:rsidRPr="00930935" w:rsidRDefault="002742A6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</w:rPr>
              <w:t>createDate</w:t>
            </w:r>
          </w:p>
        </w:tc>
        <w:tc>
          <w:tcPr>
            <w:tcW w:w="1890" w:type="dxa"/>
          </w:tcPr>
          <w:p w14:paraId="6D6AAEA0" w14:textId="0485C45D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  <w:color w:val="000000" w:themeColor="text1"/>
              </w:rPr>
              <w:t>SMALLDATETIME</w:t>
            </w:r>
          </w:p>
        </w:tc>
        <w:tc>
          <w:tcPr>
            <w:tcW w:w="2079" w:type="dxa"/>
          </w:tcPr>
          <w:p w14:paraId="30BA2730" w14:textId="77777777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07E280A" w14:textId="0DD0B920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创建时间</w:t>
            </w:r>
          </w:p>
        </w:tc>
      </w:tr>
      <w:tr w:rsidR="002742A6" w:rsidRPr="00930935" w14:paraId="21BC67D6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0B5FE64" w14:textId="1F98A6A7" w:rsidR="002742A6" w:rsidRPr="00930935" w:rsidRDefault="002742A6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</w:rPr>
              <w:t>createId</w:t>
            </w:r>
          </w:p>
        </w:tc>
        <w:tc>
          <w:tcPr>
            <w:tcW w:w="1890" w:type="dxa"/>
          </w:tcPr>
          <w:p w14:paraId="40ED3C76" w14:textId="0C9189BD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079" w:type="dxa"/>
          </w:tcPr>
          <w:p w14:paraId="6835578D" w14:textId="77777777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616CB082" w14:textId="0E147B06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创建人</w:t>
            </w:r>
            <w:r w:rsidRPr="00930935">
              <w:rPr>
                <w:rFonts w:cs="Huawei Sans"/>
              </w:rPr>
              <w:t>id</w:t>
            </w:r>
          </w:p>
        </w:tc>
      </w:tr>
      <w:tr w:rsidR="002742A6" w:rsidRPr="00930935" w14:paraId="5747A655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3E832D7" w14:textId="64C3AFCC" w:rsidR="002742A6" w:rsidRPr="00930935" w:rsidRDefault="002742A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updateDate</w:t>
            </w:r>
          </w:p>
        </w:tc>
        <w:tc>
          <w:tcPr>
            <w:tcW w:w="1890" w:type="dxa"/>
          </w:tcPr>
          <w:p w14:paraId="0DF3417E" w14:textId="77777777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48243B04" w14:textId="77777777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30F8E3CB" w14:textId="3B2CF7FE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修改时间</w:t>
            </w:r>
          </w:p>
        </w:tc>
      </w:tr>
      <w:tr w:rsidR="002742A6" w:rsidRPr="00930935" w14:paraId="512B103B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38A58B0" w14:textId="2155D356" w:rsidR="002742A6" w:rsidRPr="00930935" w:rsidRDefault="002742A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sort</w:t>
            </w:r>
          </w:p>
        </w:tc>
        <w:tc>
          <w:tcPr>
            <w:tcW w:w="1890" w:type="dxa"/>
          </w:tcPr>
          <w:p w14:paraId="0D79215F" w14:textId="4C14AF51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INTEGER</w:t>
            </w:r>
          </w:p>
        </w:tc>
        <w:tc>
          <w:tcPr>
            <w:tcW w:w="2079" w:type="dxa"/>
          </w:tcPr>
          <w:p w14:paraId="7B01ED49" w14:textId="456A4BB3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3F8F711" w14:textId="32C8A09D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排序</w:t>
            </w:r>
          </w:p>
        </w:tc>
      </w:tr>
      <w:tr w:rsidR="002742A6" w:rsidRPr="00930935" w14:paraId="0BAC3480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4948B13" w14:textId="1C01F97F" w:rsidR="002742A6" w:rsidRPr="00930935" w:rsidRDefault="002742A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href</w:t>
            </w:r>
          </w:p>
        </w:tc>
        <w:tc>
          <w:tcPr>
            <w:tcW w:w="1890" w:type="dxa"/>
          </w:tcPr>
          <w:p w14:paraId="61A82BE5" w14:textId="2493D448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</w:rPr>
              <w:t>varchar(</w:t>
            </w:r>
            <w:proofErr w:type="gramEnd"/>
            <w:r w:rsidRPr="00930935">
              <w:rPr>
                <w:rFonts w:cs="Huawei Sans"/>
              </w:rPr>
              <w:t>64)</w:t>
            </w:r>
          </w:p>
        </w:tc>
        <w:tc>
          <w:tcPr>
            <w:tcW w:w="2079" w:type="dxa"/>
          </w:tcPr>
          <w:p w14:paraId="0BA8E1C9" w14:textId="28043B79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68EA9D94" w14:textId="7FDC8C70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链接</w:t>
            </w:r>
          </w:p>
        </w:tc>
      </w:tr>
      <w:tr w:rsidR="002742A6" w:rsidRPr="00930935" w14:paraId="1E9414A9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2C4DE92" w14:textId="77777777" w:rsidR="002742A6" w:rsidRPr="00930935" w:rsidRDefault="002742A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state</w:t>
            </w:r>
          </w:p>
        </w:tc>
        <w:tc>
          <w:tcPr>
            <w:tcW w:w="1890" w:type="dxa"/>
          </w:tcPr>
          <w:p w14:paraId="059B8320" w14:textId="77777777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2079" w:type="dxa"/>
          </w:tcPr>
          <w:p w14:paraId="3A020E4F" w14:textId="77777777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BEBC290" w14:textId="77777777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状态</w:t>
            </w:r>
          </w:p>
        </w:tc>
      </w:tr>
      <w:tr w:rsidR="002742A6" w:rsidRPr="00930935" w14:paraId="4F29129D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275B0BA" w14:textId="47284B18" w:rsidR="002742A6" w:rsidRPr="00930935" w:rsidRDefault="002742A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remark</w:t>
            </w:r>
          </w:p>
        </w:tc>
        <w:tc>
          <w:tcPr>
            <w:tcW w:w="1890" w:type="dxa"/>
          </w:tcPr>
          <w:p w14:paraId="48099D92" w14:textId="78453A7B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2555)</w:t>
            </w:r>
          </w:p>
        </w:tc>
        <w:tc>
          <w:tcPr>
            <w:tcW w:w="2079" w:type="dxa"/>
          </w:tcPr>
          <w:p w14:paraId="33EEC740" w14:textId="168978D3" w:rsidR="002742A6" w:rsidRPr="00930935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NULL DEFAULT NULL</w:t>
            </w:r>
          </w:p>
        </w:tc>
        <w:tc>
          <w:tcPr>
            <w:tcW w:w="2717" w:type="dxa"/>
          </w:tcPr>
          <w:p w14:paraId="6A5EBA97" w14:textId="2599C8B3" w:rsidR="002742A6" w:rsidRPr="00930935" w:rsidRDefault="003B235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备注</w:t>
            </w:r>
          </w:p>
        </w:tc>
      </w:tr>
    </w:tbl>
    <w:p w14:paraId="42F1BA5A" w14:textId="5AEB8E72" w:rsidR="001A1BD6" w:rsidRPr="00930935" w:rsidRDefault="001A1BD6" w:rsidP="001A1BD6">
      <w:pPr>
        <w:pStyle w:val="50"/>
        <w:rPr>
          <w:rFonts w:cs="Huawei Sans"/>
        </w:rPr>
      </w:pPr>
      <w:r w:rsidRPr="00930935">
        <w:rPr>
          <w:rFonts w:cs="Huawei Sans"/>
        </w:rPr>
        <w:t>role</w:t>
      </w:r>
      <w:r w:rsidRPr="00930935">
        <w:rPr>
          <w:rFonts w:cs="Huawei Sans"/>
        </w:rPr>
        <w:t>（角色）表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575"/>
        <w:gridCol w:w="2394"/>
        <w:gridCol w:w="2717"/>
      </w:tblGrid>
      <w:tr w:rsidR="001A1BD6" w:rsidRPr="00930935" w14:paraId="7752156D" w14:textId="77777777" w:rsidTr="00C50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E86F4E6" w14:textId="77777777" w:rsidR="001A1BD6" w:rsidRPr="00930935" w:rsidRDefault="001A1BD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字段名称</w:t>
            </w:r>
          </w:p>
        </w:tc>
        <w:tc>
          <w:tcPr>
            <w:tcW w:w="1575" w:type="dxa"/>
          </w:tcPr>
          <w:p w14:paraId="2A6DEC1B" w14:textId="77777777" w:rsidR="001A1BD6" w:rsidRPr="00930935" w:rsidRDefault="001A1BD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字段类型</w:t>
            </w:r>
          </w:p>
        </w:tc>
        <w:tc>
          <w:tcPr>
            <w:tcW w:w="2394" w:type="dxa"/>
          </w:tcPr>
          <w:p w14:paraId="56078566" w14:textId="77777777" w:rsidR="001A1BD6" w:rsidRPr="00930935" w:rsidRDefault="001A1BD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79957FBB" w14:textId="77777777" w:rsidR="001A1BD6" w:rsidRPr="00930935" w:rsidRDefault="001A1BD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说明</w:t>
            </w:r>
          </w:p>
        </w:tc>
      </w:tr>
      <w:tr w:rsidR="001A1BD6" w:rsidRPr="00930935" w14:paraId="25A95238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30CF767" w14:textId="77777777" w:rsidR="001A1BD6" w:rsidRPr="00930935" w:rsidRDefault="001A1BD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id</w:t>
            </w:r>
          </w:p>
        </w:tc>
        <w:tc>
          <w:tcPr>
            <w:tcW w:w="1575" w:type="dxa"/>
          </w:tcPr>
          <w:p w14:paraId="437BE72F" w14:textId="77777777" w:rsidR="001A1BD6" w:rsidRPr="00930935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394" w:type="dxa"/>
          </w:tcPr>
          <w:p w14:paraId="0360DBD5" w14:textId="77777777" w:rsidR="001A1BD6" w:rsidRPr="00930935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35DE211E" w14:textId="77777777" w:rsidR="001A1BD6" w:rsidRPr="00930935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主键</w:t>
            </w:r>
          </w:p>
        </w:tc>
      </w:tr>
      <w:tr w:rsidR="001A1BD6" w:rsidRPr="00930935" w14:paraId="6B53AC27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BC3EB68" w14:textId="2B4784BF" w:rsidR="001A1BD6" w:rsidRPr="00930935" w:rsidRDefault="001A1BD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name</w:t>
            </w:r>
          </w:p>
        </w:tc>
        <w:tc>
          <w:tcPr>
            <w:tcW w:w="1575" w:type="dxa"/>
          </w:tcPr>
          <w:p w14:paraId="562AF668" w14:textId="2EAE7EAF" w:rsidR="001A1BD6" w:rsidRPr="00930935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394" w:type="dxa"/>
          </w:tcPr>
          <w:p w14:paraId="493BD6E9" w14:textId="77777777" w:rsidR="001A1BD6" w:rsidRPr="00930935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7B08E66" w14:textId="7881FBDC" w:rsidR="001A1BD6" w:rsidRPr="00930935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角色名称</w:t>
            </w:r>
          </w:p>
        </w:tc>
      </w:tr>
      <w:tr w:rsidR="001A1BD6" w:rsidRPr="00930935" w14:paraId="6E4565B6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AD3EA19" w14:textId="604416B5" w:rsidR="001A1BD6" w:rsidRPr="00930935" w:rsidRDefault="001A1BD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createDate</w:t>
            </w:r>
          </w:p>
        </w:tc>
        <w:tc>
          <w:tcPr>
            <w:tcW w:w="1575" w:type="dxa"/>
          </w:tcPr>
          <w:p w14:paraId="7EC87EAB" w14:textId="11F2B7F7" w:rsidR="001A1BD6" w:rsidRPr="00930935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  <w:color w:val="000000" w:themeColor="text1"/>
              </w:rPr>
              <w:t>SMALLDATETIME</w:t>
            </w:r>
          </w:p>
        </w:tc>
        <w:tc>
          <w:tcPr>
            <w:tcW w:w="2394" w:type="dxa"/>
          </w:tcPr>
          <w:p w14:paraId="6CB07229" w14:textId="14C62C1D" w:rsidR="001A1BD6" w:rsidRPr="00930935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48187B77" w14:textId="2078854B" w:rsidR="001A1BD6" w:rsidRPr="00930935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创建时间</w:t>
            </w:r>
          </w:p>
        </w:tc>
      </w:tr>
      <w:tr w:rsidR="001A1BD6" w:rsidRPr="00930935" w14:paraId="7263DEE9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40050DA" w14:textId="77777777" w:rsidR="001A1BD6" w:rsidRPr="00930935" w:rsidRDefault="001A1BD6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  <w:color w:val="000000" w:themeColor="text1"/>
              </w:rPr>
              <w:t>state</w:t>
            </w:r>
          </w:p>
        </w:tc>
        <w:tc>
          <w:tcPr>
            <w:tcW w:w="1575" w:type="dxa"/>
          </w:tcPr>
          <w:p w14:paraId="1B2A7844" w14:textId="77777777" w:rsidR="001A1BD6" w:rsidRPr="00930935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2394" w:type="dxa"/>
          </w:tcPr>
          <w:p w14:paraId="47547D9A" w14:textId="77777777" w:rsidR="001A1BD6" w:rsidRPr="00930935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0F635FEE" w14:textId="77777777" w:rsidR="001A1BD6" w:rsidRPr="00930935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状态</w:t>
            </w:r>
          </w:p>
        </w:tc>
      </w:tr>
    </w:tbl>
    <w:p w14:paraId="4C89E622" w14:textId="3E341647" w:rsidR="00CD5937" w:rsidRPr="00930935" w:rsidRDefault="0048056E" w:rsidP="00CD5937">
      <w:pPr>
        <w:pStyle w:val="50"/>
        <w:rPr>
          <w:rFonts w:cs="Huawei Sans"/>
        </w:rPr>
      </w:pPr>
      <w:r w:rsidRPr="00930935">
        <w:rPr>
          <w:rFonts w:cs="Huawei Sans"/>
        </w:rPr>
        <w:t>role_menu_rel</w:t>
      </w:r>
      <w:r w:rsidR="00CD5937" w:rsidRPr="00930935">
        <w:rPr>
          <w:rFonts w:cs="Huawei Sans"/>
        </w:rPr>
        <w:t>（</w:t>
      </w:r>
      <w:r w:rsidRPr="00930935">
        <w:rPr>
          <w:rFonts w:cs="Huawei Sans"/>
        </w:rPr>
        <w:t>角色菜单关联</w:t>
      </w:r>
      <w:r w:rsidR="00CD5937" w:rsidRPr="00930935">
        <w:rPr>
          <w:rFonts w:cs="Huawei Sans"/>
        </w:rPr>
        <w:t>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575"/>
        <w:gridCol w:w="2394"/>
        <w:gridCol w:w="2717"/>
      </w:tblGrid>
      <w:tr w:rsidR="00CD5937" w:rsidRPr="00930935" w14:paraId="4869C564" w14:textId="77777777" w:rsidTr="00C50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14E72ED" w14:textId="77777777" w:rsidR="00CD5937" w:rsidRPr="00930935" w:rsidRDefault="00CD5937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字段名称</w:t>
            </w:r>
          </w:p>
        </w:tc>
        <w:tc>
          <w:tcPr>
            <w:tcW w:w="1575" w:type="dxa"/>
          </w:tcPr>
          <w:p w14:paraId="199BE05E" w14:textId="77777777" w:rsidR="00CD5937" w:rsidRPr="00930935" w:rsidRDefault="00CD5937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字段类型</w:t>
            </w:r>
          </w:p>
        </w:tc>
        <w:tc>
          <w:tcPr>
            <w:tcW w:w="2394" w:type="dxa"/>
          </w:tcPr>
          <w:p w14:paraId="0BFB29B4" w14:textId="77777777" w:rsidR="00CD5937" w:rsidRPr="00930935" w:rsidRDefault="00CD5937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3D7B90AB" w14:textId="77777777" w:rsidR="00CD5937" w:rsidRPr="00930935" w:rsidRDefault="00CD5937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说明</w:t>
            </w:r>
          </w:p>
        </w:tc>
      </w:tr>
      <w:tr w:rsidR="00CD5937" w:rsidRPr="00930935" w14:paraId="1272AFF5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CC65BEE" w14:textId="77777777" w:rsidR="00CD5937" w:rsidRPr="00930935" w:rsidRDefault="00CD5937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id</w:t>
            </w:r>
          </w:p>
        </w:tc>
        <w:tc>
          <w:tcPr>
            <w:tcW w:w="1575" w:type="dxa"/>
          </w:tcPr>
          <w:p w14:paraId="00C181B2" w14:textId="77777777" w:rsidR="00CD5937" w:rsidRPr="00930935" w:rsidRDefault="00CD593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394" w:type="dxa"/>
          </w:tcPr>
          <w:p w14:paraId="1A99410A" w14:textId="77777777" w:rsidR="00CD5937" w:rsidRPr="00930935" w:rsidRDefault="00CD593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0460D908" w14:textId="77777777" w:rsidR="00CD5937" w:rsidRPr="00930935" w:rsidRDefault="00CD593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主键</w:t>
            </w:r>
          </w:p>
        </w:tc>
      </w:tr>
      <w:tr w:rsidR="00CD5937" w:rsidRPr="00930935" w14:paraId="0803C073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4D513FF" w14:textId="528C90D9" w:rsidR="00CD5937" w:rsidRPr="00930935" w:rsidRDefault="0048056E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roleId</w:t>
            </w:r>
          </w:p>
        </w:tc>
        <w:tc>
          <w:tcPr>
            <w:tcW w:w="1575" w:type="dxa"/>
          </w:tcPr>
          <w:p w14:paraId="0D6CF27F" w14:textId="0502D06C" w:rsidR="00CD5937" w:rsidRPr="00930935" w:rsidRDefault="0048056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394" w:type="dxa"/>
          </w:tcPr>
          <w:p w14:paraId="279FADA2" w14:textId="77777777" w:rsidR="00CD5937" w:rsidRPr="00930935" w:rsidRDefault="00CD593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33D4DBDF" w14:textId="5B2B9CC4" w:rsidR="00CD5937" w:rsidRPr="00930935" w:rsidRDefault="0048056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角色</w:t>
            </w:r>
            <w:r w:rsidRPr="00930935">
              <w:rPr>
                <w:rFonts w:cs="Huawei Sans"/>
              </w:rPr>
              <w:t>id</w:t>
            </w:r>
          </w:p>
        </w:tc>
      </w:tr>
      <w:tr w:rsidR="00CD5937" w:rsidRPr="00930935" w14:paraId="31317D0F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2FAA55E" w14:textId="589E3D1B" w:rsidR="00CD5937" w:rsidRPr="00930935" w:rsidRDefault="0048056E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menuId</w:t>
            </w:r>
          </w:p>
        </w:tc>
        <w:tc>
          <w:tcPr>
            <w:tcW w:w="1575" w:type="dxa"/>
          </w:tcPr>
          <w:p w14:paraId="34A6B35B" w14:textId="71D1F7F5" w:rsidR="00CD5937" w:rsidRPr="00930935" w:rsidRDefault="0048056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394" w:type="dxa"/>
          </w:tcPr>
          <w:p w14:paraId="7A3B8A57" w14:textId="77777777" w:rsidR="00CD5937" w:rsidRPr="00930935" w:rsidRDefault="00CD593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937151A" w14:textId="7EE16C67" w:rsidR="00CD5937" w:rsidRPr="00930935" w:rsidRDefault="0048056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菜单</w:t>
            </w:r>
            <w:r w:rsidRPr="00930935">
              <w:rPr>
                <w:rFonts w:cs="Huawei Sans"/>
              </w:rPr>
              <w:t>id</w:t>
            </w:r>
          </w:p>
        </w:tc>
      </w:tr>
    </w:tbl>
    <w:p w14:paraId="395E0171" w14:textId="6C96E1FD" w:rsidR="00013DB1" w:rsidRPr="00930935" w:rsidRDefault="00013DB1" w:rsidP="00013DB1">
      <w:pPr>
        <w:pStyle w:val="50"/>
        <w:rPr>
          <w:rFonts w:cs="Huawei Sans"/>
        </w:rPr>
      </w:pPr>
      <w:r w:rsidRPr="00930935">
        <w:rPr>
          <w:rFonts w:cs="Huawei Sans"/>
        </w:rPr>
        <w:t>student</w:t>
      </w:r>
      <w:r w:rsidRPr="00930935">
        <w:rPr>
          <w:rFonts w:cs="Huawei Sans"/>
        </w:rPr>
        <w:t>（学生信息）表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890"/>
        <w:gridCol w:w="2079"/>
        <w:gridCol w:w="2717"/>
      </w:tblGrid>
      <w:tr w:rsidR="00013DB1" w:rsidRPr="00930935" w14:paraId="2A203EA4" w14:textId="77777777" w:rsidTr="00C50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66A2091" w14:textId="77777777" w:rsidR="00013DB1" w:rsidRPr="00930935" w:rsidRDefault="00013DB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字段名称</w:t>
            </w:r>
          </w:p>
        </w:tc>
        <w:tc>
          <w:tcPr>
            <w:tcW w:w="1890" w:type="dxa"/>
          </w:tcPr>
          <w:p w14:paraId="107056AF" w14:textId="77777777" w:rsidR="00013DB1" w:rsidRPr="00930935" w:rsidRDefault="00013DB1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字段类型</w:t>
            </w:r>
          </w:p>
        </w:tc>
        <w:tc>
          <w:tcPr>
            <w:tcW w:w="2079" w:type="dxa"/>
          </w:tcPr>
          <w:p w14:paraId="40BA42A7" w14:textId="77777777" w:rsidR="00013DB1" w:rsidRPr="00930935" w:rsidRDefault="00013DB1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449BDAA8" w14:textId="77777777" w:rsidR="00013DB1" w:rsidRPr="00930935" w:rsidRDefault="00013DB1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说明</w:t>
            </w:r>
          </w:p>
        </w:tc>
      </w:tr>
      <w:tr w:rsidR="00013DB1" w:rsidRPr="00930935" w14:paraId="14487F41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320FEABA" w14:textId="77777777" w:rsidR="00013DB1" w:rsidRPr="00930935" w:rsidRDefault="00013DB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id</w:t>
            </w:r>
          </w:p>
        </w:tc>
        <w:tc>
          <w:tcPr>
            <w:tcW w:w="1890" w:type="dxa"/>
          </w:tcPr>
          <w:p w14:paraId="27ACB08C" w14:textId="77777777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079" w:type="dxa"/>
          </w:tcPr>
          <w:p w14:paraId="26FDAF92" w14:textId="77777777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6D453D2B" w14:textId="77777777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主键</w:t>
            </w:r>
          </w:p>
        </w:tc>
      </w:tr>
      <w:tr w:rsidR="00013DB1" w:rsidRPr="00930935" w14:paraId="3853C804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3C4691FE" w14:textId="74F0F586" w:rsidR="00013DB1" w:rsidRPr="00930935" w:rsidRDefault="00013DB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studentNumber</w:t>
            </w:r>
          </w:p>
        </w:tc>
        <w:tc>
          <w:tcPr>
            <w:tcW w:w="1890" w:type="dxa"/>
          </w:tcPr>
          <w:p w14:paraId="7A5B8BA5" w14:textId="77777777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079" w:type="dxa"/>
          </w:tcPr>
          <w:p w14:paraId="250938FF" w14:textId="77777777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6DDC5272" w14:textId="7024200E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学号</w:t>
            </w:r>
          </w:p>
        </w:tc>
      </w:tr>
      <w:tr w:rsidR="00013DB1" w:rsidRPr="00930935" w14:paraId="22817AF7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12D0AD0" w14:textId="340015F7" w:rsidR="00013DB1" w:rsidRPr="00930935" w:rsidRDefault="00013DB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username</w:t>
            </w:r>
          </w:p>
        </w:tc>
        <w:tc>
          <w:tcPr>
            <w:tcW w:w="1890" w:type="dxa"/>
          </w:tcPr>
          <w:p w14:paraId="38047A5F" w14:textId="1546150B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079" w:type="dxa"/>
          </w:tcPr>
          <w:p w14:paraId="1ED759D1" w14:textId="77777777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469D7AEC" w14:textId="62153AB8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姓名</w:t>
            </w:r>
          </w:p>
        </w:tc>
      </w:tr>
      <w:tr w:rsidR="00013DB1" w:rsidRPr="00930935" w14:paraId="1F554F57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C57174B" w14:textId="3BC6B01D" w:rsidR="00013DB1" w:rsidRPr="00930935" w:rsidRDefault="00013DB1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</w:rPr>
              <w:lastRenderedPageBreak/>
              <w:t>password</w:t>
            </w:r>
          </w:p>
        </w:tc>
        <w:tc>
          <w:tcPr>
            <w:tcW w:w="1890" w:type="dxa"/>
          </w:tcPr>
          <w:p w14:paraId="14256F9E" w14:textId="7B24CF1A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255)</w:t>
            </w:r>
          </w:p>
        </w:tc>
        <w:tc>
          <w:tcPr>
            <w:tcW w:w="2079" w:type="dxa"/>
          </w:tcPr>
          <w:p w14:paraId="7B37ABEE" w14:textId="77777777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21CBB7C2" w14:textId="2C2A96A2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密码</w:t>
            </w:r>
          </w:p>
        </w:tc>
      </w:tr>
      <w:tr w:rsidR="00013DB1" w:rsidRPr="00930935" w14:paraId="61867501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6D1897C" w14:textId="4F32E0F4" w:rsidR="00013DB1" w:rsidRPr="00930935" w:rsidRDefault="00013DB1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</w:rPr>
              <w:t>phone</w:t>
            </w:r>
          </w:p>
        </w:tc>
        <w:tc>
          <w:tcPr>
            <w:tcW w:w="1890" w:type="dxa"/>
          </w:tcPr>
          <w:p w14:paraId="4F941B75" w14:textId="4F4CF782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11)</w:t>
            </w:r>
          </w:p>
        </w:tc>
        <w:tc>
          <w:tcPr>
            <w:tcW w:w="2079" w:type="dxa"/>
          </w:tcPr>
          <w:p w14:paraId="7FEE474B" w14:textId="77777777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33208BF" w14:textId="7BACA48B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手机号</w:t>
            </w:r>
          </w:p>
        </w:tc>
      </w:tr>
      <w:tr w:rsidR="00013DB1" w:rsidRPr="00930935" w14:paraId="32395128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E439DAC" w14:textId="19FD16E6" w:rsidR="00013DB1" w:rsidRPr="00930935" w:rsidRDefault="00013DB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email</w:t>
            </w:r>
          </w:p>
        </w:tc>
        <w:tc>
          <w:tcPr>
            <w:tcW w:w="1890" w:type="dxa"/>
          </w:tcPr>
          <w:p w14:paraId="0304C86C" w14:textId="319028A1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</w:rPr>
              <w:t>varchar(</w:t>
            </w:r>
            <w:proofErr w:type="gramEnd"/>
            <w:r w:rsidRPr="00930935">
              <w:rPr>
                <w:rFonts w:cs="Huawei Sans"/>
              </w:rPr>
              <w:t>20)</w:t>
            </w:r>
          </w:p>
        </w:tc>
        <w:tc>
          <w:tcPr>
            <w:tcW w:w="2079" w:type="dxa"/>
          </w:tcPr>
          <w:p w14:paraId="6989914D" w14:textId="77777777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D982E69" w14:textId="412A7496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邮箱</w:t>
            </w:r>
          </w:p>
        </w:tc>
      </w:tr>
      <w:tr w:rsidR="00013DB1" w:rsidRPr="00930935" w14:paraId="150C65D9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BEB2B4B" w14:textId="061D5AA4" w:rsidR="00013DB1" w:rsidRPr="00930935" w:rsidRDefault="00013DB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roleId</w:t>
            </w:r>
          </w:p>
        </w:tc>
        <w:tc>
          <w:tcPr>
            <w:tcW w:w="1890" w:type="dxa"/>
          </w:tcPr>
          <w:p w14:paraId="67E8CC30" w14:textId="0B5B6460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</w:rPr>
              <w:t>varchar(</w:t>
            </w:r>
            <w:proofErr w:type="gramEnd"/>
            <w:r w:rsidRPr="00930935">
              <w:rPr>
                <w:rFonts w:cs="Huawei Sans"/>
              </w:rPr>
              <w:t>32)</w:t>
            </w:r>
          </w:p>
        </w:tc>
        <w:tc>
          <w:tcPr>
            <w:tcW w:w="2079" w:type="dxa"/>
          </w:tcPr>
          <w:p w14:paraId="68EE3583" w14:textId="77777777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587C7E5" w14:textId="0933C15B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角色</w:t>
            </w:r>
            <w:r w:rsidRPr="00930935">
              <w:rPr>
                <w:rFonts w:cs="Huawei Sans"/>
              </w:rPr>
              <w:t>id</w:t>
            </w:r>
          </w:p>
        </w:tc>
      </w:tr>
      <w:tr w:rsidR="00013DB1" w:rsidRPr="00930935" w14:paraId="2BBAA69F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7ABFE84" w14:textId="18E12E26" w:rsidR="00013DB1" w:rsidRPr="00930935" w:rsidRDefault="00013DB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collegeId</w:t>
            </w:r>
          </w:p>
        </w:tc>
        <w:tc>
          <w:tcPr>
            <w:tcW w:w="1890" w:type="dxa"/>
          </w:tcPr>
          <w:p w14:paraId="3C4FC8C6" w14:textId="662BA767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</w:rPr>
              <w:t>varchar(</w:t>
            </w:r>
            <w:proofErr w:type="gramEnd"/>
            <w:r w:rsidRPr="00930935">
              <w:rPr>
                <w:rFonts w:cs="Huawei Sans"/>
              </w:rPr>
              <w:t>32)</w:t>
            </w:r>
          </w:p>
        </w:tc>
        <w:tc>
          <w:tcPr>
            <w:tcW w:w="2079" w:type="dxa"/>
          </w:tcPr>
          <w:p w14:paraId="5BD61DF5" w14:textId="77777777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40482B87" w14:textId="14D583B2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学院</w:t>
            </w:r>
            <w:r w:rsidRPr="00930935">
              <w:rPr>
                <w:rFonts w:cs="Huawei Sans"/>
              </w:rPr>
              <w:t>id</w:t>
            </w:r>
          </w:p>
        </w:tc>
      </w:tr>
      <w:tr w:rsidR="00013DB1" w:rsidRPr="00930935" w14:paraId="3918A71A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B828CFA" w14:textId="6B1FCDE2" w:rsidR="00013DB1" w:rsidRPr="00930935" w:rsidRDefault="00013DB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createDate</w:t>
            </w:r>
          </w:p>
        </w:tc>
        <w:tc>
          <w:tcPr>
            <w:tcW w:w="1890" w:type="dxa"/>
          </w:tcPr>
          <w:p w14:paraId="7A6704DF" w14:textId="796D69CA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5D32C5BD" w14:textId="5B2CC114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FD8BEB2" w14:textId="44A2B0A2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创建时间</w:t>
            </w:r>
          </w:p>
        </w:tc>
      </w:tr>
      <w:tr w:rsidR="00013DB1" w:rsidRPr="00930935" w14:paraId="0C3632CB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3296EDAA" w14:textId="77777777" w:rsidR="00013DB1" w:rsidRPr="00930935" w:rsidRDefault="00013DB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state</w:t>
            </w:r>
          </w:p>
        </w:tc>
        <w:tc>
          <w:tcPr>
            <w:tcW w:w="1890" w:type="dxa"/>
          </w:tcPr>
          <w:p w14:paraId="63286CAC" w14:textId="77777777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2079" w:type="dxa"/>
          </w:tcPr>
          <w:p w14:paraId="20DDDB20" w14:textId="77777777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A2C2FE4" w14:textId="698BAB42" w:rsidR="00013DB1" w:rsidRPr="00930935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状态</w:t>
            </w:r>
            <w:r w:rsidRPr="00930935">
              <w:rPr>
                <w:rFonts w:cs="Huawei Sans"/>
              </w:rPr>
              <w:t xml:space="preserve"> 0</w:t>
            </w:r>
            <w:r w:rsidRPr="00930935">
              <w:rPr>
                <w:rFonts w:cs="Huawei Sans"/>
              </w:rPr>
              <w:t>禁用</w:t>
            </w:r>
            <w:r w:rsidRPr="00930935">
              <w:rPr>
                <w:rFonts w:cs="Huawei Sans"/>
              </w:rPr>
              <w:t xml:space="preserve"> 1</w:t>
            </w:r>
            <w:r w:rsidRPr="00930935">
              <w:rPr>
                <w:rFonts w:cs="Huawei Sans"/>
              </w:rPr>
              <w:t>正常</w:t>
            </w:r>
          </w:p>
        </w:tc>
      </w:tr>
    </w:tbl>
    <w:p w14:paraId="05ED9558" w14:textId="268614D6" w:rsidR="0086618C" w:rsidRPr="00930935" w:rsidRDefault="0086618C" w:rsidP="0086618C">
      <w:pPr>
        <w:pStyle w:val="50"/>
        <w:rPr>
          <w:rFonts w:cs="Huawei Sans"/>
        </w:rPr>
      </w:pPr>
      <w:r w:rsidRPr="00930935">
        <w:rPr>
          <w:rFonts w:cs="Huawei Sans"/>
        </w:rPr>
        <w:t>student_course_rel</w:t>
      </w:r>
      <w:r w:rsidRPr="00930935">
        <w:rPr>
          <w:rFonts w:cs="Huawei Sans"/>
        </w:rPr>
        <w:t>（学生课程关联）表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890"/>
        <w:gridCol w:w="1785"/>
        <w:gridCol w:w="3011"/>
      </w:tblGrid>
      <w:tr w:rsidR="0086618C" w:rsidRPr="00930935" w14:paraId="6BD0442A" w14:textId="77777777" w:rsidTr="00A51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6870F17" w14:textId="77777777" w:rsidR="0086618C" w:rsidRPr="00930935" w:rsidRDefault="0086618C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字段名称</w:t>
            </w:r>
          </w:p>
        </w:tc>
        <w:tc>
          <w:tcPr>
            <w:tcW w:w="1890" w:type="dxa"/>
          </w:tcPr>
          <w:p w14:paraId="065A88BA" w14:textId="77777777" w:rsidR="0086618C" w:rsidRPr="00930935" w:rsidRDefault="0086618C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字段类型</w:t>
            </w:r>
          </w:p>
        </w:tc>
        <w:tc>
          <w:tcPr>
            <w:tcW w:w="1785" w:type="dxa"/>
          </w:tcPr>
          <w:p w14:paraId="5A3BF0DB" w14:textId="77777777" w:rsidR="0086618C" w:rsidRPr="00930935" w:rsidRDefault="0086618C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约束</w:t>
            </w:r>
          </w:p>
        </w:tc>
        <w:tc>
          <w:tcPr>
            <w:tcW w:w="3011" w:type="dxa"/>
          </w:tcPr>
          <w:p w14:paraId="4893DE9F" w14:textId="77777777" w:rsidR="0086618C" w:rsidRPr="00930935" w:rsidRDefault="0086618C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说明</w:t>
            </w:r>
          </w:p>
        </w:tc>
      </w:tr>
      <w:tr w:rsidR="0086618C" w:rsidRPr="00930935" w14:paraId="55065B97" w14:textId="77777777" w:rsidTr="00A5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FD3E742" w14:textId="77777777" w:rsidR="0086618C" w:rsidRPr="00930935" w:rsidRDefault="0086618C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id</w:t>
            </w:r>
          </w:p>
        </w:tc>
        <w:tc>
          <w:tcPr>
            <w:tcW w:w="1890" w:type="dxa"/>
          </w:tcPr>
          <w:p w14:paraId="6F5BAD4F" w14:textId="77777777" w:rsidR="0086618C" w:rsidRPr="00930935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1785" w:type="dxa"/>
          </w:tcPr>
          <w:p w14:paraId="2B14A3D7" w14:textId="77777777" w:rsidR="0086618C" w:rsidRPr="00930935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PRIMARY KEY</w:t>
            </w:r>
          </w:p>
        </w:tc>
        <w:tc>
          <w:tcPr>
            <w:tcW w:w="3011" w:type="dxa"/>
          </w:tcPr>
          <w:p w14:paraId="51DE378F" w14:textId="77777777" w:rsidR="0086618C" w:rsidRPr="00930935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主键</w:t>
            </w:r>
          </w:p>
        </w:tc>
      </w:tr>
      <w:tr w:rsidR="0086618C" w:rsidRPr="00930935" w14:paraId="78B8A40B" w14:textId="77777777" w:rsidTr="00A5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FF4863F" w14:textId="2F17202F" w:rsidR="0086618C" w:rsidRPr="00930935" w:rsidRDefault="0086618C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studentId</w:t>
            </w:r>
          </w:p>
        </w:tc>
        <w:tc>
          <w:tcPr>
            <w:tcW w:w="1890" w:type="dxa"/>
          </w:tcPr>
          <w:p w14:paraId="12CF094A" w14:textId="5CBA9EA1" w:rsidR="0086618C" w:rsidRPr="00930935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1785" w:type="dxa"/>
          </w:tcPr>
          <w:p w14:paraId="2BA40CAA" w14:textId="77777777" w:rsidR="0086618C" w:rsidRPr="00930935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3011" w:type="dxa"/>
          </w:tcPr>
          <w:p w14:paraId="4F8692C0" w14:textId="0D8426A4" w:rsidR="0086618C" w:rsidRPr="00930935" w:rsidRDefault="00CA682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学生</w:t>
            </w:r>
            <w:r w:rsidRPr="00930935">
              <w:rPr>
                <w:rFonts w:cs="Huawei Sans"/>
              </w:rPr>
              <w:t>id</w:t>
            </w:r>
          </w:p>
        </w:tc>
      </w:tr>
      <w:tr w:rsidR="0086618C" w:rsidRPr="00930935" w14:paraId="6AEE82B8" w14:textId="77777777" w:rsidTr="00A5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E7A2119" w14:textId="3B73DC01" w:rsidR="0086618C" w:rsidRPr="00930935" w:rsidRDefault="0086618C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courseId</w:t>
            </w:r>
          </w:p>
        </w:tc>
        <w:tc>
          <w:tcPr>
            <w:tcW w:w="1890" w:type="dxa"/>
          </w:tcPr>
          <w:p w14:paraId="0E549387" w14:textId="35D98566" w:rsidR="0086618C" w:rsidRPr="00930935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1785" w:type="dxa"/>
          </w:tcPr>
          <w:p w14:paraId="5DAC548B" w14:textId="77777777" w:rsidR="0086618C" w:rsidRPr="00930935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3011" w:type="dxa"/>
          </w:tcPr>
          <w:p w14:paraId="373442AC" w14:textId="105F4B2A" w:rsidR="0086618C" w:rsidRPr="00930935" w:rsidRDefault="00CA682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课程</w:t>
            </w:r>
            <w:r w:rsidRPr="00930935">
              <w:rPr>
                <w:rFonts w:cs="Huawei Sans"/>
              </w:rPr>
              <w:t>id</w:t>
            </w:r>
          </w:p>
        </w:tc>
      </w:tr>
      <w:tr w:rsidR="0086618C" w:rsidRPr="00930935" w14:paraId="7A77C484" w14:textId="77777777" w:rsidTr="00A5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B19BC8F" w14:textId="2DCB2EE7" w:rsidR="0086618C" w:rsidRPr="00930935" w:rsidRDefault="0086618C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</w:rPr>
              <w:t>teacherId</w:t>
            </w:r>
          </w:p>
        </w:tc>
        <w:tc>
          <w:tcPr>
            <w:tcW w:w="1890" w:type="dxa"/>
          </w:tcPr>
          <w:p w14:paraId="0563B390" w14:textId="37A1DD1A" w:rsidR="0086618C" w:rsidRPr="00930935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1785" w:type="dxa"/>
          </w:tcPr>
          <w:p w14:paraId="5CEC4738" w14:textId="77777777" w:rsidR="0086618C" w:rsidRPr="00930935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3011" w:type="dxa"/>
          </w:tcPr>
          <w:p w14:paraId="6F751A1D" w14:textId="798CBB66" w:rsidR="0086618C" w:rsidRPr="00930935" w:rsidRDefault="00CA682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评分教师</w:t>
            </w:r>
          </w:p>
        </w:tc>
      </w:tr>
      <w:tr w:rsidR="0086618C" w:rsidRPr="00930935" w14:paraId="0AC010F3" w14:textId="77777777" w:rsidTr="00A5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FBAF110" w14:textId="3B748A4A" w:rsidR="0086618C" w:rsidRPr="00930935" w:rsidRDefault="0086618C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</w:rPr>
              <w:t>isQualified</w:t>
            </w:r>
          </w:p>
        </w:tc>
        <w:tc>
          <w:tcPr>
            <w:tcW w:w="1890" w:type="dxa"/>
          </w:tcPr>
          <w:p w14:paraId="21BEEF6C" w14:textId="21129828" w:rsidR="0086618C" w:rsidRPr="00930935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1785" w:type="dxa"/>
          </w:tcPr>
          <w:p w14:paraId="34F3B855" w14:textId="77777777" w:rsidR="0086618C" w:rsidRPr="00930935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3011" w:type="dxa"/>
          </w:tcPr>
          <w:p w14:paraId="04F37444" w14:textId="2E54AC6B" w:rsidR="0086618C" w:rsidRPr="00930935" w:rsidRDefault="00DD12E2" w:rsidP="00A516EF">
            <w:pPr>
              <w:pStyle w:val="5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成绩是否合格</w:t>
            </w:r>
            <w:r w:rsidRPr="00930935">
              <w:rPr>
                <w:rFonts w:cs="Huawei Sans"/>
              </w:rPr>
              <w:t xml:space="preserve"> 0</w:t>
            </w:r>
            <w:r w:rsidRPr="00930935">
              <w:rPr>
                <w:rFonts w:cs="Huawei Sans"/>
              </w:rPr>
              <w:t>不合格</w:t>
            </w:r>
            <w:r w:rsidRPr="00930935">
              <w:rPr>
                <w:rFonts w:cs="Huawei Sans"/>
              </w:rPr>
              <w:t xml:space="preserve"> 1</w:t>
            </w:r>
            <w:r w:rsidRPr="00930935">
              <w:rPr>
                <w:rFonts w:cs="Huawei Sans"/>
              </w:rPr>
              <w:t>合格</w:t>
            </w:r>
          </w:p>
        </w:tc>
      </w:tr>
      <w:tr w:rsidR="0086618C" w:rsidRPr="00930935" w14:paraId="3247049D" w14:textId="77777777" w:rsidTr="00A5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5DC0E6B" w14:textId="246166F4" w:rsidR="0086618C" w:rsidRPr="00930935" w:rsidRDefault="0086618C" w:rsidP="0086618C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creditsRemark</w:t>
            </w:r>
          </w:p>
        </w:tc>
        <w:tc>
          <w:tcPr>
            <w:tcW w:w="1890" w:type="dxa"/>
          </w:tcPr>
          <w:p w14:paraId="3621D44C" w14:textId="2867E621" w:rsidR="0086618C" w:rsidRPr="00930935" w:rsidRDefault="0086618C" w:rsidP="0086618C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255)</w:t>
            </w:r>
          </w:p>
        </w:tc>
        <w:tc>
          <w:tcPr>
            <w:tcW w:w="1785" w:type="dxa"/>
          </w:tcPr>
          <w:p w14:paraId="4ADA2EA4" w14:textId="34F43916" w:rsidR="0086618C" w:rsidRPr="00930935" w:rsidRDefault="0086618C" w:rsidP="0086618C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3011" w:type="dxa"/>
          </w:tcPr>
          <w:p w14:paraId="2F3C2AE9" w14:textId="1CC30587" w:rsidR="0086618C" w:rsidRPr="00930935" w:rsidRDefault="00DD12E2" w:rsidP="0086618C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教师评分备注</w:t>
            </w:r>
          </w:p>
        </w:tc>
      </w:tr>
      <w:tr w:rsidR="0086618C" w:rsidRPr="00930935" w14:paraId="32A3B102" w14:textId="77777777" w:rsidTr="00A5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267FCB5" w14:textId="77777777" w:rsidR="0086618C" w:rsidRPr="00930935" w:rsidRDefault="0086618C" w:rsidP="0086618C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state</w:t>
            </w:r>
          </w:p>
        </w:tc>
        <w:tc>
          <w:tcPr>
            <w:tcW w:w="1890" w:type="dxa"/>
          </w:tcPr>
          <w:p w14:paraId="7A5694F3" w14:textId="77777777" w:rsidR="0086618C" w:rsidRPr="00930935" w:rsidRDefault="0086618C" w:rsidP="0086618C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1785" w:type="dxa"/>
          </w:tcPr>
          <w:p w14:paraId="669D2F60" w14:textId="77777777" w:rsidR="0086618C" w:rsidRPr="00930935" w:rsidRDefault="0086618C" w:rsidP="0086618C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3011" w:type="dxa"/>
          </w:tcPr>
          <w:p w14:paraId="372F74E1" w14:textId="4CD4003D" w:rsidR="0086618C" w:rsidRPr="00930935" w:rsidRDefault="00DD12E2" w:rsidP="0086618C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是否已对当前学生评分</w:t>
            </w:r>
          </w:p>
        </w:tc>
      </w:tr>
    </w:tbl>
    <w:p w14:paraId="6C7EF16B" w14:textId="38007848" w:rsidR="004A7871" w:rsidRPr="00930935" w:rsidRDefault="004A7871" w:rsidP="004A7871">
      <w:pPr>
        <w:pStyle w:val="50"/>
        <w:rPr>
          <w:rFonts w:cs="Huawei Sans"/>
        </w:rPr>
      </w:pPr>
      <w:r w:rsidRPr="00930935">
        <w:rPr>
          <w:rFonts w:cs="Huawei Sans"/>
        </w:rPr>
        <w:t>teacher</w:t>
      </w:r>
      <w:r w:rsidRPr="00930935">
        <w:rPr>
          <w:rFonts w:cs="Huawei Sans"/>
        </w:rPr>
        <w:t>（教师信息）表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890"/>
        <w:gridCol w:w="2079"/>
        <w:gridCol w:w="2717"/>
      </w:tblGrid>
      <w:tr w:rsidR="004A7871" w:rsidRPr="00930935" w14:paraId="19A1F58B" w14:textId="77777777" w:rsidTr="00C50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D008B22" w14:textId="77777777" w:rsidR="004A7871" w:rsidRPr="00930935" w:rsidRDefault="004A787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字段名称</w:t>
            </w:r>
          </w:p>
        </w:tc>
        <w:tc>
          <w:tcPr>
            <w:tcW w:w="1890" w:type="dxa"/>
          </w:tcPr>
          <w:p w14:paraId="78E67B87" w14:textId="77777777" w:rsidR="004A7871" w:rsidRPr="00930935" w:rsidRDefault="004A7871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字段类型</w:t>
            </w:r>
          </w:p>
        </w:tc>
        <w:tc>
          <w:tcPr>
            <w:tcW w:w="2079" w:type="dxa"/>
          </w:tcPr>
          <w:p w14:paraId="3D1DE4A0" w14:textId="77777777" w:rsidR="004A7871" w:rsidRPr="00930935" w:rsidRDefault="004A7871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3ED8AE42" w14:textId="77777777" w:rsidR="004A7871" w:rsidRPr="00930935" w:rsidRDefault="004A7871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说明</w:t>
            </w:r>
          </w:p>
        </w:tc>
      </w:tr>
      <w:tr w:rsidR="004A7871" w:rsidRPr="00930935" w14:paraId="51990C36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555879F" w14:textId="77777777" w:rsidR="004A7871" w:rsidRPr="00930935" w:rsidRDefault="004A787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id</w:t>
            </w:r>
          </w:p>
        </w:tc>
        <w:tc>
          <w:tcPr>
            <w:tcW w:w="1890" w:type="dxa"/>
          </w:tcPr>
          <w:p w14:paraId="6D40CC74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079" w:type="dxa"/>
          </w:tcPr>
          <w:p w14:paraId="69F07B58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49B8CCE3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主键</w:t>
            </w:r>
          </w:p>
        </w:tc>
      </w:tr>
      <w:tr w:rsidR="004A7871" w:rsidRPr="00930935" w14:paraId="46496E01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7765519" w14:textId="5E651026" w:rsidR="004A7871" w:rsidRPr="00930935" w:rsidRDefault="004A787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loginName</w:t>
            </w:r>
          </w:p>
        </w:tc>
        <w:tc>
          <w:tcPr>
            <w:tcW w:w="1890" w:type="dxa"/>
          </w:tcPr>
          <w:p w14:paraId="11AB85FD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079" w:type="dxa"/>
          </w:tcPr>
          <w:p w14:paraId="7C3FEF95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3BD71B91" w14:textId="572D2CF4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登录名</w:t>
            </w:r>
          </w:p>
        </w:tc>
      </w:tr>
      <w:tr w:rsidR="004A7871" w:rsidRPr="00930935" w14:paraId="14069D1D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A0DFE86" w14:textId="77777777" w:rsidR="004A7871" w:rsidRPr="00930935" w:rsidRDefault="004A787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username</w:t>
            </w:r>
          </w:p>
        </w:tc>
        <w:tc>
          <w:tcPr>
            <w:tcW w:w="1890" w:type="dxa"/>
          </w:tcPr>
          <w:p w14:paraId="55EA0C35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079" w:type="dxa"/>
          </w:tcPr>
          <w:p w14:paraId="0EE32992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3BBE7120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姓名</w:t>
            </w:r>
          </w:p>
        </w:tc>
      </w:tr>
      <w:tr w:rsidR="004A7871" w:rsidRPr="00930935" w14:paraId="3CA814FD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CC615C2" w14:textId="77777777" w:rsidR="004A7871" w:rsidRPr="00930935" w:rsidRDefault="004A7871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</w:rPr>
              <w:t>password</w:t>
            </w:r>
          </w:p>
        </w:tc>
        <w:tc>
          <w:tcPr>
            <w:tcW w:w="1890" w:type="dxa"/>
          </w:tcPr>
          <w:p w14:paraId="363DA478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255)</w:t>
            </w:r>
          </w:p>
        </w:tc>
        <w:tc>
          <w:tcPr>
            <w:tcW w:w="2079" w:type="dxa"/>
          </w:tcPr>
          <w:p w14:paraId="75DB6622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CEA1EAF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密码</w:t>
            </w:r>
          </w:p>
        </w:tc>
      </w:tr>
      <w:tr w:rsidR="004A7871" w:rsidRPr="00930935" w14:paraId="69B4B913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739F9AA" w14:textId="77777777" w:rsidR="004A7871" w:rsidRPr="00930935" w:rsidRDefault="004A7871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930935">
              <w:rPr>
                <w:rFonts w:cs="Huawei Sans"/>
              </w:rPr>
              <w:t>phone</w:t>
            </w:r>
          </w:p>
        </w:tc>
        <w:tc>
          <w:tcPr>
            <w:tcW w:w="1890" w:type="dxa"/>
          </w:tcPr>
          <w:p w14:paraId="262BBABD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11)</w:t>
            </w:r>
          </w:p>
        </w:tc>
        <w:tc>
          <w:tcPr>
            <w:tcW w:w="2079" w:type="dxa"/>
          </w:tcPr>
          <w:p w14:paraId="76A79F2D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7927C3C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手机号</w:t>
            </w:r>
          </w:p>
        </w:tc>
      </w:tr>
      <w:tr w:rsidR="004A7871" w:rsidRPr="00930935" w14:paraId="09E3F40D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52CFF58" w14:textId="77777777" w:rsidR="004A7871" w:rsidRPr="00930935" w:rsidRDefault="004A787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email</w:t>
            </w:r>
          </w:p>
        </w:tc>
        <w:tc>
          <w:tcPr>
            <w:tcW w:w="1890" w:type="dxa"/>
          </w:tcPr>
          <w:p w14:paraId="3A4CACF5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</w:rPr>
              <w:t>varchar(</w:t>
            </w:r>
            <w:proofErr w:type="gramEnd"/>
            <w:r w:rsidRPr="00930935">
              <w:rPr>
                <w:rFonts w:cs="Huawei Sans"/>
              </w:rPr>
              <w:t>20)</w:t>
            </w:r>
          </w:p>
        </w:tc>
        <w:tc>
          <w:tcPr>
            <w:tcW w:w="2079" w:type="dxa"/>
          </w:tcPr>
          <w:p w14:paraId="2A94129D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0D9AE230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邮箱</w:t>
            </w:r>
          </w:p>
        </w:tc>
      </w:tr>
      <w:tr w:rsidR="004A7871" w:rsidRPr="00930935" w14:paraId="1FC2E635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9165B70" w14:textId="77777777" w:rsidR="004A7871" w:rsidRPr="00930935" w:rsidRDefault="004A787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roleId</w:t>
            </w:r>
          </w:p>
        </w:tc>
        <w:tc>
          <w:tcPr>
            <w:tcW w:w="1890" w:type="dxa"/>
          </w:tcPr>
          <w:p w14:paraId="39BE7A74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</w:rPr>
              <w:t>varchar(</w:t>
            </w:r>
            <w:proofErr w:type="gramEnd"/>
            <w:r w:rsidRPr="00930935">
              <w:rPr>
                <w:rFonts w:cs="Huawei Sans"/>
              </w:rPr>
              <w:t>32)</w:t>
            </w:r>
          </w:p>
        </w:tc>
        <w:tc>
          <w:tcPr>
            <w:tcW w:w="2079" w:type="dxa"/>
          </w:tcPr>
          <w:p w14:paraId="5B6C98C5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02D953B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角色</w:t>
            </w:r>
            <w:r w:rsidRPr="00930935">
              <w:rPr>
                <w:rFonts w:cs="Huawei Sans"/>
              </w:rPr>
              <w:t>id</w:t>
            </w:r>
          </w:p>
        </w:tc>
      </w:tr>
      <w:tr w:rsidR="004A7871" w:rsidRPr="00930935" w14:paraId="499D4429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30636C7" w14:textId="1B566773" w:rsidR="004A7871" w:rsidRPr="00930935" w:rsidRDefault="004A787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collegeId</w:t>
            </w:r>
          </w:p>
        </w:tc>
        <w:tc>
          <w:tcPr>
            <w:tcW w:w="1890" w:type="dxa"/>
          </w:tcPr>
          <w:p w14:paraId="70703A9F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</w:rPr>
              <w:t>varchar(</w:t>
            </w:r>
            <w:proofErr w:type="gramEnd"/>
            <w:r w:rsidRPr="00930935">
              <w:rPr>
                <w:rFonts w:cs="Huawei Sans"/>
              </w:rPr>
              <w:t>32)</w:t>
            </w:r>
          </w:p>
        </w:tc>
        <w:tc>
          <w:tcPr>
            <w:tcW w:w="2079" w:type="dxa"/>
          </w:tcPr>
          <w:p w14:paraId="1C85C6CC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3283C47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学院</w:t>
            </w:r>
            <w:r w:rsidRPr="00930935">
              <w:rPr>
                <w:rFonts w:cs="Huawei Sans"/>
              </w:rPr>
              <w:t>id</w:t>
            </w:r>
          </w:p>
        </w:tc>
      </w:tr>
      <w:tr w:rsidR="004A7871" w:rsidRPr="00930935" w14:paraId="0EFF03F7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314CC6F7" w14:textId="77777777" w:rsidR="004A7871" w:rsidRPr="00930935" w:rsidRDefault="004A787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lastRenderedPageBreak/>
              <w:t>createDate</w:t>
            </w:r>
          </w:p>
        </w:tc>
        <w:tc>
          <w:tcPr>
            <w:tcW w:w="1890" w:type="dxa"/>
          </w:tcPr>
          <w:p w14:paraId="6979C50C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7F895CF5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3C03005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创建时间</w:t>
            </w:r>
          </w:p>
        </w:tc>
      </w:tr>
      <w:tr w:rsidR="004A7871" w:rsidRPr="00930935" w14:paraId="446368A5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847CD88" w14:textId="77777777" w:rsidR="004A7871" w:rsidRPr="00930935" w:rsidRDefault="004A7871" w:rsidP="00C50E8E">
            <w:pPr>
              <w:pStyle w:val="59"/>
              <w:rPr>
                <w:rFonts w:cs="Huawei Sans"/>
              </w:rPr>
            </w:pPr>
            <w:r w:rsidRPr="00930935">
              <w:rPr>
                <w:rFonts w:cs="Huawei Sans"/>
              </w:rPr>
              <w:t>state</w:t>
            </w:r>
          </w:p>
        </w:tc>
        <w:tc>
          <w:tcPr>
            <w:tcW w:w="1890" w:type="dxa"/>
          </w:tcPr>
          <w:p w14:paraId="25A4BA17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930935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930935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2079" w:type="dxa"/>
          </w:tcPr>
          <w:p w14:paraId="3B83DC79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4CADD8CF" w14:textId="77777777" w:rsidR="004A7871" w:rsidRPr="00930935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930935">
              <w:rPr>
                <w:rFonts w:cs="Huawei Sans"/>
              </w:rPr>
              <w:t>状态</w:t>
            </w:r>
            <w:r w:rsidRPr="00930935">
              <w:rPr>
                <w:rFonts w:cs="Huawei Sans"/>
              </w:rPr>
              <w:t xml:space="preserve"> 0</w:t>
            </w:r>
            <w:r w:rsidRPr="00930935">
              <w:rPr>
                <w:rFonts w:cs="Huawei Sans"/>
              </w:rPr>
              <w:t>禁用</w:t>
            </w:r>
            <w:r w:rsidRPr="00930935">
              <w:rPr>
                <w:rFonts w:cs="Huawei Sans"/>
              </w:rPr>
              <w:t xml:space="preserve"> 1</w:t>
            </w:r>
            <w:r w:rsidRPr="00930935">
              <w:rPr>
                <w:rFonts w:cs="Huawei Sans"/>
              </w:rPr>
              <w:t>正常</w:t>
            </w:r>
          </w:p>
        </w:tc>
      </w:tr>
    </w:tbl>
    <w:p w14:paraId="7B47E274" w14:textId="2374911C" w:rsidR="005B5FCA" w:rsidRPr="00930935" w:rsidRDefault="00B463C9" w:rsidP="00E50604">
      <w:pPr>
        <w:pStyle w:val="1"/>
        <w:rPr>
          <w:rFonts w:cs="Huawei Sans"/>
        </w:rPr>
      </w:pPr>
      <w:bookmarkStart w:id="40" w:name="_Toc180160326"/>
      <w:r w:rsidRPr="00930935">
        <w:rPr>
          <w:rFonts w:cs="Huawei Sans"/>
        </w:rPr>
        <w:t>openGauss</w:t>
      </w:r>
      <w:r w:rsidR="00E50604" w:rsidRPr="00930935">
        <w:rPr>
          <w:rFonts w:cs="Huawei Sans"/>
        </w:rPr>
        <w:t>数据库准备</w:t>
      </w:r>
      <w:bookmarkEnd w:id="40"/>
    </w:p>
    <w:p w14:paraId="098B7E19" w14:textId="77777777" w:rsidR="00633B84" w:rsidRPr="00930935" w:rsidRDefault="00633B84" w:rsidP="00633B84">
      <w:pPr>
        <w:pStyle w:val="30"/>
        <w:rPr>
          <w:rFonts w:cs="Huawei Sans"/>
        </w:rPr>
      </w:pPr>
      <w:r w:rsidRPr="00930935">
        <w:rPr>
          <w:rFonts w:cs="Huawei Sans"/>
        </w:rPr>
        <w:t>连接服务器。</w:t>
      </w:r>
    </w:p>
    <w:p w14:paraId="4771431F" w14:textId="2B4D383E" w:rsidR="00633B84" w:rsidRPr="00930935" w:rsidRDefault="00633B84" w:rsidP="00D76ADD">
      <w:pPr>
        <w:pStyle w:val="1e"/>
      </w:pPr>
      <w:r w:rsidRPr="00930935">
        <w:t>使用</w:t>
      </w:r>
      <w:r w:rsidRPr="00930935">
        <w:t>SSH</w:t>
      </w:r>
      <w:r w:rsidRPr="00930935">
        <w:t>工具（比如：</w:t>
      </w:r>
      <w:r w:rsidRPr="00930935">
        <w:t>PuTTY</w:t>
      </w:r>
      <w:r w:rsidRPr="00930935">
        <w:t>等）从本地电脑通过配置</w:t>
      </w:r>
      <w:r w:rsidR="009D32BE" w:rsidRPr="00930935">
        <w:t>ECS</w:t>
      </w:r>
      <w:r w:rsidRPr="00930935">
        <w:t>服务器</w:t>
      </w:r>
      <w:r w:rsidRPr="00930935">
        <w:t>IP</w:t>
      </w:r>
      <w:r w:rsidRPr="00930935">
        <w:t>地址（如：</w:t>
      </w:r>
      <w:r w:rsidRPr="00930935">
        <w:t>192.168.1.73</w:t>
      </w:r>
      <w:r w:rsidRPr="00930935">
        <w:t>）来连接</w:t>
      </w:r>
      <w:r w:rsidR="00C47B0D" w:rsidRPr="00930935">
        <w:t>服务器</w:t>
      </w:r>
      <w:r w:rsidRPr="00930935">
        <w:t>，并使用</w:t>
      </w:r>
      <w:r w:rsidRPr="00930935">
        <w:t>root</w:t>
      </w:r>
      <w:r w:rsidRPr="00930935">
        <w:t>用户及对应密码</w:t>
      </w:r>
      <w:r w:rsidRPr="00930935">
        <w:t>(</w:t>
      </w:r>
      <w:r w:rsidR="00C47B0D" w:rsidRPr="00930935">
        <w:t>如：</w:t>
      </w:r>
      <w:r w:rsidRPr="00930935">
        <w:t>openEuler)</w:t>
      </w:r>
      <w:r w:rsidRPr="00930935">
        <w:t>来登录。</w:t>
      </w:r>
    </w:p>
    <w:p w14:paraId="58866F28" w14:textId="1EEB1EB7" w:rsidR="00633B84" w:rsidRPr="00930935" w:rsidRDefault="00633B84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0AFB761" wp14:editId="6AE4CAB9">
                <wp:simplePos x="0" y="0"/>
                <wp:positionH relativeFrom="column">
                  <wp:posOffset>2574290</wp:posOffset>
                </wp:positionH>
                <wp:positionV relativeFrom="paragraph">
                  <wp:posOffset>3060700</wp:posOffset>
                </wp:positionV>
                <wp:extent cx="727710" cy="215265"/>
                <wp:effectExtent l="19050" t="19050" r="15240" b="1333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710" cy="2152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67B10" id="矩形 11" o:spid="_x0000_s1026" style="position:absolute;left:0;text-align:left;margin-left:202.7pt;margin-top:241pt;width:57.3pt;height:16.9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" filled="f" strokecolor="#c7000b" strokeweight="2.25pt"/>
            </w:pict>
          </mc:Fallback>
        </mc:AlternateContent>
      </w: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F175B24" wp14:editId="66421E68">
                <wp:simplePos x="0" y="0"/>
                <wp:positionH relativeFrom="column">
                  <wp:posOffset>1794076</wp:posOffset>
                </wp:positionH>
                <wp:positionV relativeFrom="paragraph">
                  <wp:posOffset>768912</wp:posOffset>
                </wp:positionV>
                <wp:extent cx="1466215" cy="191770"/>
                <wp:effectExtent l="19050" t="19050" r="19685" b="1778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215" cy="1917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E9A3C" id="矩形 49" o:spid="_x0000_s1026" style="position:absolute;left:0;text-align:left;margin-left:141.25pt;margin-top:60.55pt;width:115.45pt;height:15.1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" filled="f" strokecolor="#c7000b" strokeweight="2.25pt"/>
            </w:pict>
          </mc:Fallback>
        </mc:AlternateContent>
      </w:r>
      <w:r w:rsidRPr="00930935">
        <w:rPr>
          <w:noProof/>
        </w:rPr>
        <w:drawing>
          <wp:inline distT="0" distB="0" distL="0" distR="0" wp14:anchorId="41932DE2" wp14:editId="119557B9">
            <wp:extent cx="3282315" cy="3257794"/>
            <wp:effectExtent l="19050" t="19050" r="13335" b="190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4682" cy="327006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02C012" w14:textId="6791DF30" w:rsidR="00633B84" w:rsidRPr="00930935" w:rsidRDefault="00633B84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2513717" wp14:editId="295302D0">
                <wp:simplePos x="0" y="0"/>
                <wp:positionH relativeFrom="column">
                  <wp:posOffset>1863090</wp:posOffset>
                </wp:positionH>
                <wp:positionV relativeFrom="paragraph">
                  <wp:posOffset>22225</wp:posOffset>
                </wp:positionV>
                <wp:extent cx="374650" cy="217170"/>
                <wp:effectExtent l="38100" t="19050" r="25400" b="49530"/>
                <wp:wrapNone/>
                <wp:docPr id="63" name="直接箭头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650" cy="21717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7000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FA843" id="直接箭头连接符 63" o:spid="_x0000_s1026" type="#_x0000_t32" style="position:absolute;left:0;text-align:left;margin-left:146.7pt;margin-top:1.75pt;width:29.5pt;height:17.1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" strokecolor="#c7000b" strokeweight="2.25pt">
                <v:stroke endarrow="block"/>
              </v:shape>
            </w:pict>
          </mc:Fallback>
        </mc:AlternateContent>
      </w: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0F99D8A" wp14:editId="709FBEA6">
                <wp:simplePos x="0" y="0"/>
                <wp:positionH relativeFrom="column">
                  <wp:posOffset>2848409</wp:posOffset>
                </wp:positionH>
                <wp:positionV relativeFrom="paragraph">
                  <wp:posOffset>176506</wp:posOffset>
                </wp:positionV>
                <wp:extent cx="374650" cy="217170"/>
                <wp:effectExtent l="38100" t="19050" r="25400" b="4953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650" cy="21717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7000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04A3C" id="直接箭头连接符 13" o:spid="_x0000_s1026" type="#_x0000_t32" style="position:absolute;left:0;text-align:left;margin-left:224.3pt;margin-top:13.9pt;width:29.5pt;height:17.1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" strokecolor="#c7000b" strokeweight="2.25pt">
                <v:stroke endarrow="block"/>
              </v:shape>
            </w:pict>
          </mc:Fallback>
        </mc:AlternateContent>
      </w:r>
      <w:r w:rsidRPr="00930935">
        <w:rPr>
          <w:noProof/>
        </w:rPr>
        <w:drawing>
          <wp:inline distT="0" distB="0" distL="0" distR="0" wp14:anchorId="257300F8" wp14:editId="3B61E562">
            <wp:extent cx="4930140" cy="1685495"/>
            <wp:effectExtent l="19050" t="19050" r="2286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6381" cy="171497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2C33BD" w14:textId="361A9206" w:rsidR="006D7F96" w:rsidRPr="00930935" w:rsidRDefault="00122E3F" w:rsidP="00D76ADD">
      <w:pPr>
        <w:pStyle w:val="1e"/>
      </w:pPr>
      <w:r w:rsidRPr="00930935">
        <w:lastRenderedPageBreak/>
        <w:t>如果</w:t>
      </w:r>
      <w:r w:rsidRPr="00930935">
        <w:t>ECS</w:t>
      </w:r>
      <w:r w:rsidRPr="00930935">
        <w:t>服务器上还没有安装</w:t>
      </w:r>
      <w:r w:rsidRPr="00930935">
        <w:t>openGauss</w:t>
      </w:r>
      <w:r w:rsidRPr="00930935">
        <w:t>数据库，请参考《</w:t>
      </w:r>
      <w:r w:rsidRPr="00930935">
        <w:t xml:space="preserve">01-1 </w:t>
      </w:r>
      <w:r w:rsidRPr="00930935">
        <w:t>在</w:t>
      </w:r>
      <w:r w:rsidRPr="00930935">
        <w:t>ECS</w:t>
      </w:r>
      <w:r w:rsidRPr="00930935">
        <w:t>上安装部署</w:t>
      </w:r>
      <w:r w:rsidRPr="00930935">
        <w:t>openGauss</w:t>
      </w:r>
      <w:r w:rsidRPr="00930935">
        <w:t>数据库指导手册》进行安装。</w:t>
      </w:r>
    </w:p>
    <w:p w14:paraId="0FC77381" w14:textId="317BA947" w:rsidR="005B5FCA" w:rsidRPr="00930935" w:rsidRDefault="006D7F96" w:rsidP="005B5FCA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930935">
        <w:rPr>
          <w:rFonts w:cs="Huawei Sans"/>
        </w:rPr>
        <w:t>切换</w:t>
      </w:r>
      <w:r w:rsidR="00D161D7" w:rsidRPr="00930935">
        <w:rPr>
          <w:rFonts w:cs="Huawei Sans"/>
        </w:rPr>
        <w:t>至数据库安装</w:t>
      </w:r>
      <w:r w:rsidRPr="00930935">
        <w:rPr>
          <w:rFonts w:cs="Huawei Sans"/>
        </w:rPr>
        <w:t>用户</w:t>
      </w:r>
      <w:r w:rsidR="005B5FCA" w:rsidRPr="00930935">
        <w:rPr>
          <w:rFonts w:cs="Huawei Sans"/>
        </w:rPr>
        <w:t>。</w:t>
      </w:r>
    </w:p>
    <w:p w14:paraId="71A6DCF9" w14:textId="0DCD6D72" w:rsidR="005B5FCA" w:rsidRPr="0021145E" w:rsidRDefault="005B5FCA" w:rsidP="005B5FCA">
      <w:pPr>
        <w:pStyle w:val="2f2"/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</w:pPr>
      <w:r w:rsidRPr="00930935">
        <w:rPr>
          <w:rFonts w:cs="Huawei Sans"/>
        </w:rPr>
        <w:t>[root@</w:t>
      </w:r>
      <w:r w:rsidR="00E155C5" w:rsidRPr="00930935">
        <w:rPr>
          <w:rFonts w:cs="Huawei Sans"/>
        </w:rPr>
        <w:t>db1</w:t>
      </w:r>
      <w:r w:rsidRPr="00930935">
        <w:rPr>
          <w:rFonts w:cs="Huawei Sans"/>
        </w:rPr>
        <w:t xml:space="preserve"> </w:t>
      </w:r>
      <w:proofErr w:type="gramStart"/>
      <w:r w:rsidRPr="00930935">
        <w:rPr>
          <w:rFonts w:cs="Huawei Sans"/>
        </w:rPr>
        <w:t>~]#</w:t>
      </w:r>
      <w:proofErr w:type="gramEnd"/>
      <w:r w:rsidRPr="00930935">
        <w:rPr>
          <w:rFonts w:cs="Huawei Sans"/>
        </w:rPr>
        <w:t xml:space="preserve"> </w:t>
      </w:r>
      <w:r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 xml:space="preserve">su </w:t>
      </w:r>
      <w:r w:rsidR="006D7F96"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>–</w:t>
      </w:r>
      <w:r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 xml:space="preserve"> </w:t>
      </w:r>
      <w:r w:rsidR="006D7F96"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>omm</w:t>
      </w:r>
    </w:p>
    <w:p w14:paraId="4ED5A8B6" w14:textId="77777777" w:rsidR="00D76ADD" w:rsidRPr="00930935" w:rsidRDefault="00D76ADD" w:rsidP="00D76ADD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930935">
        <w:rPr>
          <w:rFonts w:cs="Huawei Sans"/>
        </w:rPr>
        <w:t>修改数据库的</w:t>
      </w:r>
      <w:r w:rsidRPr="00930935">
        <w:rPr>
          <w:rFonts w:cs="Huawei Sans"/>
        </w:rPr>
        <w:t>pg_hba.conf</w:t>
      </w:r>
      <w:r w:rsidRPr="00930935">
        <w:rPr>
          <w:rFonts w:cs="Huawei Sans"/>
        </w:rPr>
        <w:t>文件。</w:t>
      </w:r>
    </w:p>
    <w:p w14:paraId="75B629FA" w14:textId="77777777" w:rsidR="00D76ADD" w:rsidRPr="00930935" w:rsidRDefault="00D76ADD" w:rsidP="00D76ADD">
      <w:pPr>
        <w:pStyle w:val="1e"/>
      </w:pPr>
      <w:r w:rsidRPr="00930935">
        <w:t>主要是在</w:t>
      </w:r>
      <w:r w:rsidRPr="00930935">
        <w:t>pg_hba.conf</w:t>
      </w:r>
      <w:r w:rsidRPr="00930935">
        <w:t>文件中增加一行＂</w:t>
      </w:r>
      <w:r w:rsidRPr="00930935">
        <w:t>host</w:t>
      </w:r>
      <w:proofErr w:type="gramStart"/>
      <w:r w:rsidRPr="00930935">
        <w:t xml:space="preserve"> all all</w:t>
      </w:r>
      <w:proofErr w:type="gramEnd"/>
      <w:r w:rsidRPr="00930935">
        <w:t xml:space="preserve"> 0.0.0.0/0 sha256</w:t>
      </w:r>
      <w:r w:rsidRPr="00930935">
        <w:t>＂内容，具体操作如下：</w:t>
      </w:r>
    </w:p>
    <w:p w14:paraId="6875502F" w14:textId="77777777" w:rsidR="00D76ADD" w:rsidRPr="00930935" w:rsidRDefault="00D76ADD" w:rsidP="00D76ADD">
      <w:pPr>
        <w:pStyle w:val="1e"/>
      </w:pPr>
      <w:r w:rsidRPr="00930935">
        <w:t>在</w:t>
      </w:r>
      <w:r w:rsidRPr="00930935">
        <w:t>GS_HOME</w:t>
      </w:r>
      <w:r w:rsidRPr="00930935">
        <w:t>中查找</w:t>
      </w:r>
      <w:r w:rsidRPr="00930935">
        <w:t>pg_hba.conf</w:t>
      </w:r>
      <w:r w:rsidRPr="00930935">
        <w:t>文件，本实验中数据库</w:t>
      </w:r>
      <w:r w:rsidRPr="00930935">
        <w:t>GS_HOME</w:t>
      </w:r>
      <w:r w:rsidRPr="00930935">
        <w:t>的值设置为</w:t>
      </w:r>
      <w:r w:rsidRPr="00930935">
        <w:t>/gaussdb/data/db1</w:t>
      </w:r>
      <w:r w:rsidRPr="00930935">
        <w:t>，实际操作中</w:t>
      </w:r>
      <w:r w:rsidRPr="00930935">
        <w:t>GS_HOME</w:t>
      </w:r>
      <w:r w:rsidRPr="00930935">
        <w:t>地址可以查看安装时的配置文件：</w:t>
      </w:r>
      <w:r w:rsidRPr="00930935">
        <w:t>&lt;PARAM name="dataNode1" value="</w:t>
      </w:r>
      <w:r w:rsidRPr="00930935">
        <w:rPr>
          <w:b/>
          <w:color w:val="C00000"/>
        </w:rPr>
        <w:t>/gaussdb/data/db1</w:t>
      </w:r>
      <w:r w:rsidRPr="00930935">
        <w:t>"/&gt;</w:t>
      </w:r>
      <w:r w:rsidRPr="00930935">
        <w:t>。</w:t>
      </w:r>
    </w:p>
    <w:p w14:paraId="7791F85B" w14:textId="77777777" w:rsidR="00D76ADD" w:rsidRPr="0021145E" w:rsidRDefault="00D76ADD" w:rsidP="00D76ADD">
      <w:pPr>
        <w:pStyle w:val="afffff3"/>
        <w:rPr>
          <w:b/>
          <w:snapToGrid/>
          <w:color w:val="C7000B"/>
        </w:rPr>
      </w:pPr>
      <w:r w:rsidRPr="00930935">
        <w:rPr>
          <w:rFonts w:eastAsia="方正兰亭黑简体"/>
        </w:rPr>
        <w:t xml:space="preserve">[omm@db1 ~]$ </w:t>
      </w:r>
      <w:r w:rsidRPr="0021145E">
        <w:rPr>
          <w:b/>
          <w:snapToGrid/>
          <w:color w:val="C7000B"/>
        </w:rPr>
        <w:t>cd /gaussdb/data/db1</w:t>
      </w:r>
    </w:p>
    <w:p w14:paraId="35F1C0BB" w14:textId="77777777" w:rsidR="00D76ADD" w:rsidRPr="0021145E" w:rsidRDefault="00D76ADD" w:rsidP="00D76ADD">
      <w:pPr>
        <w:pStyle w:val="afffff3"/>
        <w:rPr>
          <w:b/>
          <w:snapToGrid/>
          <w:color w:val="C7000B"/>
        </w:rPr>
      </w:pPr>
      <w:r w:rsidRPr="00930935">
        <w:rPr>
          <w:rFonts w:eastAsia="方正兰亭黑简体"/>
        </w:rPr>
        <w:t>[omm@db1 db1]$</w:t>
      </w:r>
      <w:r w:rsidRPr="00930935">
        <w:rPr>
          <w:rFonts w:eastAsia="方正兰亭黑简体"/>
          <w:lang w:eastAsia="en-US"/>
        </w:rPr>
        <w:t xml:space="preserve"> </w:t>
      </w:r>
      <w:r w:rsidRPr="0021145E">
        <w:rPr>
          <w:b/>
          <w:snapToGrid/>
          <w:color w:val="C7000B"/>
        </w:rPr>
        <w:t>cp pg_hba.conf pg_hba.conf.bak</w:t>
      </w:r>
    </w:p>
    <w:p w14:paraId="167BA193" w14:textId="77777777" w:rsidR="00D76ADD" w:rsidRPr="0021145E" w:rsidRDefault="00D76ADD" w:rsidP="00D76ADD">
      <w:pPr>
        <w:pStyle w:val="afffff3"/>
        <w:rPr>
          <w:b/>
          <w:snapToGrid/>
          <w:color w:val="C7000B"/>
        </w:rPr>
      </w:pPr>
      <w:r w:rsidRPr="00930935">
        <w:rPr>
          <w:rFonts w:eastAsia="方正兰亭黑简体"/>
        </w:rPr>
        <w:t xml:space="preserve">[omm@db1 db1]$ </w:t>
      </w:r>
      <w:r w:rsidRPr="0021145E">
        <w:rPr>
          <w:b/>
          <w:snapToGrid/>
          <w:color w:val="C7000B"/>
        </w:rPr>
        <w:t>gs_guc set -N all -I all -h "host all all 0.0.0.0/0 sha256"</w:t>
      </w:r>
    </w:p>
    <w:p w14:paraId="1FF23D80" w14:textId="77777777" w:rsidR="00D76ADD" w:rsidRPr="00930935" w:rsidRDefault="00D76ADD" w:rsidP="00D76ADD">
      <w:pPr>
        <w:pStyle w:val="1e"/>
      </w:pPr>
      <w:r w:rsidRPr="00930935">
        <w:t>返回如下：</w:t>
      </w:r>
    </w:p>
    <w:p w14:paraId="2A73B8C4" w14:textId="22D9CE6B" w:rsidR="00FC3B03" w:rsidRPr="00930935" w:rsidRDefault="00D76ADD" w:rsidP="00D76ADD">
      <w:pPr>
        <w:pStyle w:val="1e"/>
      </w:pPr>
      <w:r w:rsidRPr="00930935">
        <w:rPr>
          <w:noProof/>
        </w:rPr>
        <w:drawing>
          <wp:inline distT="0" distB="0" distL="0" distR="0" wp14:anchorId="513082A7" wp14:editId="30F68017">
            <wp:extent cx="5396865" cy="1123274"/>
            <wp:effectExtent l="19050" t="19050" r="13335" b="2032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4633" cy="112489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76642E" w14:textId="09469344" w:rsidR="00D76ADD" w:rsidRPr="00930935" w:rsidRDefault="00D76ADD" w:rsidP="00D76ADD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930935">
        <w:rPr>
          <w:rFonts w:cs="Huawei Sans"/>
        </w:rPr>
        <w:t>修改数据库</w:t>
      </w:r>
      <w:r w:rsidR="00A248D2" w:rsidRPr="00930935">
        <w:t>listen_addresses</w:t>
      </w:r>
      <w:r w:rsidR="009A7919">
        <w:rPr>
          <w:rFonts w:hint="eastAsia"/>
        </w:rPr>
        <w:t>的</w:t>
      </w:r>
      <w:r w:rsidR="00A248D2">
        <w:rPr>
          <w:rFonts w:hint="eastAsia"/>
        </w:rPr>
        <w:t>值</w:t>
      </w:r>
      <w:r w:rsidRPr="00930935">
        <w:rPr>
          <w:rFonts w:cs="Huawei Sans"/>
        </w:rPr>
        <w:t>。</w:t>
      </w:r>
    </w:p>
    <w:p w14:paraId="3EEE0151" w14:textId="77777777" w:rsidR="00D76ADD" w:rsidRPr="00930935" w:rsidRDefault="00D76ADD" w:rsidP="00D76ADD">
      <w:pPr>
        <w:pStyle w:val="1e"/>
      </w:pPr>
      <w:r w:rsidRPr="00930935">
        <w:t>主要是将</w:t>
      </w:r>
      <w:r w:rsidRPr="00930935">
        <w:t>listen_addresses</w:t>
      </w:r>
      <w:r w:rsidRPr="00930935">
        <w:t>的值由原来</w:t>
      </w:r>
      <w:r w:rsidRPr="00930935">
        <w:t>IP</w:t>
      </w:r>
      <w:r w:rsidRPr="00930935">
        <w:t>地址修改成为</w:t>
      </w:r>
      <w:r w:rsidRPr="00930935">
        <w:t>*</w:t>
      </w:r>
      <w:r w:rsidRPr="00930935">
        <w:t>号，具体操作如下：</w:t>
      </w:r>
    </w:p>
    <w:p w14:paraId="4BB55AA4" w14:textId="77777777" w:rsidR="00D76ADD" w:rsidRPr="00930935" w:rsidRDefault="00D76ADD" w:rsidP="00D76ADD">
      <w:pPr>
        <w:pStyle w:val="1e"/>
      </w:pPr>
      <w:r w:rsidRPr="00930935">
        <w:t>在</w:t>
      </w:r>
      <w:r w:rsidRPr="00930935">
        <w:t>GS_HOME</w:t>
      </w:r>
      <w:r w:rsidRPr="00930935">
        <w:t>中查找</w:t>
      </w:r>
      <w:r w:rsidRPr="00930935">
        <w:rPr>
          <w:b/>
          <w:color w:val="C7000B"/>
        </w:rPr>
        <w:t>postgresql.conf</w:t>
      </w:r>
      <w:r w:rsidRPr="00930935">
        <w:t>文件，本实验中数据库</w:t>
      </w:r>
      <w:r w:rsidRPr="00930935">
        <w:t>GS_HOME</w:t>
      </w:r>
      <w:r w:rsidRPr="00930935">
        <w:t>设置的为</w:t>
      </w:r>
      <w:r w:rsidRPr="00930935">
        <w:t>/gaussdb/data/db1</w:t>
      </w:r>
      <w:r w:rsidRPr="00930935">
        <w:t>。</w:t>
      </w:r>
    </w:p>
    <w:p w14:paraId="076313BB" w14:textId="77777777" w:rsidR="00D76ADD" w:rsidRPr="0021145E" w:rsidRDefault="00D76ADD" w:rsidP="00D76ADD">
      <w:pPr>
        <w:pStyle w:val="afffff3"/>
        <w:rPr>
          <w:b/>
          <w:snapToGrid/>
          <w:color w:val="C7000B"/>
        </w:rPr>
      </w:pPr>
      <w:r w:rsidRPr="00930935">
        <w:rPr>
          <w:rFonts w:eastAsia="方正兰亭黑简体"/>
        </w:rPr>
        <w:t xml:space="preserve">[omm@db1 db1]$ </w:t>
      </w:r>
      <w:r w:rsidRPr="0021145E">
        <w:rPr>
          <w:b/>
          <w:snapToGrid/>
          <w:color w:val="C7000B"/>
        </w:rPr>
        <w:t>cd /gaussdb/data/db1</w:t>
      </w:r>
    </w:p>
    <w:p w14:paraId="7EF8B1B7" w14:textId="77777777" w:rsidR="00D76ADD" w:rsidRPr="0021145E" w:rsidRDefault="00D76ADD" w:rsidP="00D76ADD">
      <w:pPr>
        <w:pStyle w:val="afffff3"/>
        <w:rPr>
          <w:b/>
          <w:snapToGrid/>
          <w:color w:val="C7000B"/>
        </w:rPr>
      </w:pPr>
      <w:r w:rsidRPr="00930935">
        <w:rPr>
          <w:rFonts w:eastAsia="方正兰亭黑简体"/>
        </w:rPr>
        <w:t xml:space="preserve">[omm@db1 db1]$ </w:t>
      </w:r>
      <w:r w:rsidRPr="0021145E">
        <w:rPr>
          <w:b/>
          <w:snapToGrid/>
          <w:color w:val="C7000B"/>
        </w:rPr>
        <w:t>cp postgresql.conf postgresql.conf.bak</w:t>
      </w:r>
    </w:p>
    <w:p w14:paraId="25C6AFF2" w14:textId="77777777" w:rsidR="00D76ADD" w:rsidRPr="0021145E" w:rsidRDefault="00D76ADD" w:rsidP="00D76ADD">
      <w:pPr>
        <w:pStyle w:val="afffff3"/>
        <w:rPr>
          <w:b/>
          <w:snapToGrid/>
          <w:color w:val="C7000B"/>
        </w:rPr>
      </w:pPr>
      <w:r w:rsidRPr="00930935">
        <w:rPr>
          <w:rFonts w:eastAsia="方正兰亭黑简体"/>
        </w:rPr>
        <w:t>[omm@db1 db1]$</w:t>
      </w:r>
      <w:r w:rsidRPr="0021145E">
        <w:rPr>
          <w:b/>
          <w:snapToGrid/>
          <w:color w:val="C7000B"/>
        </w:rPr>
        <w:t xml:space="preserve"> gs_guc set -I all -c "listen_addresses='*'"</w:t>
      </w:r>
    </w:p>
    <w:p w14:paraId="52589122" w14:textId="77777777" w:rsidR="00D76ADD" w:rsidRPr="00930935" w:rsidRDefault="00D76ADD" w:rsidP="00D76ADD">
      <w:pPr>
        <w:pStyle w:val="1e"/>
      </w:pPr>
      <w:r w:rsidRPr="00930935">
        <w:t>返回如下：</w:t>
      </w:r>
    </w:p>
    <w:p w14:paraId="18D0B411" w14:textId="6E65E2FF" w:rsidR="00D76ADD" w:rsidRPr="00930935" w:rsidRDefault="00D76ADD" w:rsidP="00D76ADD">
      <w:pPr>
        <w:pStyle w:val="1e"/>
      </w:pPr>
      <w:r w:rsidRPr="00930935">
        <w:rPr>
          <w:noProof/>
        </w:rPr>
        <w:drawing>
          <wp:inline distT="0" distB="0" distL="0" distR="0" wp14:anchorId="55C23C88" wp14:editId="70831E7C">
            <wp:extent cx="5463540" cy="789657"/>
            <wp:effectExtent l="19050" t="19050" r="22860" b="10795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535" cy="7929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7D0CAA" w14:textId="05128736" w:rsidR="000B463D" w:rsidRPr="00930935" w:rsidRDefault="000B463D" w:rsidP="000B463D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930935">
        <w:rPr>
          <w:rFonts w:cs="Huawei Sans"/>
        </w:rPr>
        <w:t>查询</w:t>
      </w:r>
      <w:r w:rsidRPr="00930935">
        <w:rPr>
          <w:rFonts w:cs="Huawei Sans"/>
        </w:rPr>
        <w:t>openGauss</w:t>
      </w:r>
      <w:r w:rsidRPr="00930935">
        <w:rPr>
          <w:rFonts w:cs="Huawei Sans"/>
        </w:rPr>
        <w:t>数据库服务是否启动。</w:t>
      </w:r>
    </w:p>
    <w:p w14:paraId="565B905A" w14:textId="352925D8" w:rsidR="000B463D" w:rsidRPr="0021145E" w:rsidRDefault="000B463D" w:rsidP="00D76ADD">
      <w:pPr>
        <w:pStyle w:val="afffff3"/>
        <w:rPr>
          <w:b/>
          <w:snapToGrid/>
          <w:color w:val="C7000B"/>
        </w:rPr>
      </w:pPr>
      <w:r w:rsidRPr="00930935">
        <w:rPr>
          <w:rFonts w:eastAsia="方正兰亭黑简体"/>
        </w:rPr>
        <w:t xml:space="preserve">[omm@ </w:t>
      </w:r>
      <w:r w:rsidR="00E155C5" w:rsidRPr="00930935">
        <w:rPr>
          <w:rFonts w:eastAsia="方正兰亭黑简体"/>
        </w:rPr>
        <w:t>db1</w:t>
      </w:r>
      <w:r w:rsidRPr="00930935">
        <w:rPr>
          <w:rFonts w:eastAsia="方正兰亭黑简体"/>
        </w:rPr>
        <w:t xml:space="preserve"> ~]$</w:t>
      </w:r>
      <w:r w:rsidRPr="00930935">
        <w:rPr>
          <w:rFonts w:eastAsia="方正兰亭黑简体"/>
          <w:snapToGrid/>
          <w:lang w:eastAsia="en-US"/>
        </w:rPr>
        <w:t xml:space="preserve"> </w:t>
      </w:r>
      <w:r w:rsidRPr="0021145E">
        <w:rPr>
          <w:b/>
          <w:snapToGrid/>
          <w:color w:val="C7000B"/>
        </w:rPr>
        <w:t>gs_om -t status --detail</w:t>
      </w:r>
    </w:p>
    <w:p w14:paraId="2887CCF2" w14:textId="4D0A9463" w:rsidR="000B463D" w:rsidRPr="00930935" w:rsidRDefault="000B463D" w:rsidP="000B463D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930935">
        <w:rPr>
          <w:rFonts w:cs="Huawei Sans"/>
        </w:rPr>
        <w:t>启动数据库服务（如数据库未启动，可执行此步进行启动）。</w:t>
      </w:r>
    </w:p>
    <w:p w14:paraId="7CCE2FB6" w14:textId="6780E3DF" w:rsidR="000B463D" w:rsidRPr="0021145E" w:rsidRDefault="000B463D" w:rsidP="00D76ADD">
      <w:pPr>
        <w:pStyle w:val="afffff3"/>
        <w:rPr>
          <w:b/>
          <w:snapToGrid/>
          <w:color w:val="C7000B"/>
        </w:rPr>
      </w:pPr>
      <w:r w:rsidRPr="00930935">
        <w:rPr>
          <w:rFonts w:eastAsia="方正兰亭黑简体"/>
        </w:rPr>
        <w:lastRenderedPageBreak/>
        <w:t>[omm@</w:t>
      </w:r>
      <w:r w:rsidR="00E155C5" w:rsidRPr="00930935">
        <w:rPr>
          <w:rFonts w:eastAsia="方正兰亭黑简体"/>
        </w:rPr>
        <w:t>db1</w:t>
      </w:r>
      <w:r w:rsidRPr="00930935">
        <w:rPr>
          <w:rFonts w:eastAsia="方正兰亭黑简体"/>
        </w:rPr>
        <w:t xml:space="preserve"> ~]$ </w:t>
      </w:r>
      <w:r w:rsidRPr="0021145E">
        <w:rPr>
          <w:b/>
          <w:snapToGrid/>
          <w:color w:val="C7000B"/>
        </w:rPr>
        <w:t>gs_om -t start;</w:t>
      </w:r>
    </w:p>
    <w:p w14:paraId="0D09441E" w14:textId="77777777" w:rsidR="000B463D" w:rsidRPr="00930935" w:rsidRDefault="000B463D" w:rsidP="00D76ADD">
      <w:pPr>
        <w:pStyle w:val="afffff3"/>
        <w:rPr>
          <w:rFonts w:eastAsia="方正兰亭黑简体"/>
        </w:rPr>
      </w:pPr>
      <w:r w:rsidRPr="00930935">
        <w:rPr>
          <w:rFonts w:eastAsia="方正兰亭黑简体"/>
        </w:rPr>
        <w:t>Starting cluster.</w:t>
      </w:r>
    </w:p>
    <w:p w14:paraId="3786F510" w14:textId="77777777" w:rsidR="000B463D" w:rsidRPr="00930935" w:rsidRDefault="000B463D" w:rsidP="00D76ADD">
      <w:pPr>
        <w:pStyle w:val="afffff3"/>
        <w:rPr>
          <w:rFonts w:eastAsia="方正兰亭黑简体"/>
        </w:rPr>
      </w:pPr>
      <w:r w:rsidRPr="00930935">
        <w:rPr>
          <w:rFonts w:eastAsia="方正兰亭黑简体"/>
        </w:rPr>
        <w:t>=========================================</w:t>
      </w:r>
    </w:p>
    <w:p w14:paraId="4F742933" w14:textId="77777777" w:rsidR="000B463D" w:rsidRPr="00930935" w:rsidRDefault="000B463D" w:rsidP="00D76ADD">
      <w:pPr>
        <w:pStyle w:val="afffff3"/>
        <w:rPr>
          <w:rFonts w:eastAsia="方正兰亭黑简体"/>
        </w:rPr>
      </w:pPr>
      <w:r w:rsidRPr="00930935">
        <w:rPr>
          <w:rFonts w:eastAsia="方正兰亭黑简体"/>
        </w:rPr>
        <w:t>=========================================</w:t>
      </w:r>
    </w:p>
    <w:p w14:paraId="365D60D2" w14:textId="77777777" w:rsidR="000B463D" w:rsidRPr="00930935" w:rsidRDefault="000B463D" w:rsidP="00D76ADD">
      <w:pPr>
        <w:pStyle w:val="afffff3"/>
        <w:rPr>
          <w:rFonts w:eastAsia="方正兰亭黑简体"/>
        </w:rPr>
      </w:pPr>
      <w:r w:rsidRPr="00930935">
        <w:rPr>
          <w:rFonts w:eastAsia="方正兰亭黑简体"/>
        </w:rPr>
        <w:t>Successfully started.</w:t>
      </w:r>
    </w:p>
    <w:p w14:paraId="5C75FEF3" w14:textId="3DB4622E" w:rsidR="006D7F96" w:rsidRPr="00930935" w:rsidRDefault="006D7F96" w:rsidP="006D7F96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930935">
        <w:rPr>
          <w:rFonts w:cs="Huawei Sans"/>
        </w:rPr>
        <w:t>登录</w:t>
      </w:r>
      <w:r w:rsidRPr="00930935">
        <w:rPr>
          <w:rFonts w:cs="Huawei Sans"/>
        </w:rPr>
        <w:t>openGauss</w:t>
      </w:r>
      <w:r w:rsidRPr="00930935">
        <w:rPr>
          <w:rFonts w:cs="Huawei Sans"/>
        </w:rPr>
        <w:t>数据库服务。</w:t>
      </w:r>
    </w:p>
    <w:p w14:paraId="297836BE" w14:textId="25C5BEDD" w:rsidR="005B5FCA" w:rsidRPr="0021145E" w:rsidRDefault="005B5FCA" w:rsidP="005B5FCA">
      <w:pPr>
        <w:pStyle w:val="2f2"/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</w:pPr>
      <w:r w:rsidRPr="00930935">
        <w:rPr>
          <w:rFonts w:cs="Huawei Sans"/>
        </w:rPr>
        <w:t>[omm@</w:t>
      </w:r>
      <w:r w:rsidR="00E155C5" w:rsidRPr="00930935">
        <w:rPr>
          <w:rFonts w:cs="Huawei Sans"/>
        </w:rPr>
        <w:t>db1</w:t>
      </w:r>
      <w:r w:rsidRPr="00930935">
        <w:rPr>
          <w:rFonts w:cs="Huawei Sans"/>
        </w:rPr>
        <w:t xml:space="preserve"> </w:t>
      </w:r>
      <w:proofErr w:type="gramStart"/>
      <w:r w:rsidRPr="00930935">
        <w:rPr>
          <w:rFonts w:cs="Huawei Sans"/>
        </w:rPr>
        <w:t>~]$</w:t>
      </w:r>
      <w:proofErr w:type="gramEnd"/>
      <w:r w:rsidRPr="00930935">
        <w:rPr>
          <w:rFonts w:cs="Huawei Sans"/>
        </w:rPr>
        <w:t xml:space="preserve"> </w:t>
      </w:r>
      <w:r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 xml:space="preserve">gsql -d postgres -p </w:t>
      </w:r>
      <w:r w:rsidR="006D7F96"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>26000</w:t>
      </w:r>
      <w:r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 xml:space="preserve"> -r</w:t>
      </w:r>
    </w:p>
    <w:p w14:paraId="6BC8D5D1" w14:textId="77777777" w:rsidR="006D7F96" w:rsidRPr="00930935" w:rsidRDefault="006D7F96" w:rsidP="005B5FCA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930935">
        <w:rPr>
          <w:rFonts w:cs="Huawei Sans"/>
        </w:rPr>
        <w:t>创建数据库用户。</w:t>
      </w:r>
    </w:p>
    <w:p w14:paraId="03D8DB4A" w14:textId="2E749512" w:rsidR="005B5FCA" w:rsidRPr="00930935" w:rsidRDefault="005B5FCA" w:rsidP="00D76ADD">
      <w:pPr>
        <w:pStyle w:val="1e"/>
      </w:pPr>
      <w:r w:rsidRPr="00930935">
        <w:t>创建</w:t>
      </w:r>
      <w:r w:rsidR="00A96839">
        <w:rPr>
          <w:rFonts w:hint="eastAsia"/>
        </w:rPr>
        <w:t>“</w:t>
      </w:r>
      <w:r w:rsidRPr="00930935">
        <w:t>dboper</w:t>
      </w:r>
      <w:r w:rsidR="006E6D22">
        <w:rPr>
          <w:rFonts w:hint="eastAsia"/>
        </w:rPr>
        <w:t>”</w:t>
      </w:r>
      <w:r w:rsidRPr="00930935">
        <w:t>用户，密码为</w:t>
      </w:r>
      <w:r w:rsidR="006E6D22">
        <w:rPr>
          <w:rFonts w:hint="eastAsia"/>
        </w:rPr>
        <w:t>“</w:t>
      </w:r>
      <w:r w:rsidRPr="00930935">
        <w:t>dboper@123</w:t>
      </w:r>
      <w:r w:rsidR="006E6D22">
        <w:rPr>
          <w:rFonts w:hint="eastAsia"/>
        </w:rPr>
        <w:t>”</w:t>
      </w:r>
      <w:r w:rsidRPr="00930935">
        <w:t>（密码可自定义）。</w:t>
      </w:r>
    </w:p>
    <w:p w14:paraId="31614534" w14:textId="77777777" w:rsidR="005B5FCA" w:rsidRPr="0021145E" w:rsidRDefault="005B5FCA" w:rsidP="00D76ADD">
      <w:pPr>
        <w:pStyle w:val="afffff3"/>
        <w:rPr>
          <w:b/>
          <w:snapToGrid/>
          <w:color w:val="C7000B"/>
        </w:rPr>
      </w:pPr>
      <w:r w:rsidRPr="00930935">
        <w:rPr>
          <w:rFonts w:eastAsia="方正兰亭黑简体"/>
        </w:rPr>
        <w:t xml:space="preserve">openGauss=# </w:t>
      </w:r>
      <w:r w:rsidRPr="0021145E">
        <w:rPr>
          <w:b/>
          <w:snapToGrid/>
          <w:color w:val="C7000B"/>
        </w:rPr>
        <w:t>CREATE USER dboper IDENTIFIED BY 'dboper@123';</w:t>
      </w:r>
    </w:p>
    <w:p w14:paraId="7BA8B2E1" w14:textId="77777777" w:rsidR="005B5FCA" w:rsidRPr="00930935" w:rsidRDefault="005B5FCA" w:rsidP="00D76ADD">
      <w:pPr>
        <w:pStyle w:val="afffff3"/>
        <w:rPr>
          <w:rFonts w:eastAsia="方正兰亭黑简体"/>
        </w:rPr>
      </w:pPr>
      <w:r w:rsidRPr="00930935">
        <w:rPr>
          <w:rFonts w:eastAsia="方正兰亭黑简体"/>
        </w:rPr>
        <w:t xml:space="preserve">CREATE ROLE </w:t>
      </w:r>
    </w:p>
    <w:p w14:paraId="11E35D86" w14:textId="77777777" w:rsidR="005B5FCA" w:rsidRPr="0021145E" w:rsidRDefault="005B5FCA" w:rsidP="00D76ADD">
      <w:pPr>
        <w:pStyle w:val="afffff3"/>
        <w:rPr>
          <w:b/>
          <w:snapToGrid/>
          <w:color w:val="C7000B"/>
        </w:rPr>
      </w:pPr>
      <w:r w:rsidRPr="00930935">
        <w:rPr>
          <w:rFonts w:eastAsia="方正兰亭黑简体"/>
        </w:rPr>
        <w:t xml:space="preserve">openGauss=# </w:t>
      </w:r>
      <w:r w:rsidRPr="0021145E">
        <w:rPr>
          <w:b/>
          <w:snapToGrid/>
          <w:color w:val="C7000B"/>
        </w:rPr>
        <w:t>alter user dboper sysadmin;</w:t>
      </w:r>
    </w:p>
    <w:p w14:paraId="5A8793DA" w14:textId="77777777" w:rsidR="005B5FCA" w:rsidRPr="00930935" w:rsidRDefault="005B5FCA" w:rsidP="00D76ADD">
      <w:pPr>
        <w:pStyle w:val="afffff3"/>
        <w:rPr>
          <w:rFonts w:eastAsia="方正兰亭黑简体"/>
        </w:rPr>
      </w:pPr>
      <w:r w:rsidRPr="00930935">
        <w:rPr>
          <w:rFonts w:eastAsia="方正兰亭黑简体"/>
        </w:rPr>
        <w:t>ALTER ROLE</w:t>
      </w:r>
    </w:p>
    <w:p w14:paraId="1E3FF88D" w14:textId="570B53C0" w:rsidR="005B5FCA" w:rsidRPr="00930935" w:rsidRDefault="005B5FCA" w:rsidP="005B5FCA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930935">
        <w:rPr>
          <w:rFonts w:cs="Huawei Sans"/>
        </w:rPr>
        <w:t>创建需要使用的数据库</w:t>
      </w:r>
      <w:r w:rsidR="00122E3F" w:rsidRPr="00930935">
        <w:rPr>
          <w:rFonts w:cs="Huawei Sans"/>
        </w:rPr>
        <w:t>oasys</w:t>
      </w:r>
      <w:r w:rsidR="006D7F96" w:rsidRPr="00930935">
        <w:rPr>
          <w:rFonts w:cs="Huawei Sans"/>
        </w:rPr>
        <w:t>，同时进行授权</w:t>
      </w:r>
      <w:r w:rsidRPr="00930935">
        <w:rPr>
          <w:rFonts w:cs="Huawei Sans"/>
        </w:rPr>
        <w:t>。</w:t>
      </w:r>
    </w:p>
    <w:p w14:paraId="172EF159" w14:textId="77777777" w:rsidR="005B5FCA" w:rsidRPr="0021145E" w:rsidRDefault="005B5FCA" w:rsidP="005B5FCA">
      <w:pPr>
        <w:pStyle w:val="2f2"/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</w:pPr>
      <w:r w:rsidRPr="00930935">
        <w:rPr>
          <w:rFonts w:cs="Huawei Sans"/>
        </w:rPr>
        <w:t>openGauss=#</w:t>
      </w:r>
      <w:r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 xml:space="preserve"> create database oasys with owner dboper;</w:t>
      </w:r>
    </w:p>
    <w:p w14:paraId="7EED98AD" w14:textId="77777777" w:rsidR="005B5FCA" w:rsidRPr="0021145E" w:rsidRDefault="005B5FCA" w:rsidP="005B5FCA">
      <w:pPr>
        <w:pStyle w:val="2f2"/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</w:pPr>
      <w:r w:rsidRPr="00930935">
        <w:rPr>
          <w:rFonts w:cs="Huawei Sans"/>
        </w:rPr>
        <w:t xml:space="preserve">openGauss=# </w:t>
      </w:r>
      <w:r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>grant all privileges to dboper;</w:t>
      </w:r>
    </w:p>
    <w:p w14:paraId="7C0731A2" w14:textId="50A48F73" w:rsidR="005B5FCA" w:rsidRPr="0021145E" w:rsidRDefault="005B5FCA" w:rsidP="005B5FCA">
      <w:pPr>
        <w:pStyle w:val="2f2"/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</w:pPr>
      <w:r w:rsidRPr="00930935">
        <w:rPr>
          <w:rFonts w:cs="Huawei Sans"/>
        </w:rPr>
        <w:t>openGauss=#</w:t>
      </w:r>
      <w:r w:rsidR="006D7F96" w:rsidRPr="00930935">
        <w:rPr>
          <w:rFonts w:cs="Huawei Sans"/>
        </w:rPr>
        <w:t xml:space="preserve"> </w:t>
      </w:r>
      <w:r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>\q</w:t>
      </w:r>
    </w:p>
    <w:p w14:paraId="54200CD0" w14:textId="3C92F29C" w:rsidR="006D7F96" w:rsidRPr="00930935" w:rsidRDefault="006D7F96" w:rsidP="006D7F96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930935">
        <w:rPr>
          <w:rFonts w:cs="Huawei Sans"/>
        </w:rPr>
        <w:t>登录新建的</w:t>
      </w:r>
      <w:r w:rsidRPr="00930935">
        <w:rPr>
          <w:rFonts w:cs="Huawei Sans"/>
        </w:rPr>
        <w:t>oasys</w:t>
      </w:r>
      <w:r w:rsidRPr="00930935">
        <w:rPr>
          <w:rFonts w:cs="Huawei Sans"/>
        </w:rPr>
        <w:t>数据库。</w:t>
      </w:r>
    </w:p>
    <w:p w14:paraId="3B081FBE" w14:textId="26072EEF" w:rsidR="005B5FCA" w:rsidRPr="0021145E" w:rsidRDefault="005B5FCA" w:rsidP="005B5FCA">
      <w:pPr>
        <w:pStyle w:val="2f2"/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</w:pPr>
      <w:r w:rsidRPr="00930935">
        <w:rPr>
          <w:rFonts w:cs="Huawei Sans"/>
        </w:rPr>
        <w:t>[</w:t>
      </w:r>
      <w:r w:rsidR="00274745" w:rsidRPr="00930935">
        <w:rPr>
          <w:rFonts w:cs="Huawei Sans"/>
        </w:rPr>
        <w:t>omm</w:t>
      </w:r>
      <w:r w:rsidRPr="00930935">
        <w:rPr>
          <w:rFonts w:cs="Huawei Sans"/>
        </w:rPr>
        <w:t>@</w:t>
      </w:r>
      <w:r w:rsidR="00274745" w:rsidRPr="00930935">
        <w:rPr>
          <w:rFonts w:cs="Huawei Sans"/>
        </w:rPr>
        <w:t xml:space="preserve">db1 </w:t>
      </w:r>
      <w:proofErr w:type="gramStart"/>
      <w:r w:rsidRPr="00930935">
        <w:rPr>
          <w:rFonts w:cs="Huawei Sans"/>
        </w:rPr>
        <w:t>~]$</w:t>
      </w:r>
      <w:proofErr w:type="gramEnd"/>
      <w:r w:rsidRPr="00930935">
        <w:rPr>
          <w:rFonts w:cs="Huawei Sans"/>
        </w:rPr>
        <w:t xml:space="preserve"> </w:t>
      </w:r>
      <w:r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 xml:space="preserve"> gsql -d oasys -p </w:t>
      </w:r>
      <w:r w:rsidR="006D7F96"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 xml:space="preserve">26000 </w:t>
      </w:r>
      <w:r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>-r</w:t>
      </w:r>
    </w:p>
    <w:p w14:paraId="1ECF4747" w14:textId="13A96CD0" w:rsidR="005B5FCA" w:rsidRPr="00930935" w:rsidRDefault="00441689" w:rsidP="00D76ADD">
      <w:pPr>
        <w:pStyle w:val="1e"/>
      </w:pPr>
      <w:r w:rsidRPr="00930935">
        <w:t>接着</w:t>
      </w:r>
      <w:r w:rsidR="00030C93" w:rsidRPr="00930935">
        <w:t>在</w:t>
      </w:r>
      <w:r w:rsidR="00030C93" w:rsidRPr="00930935">
        <w:t>oasys</w:t>
      </w:r>
      <w:r w:rsidR="00030C93" w:rsidRPr="00930935">
        <w:t>数据库中完成</w:t>
      </w:r>
      <w:r w:rsidRPr="00930935">
        <w:t>相关数据库对象创建</w:t>
      </w:r>
      <w:r w:rsidR="00D7153D" w:rsidRPr="00930935">
        <w:t>及数据初始化</w:t>
      </w:r>
      <w:r w:rsidRPr="00930935">
        <w:t>。</w:t>
      </w:r>
    </w:p>
    <w:p w14:paraId="52455B35" w14:textId="1A4AFA25" w:rsidR="00B74B54" w:rsidRPr="00930935" w:rsidRDefault="00B74B5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sz w:val="21"/>
        </w:rPr>
      </w:pPr>
      <w:r w:rsidRPr="00930935">
        <w:rPr>
          <w:rFonts w:ascii="Huawei Sans" w:eastAsia="方正兰亭黑简体" w:hAnsi="Huawei Sans" w:cs="Huawei Sans"/>
        </w:rPr>
        <w:br w:type="page"/>
      </w:r>
    </w:p>
    <w:p w14:paraId="0FF6C3D1" w14:textId="35B857F3" w:rsidR="00647A3C" w:rsidRPr="00930935" w:rsidRDefault="00E50604" w:rsidP="00346199">
      <w:pPr>
        <w:pStyle w:val="1"/>
        <w:rPr>
          <w:rFonts w:cs="Huawei Sans"/>
        </w:rPr>
      </w:pPr>
      <w:bookmarkStart w:id="41" w:name="_Toc180160327"/>
      <w:r w:rsidRPr="00930935">
        <w:rPr>
          <w:rFonts w:cs="Huawei Sans"/>
        </w:rPr>
        <w:lastRenderedPageBreak/>
        <w:t>数据库对象创建</w:t>
      </w:r>
      <w:bookmarkEnd w:id="41"/>
    </w:p>
    <w:p w14:paraId="4AE1EA1E" w14:textId="7B3E9BC8" w:rsidR="00C01DF2" w:rsidRPr="00930935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42" w:name="_Hlk124235162"/>
      <w:bookmarkStart w:id="43" w:name="_Toc20325156"/>
      <w:bookmarkStart w:id="44" w:name="_Toc22637971"/>
      <w:bookmarkStart w:id="45" w:name="_Toc180160328"/>
      <w:r w:rsidRPr="00930935">
        <w:rPr>
          <w:rFonts w:cs="Huawei Sans"/>
        </w:rPr>
        <w:t>College</w:t>
      </w:r>
      <w:r w:rsidR="00631DA0" w:rsidRPr="00930935">
        <w:rPr>
          <w:rFonts w:cs="Huawei Sans"/>
        </w:rPr>
        <w:t>学院</w:t>
      </w:r>
      <w:r w:rsidR="00CF3031" w:rsidRPr="00930935">
        <w:rPr>
          <w:rFonts w:cs="Huawei Sans"/>
        </w:rPr>
        <w:t>信息</w:t>
      </w:r>
      <w:r w:rsidRPr="00930935">
        <w:rPr>
          <w:rFonts w:cs="Huawei Sans"/>
        </w:rPr>
        <w:t>表</w:t>
      </w:r>
      <w:bookmarkEnd w:id="42"/>
      <w:r w:rsidR="00631DA0" w:rsidRPr="00930935">
        <w:rPr>
          <w:rFonts w:cs="Huawei Sans"/>
        </w:rPr>
        <w:t>创建</w:t>
      </w:r>
      <w:bookmarkEnd w:id="45"/>
    </w:p>
    <w:p w14:paraId="57DF593D" w14:textId="26A93EEB" w:rsidR="00C01DF2" w:rsidRPr="00930935" w:rsidRDefault="00C01DF2" w:rsidP="00C34715">
      <w:pPr>
        <w:pStyle w:val="30"/>
        <w:tabs>
          <w:tab w:val="num" w:pos="1010"/>
        </w:tabs>
        <w:rPr>
          <w:rFonts w:cs="Huawei Sans"/>
        </w:rPr>
      </w:pPr>
      <w:bookmarkStart w:id="46" w:name="_Hlk124243153"/>
      <w:r w:rsidRPr="00930935">
        <w:rPr>
          <w:rFonts w:cs="Huawei Sans"/>
        </w:rPr>
        <w:t>表删除</w:t>
      </w:r>
      <w:r w:rsidR="00C34715" w:rsidRPr="00930935">
        <w:rPr>
          <w:rFonts w:cs="Huawei Sans"/>
        </w:rPr>
        <w:t>。</w:t>
      </w:r>
    </w:p>
    <w:bookmarkEnd w:id="46"/>
    <w:p w14:paraId="2E6F58EB" w14:textId="77777777" w:rsidR="00C01DF2" w:rsidRPr="00930935" w:rsidRDefault="00C01DF2" w:rsidP="00C01DF2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DROP TABLE IF EXISTS </w:t>
      </w:r>
      <w:proofErr w:type="gramStart"/>
      <w:r w:rsidRPr="00930935">
        <w:rPr>
          <w:rFonts w:cs="Huawei Sans"/>
        </w:rPr>
        <w:t>public.college</w:t>
      </w:r>
      <w:proofErr w:type="gramEnd"/>
      <w:r w:rsidRPr="00930935">
        <w:rPr>
          <w:rFonts w:cs="Huawei Sans"/>
        </w:rPr>
        <w:t>;</w:t>
      </w:r>
    </w:p>
    <w:p w14:paraId="00B30E76" w14:textId="793EF8BC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创建</w:t>
      </w:r>
      <w:r w:rsidRPr="00930935">
        <w:rPr>
          <w:rFonts w:cs="Huawei Sans"/>
        </w:rPr>
        <w:t>college</w:t>
      </w:r>
      <w:r w:rsidR="00D8081B" w:rsidRPr="00930935">
        <w:rPr>
          <w:rFonts w:cs="Huawei Sans"/>
        </w:rPr>
        <w:t>学院信息</w:t>
      </w:r>
      <w:r w:rsidRPr="00930935">
        <w:rPr>
          <w:rFonts w:cs="Huawei Sans"/>
        </w:rPr>
        <w:t>表。</w:t>
      </w:r>
    </w:p>
    <w:p w14:paraId="76BCC9FC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CREATE TABLE </w:t>
      </w:r>
      <w:proofErr w:type="gramStart"/>
      <w:r w:rsidRPr="00930935">
        <w:rPr>
          <w:rFonts w:cs="Huawei Sans"/>
        </w:rPr>
        <w:t>public.college</w:t>
      </w:r>
      <w:proofErr w:type="gramEnd"/>
      <w:r w:rsidRPr="00930935">
        <w:rPr>
          <w:rFonts w:cs="Huawei Sans"/>
        </w:rPr>
        <w:t xml:space="preserve"> (</w:t>
      </w:r>
    </w:p>
    <w:p w14:paraId="439DB69E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PRIMARY KEY NOT NULL,</w:t>
      </w:r>
    </w:p>
    <w:p w14:paraId="14739ECC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name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64) NOT NULL,</w:t>
      </w:r>
    </w:p>
    <w:p w14:paraId="329FB1F5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teacherNum INTEGER NOT NULL,</w:t>
      </w:r>
    </w:p>
    <w:p w14:paraId="337AC02C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studentNum INTEGER NOT NULL,</w:t>
      </w:r>
    </w:p>
    <w:p w14:paraId="072B2C5C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state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1) NOT NULL,</w:t>
      </w:r>
    </w:p>
    <w:p w14:paraId="1E5166C4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createDate SMALLDATETIME NOT NULL,</w:t>
      </w:r>
    </w:p>
    <w:p w14:paraId="33E04086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updateDate SMALLDATETIME NOT NULL</w:t>
      </w:r>
    </w:p>
    <w:p w14:paraId="4D621F3E" w14:textId="3D182DEB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>) WITH (ORIENTATION = ROW);</w:t>
      </w:r>
    </w:p>
    <w:p w14:paraId="54685D7F" w14:textId="136B53D8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插入学院信息</w:t>
      </w:r>
      <w:r w:rsidR="004460B4" w:rsidRPr="00930935">
        <w:rPr>
          <w:rFonts w:cs="Huawei Sans"/>
        </w:rPr>
        <w:t>。</w:t>
      </w:r>
    </w:p>
    <w:p w14:paraId="11E31155" w14:textId="77777777" w:rsidR="00D8081B" w:rsidRPr="00930935" w:rsidRDefault="00D8081B" w:rsidP="00D8081B">
      <w:pPr>
        <w:pStyle w:val="2f2"/>
        <w:rPr>
          <w:rFonts w:cs="Huawei Sans"/>
        </w:rPr>
      </w:pPr>
      <w:bookmarkStart w:id="47" w:name="_Toc70254335"/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public.college</w:t>
      </w:r>
      <w:proofErr w:type="gramEnd"/>
      <w:r w:rsidRPr="00930935">
        <w:rPr>
          <w:rFonts w:cs="Huawei Sans"/>
        </w:rPr>
        <w:t xml:space="preserve"> VALUES ('1', '</w:t>
      </w:r>
      <w:r w:rsidRPr="00930935">
        <w:rPr>
          <w:rFonts w:cs="Huawei Sans"/>
        </w:rPr>
        <w:t>软件工程学院</w:t>
      </w:r>
      <w:r w:rsidRPr="00930935">
        <w:rPr>
          <w:rFonts w:cs="Huawei Sans"/>
        </w:rPr>
        <w:t>', 0, 0, '1', '2020-07-23 17:43:30', '2020-07-30 10:38:47');</w:t>
      </w:r>
    </w:p>
    <w:p w14:paraId="5813D656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public.college</w:t>
      </w:r>
      <w:proofErr w:type="gramEnd"/>
      <w:r w:rsidRPr="00930935">
        <w:rPr>
          <w:rFonts w:cs="Huawei Sans"/>
        </w:rPr>
        <w:t xml:space="preserve"> VALUES ('2', '</w:t>
      </w:r>
      <w:r w:rsidRPr="00930935">
        <w:rPr>
          <w:rFonts w:cs="Huawei Sans"/>
        </w:rPr>
        <w:t>计算机技术与科学学院</w:t>
      </w:r>
      <w:r w:rsidRPr="00930935">
        <w:rPr>
          <w:rFonts w:cs="Huawei Sans"/>
        </w:rPr>
        <w:t>', 11, 11, '0', '2020-07-23 17:44:00', '2020-10-12 15:12:24');</w:t>
      </w:r>
    </w:p>
    <w:p w14:paraId="76DD5D9D" w14:textId="13953E33" w:rsidR="00C01DF2" w:rsidRPr="00930935" w:rsidRDefault="00C01DF2" w:rsidP="00B662F7">
      <w:pPr>
        <w:pStyle w:val="2"/>
        <w:numPr>
          <w:ilvl w:val="1"/>
          <w:numId w:val="4"/>
        </w:numPr>
        <w:rPr>
          <w:rFonts w:cs="Huawei Sans"/>
          <w:lang w:eastAsia="zh-CN"/>
        </w:rPr>
      </w:pPr>
      <w:bookmarkStart w:id="48" w:name="_Toc125962226"/>
      <w:bookmarkStart w:id="49" w:name="_Toc180160329"/>
      <w:bookmarkEnd w:id="43"/>
      <w:bookmarkEnd w:id="44"/>
      <w:bookmarkEnd w:id="47"/>
      <w:r w:rsidRPr="00930935">
        <w:rPr>
          <w:rFonts w:cs="Huawei Sans"/>
        </w:rPr>
        <w:t>Course</w:t>
      </w:r>
      <w:r w:rsidR="00631DA0" w:rsidRPr="00930935">
        <w:rPr>
          <w:rFonts w:cs="Huawei Sans"/>
          <w:lang w:eastAsia="zh-CN"/>
        </w:rPr>
        <w:t>课程信息</w:t>
      </w:r>
      <w:r w:rsidRPr="00930935">
        <w:rPr>
          <w:rFonts w:cs="Huawei Sans"/>
        </w:rPr>
        <w:t>表</w:t>
      </w:r>
      <w:bookmarkEnd w:id="48"/>
      <w:r w:rsidR="00631DA0" w:rsidRPr="00930935">
        <w:rPr>
          <w:rFonts w:cs="Huawei Sans"/>
          <w:lang w:eastAsia="zh-CN"/>
        </w:rPr>
        <w:t>创建</w:t>
      </w:r>
      <w:bookmarkEnd w:id="49"/>
    </w:p>
    <w:p w14:paraId="255D49F2" w14:textId="177C47A2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表删除</w:t>
      </w:r>
      <w:r w:rsidR="004460B4" w:rsidRPr="00930935">
        <w:rPr>
          <w:rFonts w:cs="Huawei Sans"/>
        </w:rPr>
        <w:t>。</w:t>
      </w:r>
    </w:p>
    <w:p w14:paraId="06EA90C6" w14:textId="77777777" w:rsidR="00C01DF2" w:rsidRPr="00930935" w:rsidRDefault="00C01DF2" w:rsidP="00C01DF2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DROP TABLE IF EXISTS </w:t>
      </w:r>
      <w:proofErr w:type="gramStart"/>
      <w:r w:rsidRPr="00930935">
        <w:rPr>
          <w:rFonts w:cs="Huawei Sans"/>
        </w:rPr>
        <w:t>public.course</w:t>
      </w:r>
      <w:proofErr w:type="gramEnd"/>
      <w:r w:rsidRPr="00930935">
        <w:rPr>
          <w:rFonts w:cs="Huawei Sans"/>
        </w:rPr>
        <w:t>;</w:t>
      </w:r>
    </w:p>
    <w:p w14:paraId="6FC0B6D2" w14:textId="15D4D43E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创建</w:t>
      </w:r>
      <w:r w:rsidRPr="00930935">
        <w:rPr>
          <w:rStyle w:val="5a"/>
          <w:rFonts w:cs="Huawei Sans"/>
        </w:rPr>
        <w:t>Course</w:t>
      </w:r>
      <w:r w:rsidR="00D8081B" w:rsidRPr="00930935">
        <w:rPr>
          <w:rStyle w:val="5a"/>
          <w:rFonts w:cs="Huawei Sans"/>
        </w:rPr>
        <w:t>课程信息</w:t>
      </w:r>
      <w:r w:rsidRPr="00930935">
        <w:rPr>
          <w:rFonts w:cs="Huawei Sans"/>
        </w:rPr>
        <w:t>表</w:t>
      </w:r>
      <w:r w:rsidR="004460B4" w:rsidRPr="00930935">
        <w:rPr>
          <w:rFonts w:cs="Huawei Sans"/>
        </w:rPr>
        <w:t>。</w:t>
      </w:r>
    </w:p>
    <w:p w14:paraId="7436B84B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CREATE TABLE </w:t>
      </w:r>
      <w:proofErr w:type="gramStart"/>
      <w:r w:rsidRPr="00930935">
        <w:rPr>
          <w:rFonts w:cs="Huawei Sans"/>
        </w:rPr>
        <w:t>public.course</w:t>
      </w:r>
      <w:proofErr w:type="gramEnd"/>
      <w:r w:rsidRPr="00930935">
        <w:rPr>
          <w:rFonts w:cs="Huawei Sans"/>
        </w:rPr>
        <w:t xml:space="preserve">  (</w:t>
      </w:r>
    </w:p>
    <w:p w14:paraId="7248FAB2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PRIMARY KEY NOT NULL,</w:t>
      </w:r>
    </w:p>
    <w:p w14:paraId="74C67CC4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courseName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64) NOT NULL,</w:t>
      </w:r>
    </w:p>
    <w:p w14:paraId="7DAD6003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collegeId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NOT NULL,</w:t>
      </w:r>
    </w:p>
    <w:p w14:paraId="7F495A2F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teacherId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NOT NULL,</w:t>
      </w:r>
    </w:p>
    <w:p w14:paraId="3C15AA18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lastRenderedPageBreak/>
        <w:t xml:space="preserve">  classPlace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255) NOT NULL,</w:t>
      </w:r>
    </w:p>
    <w:p w14:paraId="262B3FA6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classDate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255) NOT NULL,</w:t>
      </w:r>
    </w:p>
    <w:p w14:paraId="6435907B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startDate SMALLDATETIME NOT NULL,</w:t>
      </w:r>
    </w:p>
    <w:p w14:paraId="75F49BF7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endDate SMALLDATETIME NOT NULL,</w:t>
      </w:r>
    </w:p>
    <w:p w14:paraId="44105867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credits </w:t>
      </w:r>
      <w:proofErr w:type="gramStart"/>
      <w:r w:rsidRPr="00930935">
        <w:rPr>
          <w:rFonts w:cs="Huawei Sans"/>
        </w:rPr>
        <w:t>DECIMAL(</w:t>
      </w:r>
      <w:proofErr w:type="gramEnd"/>
      <w:r w:rsidRPr="00930935">
        <w:rPr>
          <w:rFonts w:cs="Huawei Sans"/>
        </w:rPr>
        <w:t>5, 1) NOT NULL,</w:t>
      </w:r>
    </w:p>
    <w:p w14:paraId="421C430E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academicYear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20) NOT NULL,</w:t>
      </w:r>
    </w:p>
    <w:p w14:paraId="51454F8B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teachEndDate SMALLDATETIME NOT NULL,</w:t>
      </w:r>
    </w:p>
    <w:p w14:paraId="6B097111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optional INTEGER NOT NULL,</w:t>
      </w:r>
    </w:p>
    <w:p w14:paraId="644396C1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primaryAmount INTEGER NOT NULL,</w:t>
      </w:r>
    </w:p>
    <w:p w14:paraId="0FFB5471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selected INTEGER NOT NULL,</w:t>
      </w:r>
    </w:p>
    <w:p w14:paraId="37E31CDD" w14:textId="77777777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remark text NULL</w:t>
      </w:r>
    </w:p>
    <w:p w14:paraId="7FCEC77B" w14:textId="1ED70B66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</w:rPr>
        <w:t>) WITH (ORIENTATION = ROW);</w:t>
      </w:r>
    </w:p>
    <w:p w14:paraId="508639A9" w14:textId="20DEFF74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  <w:noProof/>
        </w:rPr>
        <w:t>插入课程数据</w:t>
      </w:r>
      <w:r w:rsidRPr="00930935">
        <w:rPr>
          <w:rFonts w:cs="Huawei Sans"/>
          <w:noProof/>
        </w:rPr>
        <w:t xml:space="preserve"> </w:t>
      </w:r>
      <w:r w:rsidR="004460B4" w:rsidRPr="00930935">
        <w:rPr>
          <w:rFonts w:cs="Huawei Sans"/>
          <w:noProof/>
        </w:rPr>
        <w:t>。</w:t>
      </w:r>
    </w:p>
    <w:p w14:paraId="2A501DE6" w14:textId="77777777" w:rsidR="00D8081B" w:rsidRPr="00930935" w:rsidRDefault="00D8081B" w:rsidP="00D8081B">
      <w:pPr>
        <w:pStyle w:val="2f2"/>
        <w:rPr>
          <w:rFonts w:cs="Huawei Sans"/>
          <w:lang w:eastAsia="zh-CN"/>
        </w:rPr>
      </w:pPr>
      <w:r w:rsidRPr="00930935">
        <w:rPr>
          <w:rFonts w:cs="Huawei Sans"/>
        </w:rPr>
        <w:t>INSERT INTO public.course VALUES ('1', '</w:t>
      </w:r>
      <w:r w:rsidRPr="00930935">
        <w:rPr>
          <w:rFonts w:cs="Huawei Sans"/>
        </w:rPr>
        <w:t>计算机网络基础</w:t>
      </w:r>
      <w:r w:rsidRPr="00930935">
        <w:rPr>
          <w:rFonts w:cs="Huawei Sans"/>
        </w:rPr>
        <w:t>', '1', '1', '6</w:t>
      </w:r>
      <w:r w:rsidRPr="00930935">
        <w:rPr>
          <w:rFonts w:cs="Huawei Sans"/>
        </w:rPr>
        <w:t>号主教学楼</w:t>
      </w:r>
      <w:r w:rsidRPr="00930935">
        <w:rPr>
          <w:rFonts w:cs="Huawei Sans"/>
        </w:rPr>
        <w:t xml:space="preserve"> 202&lt;br/&gt;\r\n6</w:t>
      </w:r>
      <w:r w:rsidRPr="00930935">
        <w:rPr>
          <w:rFonts w:cs="Huawei Sans"/>
        </w:rPr>
        <w:t>号主教学楼</w:t>
      </w:r>
      <w:r w:rsidRPr="00930935">
        <w:rPr>
          <w:rFonts w:cs="Huawei Sans"/>
        </w:rPr>
        <w:t xml:space="preserve"> 202', '</w:t>
      </w:r>
      <w:r w:rsidRPr="00930935">
        <w:rPr>
          <w:rFonts w:cs="Huawei Sans"/>
        </w:rPr>
        <w:t>星期三</w:t>
      </w:r>
      <w:r w:rsidRPr="00930935">
        <w:rPr>
          <w:rFonts w:cs="Huawei Sans"/>
        </w:rPr>
        <w:t xml:space="preserve"> </w:t>
      </w:r>
      <w:r w:rsidRPr="00930935">
        <w:rPr>
          <w:rFonts w:cs="Huawei Sans"/>
        </w:rPr>
        <w:t>下午第二节课</w:t>
      </w:r>
      <w:r w:rsidRPr="00930935">
        <w:rPr>
          <w:rFonts w:cs="Huawei Sans"/>
        </w:rPr>
        <w:t xml:space="preserve"> 8-11</w:t>
      </w:r>
      <w:r w:rsidRPr="00930935">
        <w:rPr>
          <w:rFonts w:cs="Huawei Sans"/>
        </w:rPr>
        <w:t>周</w:t>
      </w:r>
      <w:r w:rsidRPr="00930935">
        <w:rPr>
          <w:rFonts w:cs="Huawei Sans"/>
        </w:rPr>
        <w:t>&lt;br&gt;</w:t>
      </w:r>
      <w:r w:rsidRPr="00930935">
        <w:rPr>
          <w:rFonts w:cs="Huawei Sans"/>
        </w:rPr>
        <w:t>星期三</w:t>
      </w:r>
      <w:r w:rsidRPr="00930935">
        <w:rPr>
          <w:rFonts w:cs="Huawei Sans"/>
        </w:rPr>
        <w:t xml:space="preserve"> </w:t>
      </w:r>
      <w:r w:rsidRPr="00930935">
        <w:rPr>
          <w:rFonts w:cs="Huawei Sans"/>
        </w:rPr>
        <w:t>下午第二节课</w:t>
      </w:r>
      <w:r w:rsidRPr="00930935">
        <w:rPr>
          <w:rFonts w:cs="Huawei Sans"/>
        </w:rPr>
        <w:t xml:space="preserve"> 13-14</w:t>
      </w:r>
      <w:r w:rsidRPr="00930935">
        <w:rPr>
          <w:rFonts w:cs="Huawei Sans"/>
        </w:rPr>
        <w:t>周</w:t>
      </w:r>
      <w:r w:rsidRPr="00930935">
        <w:rPr>
          <w:rFonts w:cs="Huawei Sans"/>
        </w:rPr>
        <w:t>', '2020-08-03 17:44:59', '2020-08-03 17:45:02', 5.0, '2020</w:t>
      </w:r>
      <w:r w:rsidRPr="00930935">
        <w:rPr>
          <w:rFonts w:cs="Huawei Sans"/>
        </w:rPr>
        <w:t>上半学年</w:t>
      </w:r>
      <w:r w:rsidRPr="00930935">
        <w:rPr>
          <w:rFonts w:cs="Huawei Sans"/>
        </w:rPr>
        <w:t>', '2020-08-08 17:44:52', 1, 1, 1, '1</w:t>
      </w:r>
      <w:r w:rsidRPr="00930935">
        <w:rPr>
          <w:rFonts w:cs="Huawei Sans"/>
        </w:rPr>
        <w:t>、页面上方的【选课中心】，然后点击左侧的【推荐选课】，就进入到推荐选课界面。</w:t>
      </w:r>
      <w:r w:rsidRPr="00930935">
        <w:rPr>
          <w:rFonts w:cs="Huawei Sans"/>
          <w:lang w:eastAsia="zh-CN"/>
        </w:rPr>
        <w:t>在【推荐选课】中，学生可以查看自己方案内并且推荐自己（所在行政班）上课的除《体育</w:t>
      </w:r>
      <w:r w:rsidRPr="00930935">
        <w:rPr>
          <w:rFonts w:ascii="微软雅黑" w:eastAsia="微软雅黑" w:hAnsi="微软雅黑" w:cs="微软雅黑" w:hint="eastAsia"/>
          <w:lang w:eastAsia="zh-CN"/>
        </w:rPr>
        <w:t>Ⅱ</w:t>
      </w:r>
      <w:r w:rsidRPr="00930935">
        <w:rPr>
          <w:rFonts w:cs="Huawei Sans"/>
          <w:lang w:eastAsia="zh-CN"/>
        </w:rPr>
        <w:t>-</w:t>
      </w:r>
      <w:r w:rsidRPr="00930935">
        <w:rPr>
          <w:rFonts w:ascii="微软雅黑" w:eastAsia="微软雅黑" w:hAnsi="微软雅黑" w:cs="微软雅黑" w:hint="eastAsia"/>
          <w:lang w:eastAsia="zh-CN"/>
        </w:rPr>
        <w:t>Ⅳ</w:t>
      </w:r>
      <w:r w:rsidRPr="00930935">
        <w:rPr>
          <w:rFonts w:cs="Huawei Sans"/>
          <w:lang w:eastAsia="zh-CN"/>
        </w:rPr>
        <w:t>》外所有开设的课程。一般都需要修读。</w:t>
      </w:r>
      <w:r w:rsidRPr="00930935">
        <w:rPr>
          <w:rFonts w:cs="Huawei Sans"/>
          <w:lang w:eastAsia="zh-CN"/>
        </w:rPr>
        <w:t>&lt;br/&gt;\r\n2</w:t>
      </w:r>
      <w:r w:rsidRPr="00930935">
        <w:rPr>
          <w:rFonts w:cs="Huawei Sans"/>
          <w:lang w:eastAsia="zh-CN"/>
        </w:rPr>
        <w:t>、选择【选课志愿】，然后点击【选课】按钮，若上课时间不冲突并且有剩余容量时，则选课成功。</w:t>
      </w:r>
      <w:r w:rsidRPr="00930935">
        <w:rPr>
          <w:rFonts w:cs="Huawei Sans"/>
          <w:lang w:eastAsia="zh-CN"/>
        </w:rPr>
        <w:t>&lt;br/&gt; 3</w:t>
      </w:r>
      <w:r w:rsidRPr="00930935">
        <w:rPr>
          <w:rFonts w:cs="Huawei Sans"/>
          <w:lang w:eastAsia="zh-CN"/>
        </w:rPr>
        <w:t>、在【方案内课程选课】中，学生可以选择本专业其他学期的课程【原则上不建议选择】，操作同【推荐选课】（第三、四阶段开放）。</w:t>
      </w:r>
      <w:r w:rsidRPr="00930935">
        <w:rPr>
          <w:rFonts w:cs="Huawei Sans"/>
          <w:lang w:eastAsia="zh-CN"/>
        </w:rPr>
        <w:t>&lt;br/&gt; 4</w:t>
      </w:r>
      <w:r w:rsidRPr="00930935">
        <w:rPr>
          <w:rFonts w:cs="Huawei Sans"/>
          <w:lang w:eastAsia="zh-CN"/>
        </w:rPr>
        <w:t>、在【方案外课程选课】中，学生可以根据自身的特点和兴趣，选择其他专业的专业课程，以扩充自己的知识面，操作同【推荐选课】（第三、四阶段开放）。</w:t>
      </w:r>
      <w:r w:rsidRPr="00930935">
        <w:rPr>
          <w:rFonts w:cs="Huawei Sans"/>
          <w:lang w:eastAsia="zh-CN"/>
        </w:rPr>
        <w:t>');</w:t>
      </w:r>
    </w:p>
    <w:p w14:paraId="5E97DCCA" w14:textId="77777777" w:rsidR="00D8081B" w:rsidRPr="00930935" w:rsidRDefault="00D8081B" w:rsidP="00D8081B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public.course VALUES ('2', '</w:t>
      </w:r>
      <w:r w:rsidRPr="00930935">
        <w:rPr>
          <w:rFonts w:cs="Huawei Sans"/>
          <w:lang w:eastAsia="zh-CN"/>
        </w:rPr>
        <w:t>计算机网络基础</w:t>
      </w:r>
      <w:r w:rsidRPr="00930935">
        <w:rPr>
          <w:rFonts w:cs="Huawei Sans"/>
          <w:lang w:eastAsia="zh-CN"/>
        </w:rPr>
        <w:t>2', '1', '1', '6</w:t>
      </w:r>
      <w:r w:rsidRPr="00930935">
        <w:rPr>
          <w:rFonts w:cs="Huawei Sans"/>
          <w:lang w:eastAsia="zh-CN"/>
        </w:rPr>
        <w:t>号主教学楼</w:t>
      </w:r>
      <w:r w:rsidRPr="00930935">
        <w:rPr>
          <w:rFonts w:cs="Huawei Sans"/>
          <w:lang w:eastAsia="zh-CN"/>
        </w:rPr>
        <w:t xml:space="preserve"> 202&lt;br/&gt;\r\n6</w:t>
      </w:r>
      <w:r w:rsidRPr="00930935">
        <w:rPr>
          <w:rFonts w:cs="Huawei Sans"/>
          <w:lang w:eastAsia="zh-CN"/>
        </w:rPr>
        <w:t>号主教学楼</w:t>
      </w:r>
      <w:r w:rsidRPr="00930935">
        <w:rPr>
          <w:rFonts w:cs="Huawei Sans"/>
          <w:lang w:eastAsia="zh-CN"/>
        </w:rPr>
        <w:t xml:space="preserve"> 202', '</w:t>
      </w:r>
      <w:r w:rsidRPr="00930935">
        <w:rPr>
          <w:rFonts w:cs="Huawei Sans"/>
          <w:lang w:eastAsia="zh-CN"/>
        </w:rPr>
        <w:t>星期三</w:t>
      </w:r>
      <w:r w:rsidRPr="00930935">
        <w:rPr>
          <w:rFonts w:cs="Huawei Sans"/>
          <w:lang w:eastAsia="zh-CN"/>
        </w:rPr>
        <w:t xml:space="preserve"> </w:t>
      </w:r>
      <w:r w:rsidRPr="00930935">
        <w:rPr>
          <w:rFonts w:cs="Huawei Sans"/>
          <w:lang w:eastAsia="zh-CN"/>
        </w:rPr>
        <w:t>下午第二节课</w:t>
      </w:r>
      <w:r w:rsidRPr="00930935">
        <w:rPr>
          <w:rFonts w:cs="Huawei Sans"/>
          <w:lang w:eastAsia="zh-CN"/>
        </w:rPr>
        <w:t xml:space="preserve"> 8-11</w:t>
      </w:r>
      <w:r w:rsidRPr="00930935">
        <w:rPr>
          <w:rFonts w:cs="Huawei Sans"/>
          <w:lang w:eastAsia="zh-CN"/>
        </w:rPr>
        <w:t>周</w:t>
      </w:r>
      <w:r w:rsidRPr="00930935">
        <w:rPr>
          <w:rFonts w:cs="Huawei Sans"/>
          <w:lang w:eastAsia="zh-CN"/>
        </w:rPr>
        <w:t>&lt;br&gt;</w:t>
      </w:r>
      <w:r w:rsidRPr="00930935">
        <w:rPr>
          <w:rFonts w:cs="Huawei Sans"/>
          <w:lang w:eastAsia="zh-CN"/>
        </w:rPr>
        <w:t>星期三</w:t>
      </w:r>
      <w:r w:rsidRPr="00930935">
        <w:rPr>
          <w:rFonts w:cs="Huawei Sans"/>
          <w:lang w:eastAsia="zh-CN"/>
        </w:rPr>
        <w:t xml:space="preserve"> </w:t>
      </w:r>
      <w:r w:rsidRPr="00930935">
        <w:rPr>
          <w:rFonts w:cs="Huawei Sans"/>
          <w:lang w:eastAsia="zh-CN"/>
        </w:rPr>
        <w:t>下午第二节课</w:t>
      </w:r>
      <w:r w:rsidRPr="00930935">
        <w:rPr>
          <w:rFonts w:cs="Huawei Sans"/>
          <w:lang w:eastAsia="zh-CN"/>
        </w:rPr>
        <w:t xml:space="preserve"> 13-14</w:t>
      </w:r>
      <w:r w:rsidRPr="00930935">
        <w:rPr>
          <w:rFonts w:cs="Huawei Sans"/>
          <w:lang w:eastAsia="zh-CN"/>
        </w:rPr>
        <w:t>周</w:t>
      </w:r>
      <w:r w:rsidRPr="00930935">
        <w:rPr>
          <w:rFonts w:cs="Huawei Sans"/>
          <w:lang w:eastAsia="zh-CN"/>
        </w:rPr>
        <w:t>', '2020-08-03 17:45:26', '2020-08-03 17:45:29', 5.0, '2020</w:t>
      </w:r>
      <w:r w:rsidRPr="00930935">
        <w:rPr>
          <w:rFonts w:cs="Huawei Sans"/>
          <w:lang w:eastAsia="zh-CN"/>
        </w:rPr>
        <w:t>上半学年</w:t>
      </w:r>
      <w:r w:rsidRPr="00930935">
        <w:rPr>
          <w:rFonts w:cs="Huawei Sans"/>
          <w:lang w:eastAsia="zh-CN"/>
        </w:rPr>
        <w:t>', '2020-08-03 17:45:31', 32, 1, 12, '1</w:t>
      </w:r>
      <w:r w:rsidRPr="00930935">
        <w:rPr>
          <w:rFonts w:cs="Huawei Sans"/>
          <w:lang w:eastAsia="zh-CN"/>
        </w:rPr>
        <w:t>、页面上方的【选课中心】，然后点击左侧的【推荐选课】，就进入到推荐选课界面。在【推荐选课】中，学生可以查看自己方案内并且推荐自己（所在行政班）上课的除《体育</w:t>
      </w:r>
      <w:r w:rsidRPr="00930935">
        <w:rPr>
          <w:rFonts w:ascii="微软雅黑" w:eastAsia="微软雅黑" w:hAnsi="微软雅黑" w:cs="微软雅黑" w:hint="eastAsia"/>
          <w:lang w:eastAsia="zh-CN"/>
        </w:rPr>
        <w:t>Ⅱ</w:t>
      </w:r>
      <w:r w:rsidRPr="00930935">
        <w:rPr>
          <w:rFonts w:cs="Huawei Sans"/>
          <w:lang w:eastAsia="zh-CN"/>
        </w:rPr>
        <w:t>-</w:t>
      </w:r>
      <w:r w:rsidRPr="00930935">
        <w:rPr>
          <w:rFonts w:ascii="微软雅黑" w:eastAsia="微软雅黑" w:hAnsi="微软雅黑" w:cs="微软雅黑" w:hint="eastAsia"/>
          <w:lang w:eastAsia="zh-CN"/>
        </w:rPr>
        <w:t>Ⅳ</w:t>
      </w:r>
      <w:r w:rsidRPr="00930935">
        <w:rPr>
          <w:rFonts w:cs="Huawei Sans"/>
          <w:lang w:eastAsia="zh-CN"/>
        </w:rPr>
        <w:t>》外所有开设的课程。一般都需要修读。</w:t>
      </w:r>
      <w:r w:rsidRPr="00930935">
        <w:rPr>
          <w:rFonts w:cs="Huawei Sans"/>
          <w:lang w:eastAsia="zh-CN"/>
        </w:rPr>
        <w:t>&lt;br/&gt; 2</w:t>
      </w:r>
      <w:r w:rsidRPr="00930935">
        <w:rPr>
          <w:rFonts w:cs="Huawei Sans"/>
          <w:lang w:eastAsia="zh-CN"/>
        </w:rPr>
        <w:t>、选择【选课志愿】，然后点击【选课】按钮，若上课时间不冲突并且有剩余容量时，则选课成功。</w:t>
      </w:r>
      <w:r w:rsidRPr="00930935">
        <w:rPr>
          <w:rFonts w:cs="Huawei Sans"/>
          <w:lang w:eastAsia="zh-CN"/>
        </w:rPr>
        <w:t>&lt;br/&gt; 3</w:t>
      </w:r>
      <w:r w:rsidRPr="00930935">
        <w:rPr>
          <w:rFonts w:cs="Huawei Sans"/>
          <w:lang w:eastAsia="zh-CN"/>
        </w:rPr>
        <w:t>、在【方案内课程选课】中，学生可以选择本专业其他学期的课程【原则上不建议选择】，操作同【推荐选课】（第三、四阶段开放）。</w:t>
      </w:r>
      <w:r w:rsidRPr="00930935">
        <w:rPr>
          <w:rFonts w:cs="Huawei Sans"/>
          <w:lang w:eastAsia="zh-CN"/>
        </w:rPr>
        <w:t>&lt;br/&gt; 4</w:t>
      </w:r>
      <w:r w:rsidRPr="00930935">
        <w:rPr>
          <w:rFonts w:cs="Huawei Sans"/>
          <w:lang w:eastAsia="zh-CN"/>
        </w:rPr>
        <w:t>、在【方案外课程选课】中，学生可以根据自身的特点和兴趣，选择其他专业的专业课程，以扩充自己的知识面，操作同【推荐选课】（第三、四阶段开放）。</w:t>
      </w:r>
      <w:r w:rsidRPr="00930935">
        <w:rPr>
          <w:rFonts w:cs="Huawei Sans"/>
          <w:lang w:eastAsia="zh-CN"/>
        </w:rPr>
        <w:t>');</w:t>
      </w:r>
    </w:p>
    <w:p w14:paraId="02FE223B" w14:textId="77777777" w:rsidR="00D8081B" w:rsidRPr="00930935" w:rsidRDefault="00D8081B" w:rsidP="00D8081B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public.course VALUES ('7508a2b591ae4499b3f8d17bc1d6e92a', '</w:t>
      </w:r>
      <w:r w:rsidRPr="00930935">
        <w:rPr>
          <w:rFonts w:cs="Huawei Sans"/>
          <w:lang w:eastAsia="zh-CN"/>
        </w:rPr>
        <w:t>计算机网络基础</w:t>
      </w:r>
      <w:r w:rsidRPr="00930935">
        <w:rPr>
          <w:rFonts w:cs="Huawei Sans"/>
          <w:lang w:eastAsia="zh-CN"/>
        </w:rPr>
        <w:t>3', '2', '1', '6</w:t>
      </w:r>
      <w:r w:rsidRPr="00930935">
        <w:rPr>
          <w:rFonts w:cs="Huawei Sans"/>
          <w:lang w:eastAsia="zh-CN"/>
        </w:rPr>
        <w:t>号主教学楼</w:t>
      </w:r>
      <w:r w:rsidRPr="00930935">
        <w:rPr>
          <w:rFonts w:cs="Huawei Sans"/>
          <w:lang w:eastAsia="zh-CN"/>
        </w:rPr>
        <w:t xml:space="preserve"> 202&lt;br/&gt;\r\n6</w:t>
      </w:r>
      <w:r w:rsidRPr="00930935">
        <w:rPr>
          <w:rFonts w:cs="Huawei Sans"/>
          <w:lang w:eastAsia="zh-CN"/>
        </w:rPr>
        <w:t>号主教学楼</w:t>
      </w:r>
      <w:r w:rsidRPr="00930935">
        <w:rPr>
          <w:rFonts w:cs="Huawei Sans"/>
          <w:lang w:eastAsia="zh-CN"/>
        </w:rPr>
        <w:t xml:space="preserve"> 202', '</w:t>
      </w:r>
      <w:r w:rsidRPr="00930935">
        <w:rPr>
          <w:rFonts w:cs="Huawei Sans"/>
          <w:lang w:eastAsia="zh-CN"/>
        </w:rPr>
        <w:t>星期三</w:t>
      </w:r>
      <w:r w:rsidRPr="00930935">
        <w:rPr>
          <w:rFonts w:cs="Huawei Sans"/>
          <w:lang w:eastAsia="zh-CN"/>
        </w:rPr>
        <w:t xml:space="preserve"> </w:t>
      </w:r>
      <w:r w:rsidRPr="00930935">
        <w:rPr>
          <w:rFonts w:cs="Huawei Sans"/>
          <w:lang w:eastAsia="zh-CN"/>
        </w:rPr>
        <w:t>下午第二节课</w:t>
      </w:r>
      <w:r w:rsidRPr="00930935">
        <w:rPr>
          <w:rFonts w:cs="Huawei Sans"/>
          <w:lang w:eastAsia="zh-CN"/>
        </w:rPr>
        <w:t xml:space="preserve"> 8-11</w:t>
      </w:r>
      <w:r w:rsidRPr="00930935">
        <w:rPr>
          <w:rFonts w:cs="Huawei Sans"/>
          <w:lang w:eastAsia="zh-CN"/>
        </w:rPr>
        <w:t>周</w:t>
      </w:r>
      <w:r w:rsidRPr="00930935">
        <w:rPr>
          <w:rFonts w:cs="Huawei Sans"/>
          <w:lang w:eastAsia="zh-CN"/>
        </w:rPr>
        <w:t>&lt;br&gt;</w:t>
      </w:r>
      <w:r w:rsidRPr="00930935">
        <w:rPr>
          <w:rFonts w:cs="Huawei Sans"/>
          <w:lang w:eastAsia="zh-CN"/>
        </w:rPr>
        <w:t>星期三</w:t>
      </w:r>
      <w:r w:rsidRPr="00930935">
        <w:rPr>
          <w:rFonts w:cs="Huawei Sans"/>
          <w:lang w:eastAsia="zh-CN"/>
        </w:rPr>
        <w:t xml:space="preserve"> </w:t>
      </w:r>
      <w:r w:rsidRPr="00930935">
        <w:rPr>
          <w:rFonts w:cs="Huawei Sans"/>
          <w:lang w:eastAsia="zh-CN"/>
        </w:rPr>
        <w:t>下午第二节课</w:t>
      </w:r>
      <w:r w:rsidRPr="00930935">
        <w:rPr>
          <w:rFonts w:cs="Huawei Sans"/>
          <w:lang w:eastAsia="zh-CN"/>
        </w:rPr>
        <w:t xml:space="preserve"> 13-14</w:t>
      </w:r>
      <w:r w:rsidRPr="00930935">
        <w:rPr>
          <w:rFonts w:cs="Huawei Sans"/>
          <w:lang w:eastAsia="zh-CN"/>
        </w:rPr>
        <w:t>周</w:t>
      </w:r>
      <w:r w:rsidRPr="00930935">
        <w:rPr>
          <w:rFonts w:cs="Huawei Sans"/>
          <w:lang w:eastAsia="zh-CN"/>
        </w:rPr>
        <w:t>', '2020-08-03 00:00:00', '2020-08-03 00:00:00', 4.0, '2020</w:t>
      </w:r>
      <w:r w:rsidRPr="00930935">
        <w:rPr>
          <w:rFonts w:cs="Huawei Sans"/>
          <w:lang w:eastAsia="zh-CN"/>
        </w:rPr>
        <w:t>上半学年</w:t>
      </w:r>
      <w:r w:rsidRPr="00930935">
        <w:rPr>
          <w:rFonts w:cs="Huawei Sans"/>
          <w:lang w:eastAsia="zh-CN"/>
        </w:rPr>
        <w:t>', '2020-08-03 00:00:00', 68, 0, 0, '1</w:t>
      </w:r>
      <w:r w:rsidRPr="00930935">
        <w:rPr>
          <w:rFonts w:cs="Huawei Sans"/>
          <w:lang w:eastAsia="zh-CN"/>
        </w:rPr>
        <w:t>、页面上方的【选课中心】，然后点击左侧的【推荐选课】，就进入到推荐选课界面。在【推荐选课】中，学生可以查看自己方案内并且推荐自己（所在行政班）上课的除《体育</w:t>
      </w:r>
      <w:r w:rsidRPr="00930935">
        <w:rPr>
          <w:rFonts w:ascii="微软雅黑" w:eastAsia="微软雅黑" w:hAnsi="微软雅黑" w:cs="微软雅黑" w:hint="eastAsia"/>
          <w:lang w:eastAsia="zh-CN"/>
        </w:rPr>
        <w:t>Ⅱ</w:t>
      </w:r>
      <w:r w:rsidRPr="00930935">
        <w:rPr>
          <w:rFonts w:cs="Huawei Sans"/>
          <w:lang w:eastAsia="zh-CN"/>
        </w:rPr>
        <w:t>-</w:t>
      </w:r>
      <w:r w:rsidRPr="00930935">
        <w:rPr>
          <w:rFonts w:ascii="微软雅黑" w:eastAsia="微软雅黑" w:hAnsi="微软雅黑" w:cs="微软雅黑" w:hint="eastAsia"/>
          <w:lang w:eastAsia="zh-CN"/>
        </w:rPr>
        <w:t>Ⅳ</w:t>
      </w:r>
      <w:r w:rsidRPr="00930935">
        <w:rPr>
          <w:rFonts w:cs="Huawei Sans"/>
          <w:lang w:eastAsia="zh-CN"/>
        </w:rPr>
        <w:t>》外所有开设的课程。一般都需要修读。</w:t>
      </w:r>
      <w:r w:rsidRPr="00930935">
        <w:rPr>
          <w:rFonts w:cs="Huawei Sans"/>
          <w:lang w:eastAsia="zh-CN"/>
        </w:rPr>
        <w:t>&lt;br/&gt; 2</w:t>
      </w:r>
      <w:r w:rsidRPr="00930935">
        <w:rPr>
          <w:rFonts w:cs="Huawei Sans"/>
          <w:lang w:eastAsia="zh-CN"/>
        </w:rPr>
        <w:t>、选择【选课志愿】，然后点击【选课】按钮，若上课时间不冲突并且有剩余容量时，则选课成功。</w:t>
      </w:r>
      <w:r w:rsidRPr="00930935">
        <w:rPr>
          <w:rFonts w:cs="Huawei Sans"/>
          <w:lang w:eastAsia="zh-CN"/>
        </w:rPr>
        <w:t>&lt;br/&gt; 3</w:t>
      </w:r>
      <w:r w:rsidRPr="00930935">
        <w:rPr>
          <w:rFonts w:cs="Huawei Sans"/>
          <w:lang w:eastAsia="zh-CN"/>
        </w:rPr>
        <w:t>、在【方案内课程选课】中，学生可以选择本专业其他学期的课程【原则上不建议选择】，操作同【推荐选课】（第三、四阶段开放）。</w:t>
      </w:r>
      <w:r w:rsidRPr="00930935">
        <w:rPr>
          <w:rFonts w:cs="Huawei Sans"/>
          <w:lang w:eastAsia="zh-CN"/>
        </w:rPr>
        <w:t>&lt;br/&gt; 4</w:t>
      </w:r>
      <w:r w:rsidRPr="00930935">
        <w:rPr>
          <w:rFonts w:cs="Huawei Sans"/>
          <w:lang w:eastAsia="zh-CN"/>
        </w:rPr>
        <w:t>、在【方案外课程选课】中，学生可以根据自身的特点和兴趣，选择其他专业的专业课程，以扩充自己的知识面，操作同【推荐选课】（第三、四阶段开放）。</w:t>
      </w:r>
      <w:r w:rsidRPr="00930935">
        <w:rPr>
          <w:rFonts w:cs="Huawei Sans"/>
          <w:lang w:eastAsia="zh-CN"/>
        </w:rPr>
        <w:t>');</w:t>
      </w:r>
    </w:p>
    <w:p w14:paraId="6A73D3AC" w14:textId="77777777" w:rsidR="00D8081B" w:rsidRPr="00930935" w:rsidRDefault="00D8081B" w:rsidP="00D8081B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public.course VALUES ('8beb093dd8b749e199ff18da3ae2fe20', '</w:t>
      </w:r>
      <w:r w:rsidRPr="00930935">
        <w:rPr>
          <w:rFonts w:cs="Huawei Sans"/>
          <w:lang w:eastAsia="zh-CN"/>
        </w:rPr>
        <w:t>计算机网络基础</w:t>
      </w:r>
      <w:r w:rsidRPr="00930935">
        <w:rPr>
          <w:rFonts w:cs="Huawei Sans"/>
          <w:lang w:eastAsia="zh-CN"/>
        </w:rPr>
        <w:t>4', '2', '1', '6</w:t>
      </w:r>
      <w:r w:rsidRPr="00930935">
        <w:rPr>
          <w:rFonts w:cs="Huawei Sans"/>
          <w:lang w:eastAsia="zh-CN"/>
        </w:rPr>
        <w:t>号主教学楼</w:t>
      </w:r>
      <w:r w:rsidRPr="00930935">
        <w:rPr>
          <w:rFonts w:cs="Huawei Sans"/>
          <w:lang w:eastAsia="zh-CN"/>
        </w:rPr>
        <w:t xml:space="preserve"> 202&lt;br/&gt;\r\n6</w:t>
      </w:r>
      <w:r w:rsidRPr="00930935">
        <w:rPr>
          <w:rFonts w:cs="Huawei Sans"/>
          <w:lang w:eastAsia="zh-CN"/>
        </w:rPr>
        <w:t>号主教学楼</w:t>
      </w:r>
      <w:r w:rsidRPr="00930935">
        <w:rPr>
          <w:rFonts w:cs="Huawei Sans"/>
          <w:lang w:eastAsia="zh-CN"/>
        </w:rPr>
        <w:t xml:space="preserve"> 202', '</w:t>
      </w:r>
      <w:r w:rsidRPr="00930935">
        <w:rPr>
          <w:rFonts w:cs="Huawei Sans"/>
          <w:lang w:eastAsia="zh-CN"/>
        </w:rPr>
        <w:t>星期三</w:t>
      </w:r>
      <w:r w:rsidRPr="00930935">
        <w:rPr>
          <w:rFonts w:cs="Huawei Sans"/>
          <w:lang w:eastAsia="zh-CN"/>
        </w:rPr>
        <w:t xml:space="preserve"> </w:t>
      </w:r>
      <w:r w:rsidRPr="00930935">
        <w:rPr>
          <w:rFonts w:cs="Huawei Sans"/>
          <w:lang w:eastAsia="zh-CN"/>
        </w:rPr>
        <w:t>下午第二节课</w:t>
      </w:r>
      <w:r w:rsidRPr="00930935">
        <w:rPr>
          <w:rFonts w:cs="Huawei Sans"/>
          <w:lang w:eastAsia="zh-CN"/>
        </w:rPr>
        <w:t xml:space="preserve"> 8-11</w:t>
      </w:r>
      <w:r w:rsidRPr="00930935">
        <w:rPr>
          <w:rFonts w:cs="Huawei Sans"/>
          <w:lang w:eastAsia="zh-CN"/>
        </w:rPr>
        <w:t>周</w:t>
      </w:r>
      <w:r w:rsidRPr="00930935">
        <w:rPr>
          <w:rFonts w:cs="Huawei Sans"/>
          <w:lang w:eastAsia="zh-CN"/>
        </w:rPr>
        <w:t>&lt;br&gt;</w:t>
      </w:r>
      <w:r w:rsidRPr="00930935">
        <w:rPr>
          <w:rFonts w:cs="Huawei Sans"/>
          <w:lang w:eastAsia="zh-CN"/>
        </w:rPr>
        <w:t>星期三</w:t>
      </w:r>
      <w:r w:rsidRPr="00930935">
        <w:rPr>
          <w:rFonts w:cs="Huawei Sans"/>
          <w:lang w:eastAsia="zh-CN"/>
        </w:rPr>
        <w:t xml:space="preserve"> </w:t>
      </w:r>
      <w:r w:rsidRPr="00930935">
        <w:rPr>
          <w:rFonts w:cs="Huawei Sans"/>
          <w:lang w:eastAsia="zh-CN"/>
        </w:rPr>
        <w:t>下午第二节课</w:t>
      </w:r>
      <w:r w:rsidRPr="00930935">
        <w:rPr>
          <w:rFonts w:cs="Huawei Sans"/>
          <w:lang w:eastAsia="zh-CN"/>
        </w:rPr>
        <w:t xml:space="preserve"> 13-14</w:t>
      </w:r>
      <w:r w:rsidRPr="00930935">
        <w:rPr>
          <w:rFonts w:cs="Huawei Sans"/>
          <w:lang w:eastAsia="zh-CN"/>
        </w:rPr>
        <w:t>周</w:t>
      </w:r>
      <w:r w:rsidRPr="00930935">
        <w:rPr>
          <w:rFonts w:cs="Huawei Sans"/>
          <w:lang w:eastAsia="zh-CN"/>
        </w:rPr>
        <w:t>', '2020-08-03 00:00:00', '2020-08-03 00:00:00', 5.0, '2020</w:t>
      </w:r>
      <w:r w:rsidRPr="00930935">
        <w:rPr>
          <w:rFonts w:cs="Huawei Sans"/>
          <w:lang w:eastAsia="zh-CN"/>
        </w:rPr>
        <w:t>上半学年</w:t>
      </w:r>
      <w:r w:rsidRPr="00930935">
        <w:rPr>
          <w:rFonts w:cs="Huawei Sans"/>
          <w:lang w:eastAsia="zh-CN"/>
        </w:rPr>
        <w:t>', '2020-08-03 00:00:00', 123, 0, 0, '1</w:t>
      </w:r>
      <w:r w:rsidRPr="00930935">
        <w:rPr>
          <w:rFonts w:cs="Huawei Sans"/>
          <w:lang w:eastAsia="zh-CN"/>
        </w:rPr>
        <w:t>、页面上方的【选课中心】，然后点击左侧的【推荐选课】，就进入到推荐选课界面。在【推荐选课】中，学生可以查看自己方案内并且推荐自己（所在行政班）上课的除《体育</w:t>
      </w:r>
      <w:r w:rsidRPr="00930935">
        <w:rPr>
          <w:rFonts w:ascii="微软雅黑" w:eastAsia="微软雅黑" w:hAnsi="微软雅黑" w:cs="微软雅黑" w:hint="eastAsia"/>
          <w:lang w:eastAsia="zh-CN"/>
        </w:rPr>
        <w:t>Ⅱ</w:t>
      </w:r>
      <w:r w:rsidRPr="00930935">
        <w:rPr>
          <w:rFonts w:cs="Huawei Sans"/>
          <w:lang w:eastAsia="zh-CN"/>
        </w:rPr>
        <w:t>-</w:t>
      </w:r>
      <w:r w:rsidRPr="00930935">
        <w:rPr>
          <w:rFonts w:ascii="微软雅黑" w:eastAsia="微软雅黑" w:hAnsi="微软雅黑" w:cs="微软雅黑" w:hint="eastAsia"/>
          <w:lang w:eastAsia="zh-CN"/>
        </w:rPr>
        <w:t>Ⅳ</w:t>
      </w:r>
      <w:r w:rsidRPr="00930935">
        <w:rPr>
          <w:rFonts w:cs="Huawei Sans"/>
          <w:lang w:eastAsia="zh-CN"/>
        </w:rPr>
        <w:t>》外所有开设的课程。一般都需</w:t>
      </w:r>
      <w:r w:rsidRPr="00930935">
        <w:rPr>
          <w:rFonts w:cs="Huawei Sans"/>
          <w:lang w:eastAsia="zh-CN"/>
        </w:rPr>
        <w:lastRenderedPageBreak/>
        <w:t>要修读。</w:t>
      </w:r>
      <w:r w:rsidRPr="00930935">
        <w:rPr>
          <w:rFonts w:cs="Huawei Sans"/>
          <w:lang w:eastAsia="zh-CN"/>
        </w:rPr>
        <w:t>&lt;br/&gt;2</w:t>
      </w:r>
      <w:r w:rsidRPr="00930935">
        <w:rPr>
          <w:rFonts w:cs="Huawei Sans"/>
          <w:lang w:eastAsia="zh-CN"/>
        </w:rPr>
        <w:t>、选择【选课志愿】，然后点击【选课】按钮，若上课时间不冲突并且有剩余容量时，则选课成功。</w:t>
      </w:r>
      <w:r w:rsidRPr="00930935">
        <w:rPr>
          <w:rFonts w:cs="Huawei Sans"/>
          <w:lang w:eastAsia="zh-CN"/>
        </w:rPr>
        <w:t>&lt;br/&gt;3</w:t>
      </w:r>
      <w:r w:rsidRPr="00930935">
        <w:rPr>
          <w:rFonts w:cs="Huawei Sans"/>
          <w:lang w:eastAsia="zh-CN"/>
        </w:rPr>
        <w:t>、在【方案内课程选课】中，学生可以选择本专业其他学期的课程【原则上不建议选择】，操作同【推荐选课】（第三、四阶段开放）。</w:t>
      </w:r>
      <w:r w:rsidRPr="00930935">
        <w:rPr>
          <w:rFonts w:cs="Huawei Sans"/>
          <w:lang w:eastAsia="zh-CN"/>
        </w:rPr>
        <w:t>&lt;br/&gt;4</w:t>
      </w:r>
      <w:r w:rsidRPr="00930935">
        <w:rPr>
          <w:rFonts w:cs="Huawei Sans"/>
          <w:lang w:eastAsia="zh-CN"/>
        </w:rPr>
        <w:t>、在【方案外课程选课】中，学生可以根据自身的特点和兴趣，选择其他专业的专业课程，以扩充自己的知识面，操作同【推荐选课】（第三、四阶段开放）。</w:t>
      </w:r>
      <w:r w:rsidRPr="00930935">
        <w:rPr>
          <w:rFonts w:cs="Huawei Sans"/>
          <w:lang w:eastAsia="zh-CN"/>
        </w:rPr>
        <w:t>');</w:t>
      </w:r>
    </w:p>
    <w:p w14:paraId="33871B68" w14:textId="788C6E0F" w:rsidR="00D8081B" w:rsidRPr="00930935" w:rsidRDefault="00D8081B" w:rsidP="00D8081B">
      <w:pPr>
        <w:pStyle w:val="2f2"/>
        <w:rPr>
          <w:rFonts w:cs="Huawei Sans"/>
        </w:rPr>
      </w:pPr>
      <w:r w:rsidRPr="00930935">
        <w:rPr>
          <w:rFonts w:cs="Huawei Sans"/>
          <w:lang w:eastAsia="zh-CN"/>
        </w:rPr>
        <w:t>INSERT INTO public.course VALUES ('d006bccea7654b26b33be71ee5c3197a', '</w:t>
      </w:r>
      <w:r w:rsidRPr="00930935">
        <w:rPr>
          <w:rFonts w:cs="Huawei Sans"/>
          <w:lang w:eastAsia="zh-CN"/>
        </w:rPr>
        <w:t>计算机网络基础</w:t>
      </w:r>
      <w:r w:rsidRPr="00930935">
        <w:rPr>
          <w:rFonts w:cs="Huawei Sans"/>
          <w:lang w:eastAsia="zh-CN"/>
        </w:rPr>
        <w:t>5', '2', '1', '6</w:t>
      </w:r>
      <w:r w:rsidRPr="00930935">
        <w:rPr>
          <w:rFonts w:cs="Huawei Sans"/>
          <w:lang w:eastAsia="zh-CN"/>
        </w:rPr>
        <w:t>号主教学楼</w:t>
      </w:r>
      <w:r w:rsidRPr="00930935">
        <w:rPr>
          <w:rFonts w:cs="Huawei Sans"/>
          <w:lang w:eastAsia="zh-CN"/>
        </w:rPr>
        <w:t xml:space="preserve"> 202&lt;br/&gt;\r\n6</w:t>
      </w:r>
      <w:r w:rsidRPr="00930935">
        <w:rPr>
          <w:rFonts w:cs="Huawei Sans"/>
          <w:lang w:eastAsia="zh-CN"/>
        </w:rPr>
        <w:t>号主教学楼</w:t>
      </w:r>
      <w:r w:rsidRPr="00930935">
        <w:rPr>
          <w:rFonts w:cs="Huawei Sans"/>
          <w:lang w:eastAsia="zh-CN"/>
        </w:rPr>
        <w:t xml:space="preserve"> 202', '</w:t>
      </w:r>
      <w:r w:rsidRPr="00930935">
        <w:rPr>
          <w:rFonts w:cs="Huawei Sans"/>
          <w:lang w:eastAsia="zh-CN"/>
        </w:rPr>
        <w:t>星期三</w:t>
      </w:r>
      <w:r w:rsidRPr="00930935">
        <w:rPr>
          <w:rFonts w:cs="Huawei Sans"/>
          <w:lang w:eastAsia="zh-CN"/>
        </w:rPr>
        <w:t xml:space="preserve"> </w:t>
      </w:r>
      <w:r w:rsidRPr="00930935">
        <w:rPr>
          <w:rFonts w:cs="Huawei Sans"/>
          <w:lang w:eastAsia="zh-CN"/>
        </w:rPr>
        <w:t>下午第二节课</w:t>
      </w:r>
      <w:r w:rsidRPr="00930935">
        <w:rPr>
          <w:rFonts w:cs="Huawei Sans"/>
          <w:lang w:eastAsia="zh-CN"/>
        </w:rPr>
        <w:t xml:space="preserve"> 8-11</w:t>
      </w:r>
      <w:r w:rsidRPr="00930935">
        <w:rPr>
          <w:rFonts w:cs="Huawei Sans"/>
          <w:lang w:eastAsia="zh-CN"/>
        </w:rPr>
        <w:t>周</w:t>
      </w:r>
      <w:r w:rsidRPr="00930935">
        <w:rPr>
          <w:rFonts w:cs="Huawei Sans"/>
          <w:lang w:eastAsia="zh-CN"/>
        </w:rPr>
        <w:t>&lt;br&gt;</w:t>
      </w:r>
      <w:r w:rsidRPr="00930935">
        <w:rPr>
          <w:rFonts w:cs="Huawei Sans"/>
          <w:lang w:eastAsia="zh-CN"/>
        </w:rPr>
        <w:t>星期三</w:t>
      </w:r>
      <w:r w:rsidRPr="00930935">
        <w:rPr>
          <w:rFonts w:cs="Huawei Sans"/>
          <w:lang w:eastAsia="zh-CN"/>
        </w:rPr>
        <w:t xml:space="preserve"> </w:t>
      </w:r>
      <w:r w:rsidRPr="00930935">
        <w:rPr>
          <w:rFonts w:cs="Huawei Sans"/>
          <w:lang w:eastAsia="zh-CN"/>
        </w:rPr>
        <w:t>下午第二节课</w:t>
      </w:r>
      <w:r w:rsidRPr="00930935">
        <w:rPr>
          <w:rFonts w:cs="Huawei Sans"/>
          <w:lang w:eastAsia="zh-CN"/>
        </w:rPr>
        <w:t xml:space="preserve"> 13-14</w:t>
      </w:r>
      <w:r w:rsidRPr="00930935">
        <w:rPr>
          <w:rFonts w:cs="Huawei Sans"/>
          <w:lang w:eastAsia="zh-CN"/>
        </w:rPr>
        <w:t>周</w:t>
      </w:r>
      <w:r w:rsidRPr="00930935">
        <w:rPr>
          <w:rFonts w:cs="Huawei Sans"/>
          <w:lang w:eastAsia="zh-CN"/>
        </w:rPr>
        <w:t>', '2020-07-04 00:00:00', '2020-08-04 00:00:00', 5.0, '2020</w:t>
      </w:r>
      <w:r w:rsidRPr="00930935">
        <w:rPr>
          <w:rFonts w:cs="Huawei Sans"/>
          <w:lang w:eastAsia="zh-CN"/>
        </w:rPr>
        <w:t>上半学年</w:t>
      </w:r>
      <w:r w:rsidRPr="00930935">
        <w:rPr>
          <w:rFonts w:cs="Huawei Sans"/>
          <w:lang w:eastAsia="zh-CN"/>
        </w:rPr>
        <w:t>', '2020-08-04 00:00:00', 115, 0, 0, '1</w:t>
      </w:r>
      <w:r w:rsidRPr="00930935">
        <w:rPr>
          <w:rFonts w:cs="Huawei Sans"/>
          <w:lang w:eastAsia="zh-CN"/>
        </w:rPr>
        <w:t>、页面上方的【选课中心】，然后点击左侧的【推荐选课】，就进入到推荐选课界面。在【推荐选课】中，学生可以查看自己方案内并且推荐自己（所在行政班）上课的除《体育</w:t>
      </w:r>
      <w:r w:rsidRPr="00930935">
        <w:rPr>
          <w:rFonts w:ascii="微软雅黑" w:eastAsia="微软雅黑" w:hAnsi="微软雅黑" w:cs="微软雅黑" w:hint="eastAsia"/>
          <w:lang w:eastAsia="zh-CN"/>
        </w:rPr>
        <w:t>Ⅱ</w:t>
      </w:r>
      <w:r w:rsidRPr="00930935">
        <w:rPr>
          <w:rFonts w:cs="Huawei Sans"/>
          <w:lang w:eastAsia="zh-CN"/>
        </w:rPr>
        <w:t>-</w:t>
      </w:r>
      <w:r w:rsidRPr="00930935">
        <w:rPr>
          <w:rFonts w:ascii="微软雅黑" w:eastAsia="微软雅黑" w:hAnsi="微软雅黑" w:cs="微软雅黑" w:hint="eastAsia"/>
          <w:lang w:eastAsia="zh-CN"/>
        </w:rPr>
        <w:t>Ⅳ</w:t>
      </w:r>
      <w:r w:rsidRPr="00930935">
        <w:rPr>
          <w:rFonts w:cs="Huawei Sans"/>
          <w:lang w:eastAsia="zh-CN"/>
        </w:rPr>
        <w:t>》外所有开设的课程。一般都需要修读。</w:t>
      </w:r>
      <w:r w:rsidRPr="00930935">
        <w:rPr>
          <w:rFonts w:cs="Huawei Sans"/>
          <w:lang w:eastAsia="zh-CN"/>
        </w:rPr>
        <w:t>&lt;br&gt;2</w:t>
      </w:r>
      <w:r w:rsidRPr="00930935">
        <w:rPr>
          <w:rFonts w:cs="Huawei Sans"/>
          <w:lang w:eastAsia="zh-CN"/>
        </w:rPr>
        <w:t>、选择【选课志愿】，然后点击【选课】按钮，若上课时间不冲突并且有剩余容量时，则选课成功。</w:t>
      </w:r>
      <w:r w:rsidRPr="00930935">
        <w:rPr>
          <w:rFonts w:cs="Huawei Sans"/>
          <w:lang w:eastAsia="zh-CN"/>
        </w:rPr>
        <w:t>&lt;br&gt;3</w:t>
      </w:r>
      <w:r w:rsidRPr="00930935">
        <w:rPr>
          <w:rFonts w:cs="Huawei Sans"/>
          <w:lang w:eastAsia="zh-CN"/>
        </w:rPr>
        <w:t>、在【方案内课程选课】中，学生可以选择本专业其他学期的课程【原则上不建议选择】，操作同【推荐选课】（第三、四阶段开放）。</w:t>
      </w:r>
      <w:r w:rsidRPr="00930935">
        <w:rPr>
          <w:rFonts w:cs="Huawei Sans"/>
          <w:lang w:eastAsia="zh-CN"/>
        </w:rPr>
        <w:t>&lt;br&gt;4</w:t>
      </w:r>
      <w:r w:rsidRPr="00930935">
        <w:rPr>
          <w:rFonts w:cs="Huawei Sans"/>
          <w:lang w:eastAsia="zh-CN"/>
        </w:rPr>
        <w:t>、在【方案外课程选课】中，学生可以根据自身的特点和兴趣，选择其他专业的专业课程，以扩充自己的知识面，操作同【推荐选课】（第三、四阶段开放）。</w:t>
      </w:r>
      <w:r w:rsidRPr="00930935">
        <w:rPr>
          <w:rFonts w:cs="Huawei Sans"/>
        </w:rPr>
        <w:t>');</w:t>
      </w:r>
    </w:p>
    <w:p w14:paraId="16D41F3E" w14:textId="3B0DA355" w:rsidR="00C01DF2" w:rsidRPr="00930935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50" w:name="_Toc125962227"/>
      <w:bookmarkStart w:id="51" w:name="_Toc180160330"/>
      <w:r w:rsidRPr="00930935">
        <w:rPr>
          <w:rFonts w:cs="Huawei Sans"/>
          <w:lang w:eastAsia="zh-CN"/>
        </w:rPr>
        <w:t>c</w:t>
      </w:r>
      <w:r w:rsidRPr="00930935">
        <w:rPr>
          <w:rFonts w:cs="Huawei Sans"/>
        </w:rPr>
        <w:t>ourse_academic_year</w:t>
      </w:r>
      <w:r w:rsidR="00631DA0" w:rsidRPr="00930935">
        <w:rPr>
          <w:rFonts w:cs="Huawei Sans"/>
        </w:rPr>
        <w:t>课程学年</w:t>
      </w:r>
      <w:r w:rsidRPr="00930935">
        <w:rPr>
          <w:rFonts w:cs="Huawei Sans"/>
        </w:rPr>
        <w:t>表</w:t>
      </w:r>
      <w:bookmarkEnd w:id="50"/>
      <w:r w:rsidR="00631DA0" w:rsidRPr="00930935">
        <w:rPr>
          <w:rFonts w:cs="Huawei Sans"/>
          <w:lang w:eastAsia="zh-CN"/>
        </w:rPr>
        <w:t>创建</w:t>
      </w:r>
      <w:bookmarkEnd w:id="51"/>
    </w:p>
    <w:p w14:paraId="62BF4618" w14:textId="25FAD012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表删除</w:t>
      </w:r>
      <w:r w:rsidR="004460B4" w:rsidRPr="00930935">
        <w:rPr>
          <w:rFonts w:cs="Huawei Sans"/>
        </w:rPr>
        <w:t>。</w:t>
      </w:r>
    </w:p>
    <w:p w14:paraId="5EF0E5E0" w14:textId="77777777" w:rsidR="00C01DF2" w:rsidRPr="00930935" w:rsidRDefault="00C01DF2" w:rsidP="00C01DF2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DROP TABLE IF EXISTS </w:t>
      </w:r>
      <w:proofErr w:type="gramStart"/>
      <w:r w:rsidRPr="00930935">
        <w:rPr>
          <w:rFonts w:cs="Huawei Sans"/>
        </w:rPr>
        <w:t>public.course</w:t>
      </w:r>
      <w:proofErr w:type="gramEnd"/>
      <w:r w:rsidRPr="00930935">
        <w:rPr>
          <w:rFonts w:cs="Huawei Sans"/>
        </w:rPr>
        <w:t>_academic_year;</w:t>
      </w:r>
    </w:p>
    <w:p w14:paraId="5AAFB670" w14:textId="220D0E98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创建</w:t>
      </w:r>
      <w:r w:rsidRPr="00930935">
        <w:rPr>
          <w:rFonts w:cs="Huawei Sans"/>
        </w:rPr>
        <w:t>course_academic_year</w:t>
      </w:r>
      <w:r w:rsidR="00606F63" w:rsidRPr="00930935">
        <w:rPr>
          <w:rFonts w:cs="Huawei Sans"/>
        </w:rPr>
        <w:t>课程学年</w:t>
      </w:r>
      <w:r w:rsidRPr="00930935">
        <w:rPr>
          <w:rFonts w:cs="Huawei Sans"/>
        </w:rPr>
        <w:t>表</w:t>
      </w:r>
      <w:r w:rsidR="004460B4" w:rsidRPr="00930935">
        <w:rPr>
          <w:rFonts w:cs="Huawei Sans"/>
        </w:rPr>
        <w:t>。</w:t>
      </w:r>
    </w:p>
    <w:p w14:paraId="56024A3B" w14:textId="77777777" w:rsidR="00606F63" w:rsidRPr="00930935" w:rsidRDefault="00606F63" w:rsidP="00606F63">
      <w:pPr>
        <w:pStyle w:val="2f2"/>
        <w:rPr>
          <w:rFonts w:cs="Huawei Sans"/>
        </w:rPr>
      </w:pPr>
      <w:r w:rsidRPr="00930935">
        <w:rPr>
          <w:rFonts w:cs="Huawei Sans"/>
        </w:rPr>
        <w:t xml:space="preserve">CREATE TABLE </w:t>
      </w:r>
      <w:proofErr w:type="gramStart"/>
      <w:r w:rsidRPr="00930935">
        <w:rPr>
          <w:rFonts w:cs="Huawei Sans"/>
        </w:rPr>
        <w:t>public.course</w:t>
      </w:r>
      <w:proofErr w:type="gramEnd"/>
      <w:r w:rsidRPr="00930935">
        <w:rPr>
          <w:rFonts w:cs="Huawei Sans"/>
        </w:rPr>
        <w:t>_academic_year  (</w:t>
      </w:r>
    </w:p>
    <w:p w14:paraId="30E68B7B" w14:textId="77777777" w:rsidR="00606F63" w:rsidRPr="00930935" w:rsidRDefault="00606F63" w:rsidP="00606F63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PRIMARY KEY NOT NULL,</w:t>
      </w:r>
    </w:p>
    <w:p w14:paraId="1781C38E" w14:textId="77777777" w:rsidR="00606F63" w:rsidRPr="00930935" w:rsidRDefault="00606F63" w:rsidP="00606F63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academicYear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20) NOT NULL,</w:t>
      </w:r>
    </w:p>
    <w:p w14:paraId="6837D834" w14:textId="77777777" w:rsidR="00606F63" w:rsidRPr="00930935" w:rsidRDefault="00606F63" w:rsidP="00606F63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state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1) NOT NULL</w:t>
      </w:r>
    </w:p>
    <w:p w14:paraId="78D7AFAC" w14:textId="416E36E1" w:rsidR="00C01DF2" w:rsidRPr="00930935" w:rsidRDefault="00606F63" w:rsidP="00606F63">
      <w:pPr>
        <w:pStyle w:val="2f2"/>
        <w:rPr>
          <w:rFonts w:cs="Huawei Sans"/>
        </w:rPr>
      </w:pPr>
      <w:r w:rsidRPr="00930935">
        <w:rPr>
          <w:rFonts w:cs="Huawei Sans"/>
        </w:rPr>
        <w:t>) WITH (ORIENTATION = ROW);</w:t>
      </w:r>
    </w:p>
    <w:p w14:paraId="057B6202" w14:textId="69F59EB4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  <w:noProof/>
        </w:rPr>
        <w:t>插入新的学年数据</w:t>
      </w:r>
      <w:r w:rsidRPr="00930935">
        <w:rPr>
          <w:rFonts w:cs="Huawei Sans"/>
          <w:noProof/>
        </w:rPr>
        <w:t xml:space="preserve"> </w:t>
      </w:r>
      <w:r w:rsidR="004460B4" w:rsidRPr="00930935">
        <w:rPr>
          <w:rFonts w:cs="Huawei Sans"/>
          <w:noProof/>
        </w:rPr>
        <w:t>。</w:t>
      </w:r>
    </w:p>
    <w:p w14:paraId="6083D502" w14:textId="77777777" w:rsidR="00606F63" w:rsidRPr="00930935" w:rsidRDefault="00606F63" w:rsidP="00606F63">
      <w:pPr>
        <w:pStyle w:val="2f2"/>
        <w:rPr>
          <w:rFonts w:cs="Huawei Sans"/>
        </w:rPr>
      </w:pPr>
      <w:bookmarkStart w:id="52" w:name="_Hlk124235975"/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public.course</w:t>
      </w:r>
      <w:proofErr w:type="gramEnd"/>
      <w:r w:rsidRPr="00930935">
        <w:rPr>
          <w:rFonts w:cs="Huawei Sans"/>
        </w:rPr>
        <w:t>_academic_year VALUES ('1', '2020</w:t>
      </w:r>
      <w:r w:rsidRPr="00930935">
        <w:rPr>
          <w:rFonts w:cs="Huawei Sans"/>
        </w:rPr>
        <w:t>上半学年</w:t>
      </w:r>
      <w:r w:rsidRPr="00930935">
        <w:rPr>
          <w:rFonts w:cs="Huawei Sans"/>
        </w:rPr>
        <w:t>', '1');</w:t>
      </w:r>
    </w:p>
    <w:p w14:paraId="3C8F980D" w14:textId="77777777" w:rsidR="00606F63" w:rsidRPr="00930935" w:rsidRDefault="00606F63" w:rsidP="00606F63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public.course</w:t>
      </w:r>
      <w:proofErr w:type="gramEnd"/>
      <w:r w:rsidRPr="00930935">
        <w:rPr>
          <w:rFonts w:cs="Huawei Sans"/>
        </w:rPr>
        <w:t>_academic_year VALUES ('2', '2020</w:t>
      </w:r>
      <w:r w:rsidRPr="00930935">
        <w:rPr>
          <w:rFonts w:cs="Huawei Sans"/>
        </w:rPr>
        <w:t>下半学年</w:t>
      </w:r>
      <w:r w:rsidRPr="00930935">
        <w:rPr>
          <w:rFonts w:cs="Huawei Sans"/>
        </w:rPr>
        <w:t>', '0');</w:t>
      </w:r>
    </w:p>
    <w:p w14:paraId="6BC8FAE5" w14:textId="77777777" w:rsidR="00606F63" w:rsidRPr="00930935" w:rsidRDefault="00606F63" w:rsidP="00606F63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public.course</w:t>
      </w:r>
      <w:proofErr w:type="gramEnd"/>
      <w:r w:rsidRPr="00930935">
        <w:rPr>
          <w:rFonts w:cs="Huawei Sans"/>
        </w:rPr>
        <w:t>_academic_year VALUES ('3', '2019</w:t>
      </w:r>
      <w:r w:rsidRPr="00930935">
        <w:rPr>
          <w:rFonts w:cs="Huawei Sans"/>
        </w:rPr>
        <w:t>上半学年</w:t>
      </w:r>
      <w:r w:rsidRPr="00930935">
        <w:rPr>
          <w:rFonts w:cs="Huawei Sans"/>
        </w:rPr>
        <w:t>', '0');</w:t>
      </w:r>
    </w:p>
    <w:p w14:paraId="184E0AAC" w14:textId="77777777" w:rsidR="00606F63" w:rsidRPr="00930935" w:rsidRDefault="00606F63" w:rsidP="00606F63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public.course</w:t>
      </w:r>
      <w:proofErr w:type="gramEnd"/>
      <w:r w:rsidRPr="00930935">
        <w:rPr>
          <w:rFonts w:cs="Huawei Sans"/>
        </w:rPr>
        <w:t>_academic_year VALUES ('4', '2019</w:t>
      </w:r>
      <w:r w:rsidRPr="00930935">
        <w:rPr>
          <w:rFonts w:cs="Huawei Sans"/>
        </w:rPr>
        <w:t>下半学年</w:t>
      </w:r>
      <w:r w:rsidRPr="00930935">
        <w:rPr>
          <w:rFonts w:cs="Huawei Sans"/>
        </w:rPr>
        <w:t>', '0');</w:t>
      </w:r>
    </w:p>
    <w:p w14:paraId="02EBF859" w14:textId="2E5F4CBB" w:rsidR="00606F63" w:rsidRDefault="00606F63" w:rsidP="00606F63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public.course</w:t>
      </w:r>
      <w:proofErr w:type="gramEnd"/>
      <w:r w:rsidRPr="00930935">
        <w:rPr>
          <w:rFonts w:cs="Huawei Sans"/>
        </w:rPr>
        <w:t>_academic_year VALUES ('75ee03db4e09408198f021602baf0ca2', '2021</w:t>
      </w:r>
      <w:r w:rsidRPr="00930935">
        <w:rPr>
          <w:rFonts w:cs="Huawei Sans"/>
        </w:rPr>
        <w:t>上半学年</w:t>
      </w:r>
      <w:r w:rsidRPr="00930935">
        <w:rPr>
          <w:rFonts w:cs="Huawei Sans"/>
        </w:rPr>
        <w:t>', '0');</w:t>
      </w:r>
    </w:p>
    <w:p w14:paraId="190F67D8" w14:textId="13ABA421" w:rsidR="008500C2" w:rsidRDefault="008500C2" w:rsidP="008500C2">
      <w:pPr>
        <w:pStyle w:val="1e"/>
      </w:pPr>
    </w:p>
    <w:p w14:paraId="3AC4302C" w14:textId="210579C9" w:rsidR="008500C2" w:rsidRDefault="008500C2" w:rsidP="008500C2">
      <w:pPr>
        <w:pStyle w:val="1e"/>
      </w:pPr>
    </w:p>
    <w:p w14:paraId="6A1DC818" w14:textId="28ACDAB4" w:rsidR="008500C2" w:rsidRDefault="008500C2" w:rsidP="008500C2">
      <w:pPr>
        <w:pStyle w:val="1e"/>
      </w:pPr>
    </w:p>
    <w:p w14:paraId="0A4F0156" w14:textId="77777777" w:rsidR="008500C2" w:rsidRPr="00930935" w:rsidRDefault="008500C2" w:rsidP="008500C2">
      <w:pPr>
        <w:pStyle w:val="1e"/>
      </w:pPr>
    </w:p>
    <w:p w14:paraId="67B1539D" w14:textId="47CFEA8A" w:rsidR="00C01DF2" w:rsidRPr="00930935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53" w:name="_Toc125962228"/>
      <w:bookmarkStart w:id="54" w:name="_Toc180160331"/>
      <w:bookmarkEnd w:id="52"/>
      <w:r w:rsidRPr="00930935">
        <w:rPr>
          <w:rFonts w:cs="Huawei Sans"/>
        </w:rPr>
        <w:lastRenderedPageBreak/>
        <w:t>information</w:t>
      </w:r>
      <w:r w:rsidR="00332FDF" w:rsidRPr="00930935">
        <w:rPr>
          <w:rFonts w:cs="Huawei Sans"/>
        </w:rPr>
        <w:t>公告信息</w:t>
      </w:r>
      <w:r w:rsidRPr="00930935">
        <w:rPr>
          <w:rFonts w:cs="Huawei Sans"/>
        </w:rPr>
        <w:t>表</w:t>
      </w:r>
      <w:bookmarkEnd w:id="53"/>
      <w:r w:rsidR="00332FDF" w:rsidRPr="00930935">
        <w:rPr>
          <w:rFonts w:cs="Huawei Sans"/>
          <w:lang w:eastAsia="zh-CN"/>
        </w:rPr>
        <w:t>创建</w:t>
      </w:r>
      <w:bookmarkEnd w:id="54"/>
    </w:p>
    <w:p w14:paraId="18E1A985" w14:textId="0ED65628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表删除</w:t>
      </w:r>
      <w:r w:rsidR="004460B4" w:rsidRPr="00930935">
        <w:rPr>
          <w:rFonts w:cs="Huawei Sans"/>
        </w:rPr>
        <w:t>。</w:t>
      </w:r>
    </w:p>
    <w:p w14:paraId="243113FB" w14:textId="77777777" w:rsidR="00C01DF2" w:rsidRPr="00930935" w:rsidRDefault="00C01DF2" w:rsidP="00C01DF2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DROP TABLE IF EXISTS </w:t>
      </w:r>
      <w:proofErr w:type="gramStart"/>
      <w:r w:rsidRPr="00930935">
        <w:rPr>
          <w:rFonts w:cs="Huawei Sans"/>
        </w:rPr>
        <w:t>public.information</w:t>
      </w:r>
      <w:proofErr w:type="gramEnd"/>
      <w:r w:rsidRPr="00930935">
        <w:rPr>
          <w:rFonts w:cs="Huawei Sans"/>
        </w:rPr>
        <w:t>;</w:t>
      </w:r>
    </w:p>
    <w:p w14:paraId="09D854A9" w14:textId="4FB3EC2F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创建</w:t>
      </w:r>
      <w:r w:rsidRPr="00930935">
        <w:rPr>
          <w:rFonts w:cs="Huawei Sans"/>
        </w:rPr>
        <w:t>information</w:t>
      </w:r>
      <w:r w:rsidR="00D312EB" w:rsidRPr="00930935">
        <w:rPr>
          <w:rFonts w:cs="Huawei Sans"/>
        </w:rPr>
        <w:t>公告信息</w:t>
      </w:r>
      <w:r w:rsidRPr="00930935">
        <w:rPr>
          <w:rFonts w:cs="Huawei Sans"/>
        </w:rPr>
        <w:t>表</w:t>
      </w:r>
      <w:r w:rsidR="004460B4" w:rsidRPr="00930935">
        <w:rPr>
          <w:rFonts w:cs="Huawei Sans"/>
        </w:rPr>
        <w:t>。</w:t>
      </w:r>
    </w:p>
    <w:p w14:paraId="32DF8DBD" w14:textId="77777777" w:rsidR="00D312EB" w:rsidRPr="00930935" w:rsidRDefault="00D312EB" w:rsidP="00D312E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CREATE TABLE </w:t>
      </w:r>
      <w:proofErr w:type="gramStart"/>
      <w:r w:rsidRPr="00930935">
        <w:rPr>
          <w:rFonts w:cs="Huawei Sans"/>
        </w:rPr>
        <w:t>public.information</w:t>
      </w:r>
      <w:proofErr w:type="gramEnd"/>
      <w:r w:rsidRPr="00930935">
        <w:rPr>
          <w:rFonts w:cs="Huawei Sans"/>
        </w:rPr>
        <w:t xml:space="preserve">  (</w:t>
      </w:r>
    </w:p>
    <w:p w14:paraId="454D6A98" w14:textId="77777777" w:rsidR="00D312EB" w:rsidRPr="00930935" w:rsidRDefault="00D312EB" w:rsidP="00D312E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PRIMARY KEY NOT NULL,</w:t>
      </w:r>
    </w:p>
    <w:p w14:paraId="45FF2861" w14:textId="77777777" w:rsidR="00D312EB" w:rsidRPr="00930935" w:rsidRDefault="00D312EB" w:rsidP="00D312E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title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320) NOT NULL,</w:t>
      </w:r>
    </w:p>
    <w:p w14:paraId="68BCDEF0" w14:textId="77777777" w:rsidR="00D312EB" w:rsidRPr="00930935" w:rsidRDefault="00D312EB" w:rsidP="00D312E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content text NOT NULL,</w:t>
      </w:r>
    </w:p>
    <w:p w14:paraId="30C184E4" w14:textId="77777777" w:rsidR="00D312EB" w:rsidRPr="00930935" w:rsidRDefault="00D312EB" w:rsidP="00D312E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publishDate SMALLDATETIME NOT NULL,</w:t>
      </w:r>
    </w:p>
    <w:p w14:paraId="0B13E14B" w14:textId="77777777" w:rsidR="00D312EB" w:rsidRPr="00930935" w:rsidRDefault="00D312EB" w:rsidP="00D312EB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roleId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NOT NULL</w:t>
      </w:r>
    </w:p>
    <w:p w14:paraId="0AB58B8A" w14:textId="14B6B225" w:rsidR="00D312EB" w:rsidRPr="00930935" w:rsidRDefault="00D312EB" w:rsidP="00D312EB">
      <w:pPr>
        <w:pStyle w:val="2f2"/>
        <w:rPr>
          <w:rFonts w:cs="Huawei Sans"/>
        </w:rPr>
      </w:pPr>
      <w:r w:rsidRPr="00930935">
        <w:rPr>
          <w:rFonts w:cs="Huawei Sans"/>
        </w:rPr>
        <w:t>) WITH (ORIENTATION = ROW);</w:t>
      </w:r>
    </w:p>
    <w:p w14:paraId="332CC18C" w14:textId="4478B4FE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  <w:noProof/>
        </w:rPr>
        <w:t>插入新的公告数据</w:t>
      </w:r>
      <w:r w:rsidRPr="00930935">
        <w:rPr>
          <w:rFonts w:cs="Huawei Sans"/>
          <w:noProof/>
        </w:rPr>
        <w:t xml:space="preserve"> </w:t>
      </w:r>
      <w:r w:rsidR="004460B4" w:rsidRPr="00930935">
        <w:rPr>
          <w:rFonts w:cs="Huawei Sans"/>
          <w:noProof/>
        </w:rPr>
        <w:t>。</w:t>
      </w:r>
    </w:p>
    <w:p w14:paraId="6642CBC0" w14:textId="77777777" w:rsidR="00846A64" w:rsidRPr="00930935" w:rsidRDefault="00846A64" w:rsidP="00846A64">
      <w:pPr>
        <w:pStyle w:val="2f2"/>
        <w:rPr>
          <w:rFonts w:cs="Huawei Sans"/>
          <w:lang w:eastAsia="zh-CN"/>
        </w:rPr>
      </w:pPr>
      <w:r w:rsidRPr="00930935">
        <w:rPr>
          <w:rFonts w:cs="Huawei Sans"/>
        </w:rPr>
        <w:t>INSERT INTO public.information VALUES ('1', '</w:t>
      </w:r>
      <w:r w:rsidRPr="00930935">
        <w:rPr>
          <w:rFonts w:cs="Huawei Sans"/>
        </w:rPr>
        <w:t>关于本学期校级任选课相关事宜安排的通知</w:t>
      </w:r>
      <w:r w:rsidRPr="00930935">
        <w:rPr>
          <w:rFonts w:cs="Huawei Sans"/>
        </w:rPr>
        <w:t>', '</w:t>
      </w:r>
      <w:r w:rsidRPr="00930935">
        <w:rPr>
          <w:rFonts w:cs="Huawei Sans"/>
        </w:rPr>
        <w:t>各学院及相关单位</w:t>
      </w:r>
      <w:r w:rsidRPr="00930935">
        <w:rPr>
          <w:rFonts w:cs="Huawei Sans"/>
        </w:rPr>
        <w:t xml:space="preserve">:&lt;br&gt;\r\n                        </w:t>
      </w:r>
      <w:r w:rsidRPr="00930935">
        <w:rPr>
          <w:rFonts w:cs="Huawei Sans"/>
        </w:rPr>
        <w:t>根据学校教学安排，本学期全校任选课定于</w:t>
      </w:r>
      <w:r w:rsidRPr="00930935">
        <w:rPr>
          <w:rFonts w:cs="Huawei Sans"/>
        </w:rPr>
        <w:t>6</w:t>
      </w:r>
      <w:r w:rsidRPr="00930935">
        <w:rPr>
          <w:rFonts w:cs="Huawei Sans"/>
        </w:rPr>
        <w:t>月</w:t>
      </w:r>
      <w:r w:rsidRPr="00930935">
        <w:rPr>
          <w:rFonts w:cs="Huawei Sans"/>
        </w:rPr>
        <w:t>20</w:t>
      </w:r>
      <w:r w:rsidRPr="00930935">
        <w:rPr>
          <w:rFonts w:cs="Huawei Sans"/>
        </w:rPr>
        <w:t>日（星期五）</w:t>
      </w:r>
      <w:r w:rsidRPr="00930935">
        <w:rPr>
          <w:rFonts w:cs="Huawei Sans"/>
        </w:rPr>
        <w:t xml:space="preserve"> </w:t>
      </w:r>
      <w:r w:rsidRPr="00930935">
        <w:rPr>
          <w:rFonts w:cs="Huawei Sans"/>
        </w:rPr>
        <w:t>正式开课，选课工作将从</w:t>
      </w:r>
      <w:r w:rsidRPr="00930935">
        <w:rPr>
          <w:rFonts w:cs="Huawei Sans"/>
        </w:rPr>
        <w:t>6</w:t>
      </w:r>
      <w:r w:rsidRPr="00930935">
        <w:rPr>
          <w:rFonts w:cs="Huawei Sans"/>
        </w:rPr>
        <w:t>月</w:t>
      </w:r>
      <w:r w:rsidRPr="00930935">
        <w:rPr>
          <w:rFonts w:cs="Huawei Sans"/>
        </w:rPr>
        <w:t>16</w:t>
      </w:r>
      <w:r w:rsidRPr="00930935">
        <w:rPr>
          <w:rFonts w:cs="Huawei Sans"/>
        </w:rPr>
        <w:t>日开始。</w:t>
      </w:r>
      <w:r w:rsidRPr="00930935">
        <w:rPr>
          <w:rFonts w:cs="Huawei Sans"/>
          <w:lang w:eastAsia="zh-CN"/>
        </w:rPr>
        <w:t>现将有关事项通知如下：</w:t>
      </w:r>
      <w:r w:rsidRPr="00930935">
        <w:rPr>
          <w:rFonts w:cs="Huawei Sans"/>
          <w:lang w:eastAsia="zh-CN"/>
        </w:rPr>
        <w:t xml:space="preserve">&lt;br&gt;\r\n                        </w:t>
      </w:r>
      <w:r w:rsidRPr="00930935">
        <w:rPr>
          <w:rFonts w:cs="Huawei Sans"/>
          <w:lang w:eastAsia="zh-CN"/>
        </w:rPr>
        <w:t>一、选课时间：</w:t>
      </w:r>
      <w:r w:rsidRPr="00930935">
        <w:rPr>
          <w:rFonts w:cs="Huawei Sans"/>
          <w:lang w:eastAsia="zh-CN"/>
        </w:rPr>
        <w:t>6</w:t>
      </w:r>
      <w:r w:rsidRPr="00930935">
        <w:rPr>
          <w:rFonts w:cs="Huawei Sans"/>
          <w:lang w:eastAsia="zh-CN"/>
        </w:rPr>
        <w:t>月</w:t>
      </w:r>
      <w:r w:rsidRPr="00930935">
        <w:rPr>
          <w:rFonts w:cs="Huawei Sans"/>
          <w:lang w:eastAsia="zh-CN"/>
        </w:rPr>
        <w:t>16</w:t>
      </w:r>
      <w:r w:rsidRPr="00930935">
        <w:rPr>
          <w:rFonts w:cs="Huawei Sans"/>
          <w:lang w:eastAsia="zh-CN"/>
        </w:rPr>
        <w:t>日</w:t>
      </w:r>
      <w:r w:rsidRPr="00930935">
        <w:rPr>
          <w:rFonts w:cs="Huawei Sans"/>
          <w:lang w:eastAsia="zh-CN"/>
        </w:rPr>
        <w:t>----6</w:t>
      </w:r>
      <w:r w:rsidRPr="00930935">
        <w:rPr>
          <w:rFonts w:cs="Huawei Sans"/>
          <w:lang w:eastAsia="zh-CN"/>
        </w:rPr>
        <w:t>月</w:t>
      </w:r>
      <w:r w:rsidRPr="00930935">
        <w:rPr>
          <w:rFonts w:cs="Huawei Sans"/>
          <w:lang w:eastAsia="zh-CN"/>
        </w:rPr>
        <w:t>20</w:t>
      </w:r>
      <w:r w:rsidRPr="00930935">
        <w:rPr>
          <w:rFonts w:cs="Huawei Sans"/>
          <w:lang w:eastAsia="zh-CN"/>
        </w:rPr>
        <w:t>日</w:t>
      </w:r>
      <w:r w:rsidRPr="00930935">
        <w:rPr>
          <w:rFonts w:cs="Huawei Sans"/>
          <w:lang w:eastAsia="zh-CN"/>
        </w:rPr>
        <w:t xml:space="preserve">&lt;br&gt;\r\n                        </w:t>
      </w:r>
      <w:r w:rsidRPr="00930935">
        <w:rPr>
          <w:rFonts w:cs="Huawei Sans"/>
          <w:lang w:eastAsia="zh-CN"/>
        </w:rPr>
        <w:t>二、学生登录选课信息管理系统后进入学生选课进行选课。学生选课前请认真阅读选课公告，再进行</w:t>
      </w:r>
      <w:r w:rsidRPr="00930935">
        <w:rPr>
          <w:rFonts w:cs="Huawei Sans"/>
          <w:lang w:eastAsia="zh-CN"/>
        </w:rPr>
        <w:t>“</w:t>
      </w:r>
      <w:r w:rsidRPr="00930935">
        <w:rPr>
          <w:rFonts w:cs="Huawei Sans"/>
          <w:lang w:eastAsia="zh-CN"/>
        </w:rPr>
        <w:t>网上选课</w:t>
      </w:r>
      <w:r w:rsidRPr="00930935">
        <w:rPr>
          <w:rFonts w:cs="Huawei Sans"/>
          <w:lang w:eastAsia="zh-CN"/>
        </w:rPr>
        <w:t>”</w:t>
      </w:r>
      <w:r w:rsidRPr="00930935">
        <w:rPr>
          <w:rFonts w:cs="Huawei Sans"/>
          <w:lang w:eastAsia="zh-CN"/>
        </w:rPr>
        <w:t>。</w:t>
      </w:r>
      <w:r w:rsidRPr="00930935">
        <w:rPr>
          <w:rFonts w:cs="Huawei Sans"/>
          <w:lang w:eastAsia="zh-CN"/>
        </w:rPr>
        <w:t xml:space="preserve">&lt;br&gt;\r\n                        </w:t>
      </w:r>
      <w:r w:rsidRPr="00930935">
        <w:rPr>
          <w:rFonts w:cs="Huawei Sans"/>
          <w:lang w:eastAsia="zh-CN"/>
        </w:rPr>
        <w:t>三、教师可登陆选课信息管理系统后进入选课管理增删课程，</w:t>
      </w:r>
      <w:r w:rsidRPr="00930935">
        <w:rPr>
          <w:rFonts w:cs="Huawei Sans"/>
          <w:lang w:eastAsia="zh-CN"/>
        </w:rPr>
        <w:t xml:space="preserve"> 6</w:t>
      </w:r>
      <w:r w:rsidRPr="00930935">
        <w:rPr>
          <w:rFonts w:cs="Huawei Sans"/>
          <w:lang w:eastAsia="zh-CN"/>
        </w:rPr>
        <w:t>月</w:t>
      </w:r>
      <w:r w:rsidRPr="00930935">
        <w:rPr>
          <w:rFonts w:cs="Huawei Sans"/>
          <w:lang w:eastAsia="zh-CN"/>
        </w:rPr>
        <w:t>15</w:t>
      </w:r>
      <w:r w:rsidRPr="00930935">
        <w:rPr>
          <w:rFonts w:cs="Huawei Sans"/>
          <w:lang w:eastAsia="zh-CN"/>
        </w:rPr>
        <w:t>日</w:t>
      </w:r>
      <w:r w:rsidRPr="00930935">
        <w:rPr>
          <w:rFonts w:cs="Huawei Sans"/>
          <w:lang w:eastAsia="zh-CN"/>
        </w:rPr>
        <w:t>14:00</w:t>
      </w:r>
      <w:r w:rsidRPr="00930935">
        <w:rPr>
          <w:rFonts w:cs="Huawei Sans"/>
          <w:lang w:eastAsia="zh-CN"/>
        </w:rPr>
        <w:t>之后各位教师及学生登录教务处网站查询自己申报的课程是否停开。</w:t>
      </w:r>
      <w:r w:rsidRPr="00930935">
        <w:rPr>
          <w:rFonts w:cs="Huawei Sans"/>
          <w:lang w:eastAsia="zh-CN"/>
        </w:rPr>
        <w:t xml:space="preserve">&lt;br&gt;\r\n                        </w:t>
      </w:r>
      <w:r w:rsidRPr="00930935">
        <w:rPr>
          <w:rFonts w:cs="Huawei Sans"/>
          <w:lang w:eastAsia="zh-CN"/>
        </w:rPr>
        <w:t>四、选课退课均须在选课时间内完成，选课结束后不再进行补退选，请学生注意选课时间。</w:t>
      </w:r>
      <w:r w:rsidRPr="00930935">
        <w:rPr>
          <w:rFonts w:cs="Huawei Sans"/>
          <w:lang w:eastAsia="zh-CN"/>
        </w:rPr>
        <w:t xml:space="preserve">&lt;br&gt;\r\n                        </w:t>
      </w:r>
      <w:r w:rsidRPr="00930935">
        <w:rPr>
          <w:rFonts w:cs="Huawei Sans"/>
          <w:lang w:eastAsia="zh-CN"/>
        </w:rPr>
        <w:t>五、请各学院通知并组织学生进行选课，同时请各学院及相关单位通知任课教师按时上课。教务处将组织相关人员对上课情况进行不定期的检查。</w:t>
      </w:r>
      <w:r w:rsidRPr="00930935">
        <w:rPr>
          <w:rFonts w:cs="Huawei Sans"/>
          <w:lang w:eastAsia="zh-CN"/>
        </w:rPr>
        <w:t>&lt;br&gt;', '2020-07-18 23:53:18', '1');</w:t>
      </w:r>
    </w:p>
    <w:p w14:paraId="2B8F5F1D" w14:textId="77777777" w:rsidR="00846A64" w:rsidRPr="00930935" w:rsidRDefault="00846A64" w:rsidP="00846A6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public.information VALUES ('2', '</w:t>
      </w:r>
      <w:r w:rsidRPr="00930935">
        <w:rPr>
          <w:rFonts w:cs="Huawei Sans"/>
          <w:lang w:eastAsia="zh-CN"/>
        </w:rPr>
        <w:t>关于本学期校级任选课相关事宜安排的通知</w:t>
      </w:r>
      <w:r w:rsidRPr="00930935">
        <w:rPr>
          <w:rFonts w:cs="Huawei Sans"/>
          <w:lang w:eastAsia="zh-CN"/>
        </w:rPr>
        <w:t>', '</w:t>
      </w:r>
      <w:r w:rsidRPr="00930935">
        <w:rPr>
          <w:rFonts w:cs="Huawei Sans"/>
          <w:lang w:eastAsia="zh-CN"/>
        </w:rPr>
        <w:t>各学院及相关单位</w:t>
      </w:r>
      <w:r w:rsidRPr="00930935">
        <w:rPr>
          <w:rFonts w:cs="Huawei Sans"/>
          <w:lang w:eastAsia="zh-CN"/>
        </w:rPr>
        <w:t xml:space="preserve">:&lt;br&gt;\r\n                        </w:t>
      </w:r>
      <w:r w:rsidRPr="00930935">
        <w:rPr>
          <w:rFonts w:cs="Huawei Sans"/>
          <w:lang w:eastAsia="zh-CN"/>
        </w:rPr>
        <w:t>根据学校教学安排，本学期</w:t>
      </w:r>
      <w:proofErr w:type="gramStart"/>
      <w:r w:rsidRPr="00930935">
        <w:rPr>
          <w:rFonts w:cs="Huawei Sans"/>
          <w:lang w:eastAsia="zh-CN"/>
        </w:rPr>
        <w:t>全校任</w:t>
      </w:r>
      <w:proofErr w:type="gramEnd"/>
      <w:r w:rsidRPr="00930935">
        <w:rPr>
          <w:rFonts w:cs="Huawei Sans"/>
          <w:lang w:eastAsia="zh-CN"/>
        </w:rPr>
        <w:t>选课定于</w:t>
      </w:r>
      <w:r w:rsidRPr="00930935">
        <w:rPr>
          <w:rFonts w:cs="Huawei Sans"/>
          <w:lang w:eastAsia="zh-CN"/>
        </w:rPr>
        <w:t>6</w:t>
      </w:r>
      <w:r w:rsidRPr="00930935">
        <w:rPr>
          <w:rFonts w:cs="Huawei Sans"/>
          <w:lang w:eastAsia="zh-CN"/>
        </w:rPr>
        <w:t>月</w:t>
      </w:r>
      <w:r w:rsidRPr="00930935">
        <w:rPr>
          <w:rFonts w:cs="Huawei Sans"/>
          <w:lang w:eastAsia="zh-CN"/>
        </w:rPr>
        <w:t>20</w:t>
      </w:r>
      <w:r w:rsidRPr="00930935">
        <w:rPr>
          <w:rFonts w:cs="Huawei Sans"/>
          <w:lang w:eastAsia="zh-CN"/>
        </w:rPr>
        <w:t>日（星期五）</w:t>
      </w:r>
      <w:r w:rsidRPr="00930935">
        <w:rPr>
          <w:rFonts w:cs="Huawei Sans"/>
          <w:lang w:eastAsia="zh-CN"/>
        </w:rPr>
        <w:t xml:space="preserve"> </w:t>
      </w:r>
      <w:r w:rsidRPr="00930935">
        <w:rPr>
          <w:rFonts w:cs="Huawei Sans"/>
          <w:lang w:eastAsia="zh-CN"/>
        </w:rPr>
        <w:t>正式开课，选课工作将从</w:t>
      </w:r>
      <w:r w:rsidRPr="00930935">
        <w:rPr>
          <w:rFonts w:cs="Huawei Sans"/>
          <w:lang w:eastAsia="zh-CN"/>
        </w:rPr>
        <w:t>6</w:t>
      </w:r>
      <w:r w:rsidRPr="00930935">
        <w:rPr>
          <w:rFonts w:cs="Huawei Sans"/>
          <w:lang w:eastAsia="zh-CN"/>
        </w:rPr>
        <w:t>月</w:t>
      </w:r>
      <w:r w:rsidRPr="00930935">
        <w:rPr>
          <w:rFonts w:cs="Huawei Sans"/>
          <w:lang w:eastAsia="zh-CN"/>
        </w:rPr>
        <w:t>16</w:t>
      </w:r>
      <w:r w:rsidRPr="00930935">
        <w:rPr>
          <w:rFonts w:cs="Huawei Sans"/>
          <w:lang w:eastAsia="zh-CN"/>
        </w:rPr>
        <w:t>日开始。现将有关事项通知如下：</w:t>
      </w:r>
      <w:r w:rsidRPr="00930935">
        <w:rPr>
          <w:rFonts w:cs="Huawei Sans"/>
          <w:lang w:eastAsia="zh-CN"/>
        </w:rPr>
        <w:t xml:space="preserve">&lt;br&gt;\r\n                        </w:t>
      </w:r>
      <w:r w:rsidRPr="00930935">
        <w:rPr>
          <w:rFonts w:cs="Huawei Sans"/>
          <w:lang w:eastAsia="zh-CN"/>
        </w:rPr>
        <w:t>一、选课时间：</w:t>
      </w:r>
      <w:r w:rsidRPr="00930935">
        <w:rPr>
          <w:rFonts w:cs="Huawei Sans"/>
          <w:lang w:eastAsia="zh-CN"/>
        </w:rPr>
        <w:t>6</w:t>
      </w:r>
      <w:r w:rsidRPr="00930935">
        <w:rPr>
          <w:rFonts w:cs="Huawei Sans"/>
          <w:lang w:eastAsia="zh-CN"/>
        </w:rPr>
        <w:t>月</w:t>
      </w:r>
      <w:r w:rsidRPr="00930935">
        <w:rPr>
          <w:rFonts w:cs="Huawei Sans"/>
          <w:lang w:eastAsia="zh-CN"/>
        </w:rPr>
        <w:t>16</w:t>
      </w:r>
      <w:r w:rsidRPr="00930935">
        <w:rPr>
          <w:rFonts w:cs="Huawei Sans"/>
          <w:lang w:eastAsia="zh-CN"/>
        </w:rPr>
        <w:t>日</w:t>
      </w:r>
      <w:r w:rsidRPr="00930935">
        <w:rPr>
          <w:rFonts w:cs="Huawei Sans"/>
          <w:lang w:eastAsia="zh-CN"/>
        </w:rPr>
        <w:t>----6</w:t>
      </w:r>
      <w:r w:rsidRPr="00930935">
        <w:rPr>
          <w:rFonts w:cs="Huawei Sans"/>
          <w:lang w:eastAsia="zh-CN"/>
        </w:rPr>
        <w:t>月</w:t>
      </w:r>
      <w:r w:rsidRPr="00930935">
        <w:rPr>
          <w:rFonts w:cs="Huawei Sans"/>
          <w:lang w:eastAsia="zh-CN"/>
        </w:rPr>
        <w:t>20</w:t>
      </w:r>
      <w:r w:rsidRPr="00930935">
        <w:rPr>
          <w:rFonts w:cs="Huawei Sans"/>
          <w:lang w:eastAsia="zh-CN"/>
        </w:rPr>
        <w:t>日</w:t>
      </w:r>
      <w:r w:rsidRPr="00930935">
        <w:rPr>
          <w:rFonts w:cs="Huawei Sans"/>
          <w:lang w:eastAsia="zh-CN"/>
        </w:rPr>
        <w:t xml:space="preserve">&lt;br&gt;\r\n                        </w:t>
      </w:r>
      <w:r w:rsidRPr="00930935">
        <w:rPr>
          <w:rFonts w:cs="Huawei Sans"/>
          <w:lang w:eastAsia="zh-CN"/>
        </w:rPr>
        <w:t>二、学生登录选课信息管理系统后进入学生选课进行选课。学生选课前请认真阅读选课公告，再进行</w:t>
      </w:r>
      <w:r w:rsidRPr="00930935">
        <w:rPr>
          <w:rFonts w:cs="Huawei Sans"/>
          <w:lang w:eastAsia="zh-CN"/>
        </w:rPr>
        <w:t>“</w:t>
      </w:r>
      <w:r w:rsidRPr="00930935">
        <w:rPr>
          <w:rFonts w:cs="Huawei Sans"/>
          <w:lang w:eastAsia="zh-CN"/>
        </w:rPr>
        <w:t>网上选课</w:t>
      </w:r>
      <w:r w:rsidRPr="00930935">
        <w:rPr>
          <w:rFonts w:cs="Huawei Sans"/>
          <w:lang w:eastAsia="zh-CN"/>
        </w:rPr>
        <w:t>”</w:t>
      </w:r>
      <w:r w:rsidRPr="00930935">
        <w:rPr>
          <w:rFonts w:cs="Huawei Sans"/>
          <w:lang w:eastAsia="zh-CN"/>
        </w:rPr>
        <w:t>。</w:t>
      </w:r>
      <w:r w:rsidRPr="00930935">
        <w:rPr>
          <w:rFonts w:cs="Huawei Sans"/>
          <w:lang w:eastAsia="zh-CN"/>
        </w:rPr>
        <w:t xml:space="preserve">&lt;br&gt;\r\n                        </w:t>
      </w:r>
      <w:r w:rsidRPr="00930935">
        <w:rPr>
          <w:rFonts w:cs="Huawei Sans"/>
          <w:lang w:eastAsia="zh-CN"/>
        </w:rPr>
        <w:t>三、教师可登陆选课信息管理系统后进入选课管理增删课程，</w:t>
      </w:r>
      <w:r w:rsidRPr="00930935">
        <w:rPr>
          <w:rFonts w:cs="Huawei Sans"/>
          <w:lang w:eastAsia="zh-CN"/>
        </w:rPr>
        <w:t xml:space="preserve"> 6</w:t>
      </w:r>
      <w:r w:rsidRPr="00930935">
        <w:rPr>
          <w:rFonts w:cs="Huawei Sans"/>
          <w:lang w:eastAsia="zh-CN"/>
        </w:rPr>
        <w:t>月</w:t>
      </w:r>
      <w:r w:rsidRPr="00930935">
        <w:rPr>
          <w:rFonts w:cs="Huawei Sans"/>
          <w:lang w:eastAsia="zh-CN"/>
        </w:rPr>
        <w:t>15</w:t>
      </w:r>
      <w:r w:rsidRPr="00930935">
        <w:rPr>
          <w:rFonts w:cs="Huawei Sans"/>
          <w:lang w:eastAsia="zh-CN"/>
        </w:rPr>
        <w:t>日</w:t>
      </w:r>
      <w:r w:rsidRPr="00930935">
        <w:rPr>
          <w:rFonts w:cs="Huawei Sans"/>
          <w:lang w:eastAsia="zh-CN"/>
        </w:rPr>
        <w:t>14:00</w:t>
      </w:r>
      <w:r w:rsidRPr="00930935">
        <w:rPr>
          <w:rFonts w:cs="Huawei Sans"/>
          <w:lang w:eastAsia="zh-CN"/>
        </w:rPr>
        <w:t>之后各位教师及学生登录教务处网站查询自己申报的课程是否停开。</w:t>
      </w:r>
      <w:r w:rsidRPr="00930935">
        <w:rPr>
          <w:rFonts w:cs="Huawei Sans"/>
          <w:lang w:eastAsia="zh-CN"/>
        </w:rPr>
        <w:t xml:space="preserve">&lt;br&gt;\r\n                        </w:t>
      </w:r>
      <w:r w:rsidRPr="00930935">
        <w:rPr>
          <w:rFonts w:cs="Huawei Sans"/>
          <w:lang w:eastAsia="zh-CN"/>
        </w:rPr>
        <w:t>四、</w:t>
      </w:r>
      <w:proofErr w:type="gramStart"/>
      <w:r w:rsidRPr="00930935">
        <w:rPr>
          <w:rFonts w:cs="Huawei Sans"/>
          <w:lang w:eastAsia="zh-CN"/>
        </w:rPr>
        <w:t>选课退课均须</w:t>
      </w:r>
      <w:proofErr w:type="gramEnd"/>
      <w:r w:rsidRPr="00930935">
        <w:rPr>
          <w:rFonts w:cs="Huawei Sans"/>
          <w:lang w:eastAsia="zh-CN"/>
        </w:rPr>
        <w:t>在选课时间内完成，选课结束后不再进行补退选，请学生注意选课时间。</w:t>
      </w:r>
      <w:r w:rsidRPr="00930935">
        <w:rPr>
          <w:rFonts w:cs="Huawei Sans"/>
          <w:lang w:eastAsia="zh-CN"/>
        </w:rPr>
        <w:t xml:space="preserve">&lt;br&gt;\r\n                        </w:t>
      </w:r>
      <w:r w:rsidRPr="00930935">
        <w:rPr>
          <w:rFonts w:cs="Huawei Sans"/>
          <w:lang w:eastAsia="zh-CN"/>
        </w:rPr>
        <w:t>五、请各学院通知并组织学生进行选课，同时请各学院及相关单位通知任课教师按时上课。教务处将组织相关人员对上课情况进行不定期的检查。</w:t>
      </w:r>
      <w:r w:rsidRPr="00930935">
        <w:rPr>
          <w:rFonts w:cs="Huawei Sans"/>
          <w:lang w:eastAsia="zh-CN"/>
        </w:rPr>
        <w:t>&lt;br&gt;', '2020-07-24 09:47:29', '2');</w:t>
      </w:r>
    </w:p>
    <w:p w14:paraId="43E21D96" w14:textId="3640B79F" w:rsidR="00846A64" w:rsidRPr="00930935" w:rsidRDefault="00846A64" w:rsidP="00846A64">
      <w:pPr>
        <w:pStyle w:val="2f2"/>
        <w:rPr>
          <w:rFonts w:cs="Huawei Sans"/>
        </w:rPr>
      </w:pPr>
      <w:r w:rsidRPr="00930935">
        <w:rPr>
          <w:rFonts w:cs="Huawei Sans"/>
          <w:lang w:eastAsia="zh-CN"/>
        </w:rPr>
        <w:t>INSERT INTO public.information VALUES ('3', '</w:t>
      </w:r>
      <w:r w:rsidRPr="00930935">
        <w:rPr>
          <w:rFonts w:cs="Huawei Sans"/>
          <w:lang w:eastAsia="zh-CN"/>
        </w:rPr>
        <w:t>关于本学期校级任选课相关事宜安排的通知</w:t>
      </w:r>
      <w:r w:rsidRPr="00930935">
        <w:rPr>
          <w:rFonts w:cs="Huawei Sans"/>
          <w:lang w:eastAsia="zh-CN"/>
        </w:rPr>
        <w:t>', '</w:t>
      </w:r>
      <w:r w:rsidRPr="00930935">
        <w:rPr>
          <w:rFonts w:cs="Huawei Sans"/>
          <w:lang w:eastAsia="zh-CN"/>
        </w:rPr>
        <w:t>各学院及相关单位</w:t>
      </w:r>
      <w:r w:rsidRPr="00930935">
        <w:rPr>
          <w:rFonts w:cs="Huawei Sans"/>
          <w:lang w:eastAsia="zh-CN"/>
        </w:rPr>
        <w:t xml:space="preserve">:&lt;br&gt;\r\n                        </w:t>
      </w:r>
      <w:r w:rsidRPr="00930935">
        <w:rPr>
          <w:rFonts w:cs="Huawei Sans"/>
          <w:lang w:eastAsia="zh-CN"/>
        </w:rPr>
        <w:t>根据学校教学安排，本学期</w:t>
      </w:r>
      <w:proofErr w:type="gramStart"/>
      <w:r w:rsidRPr="00930935">
        <w:rPr>
          <w:rFonts w:cs="Huawei Sans"/>
          <w:lang w:eastAsia="zh-CN"/>
        </w:rPr>
        <w:t>全校任</w:t>
      </w:r>
      <w:proofErr w:type="gramEnd"/>
      <w:r w:rsidRPr="00930935">
        <w:rPr>
          <w:rFonts w:cs="Huawei Sans"/>
          <w:lang w:eastAsia="zh-CN"/>
        </w:rPr>
        <w:t>选课定于</w:t>
      </w:r>
      <w:r w:rsidRPr="00930935">
        <w:rPr>
          <w:rFonts w:cs="Huawei Sans"/>
          <w:lang w:eastAsia="zh-CN"/>
        </w:rPr>
        <w:t>6</w:t>
      </w:r>
      <w:r w:rsidRPr="00930935">
        <w:rPr>
          <w:rFonts w:cs="Huawei Sans"/>
          <w:lang w:eastAsia="zh-CN"/>
        </w:rPr>
        <w:t>月</w:t>
      </w:r>
      <w:r w:rsidRPr="00930935">
        <w:rPr>
          <w:rFonts w:cs="Huawei Sans"/>
          <w:lang w:eastAsia="zh-CN"/>
        </w:rPr>
        <w:t>20</w:t>
      </w:r>
      <w:r w:rsidRPr="00930935">
        <w:rPr>
          <w:rFonts w:cs="Huawei Sans"/>
          <w:lang w:eastAsia="zh-CN"/>
        </w:rPr>
        <w:t>日（星期五）</w:t>
      </w:r>
      <w:r w:rsidRPr="00930935">
        <w:rPr>
          <w:rFonts w:cs="Huawei Sans"/>
          <w:lang w:eastAsia="zh-CN"/>
        </w:rPr>
        <w:t xml:space="preserve"> </w:t>
      </w:r>
      <w:r w:rsidRPr="00930935">
        <w:rPr>
          <w:rFonts w:cs="Huawei Sans"/>
          <w:lang w:eastAsia="zh-CN"/>
        </w:rPr>
        <w:t>正式开课，选课工作将从</w:t>
      </w:r>
      <w:r w:rsidRPr="00930935">
        <w:rPr>
          <w:rFonts w:cs="Huawei Sans"/>
          <w:lang w:eastAsia="zh-CN"/>
        </w:rPr>
        <w:t>6</w:t>
      </w:r>
      <w:r w:rsidRPr="00930935">
        <w:rPr>
          <w:rFonts w:cs="Huawei Sans"/>
          <w:lang w:eastAsia="zh-CN"/>
        </w:rPr>
        <w:t>月</w:t>
      </w:r>
      <w:r w:rsidRPr="00930935">
        <w:rPr>
          <w:rFonts w:cs="Huawei Sans"/>
          <w:lang w:eastAsia="zh-CN"/>
        </w:rPr>
        <w:t>16</w:t>
      </w:r>
      <w:r w:rsidRPr="00930935">
        <w:rPr>
          <w:rFonts w:cs="Huawei Sans"/>
          <w:lang w:eastAsia="zh-CN"/>
        </w:rPr>
        <w:t>日开始。现将有关事项通知如下：</w:t>
      </w:r>
      <w:r w:rsidRPr="00930935">
        <w:rPr>
          <w:rFonts w:cs="Huawei Sans"/>
          <w:lang w:eastAsia="zh-CN"/>
        </w:rPr>
        <w:t xml:space="preserve">&lt;br&gt;\r\n                        </w:t>
      </w:r>
      <w:r w:rsidRPr="00930935">
        <w:rPr>
          <w:rFonts w:cs="Huawei Sans"/>
          <w:lang w:eastAsia="zh-CN"/>
        </w:rPr>
        <w:t>一、选课时间：</w:t>
      </w:r>
      <w:r w:rsidRPr="00930935">
        <w:rPr>
          <w:rFonts w:cs="Huawei Sans"/>
          <w:lang w:eastAsia="zh-CN"/>
        </w:rPr>
        <w:t>6</w:t>
      </w:r>
      <w:r w:rsidRPr="00930935">
        <w:rPr>
          <w:rFonts w:cs="Huawei Sans"/>
          <w:lang w:eastAsia="zh-CN"/>
        </w:rPr>
        <w:t>月</w:t>
      </w:r>
      <w:r w:rsidRPr="00930935">
        <w:rPr>
          <w:rFonts w:cs="Huawei Sans"/>
          <w:lang w:eastAsia="zh-CN"/>
        </w:rPr>
        <w:t>16</w:t>
      </w:r>
      <w:r w:rsidRPr="00930935">
        <w:rPr>
          <w:rFonts w:cs="Huawei Sans"/>
          <w:lang w:eastAsia="zh-CN"/>
        </w:rPr>
        <w:t>日</w:t>
      </w:r>
      <w:r w:rsidRPr="00930935">
        <w:rPr>
          <w:rFonts w:cs="Huawei Sans"/>
          <w:lang w:eastAsia="zh-CN"/>
        </w:rPr>
        <w:t>----6</w:t>
      </w:r>
      <w:r w:rsidRPr="00930935">
        <w:rPr>
          <w:rFonts w:cs="Huawei Sans"/>
          <w:lang w:eastAsia="zh-CN"/>
        </w:rPr>
        <w:t>月</w:t>
      </w:r>
      <w:r w:rsidRPr="00930935">
        <w:rPr>
          <w:rFonts w:cs="Huawei Sans"/>
          <w:lang w:eastAsia="zh-CN"/>
        </w:rPr>
        <w:t>20</w:t>
      </w:r>
      <w:r w:rsidRPr="00930935">
        <w:rPr>
          <w:rFonts w:cs="Huawei Sans"/>
          <w:lang w:eastAsia="zh-CN"/>
        </w:rPr>
        <w:t>日</w:t>
      </w:r>
      <w:r w:rsidRPr="00930935">
        <w:rPr>
          <w:rFonts w:cs="Huawei Sans"/>
          <w:lang w:eastAsia="zh-CN"/>
        </w:rPr>
        <w:t xml:space="preserve">&lt;br&gt;\r\n                        </w:t>
      </w:r>
      <w:r w:rsidRPr="00930935">
        <w:rPr>
          <w:rFonts w:cs="Huawei Sans"/>
          <w:lang w:eastAsia="zh-CN"/>
        </w:rPr>
        <w:t>二、学生登录选课信息管理系统后进入学生选课进行选课。学生选课前请认真阅读选课公告，再进行</w:t>
      </w:r>
      <w:r w:rsidRPr="00930935">
        <w:rPr>
          <w:rFonts w:cs="Huawei Sans"/>
          <w:lang w:eastAsia="zh-CN"/>
        </w:rPr>
        <w:t>“</w:t>
      </w:r>
      <w:r w:rsidRPr="00930935">
        <w:rPr>
          <w:rFonts w:cs="Huawei Sans"/>
          <w:lang w:eastAsia="zh-CN"/>
        </w:rPr>
        <w:t>网上选课</w:t>
      </w:r>
      <w:r w:rsidRPr="00930935">
        <w:rPr>
          <w:rFonts w:cs="Huawei Sans"/>
          <w:lang w:eastAsia="zh-CN"/>
        </w:rPr>
        <w:t>”</w:t>
      </w:r>
      <w:r w:rsidRPr="00930935">
        <w:rPr>
          <w:rFonts w:cs="Huawei Sans"/>
          <w:lang w:eastAsia="zh-CN"/>
        </w:rPr>
        <w:t>。</w:t>
      </w:r>
      <w:r w:rsidRPr="00930935">
        <w:rPr>
          <w:rFonts w:cs="Huawei Sans"/>
          <w:lang w:eastAsia="zh-CN"/>
        </w:rPr>
        <w:t xml:space="preserve">&lt;br&gt;\r\n                        </w:t>
      </w:r>
      <w:r w:rsidRPr="00930935">
        <w:rPr>
          <w:rFonts w:cs="Huawei Sans"/>
          <w:lang w:eastAsia="zh-CN"/>
        </w:rPr>
        <w:t>三、教师可登陆选课信息管理系统后进入选课管理增删课程，</w:t>
      </w:r>
      <w:r w:rsidRPr="00930935">
        <w:rPr>
          <w:rFonts w:cs="Huawei Sans"/>
          <w:lang w:eastAsia="zh-CN"/>
        </w:rPr>
        <w:t xml:space="preserve"> 6</w:t>
      </w:r>
      <w:r w:rsidRPr="00930935">
        <w:rPr>
          <w:rFonts w:cs="Huawei Sans"/>
          <w:lang w:eastAsia="zh-CN"/>
        </w:rPr>
        <w:t>月</w:t>
      </w:r>
      <w:r w:rsidRPr="00930935">
        <w:rPr>
          <w:rFonts w:cs="Huawei Sans"/>
          <w:lang w:eastAsia="zh-CN"/>
        </w:rPr>
        <w:t>15</w:t>
      </w:r>
      <w:r w:rsidRPr="00930935">
        <w:rPr>
          <w:rFonts w:cs="Huawei Sans"/>
          <w:lang w:eastAsia="zh-CN"/>
        </w:rPr>
        <w:t>日</w:t>
      </w:r>
      <w:r w:rsidRPr="00930935">
        <w:rPr>
          <w:rFonts w:cs="Huawei Sans"/>
          <w:lang w:eastAsia="zh-CN"/>
        </w:rPr>
        <w:t>14:00</w:t>
      </w:r>
      <w:r w:rsidRPr="00930935">
        <w:rPr>
          <w:rFonts w:cs="Huawei Sans"/>
          <w:lang w:eastAsia="zh-CN"/>
        </w:rPr>
        <w:t>之后各位教师及学生登录教务处网站查询自己申报的课</w:t>
      </w:r>
      <w:r w:rsidRPr="00930935">
        <w:rPr>
          <w:rFonts w:cs="Huawei Sans"/>
          <w:lang w:eastAsia="zh-CN"/>
        </w:rPr>
        <w:t xml:space="preserve">  </w:t>
      </w:r>
      <w:r w:rsidRPr="00930935">
        <w:rPr>
          <w:rFonts w:cs="Huawei Sans"/>
          <w:lang w:eastAsia="zh-CN"/>
        </w:rPr>
        <w:t>是否停开。</w:t>
      </w:r>
      <w:r w:rsidRPr="00930935">
        <w:rPr>
          <w:rFonts w:cs="Huawei Sans"/>
          <w:lang w:eastAsia="zh-CN"/>
        </w:rPr>
        <w:t xml:space="preserve">&lt;br&gt;\r\n                        </w:t>
      </w:r>
      <w:r w:rsidRPr="00930935">
        <w:rPr>
          <w:rFonts w:cs="Huawei Sans"/>
          <w:lang w:eastAsia="zh-CN"/>
        </w:rPr>
        <w:t>四、</w:t>
      </w:r>
      <w:proofErr w:type="gramStart"/>
      <w:r w:rsidRPr="00930935">
        <w:rPr>
          <w:rFonts w:cs="Huawei Sans"/>
          <w:lang w:eastAsia="zh-CN"/>
        </w:rPr>
        <w:t>选课退课均须</w:t>
      </w:r>
      <w:proofErr w:type="gramEnd"/>
      <w:r w:rsidRPr="00930935">
        <w:rPr>
          <w:rFonts w:cs="Huawei Sans"/>
          <w:lang w:eastAsia="zh-CN"/>
        </w:rPr>
        <w:t>在选课时间内完成，选课结束后不再进行补退选，请学生注意选课时间。</w:t>
      </w:r>
      <w:r w:rsidRPr="00930935">
        <w:rPr>
          <w:rFonts w:cs="Huawei Sans"/>
          <w:lang w:eastAsia="zh-CN"/>
        </w:rPr>
        <w:t xml:space="preserve">&lt;br&gt;\r\n                        </w:t>
      </w:r>
      <w:r w:rsidRPr="00930935">
        <w:rPr>
          <w:rFonts w:cs="Huawei Sans"/>
          <w:lang w:eastAsia="zh-CN"/>
        </w:rPr>
        <w:t>五、请各学院通知并组织学生进行选课，同时请各学院及相关单位通知任课教师按时上课。教务处将组织相关人员对上课情况进行不定期的检查。</w:t>
      </w:r>
      <w:r w:rsidRPr="00930935">
        <w:rPr>
          <w:rFonts w:cs="Huawei Sans"/>
        </w:rPr>
        <w:t>&lt;br&gt;', '2020-07-24 09:48:09', '3');</w:t>
      </w:r>
    </w:p>
    <w:p w14:paraId="79BB37AC" w14:textId="308D4082" w:rsidR="00C01DF2" w:rsidRPr="00930935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55" w:name="_Toc125962229"/>
      <w:bookmarkStart w:id="56" w:name="_Toc180160332"/>
      <w:r w:rsidRPr="00930935">
        <w:rPr>
          <w:rFonts w:cs="Huawei Sans"/>
        </w:rPr>
        <w:lastRenderedPageBreak/>
        <w:t>manage_user</w:t>
      </w:r>
      <w:r w:rsidR="00C758A2" w:rsidRPr="00930935">
        <w:rPr>
          <w:rFonts w:cs="Huawei Sans"/>
        </w:rPr>
        <w:t>管理员用户</w:t>
      </w:r>
      <w:r w:rsidRPr="00930935">
        <w:rPr>
          <w:rFonts w:cs="Huawei Sans"/>
        </w:rPr>
        <w:t>表</w:t>
      </w:r>
      <w:bookmarkEnd w:id="55"/>
      <w:r w:rsidR="00C758A2" w:rsidRPr="00930935">
        <w:rPr>
          <w:rFonts w:cs="Huawei Sans"/>
          <w:lang w:eastAsia="zh-CN"/>
        </w:rPr>
        <w:t>创建</w:t>
      </w:r>
      <w:bookmarkEnd w:id="56"/>
    </w:p>
    <w:p w14:paraId="1E53BB3F" w14:textId="65C46005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表删除</w:t>
      </w:r>
      <w:r w:rsidR="004460B4" w:rsidRPr="00930935">
        <w:rPr>
          <w:rFonts w:cs="Huawei Sans"/>
        </w:rPr>
        <w:t>。</w:t>
      </w:r>
    </w:p>
    <w:p w14:paraId="0D4319CF" w14:textId="77777777" w:rsidR="00C01DF2" w:rsidRPr="00930935" w:rsidRDefault="00C01DF2" w:rsidP="00C01DF2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DROP TABLE IF EXISTS </w:t>
      </w:r>
      <w:proofErr w:type="gramStart"/>
      <w:r w:rsidRPr="00930935">
        <w:rPr>
          <w:rFonts w:cs="Huawei Sans"/>
        </w:rPr>
        <w:t>public.manage</w:t>
      </w:r>
      <w:proofErr w:type="gramEnd"/>
      <w:r w:rsidRPr="00930935">
        <w:rPr>
          <w:rFonts w:cs="Huawei Sans"/>
        </w:rPr>
        <w:t>_user;</w:t>
      </w:r>
    </w:p>
    <w:p w14:paraId="6241DD55" w14:textId="39A4814C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创建</w:t>
      </w:r>
      <w:r w:rsidRPr="00930935">
        <w:rPr>
          <w:rFonts w:cs="Huawei Sans"/>
        </w:rPr>
        <w:t>manage_user</w:t>
      </w:r>
      <w:r w:rsidR="005836B0" w:rsidRPr="00930935">
        <w:rPr>
          <w:rFonts w:cs="Huawei Sans"/>
        </w:rPr>
        <w:t>管理员用户</w:t>
      </w:r>
      <w:r w:rsidRPr="00930935">
        <w:rPr>
          <w:rFonts w:cs="Huawei Sans"/>
        </w:rPr>
        <w:t>表</w:t>
      </w:r>
      <w:r w:rsidR="004460B4" w:rsidRPr="00930935">
        <w:rPr>
          <w:rFonts w:cs="Huawei Sans"/>
        </w:rPr>
        <w:t>。</w:t>
      </w:r>
    </w:p>
    <w:p w14:paraId="0992E991" w14:textId="77777777" w:rsidR="005836B0" w:rsidRPr="00930935" w:rsidRDefault="005836B0" w:rsidP="005836B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CREATE TABLE </w:t>
      </w:r>
      <w:proofErr w:type="gramStart"/>
      <w:r w:rsidRPr="00930935">
        <w:rPr>
          <w:rFonts w:cs="Huawei Sans"/>
        </w:rPr>
        <w:t>public.manage</w:t>
      </w:r>
      <w:proofErr w:type="gramEnd"/>
      <w:r w:rsidRPr="00930935">
        <w:rPr>
          <w:rFonts w:cs="Huawei Sans"/>
        </w:rPr>
        <w:t>_user  (</w:t>
      </w:r>
    </w:p>
    <w:p w14:paraId="64170681" w14:textId="27DE3E46" w:rsidR="005836B0" w:rsidRPr="00930935" w:rsidRDefault="005836B0" w:rsidP="005836B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id </w:t>
      </w:r>
      <w:proofErr w:type="gramStart"/>
      <w:r w:rsidRPr="00930935">
        <w:rPr>
          <w:rFonts w:cs="Huawei Sans"/>
        </w:rPr>
        <w:t>varchar(</w:t>
      </w:r>
      <w:proofErr w:type="gramEnd"/>
      <w:r w:rsidR="00393E86" w:rsidRPr="00930935">
        <w:rPr>
          <w:rFonts w:cs="Huawei Sans"/>
        </w:rPr>
        <w:t>32</w:t>
      </w:r>
      <w:r w:rsidRPr="00930935">
        <w:rPr>
          <w:rFonts w:cs="Huawei Sans"/>
        </w:rPr>
        <w:t>) PRIMARY KEY NOT NULL,</w:t>
      </w:r>
    </w:p>
    <w:p w14:paraId="62617EA9" w14:textId="73AEBDC2" w:rsidR="005836B0" w:rsidRPr="00930935" w:rsidRDefault="005836B0" w:rsidP="005836B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loginName </w:t>
      </w:r>
      <w:proofErr w:type="gramStart"/>
      <w:r w:rsidRPr="00930935">
        <w:rPr>
          <w:rFonts w:cs="Huawei Sans"/>
        </w:rPr>
        <w:t>varchar(</w:t>
      </w:r>
      <w:proofErr w:type="gramEnd"/>
      <w:r w:rsidR="00393E86" w:rsidRPr="00930935">
        <w:rPr>
          <w:rFonts w:cs="Huawei Sans"/>
        </w:rPr>
        <w:t>32</w:t>
      </w:r>
      <w:r w:rsidRPr="00930935">
        <w:rPr>
          <w:rFonts w:cs="Huawei Sans"/>
        </w:rPr>
        <w:t>) NOT NULL,</w:t>
      </w:r>
    </w:p>
    <w:p w14:paraId="5145146D" w14:textId="2EC728C5" w:rsidR="005836B0" w:rsidRPr="00930935" w:rsidRDefault="005836B0" w:rsidP="005836B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username </w:t>
      </w:r>
      <w:proofErr w:type="gramStart"/>
      <w:r w:rsidRPr="00930935">
        <w:rPr>
          <w:rFonts w:cs="Huawei Sans"/>
        </w:rPr>
        <w:t>varchar(</w:t>
      </w:r>
      <w:proofErr w:type="gramEnd"/>
      <w:r w:rsidR="00393E86" w:rsidRPr="00930935">
        <w:rPr>
          <w:rFonts w:cs="Huawei Sans"/>
        </w:rPr>
        <w:t>32</w:t>
      </w:r>
      <w:r w:rsidRPr="00930935">
        <w:rPr>
          <w:rFonts w:cs="Huawei Sans"/>
        </w:rPr>
        <w:t>) NOT NULL,</w:t>
      </w:r>
    </w:p>
    <w:p w14:paraId="622D7D2D" w14:textId="77777777" w:rsidR="005836B0" w:rsidRPr="00930935" w:rsidRDefault="005836B0" w:rsidP="005836B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password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64) NOT NULL,</w:t>
      </w:r>
    </w:p>
    <w:p w14:paraId="0628108D" w14:textId="7CEAF53E" w:rsidR="005836B0" w:rsidRPr="00930935" w:rsidRDefault="005836B0" w:rsidP="005836B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roleId </w:t>
      </w:r>
      <w:proofErr w:type="gramStart"/>
      <w:r w:rsidRPr="00930935">
        <w:rPr>
          <w:rFonts w:cs="Huawei Sans"/>
        </w:rPr>
        <w:t>varchar(</w:t>
      </w:r>
      <w:proofErr w:type="gramEnd"/>
      <w:r w:rsidR="00393E86" w:rsidRPr="00930935">
        <w:rPr>
          <w:rFonts w:cs="Huawei Sans"/>
        </w:rPr>
        <w:t>32</w:t>
      </w:r>
      <w:r w:rsidRPr="00930935">
        <w:rPr>
          <w:rFonts w:cs="Huawei Sans"/>
        </w:rPr>
        <w:t>) NOT NULL,</w:t>
      </w:r>
    </w:p>
    <w:p w14:paraId="4A0FA599" w14:textId="77777777" w:rsidR="005836B0" w:rsidRPr="00930935" w:rsidRDefault="005836B0" w:rsidP="005836B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createDate SMALLDATETIME NOT NULL,</w:t>
      </w:r>
    </w:p>
    <w:p w14:paraId="5550B725" w14:textId="77777777" w:rsidR="005836B0" w:rsidRPr="00930935" w:rsidRDefault="005836B0" w:rsidP="005836B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state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1) NOT NULL</w:t>
      </w:r>
    </w:p>
    <w:p w14:paraId="37E7B2B6" w14:textId="148EFB1C" w:rsidR="00C01DF2" w:rsidRPr="00930935" w:rsidRDefault="005836B0" w:rsidP="005836B0">
      <w:pPr>
        <w:pStyle w:val="2f2"/>
        <w:rPr>
          <w:rFonts w:cs="Huawei Sans"/>
        </w:rPr>
      </w:pPr>
      <w:r w:rsidRPr="00930935">
        <w:rPr>
          <w:rFonts w:cs="Huawei Sans"/>
        </w:rPr>
        <w:t>) WITH (ORIENTATION = ROW);</w:t>
      </w:r>
    </w:p>
    <w:p w14:paraId="4EBFBF04" w14:textId="77012682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  <w:noProof/>
        </w:rPr>
        <w:t>插入新的管理</w:t>
      </w:r>
      <w:r w:rsidR="005836B0" w:rsidRPr="00930935">
        <w:rPr>
          <w:rFonts w:cs="Huawei Sans"/>
          <w:noProof/>
        </w:rPr>
        <w:t>员</w:t>
      </w:r>
      <w:r w:rsidRPr="00930935">
        <w:rPr>
          <w:rFonts w:cs="Huawei Sans"/>
          <w:noProof/>
        </w:rPr>
        <w:t>用户数据</w:t>
      </w:r>
      <w:r w:rsidRPr="00930935">
        <w:rPr>
          <w:rFonts w:cs="Huawei Sans"/>
          <w:noProof/>
        </w:rPr>
        <w:t xml:space="preserve"> </w:t>
      </w:r>
      <w:r w:rsidR="004460B4" w:rsidRPr="00930935">
        <w:rPr>
          <w:rFonts w:cs="Huawei Sans"/>
          <w:noProof/>
        </w:rPr>
        <w:t>。</w:t>
      </w:r>
    </w:p>
    <w:p w14:paraId="55269B33" w14:textId="34400599" w:rsidR="00C01DF2" w:rsidRPr="00930935" w:rsidRDefault="005836B0" w:rsidP="00C01DF2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public.manage</w:t>
      </w:r>
      <w:proofErr w:type="gramEnd"/>
      <w:r w:rsidRPr="00930935">
        <w:rPr>
          <w:rFonts w:cs="Huawei Sans"/>
        </w:rPr>
        <w:t>_user VALUES ('1', 'admin', 'admin', 'admin', '1', '2020-07-18 23:12:53', '1');</w:t>
      </w:r>
    </w:p>
    <w:p w14:paraId="7E8EEED7" w14:textId="6D264A4A" w:rsidR="00C01DF2" w:rsidRPr="00930935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57" w:name="_Toc125962230"/>
      <w:bookmarkStart w:id="58" w:name="_Toc180160333"/>
      <w:r w:rsidRPr="00930935">
        <w:rPr>
          <w:rFonts w:cs="Huawei Sans"/>
        </w:rPr>
        <w:t>menu</w:t>
      </w:r>
      <w:r w:rsidR="00C758A2" w:rsidRPr="00930935">
        <w:rPr>
          <w:rFonts w:cs="Huawei Sans"/>
        </w:rPr>
        <w:t>菜单</w:t>
      </w:r>
      <w:r w:rsidRPr="00930935">
        <w:rPr>
          <w:rFonts w:cs="Huawei Sans"/>
        </w:rPr>
        <w:t>表</w:t>
      </w:r>
      <w:bookmarkEnd w:id="57"/>
      <w:r w:rsidR="00C758A2" w:rsidRPr="00930935">
        <w:rPr>
          <w:rFonts w:cs="Huawei Sans"/>
          <w:lang w:eastAsia="zh-CN"/>
        </w:rPr>
        <w:t>创建</w:t>
      </w:r>
      <w:bookmarkEnd w:id="58"/>
    </w:p>
    <w:p w14:paraId="4C6DB07B" w14:textId="022F4AA2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表删除</w:t>
      </w:r>
      <w:r w:rsidR="004460B4" w:rsidRPr="00930935">
        <w:rPr>
          <w:rFonts w:cs="Huawei Sans"/>
        </w:rPr>
        <w:t>。</w:t>
      </w:r>
    </w:p>
    <w:p w14:paraId="27183A9F" w14:textId="77777777" w:rsidR="00C01DF2" w:rsidRPr="00930935" w:rsidRDefault="00C01DF2" w:rsidP="00C01DF2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DROP TABLE IF EXISTS </w:t>
      </w:r>
      <w:proofErr w:type="gramStart"/>
      <w:r w:rsidRPr="00930935">
        <w:rPr>
          <w:rFonts w:cs="Huawei Sans"/>
        </w:rPr>
        <w:t>public.menu</w:t>
      </w:r>
      <w:proofErr w:type="gramEnd"/>
      <w:r w:rsidRPr="00930935">
        <w:rPr>
          <w:rFonts w:cs="Huawei Sans"/>
        </w:rPr>
        <w:t>;</w:t>
      </w:r>
    </w:p>
    <w:p w14:paraId="678DBABA" w14:textId="6B4ED0A3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创建</w:t>
      </w:r>
      <w:r w:rsidRPr="00930935">
        <w:rPr>
          <w:rFonts w:cs="Huawei Sans"/>
        </w:rPr>
        <w:t>menu</w:t>
      </w:r>
      <w:r w:rsidR="00BC118D" w:rsidRPr="00930935">
        <w:rPr>
          <w:rFonts w:cs="Huawei Sans"/>
          <w:noProof/>
        </w:rPr>
        <w:t>菜单</w:t>
      </w:r>
      <w:r w:rsidRPr="00930935">
        <w:rPr>
          <w:rFonts w:cs="Huawei Sans"/>
        </w:rPr>
        <w:t>表</w:t>
      </w:r>
      <w:r w:rsidR="004460B4" w:rsidRPr="00930935">
        <w:rPr>
          <w:rFonts w:cs="Huawei Sans"/>
        </w:rPr>
        <w:t>。</w:t>
      </w:r>
    </w:p>
    <w:p w14:paraId="1C8697BA" w14:textId="77777777" w:rsidR="00BF7E54" w:rsidRPr="00930935" w:rsidRDefault="00BF7E54" w:rsidP="00BF7E5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CREATE TABLE </w:t>
      </w:r>
      <w:proofErr w:type="gramStart"/>
      <w:r w:rsidRPr="00930935">
        <w:rPr>
          <w:rFonts w:cs="Huawei Sans"/>
        </w:rPr>
        <w:t>public.menu</w:t>
      </w:r>
      <w:proofErr w:type="gramEnd"/>
      <w:r w:rsidRPr="00930935">
        <w:rPr>
          <w:rFonts w:cs="Huawei Sans"/>
        </w:rPr>
        <w:t xml:space="preserve">  (</w:t>
      </w:r>
    </w:p>
    <w:p w14:paraId="72776E58" w14:textId="77777777" w:rsidR="00BF7E54" w:rsidRPr="00930935" w:rsidRDefault="00BF7E54" w:rsidP="00BF7E5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PRIMARY KEY NOT NULL,</w:t>
      </w:r>
    </w:p>
    <w:p w14:paraId="6AD11383" w14:textId="77777777" w:rsidR="00BF7E54" w:rsidRPr="00930935" w:rsidRDefault="00BF7E54" w:rsidP="00BF7E5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name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64) NOT NULL,</w:t>
      </w:r>
    </w:p>
    <w:p w14:paraId="71E67801" w14:textId="77777777" w:rsidR="00BF7E54" w:rsidRPr="00930935" w:rsidRDefault="00BF7E54" w:rsidP="00BF7E5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parentId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NOT NULL,</w:t>
      </w:r>
    </w:p>
    <w:p w14:paraId="3196C277" w14:textId="77777777" w:rsidR="00BF7E54" w:rsidRPr="00930935" w:rsidRDefault="00BF7E54" w:rsidP="00BF7E5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createDate SMALLDATETIME NOT NULL,</w:t>
      </w:r>
    </w:p>
    <w:p w14:paraId="7FAF0BB2" w14:textId="77777777" w:rsidR="00BF7E54" w:rsidRPr="00930935" w:rsidRDefault="00BF7E54" w:rsidP="00BF7E5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createId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NOT NULL,</w:t>
      </w:r>
    </w:p>
    <w:p w14:paraId="79609BE7" w14:textId="77777777" w:rsidR="00BF7E54" w:rsidRPr="00930935" w:rsidRDefault="00BF7E54" w:rsidP="00BF7E5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updateDate SMALLDATETIME NOT NULL,</w:t>
      </w:r>
    </w:p>
    <w:p w14:paraId="0A49F105" w14:textId="77777777" w:rsidR="00BF7E54" w:rsidRPr="00930935" w:rsidRDefault="00BF7E54" w:rsidP="00BF7E5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sort INTEGER NOT NULL,</w:t>
      </w:r>
    </w:p>
    <w:p w14:paraId="51B00948" w14:textId="77777777" w:rsidR="00BF7E54" w:rsidRPr="00930935" w:rsidRDefault="00BF7E54" w:rsidP="00BF7E5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href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64) NOT NULL,</w:t>
      </w:r>
    </w:p>
    <w:p w14:paraId="6960FF66" w14:textId="77777777" w:rsidR="00BF7E54" w:rsidRPr="00930935" w:rsidRDefault="00BF7E54" w:rsidP="00BF7E5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state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1) NOT NULL,</w:t>
      </w:r>
    </w:p>
    <w:p w14:paraId="4932C9A4" w14:textId="77777777" w:rsidR="00BF7E54" w:rsidRPr="00930935" w:rsidRDefault="00BF7E54" w:rsidP="00BF7E5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remark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2555) NULL DEFAULT NULL</w:t>
      </w:r>
    </w:p>
    <w:p w14:paraId="0CA21A98" w14:textId="3C6E6D66" w:rsidR="00C01DF2" w:rsidRPr="00930935" w:rsidRDefault="00BF7E54" w:rsidP="00BF7E54">
      <w:pPr>
        <w:pStyle w:val="2f2"/>
        <w:rPr>
          <w:rFonts w:cs="Huawei Sans"/>
        </w:rPr>
      </w:pPr>
      <w:r w:rsidRPr="00930935">
        <w:rPr>
          <w:rFonts w:cs="Huawei Sans"/>
        </w:rPr>
        <w:t>) WITH (ORIENTATION = ROW);</w:t>
      </w:r>
    </w:p>
    <w:p w14:paraId="41E2EBB8" w14:textId="49A6E85D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  <w:noProof/>
        </w:rPr>
        <w:t>插入新的菜单数据</w:t>
      </w:r>
      <w:r w:rsidRPr="00930935">
        <w:rPr>
          <w:rFonts w:cs="Huawei Sans"/>
          <w:noProof/>
        </w:rPr>
        <w:t xml:space="preserve"> </w:t>
      </w:r>
      <w:r w:rsidR="004460B4" w:rsidRPr="00930935">
        <w:rPr>
          <w:rFonts w:cs="Huawei Sans"/>
          <w:noProof/>
        </w:rPr>
        <w:t>。</w:t>
      </w:r>
    </w:p>
    <w:p w14:paraId="47F1385D" w14:textId="5FF46CA8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('1', '</w:t>
      </w:r>
      <w:r w:rsidRPr="00930935">
        <w:rPr>
          <w:rFonts w:cs="Huawei Sans"/>
          <w:lang w:eastAsia="zh-CN"/>
        </w:rPr>
        <w:t>首页</w:t>
      </w:r>
      <w:r w:rsidRPr="00930935">
        <w:rPr>
          <w:rFonts w:cs="Huawei Sans"/>
          <w:lang w:eastAsia="zh-CN"/>
        </w:rPr>
        <w:t>', '0', '2020-07-18 23:44:05', '1', '2020-08-18 17:42:18', 1, '/manage/index', '</w:t>
      </w:r>
      <w:r w:rsidR="005423FF">
        <w:rPr>
          <w:rFonts w:cs="Huawei Sans"/>
          <w:lang w:eastAsia="zh-CN"/>
        </w:rPr>
        <w:t>1</w:t>
      </w:r>
      <w:r w:rsidRPr="00930935">
        <w:rPr>
          <w:rFonts w:cs="Huawei Sans"/>
          <w:lang w:eastAsia="zh-CN"/>
        </w:rPr>
        <w:t>', '</w:t>
      </w:r>
      <w:r w:rsidRPr="00930935">
        <w:rPr>
          <w:rFonts w:cs="Huawei Sans"/>
          <w:lang w:eastAsia="zh-CN"/>
        </w:rPr>
        <w:t>首页数据展示</w:t>
      </w:r>
      <w:r w:rsidRPr="00930935">
        <w:rPr>
          <w:rFonts w:cs="Huawei Sans"/>
          <w:lang w:eastAsia="zh-CN"/>
        </w:rPr>
        <w:t>');</w:t>
      </w:r>
    </w:p>
    <w:p w14:paraId="0C0C3183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lastRenderedPageBreak/>
        <w:t>INSERT INTO public.menu VALUES ('10', '</w:t>
      </w:r>
      <w:r w:rsidRPr="00930935">
        <w:rPr>
          <w:rFonts w:cs="Huawei Sans"/>
          <w:lang w:eastAsia="zh-CN"/>
        </w:rPr>
        <w:t>角色分配</w:t>
      </w:r>
      <w:r w:rsidRPr="00930935">
        <w:rPr>
          <w:rFonts w:cs="Huawei Sans"/>
          <w:lang w:eastAsia="zh-CN"/>
        </w:rPr>
        <w:t>', '5', '2020-07-20 10:14:42', '1', '2020-07-20 10:14:42', 1, '/manage/role', '1', '</w:t>
      </w:r>
      <w:r w:rsidRPr="00930935">
        <w:rPr>
          <w:rFonts w:cs="Huawei Sans"/>
          <w:lang w:eastAsia="zh-CN"/>
        </w:rPr>
        <w:t>管理角色分配菜单</w:t>
      </w:r>
      <w:r w:rsidRPr="00930935">
        <w:rPr>
          <w:rFonts w:cs="Huawei Sans"/>
          <w:lang w:eastAsia="zh-CN"/>
        </w:rPr>
        <w:t>');</w:t>
      </w:r>
    </w:p>
    <w:p w14:paraId="4AD42D61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('11', '</w:t>
      </w:r>
      <w:r w:rsidRPr="00930935">
        <w:rPr>
          <w:rFonts w:cs="Huawei Sans"/>
          <w:lang w:eastAsia="zh-CN"/>
        </w:rPr>
        <w:t>课程管理</w:t>
      </w:r>
      <w:r w:rsidRPr="00930935">
        <w:rPr>
          <w:rFonts w:cs="Huawei Sans"/>
          <w:lang w:eastAsia="zh-CN"/>
        </w:rPr>
        <w:t>', '0', '2020-08-03 16:29:02', '1', '2020-08-05 08:51:05', 6, '        javascript:;', '1', '</w:t>
      </w:r>
      <w:r w:rsidRPr="00930935">
        <w:rPr>
          <w:rFonts w:cs="Huawei Sans"/>
          <w:lang w:eastAsia="zh-CN"/>
        </w:rPr>
        <w:t>课程管理</w:t>
      </w:r>
      <w:r w:rsidRPr="00930935">
        <w:rPr>
          <w:rFonts w:cs="Huawei Sans"/>
          <w:lang w:eastAsia="zh-CN"/>
        </w:rPr>
        <w:t>');</w:t>
      </w:r>
    </w:p>
    <w:p w14:paraId="48DDC452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('2', '</w:t>
      </w:r>
      <w:r w:rsidRPr="00930935">
        <w:rPr>
          <w:rFonts w:cs="Huawei Sans"/>
          <w:lang w:eastAsia="zh-CN"/>
        </w:rPr>
        <w:t>菜单管理</w:t>
      </w:r>
      <w:r w:rsidRPr="00930935">
        <w:rPr>
          <w:rFonts w:cs="Huawei Sans"/>
          <w:lang w:eastAsia="zh-CN"/>
        </w:rPr>
        <w:t>', '0', '2020-07-18 23:44:46', '1', '2020-07-18 23:44:51', 2, '/manage/menu', '1', '</w:t>
      </w:r>
      <w:r w:rsidRPr="00930935">
        <w:rPr>
          <w:rFonts w:cs="Huawei Sans"/>
          <w:lang w:eastAsia="zh-CN"/>
        </w:rPr>
        <w:t>管理菜单</w:t>
      </w:r>
      <w:r w:rsidRPr="00930935">
        <w:rPr>
          <w:rFonts w:cs="Huawei Sans"/>
          <w:lang w:eastAsia="zh-CN"/>
        </w:rPr>
        <w:t>');</w:t>
      </w:r>
    </w:p>
    <w:p w14:paraId="7EC14EB5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('3', '</w:t>
      </w:r>
      <w:r w:rsidRPr="00930935">
        <w:rPr>
          <w:rFonts w:cs="Huawei Sans"/>
          <w:lang w:eastAsia="zh-CN"/>
        </w:rPr>
        <w:t>教务管理</w:t>
      </w:r>
      <w:r w:rsidRPr="00930935">
        <w:rPr>
          <w:rFonts w:cs="Huawei Sans"/>
          <w:lang w:eastAsia="zh-CN"/>
        </w:rPr>
        <w:t>', '0', '2020-07-18 23:45:21', '1', '2020-07-18 23:45:21', 3, 'javascript:;', '1', NULL);</w:t>
      </w:r>
    </w:p>
    <w:p w14:paraId="58F57C8C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('4', '</w:t>
      </w:r>
      <w:r w:rsidRPr="00930935">
        <w:rPr>
          <w:rFonts w:cs="Huawei Sans"/>
          <w:lang w:eastAsia="zh-CN"/>
        </w:rPr>
        <w:t>人员管理</w:t>
      </w:r>
      <w:r w:rsidRPr="00930935">
        <w:rPr>
          <w:rFonts w:cs="Huawei Sans"/>
          <w:lang w:eastAsia="zh-CN"/>
        </w:rPr>
        <w:t>', '0', '2020-07-18 23:45:21', '1', '2020-07-23 17:50:11', 4, 'javascript:;', '1', 'undefined');</w:t>
      </w:r>
    </w:p>
    <w:p w14:paraId="5CB7FE5E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('5', '</w:t>
      </w:r>
      <w:r w:rsidRPr="00930935">
        <w:rPr>
          <w:rFonts w:cs="Huawei Sans"/>
          <w:lang w:eastAsia="zh-CN"/>
        </w:rPr>
        <w:t>角色管理</w:t>
      </w:r>
      <w:r w:rsidRPr="00930935">
        <w:rPr>
          <w:rFonts w:cs="Huawei Sans"/>
          <w:lang w:eastAsia="zh-CN"/>
        </w:rPr>
        <w:t>', '0', '2020-07-18 23:45:21', '1', '2020-07-18 23:45:21', 5, 'javascript:;', '1', NULL);</w:t>
      </w:r>
    </w:p>
    <w:p w14:paraId="19A6517D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('5b185f5d08224728903575552e15dbf8', '</w:t>
      </w:r>
      <w:r w:rsidRPr="00930935">
        <w:rPr>
          <w:rFonts w:cs="Huawei Sans"/>
          <w:lang w:eastAsia="zh-CN"/>
        </w:rPr>
        <w:t>选课管理</w:t>
      </w:r>
      <w:r w:rsidRPr="00930935">
        <w:rPr>
          <w:rFonts w:cs="Huawei Sans"/>
          <w:lang w:eastAsia="zh-CN"/>
        </w:rPr>
        <w:t>', '11', '2020-08-05 08:50:12', '1', '2020-08-18 15:20:29', 2, '/course/list', '1', '</w:t>
      </w:r>
      <w:r w:rsidRPr="00930935">
        <w:rPr>
          <w:rFonts w:cs="Huawei Sans"/>
          <w:lang w:eastAsia="zh-CN"/>
        </w:rPr>
        <w:t>选课管理</w:t>
      </w:r>
      <w:r w:rsidRPr="00930935">
        <w:rPr>
          <w:rFonts w:cs="Huawei Sans"/>
          <w:lang w:eastAsia="zh-CN"/>
        </w:rPr>
        <w:t>');</w:t>
      </w:r>
    </w:p>
    <w:p w14:paraId="1C90ED1F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('6', '</w:t>
      </w:r>
      <w:r w:rsidRPr="00930935">
        <w:rPr>
          <w:rFonts w:cs="Huawei Sans"/>
          <w:lang w:eastAsia="zh-CN"/>
        </w:rPr>
        <w:t>学院管理</w:t>
      </w:r>
      <w:r w:rsidRPr="00930935">
        <w:rPr>
          <w:rFonts w:cs="Huawei Sans"/>
          <w:lang w:eastAsia="zh-CN"/>
        </w:rPr>
        <w:t>', '3', '2020-07-20 10:13:28', '1', '2020-07-20 10:13:28', 1, '/manage/college', '1', NULL);</w:t>
      </w:r>
    </w:p>
    <w:p w14:paraId="7EE58763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('7', '</w:t>
      </w:r>
      <w:r w:rsidRPr="00930935">
        <w:rPr>
          <w:rFonts w:cs="Huawei Sans"/>
          <w:lang w:eastAsia="zh-CN"/>
        </w:rPr>
        <w:t>首页通告管理</w:t>
      </w:r>
      <w:r w:rsidRPr="00930935">
        <w:rPr>
          <w:rFonts w:cs="Huawei Sans"/>
          <w:lang w:eastAsia="zh-CN"/>
        </w:rPr>
        <w:t>', '3', '2020-07-20 10:13:28', '1', '2020-08-17 18:20:31', 2, '/manage/information', '1', NULL);</w:t>
      </w:r>
    </w:p>
    <w:p w14:paraId="4687EBF5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('8', '</w:t>
      </w:r>
      <w:r w:rsidRPr="00930935">
        <w:rPr>
          <w:rFonts w:cs="Huawei Sans"/>
          <w:lang w:eastAsia="zh-CN"/>
        </w:rPr>
        <w:t>教师管理</w:t>
      </w:r>
      <w:r w:rsidRPr="00930935">
        <w:rPr>
          <w:rFonts w:cs="Huawei Sans"/>
          <w:lang w:eastAsia="zh-CN"/>
        </w:rPr>
        <w:t>', '4', '2020-07-20 10:14:42', '1', '2020-07-20 10:14:42', 1, '/manage/teacher', '1', NULL);</w:t>
      </w:r>
    </w:p>
    <w:p w14:paraId="6773EDBE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('88bd8c79792346058d2bcd0ef831ec61', '</w:t>
      </w:r>
      <w:r w:rsidRPr="00930935">
        <w:rPr>
          <w:rFonts w:cs="Huawei Sans"/>
          <w:lang w:eastAsia="zh-CN"/>
        </w:rPr>
        <w:t>选课中心</w:t>
      </w:r>
      <w:r w:rsidRPr="00930935">
        <w:rPr>
          <w:rFonts w:cs="Huawei Sans"/>
          <w:lang w:eastAsia="zh-CN"/>
        </w:rPr>
        <w:t>', '0', '2020-08-04 08:13:45', '1', '2020-08-04 08:13:45', 7, '/student/courseCase', '1', '</w:t>
      </w:r>
      <w:r w:rsidRPr="00930935">
        <w:rPr>
          <w:rFonts w:cs="Huawei Sans"/>
          <w:lang w:eastAsia="zh-CN"/>
        </w:rPr>
        <w:t>学生选课中心</w:t>
      </w:r>
      <w:r w:rsidRPr="00930935">
        <w:rPr>
          <w:rFonts w:cs="Huawei Sans"/>
          <w:lang w:eastAsia="zh-CN"/>
        </w:rPr>
        <w:t>');</w:t>
      </w:r>
    </w:p>
    <w:p w14:paraId="657486C2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('8d1ba0638b474dafa943891b14d17f97', '</w:t>
      </w:r>
      <w:r w:rsidRPr="00930935">
        <w:rPr>
          <w:rFonts w:cs="Huawei Sans"/>
          <w:lang w:eastAsia="zh-CN"/>
        </w:rPr>
        <w:t>学生信息</w:t>
      </w:r>
      <w:r w:rsidRPr="00930935">
        <w:rPr>
          <w:rFonts w:cs="Huawei Sans"/>
          <w:lang w:eastAsia="zh-CN"/>
        </w:rPr>
        <w:t>', '0', '2020-08-18 15:09:17', '1', '2020-08-18 15:11:08', 3, '/teacher/selectedCourseStu', '1', '</w:t>
      </w:r>
      <w:r w:rsidRPr="00930935">
        <w:rPr>
          <w:rFonts w:cs="Huawei Sans"/>
          <w:lang w:eastAsia="zh-CN"/>
        </w:rPr>
        <w:t>选修当前课程的学生</w:t>
      </w:r>
      <w:r w:rsidRPr="00930935">
        <w:rPr>
          <w:rFonts w:cs="Huawei Sans"/>
          <w:lang w:eastAsia="zh-CN"/>
        </w:rPr>
        <w:t>');</w:t>
      </w:r>
    </w:p>
    <w:p w14:paraId="4262C087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('9', '</w:t>
      </w:r>
      <w:r w:rsidRPr="00930935">
        <w:rPr>
          <w:rFonts w:cs="Huawei Sans"/>
          <w:lang w:eastAsia="zh-CN"/>
        </w:rPr>
        <w:t>学生管理</w:t>
      </w:r>
      <w:r w:rsidRPr="00930935">
        <w:rPr>
          <w:rFonts w:cs="Huawei Sans"/>
          <w:lang w:eastAsia="zh-CN"/>
        </w:rPr>
        <w:t>', '4', '2020-07-20 10:14:42', '1', '2020-07-20 10:14:42', 2, '/manage/student', '1', NULL);</w:t>
      </w:r>
    </w:p>
    <w:p w14:paraId="6180E524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('b69d605f77214bb889c14690ae34150d', '</w:t>
      </w:r>
      <w:r w:rsidRPr="00930935">
        <w:rPr>
          <w:rFonts w:cs="Huawei Sans"/>
          <w:lang w:eastAsia="zh-CN"/>
        </w:rPr>
        <w:t>课程信息</w:t>
      </w:r>
      <w:r w:rsidRPr="00930935">
        <w:rPr>
          <w:rFonts w:cs="Huawei Sans"/>
          <w:lang w:eastAsia="zh-CN"/>
        </w:rPr>
        <w:t>', '0', '2020-08-05 14:40:25', '1', '2020-08-05 14:40:25', 2, '/teacher/courseInfo', '1', '</w:t>
      </w:r>
      <w:r w:rsidRPr="00930935">
        <w:rPr>
          <w:rFonts w:cs="Huawei Sans"/>
          <w:lang w:eastAsia="zh-CN"/>
        </w:rPr>
        <w:t>教师分配的课程信息</w:t>
      </w:r>
      <w:r w:rsidRPr="00930935">
        <w:rPr>
          <w:rFonts w:cs="Huawei Sans"/>
          <w:lang w:eastAsia="zh-CN"/>
        </w:rPr>
        <w:t>');</w:t>
      </w:r>
    </w:p>
    <w:p w14:paraId="28E377B6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('ca437bc787404b938308d68925b50f9b', '</w:t>
      </w:r>
      <w:r w:rsidRPr="00930935">
        <w:rPr>
          <w:rFonts w:cs="Huawei Sans"/>
          <w:lang w:eastAsia="zh-CN"/>
        </w:rPr>
        <w:t>已选课程</w:t>
      </w:r>
      <w:r w:rsidRPr="00930935">
        <w:rPr>
          <w:rFonts w:cs="Huawei Sans"/>
          <w:lang w:eastAsia="zh-CN"/>
        </w:rPr>
        <w:t>', '0', '2020-08-04 08:15:01', '1', '2020-08-04 08:15:01', 8, '/student/selectedCourse', '1', '</w:t>
      </w:r>
      <w:r w:rsidRPr="00930935">
        <w:rPr>
          <w:rFonts w:cs="Huawei Sans"/>
          <w:lang w:eastAsia="zh-CN"/>
        </w:rPr>
        <w:t>学生选择的课程</w:t>
      </w:r>
      <w:r w:rsidRPr="00930935">
        <w:rPr>
          <w:rFonts w:cs="Huawei Sans"/>
          <w:lang w:eastAsia="zh-CN"/>
        </w:rPr>
        <w:t>');</w:t>
      </w:r>
    </w:p>
    <w:p w14:paraId="39744E98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('d4100b530ff9403c9f576138006d269f', '</w:t>
      </w:r>
      <w:r w:rsidRPr="00930935">
        <w:rPr>
          <w:rFonts w:cs="Huawei Sans"/>
          <w:lang w:eastAsia="zh-CN"/>
        </w:rPr>
        <w:t>选课统计</w:t>
      </w:r>
      <w:r w:rsidRPr="00930935">
        <w:rPr>
          <w:rFonts w:cs="Huawei Sans"/>
          <w:lang w:eastAsia="zh-CN"/>
        </w:rPr>
        <w:t>', '0', '2020-08-04 08:16:21', '1', '2020-08-04 08:16:21', 9, '/student/statistical', '1', '</w:t>
      </w:r>
      <w:r w:rsidRPr="00930935">
        <w:rPr>
          <w:rFonts w:cs="Huawei Sans"/>
          <w:lang w:eastAsia="zh-CN"/>
        </w:rPr>
        <w:t>学生选课统计</w:t>
      </w:r>
      <w:r w:rsidRPr="00930935">
        <w:rPr>
          <w:rFonts w:cs="Huawei Sans"/>
          <w:lang w:eastAsia="zh-CN"/>
        </w:rPr>
        <w:t>');</w:t>
      </w:r>
    </w:p>
    <w:p w14:paraId="3DF7F004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('dacb9a4039a34aeb8ae834d409de6082', '</w:t>
      </w:r>
      <w:r w:rsidRPr="00930935">
        <w:rPr>
          <w:rFonts w:cs="Huawei Sans"/>
          <w:lang w:eastAsia="zh-CN"/>
        </w:rPr>
        <w:t>学年管理</w:t>
      </w:r>
      <w:r w:rsidRPr="00930935">
        <w:rPr>
          <w:rFonts w:cs="Huawei Sans"/>
          <w:lang w:eastAsia="zh-CN"/>
        </w:rPr>
        <w:t>', '11', '2020-08-05 08:50:53', '1', '2020-08-18 15:20:38', 1, '/course/courseAcademicYear', '1', '</w:t>
      </w:r>
      <w:r w:rsidRPr="00930935">
        <w:rPr>
          <w:rFonts w:cs="Huawei Sans"/>
          <w:lang w:eastAsia="zh-CN"/>
        </w:rPr>
        <w:t>课程学年管理</w:t>
      </w:r>
      <w:r w:rsidRPr="00930935">
        <w:rPr>
          <w:rFonts w:cs="Huawei Sans"/>
          <w:lang w:eastAsia="zh-CN"/>
        </w:rPr>
        <w:t>');</w:t>
      </w:r>
    </w:p>
    <w:p w14:paraId="6BBF9846" w14:textId="77777777" w:rsidR="00BF7E54" w:rsidRPr="00930935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('e8902e1c3e70451e9fa204b423bd33ec', '</w:t>
      </w:r>
      <w:r w:rsidRPr="00930935">
        <w:rPr>
          <w:rFonts w:cs="Huawei Sans"/>
          <w:lang w:eastAsia="zh-CN"/>
        </w:rPr>
        <w:t>成绩管理</w:t>
      </w:r>
      <w:r w:rsidRPr="00930935">
        <w:rPr>
          <w:rFonts w:cs="Huawei Sans"/>
          <w:lang w:eastAsia="zh-CN"/>
        </w:rPr>
        <w:t>', '0', '2020-08-05 14:42:54', '1', '2020-08-05 14:43:02', 3, '/teacher/scoreInfo', '1', '</w:t>
      </w:r>
      <w:r w:rsidRPr="00930935">
        <w:rPr>
          <w:rFonts w:cs="Huawei Sans"/>
          <w:lang w:eastAsia="zh-CN"/>
        </w:rPr>
        <w:t>教师菜单，学生成绩管理</w:t>
      </w:r>
      <w:r w:rsidRPr="00930935">
        <w:rPr>
          <w:rFonts w:cs="Huawei Sans"/>
          <w:lang w:eastAsia="zh-CN"/>
        </w:rPr>
        <w:t>');</w:t>
      </w:r>
    </w:p>
    <w:p w14:paraId="42F11241" w14:textId="2DEF2336" w:rsidR="00BF7E54" w:rsidRDefault="00BF7E54" w:rsidP="00BF7E54">
      <w:pPr>
        <w:pStyle w:val="2f2"/>
        <w:rPr>
          <w:rFonts w:cs="Huawei Sans"/>
          <w:lang w:eastAsia="zh-CN"/>
        </w:rPr>
      </w:pPr>
      <w:r w:rsidRPr="00930935">
        <w:rPr>
          <w:rFonts w:cs="Huawei Sans"/>
          <w:lang w:eastAsia="zh-CN"/>
        </w:rPr>
        <w:t>INSERT INTO public.menu VALUES ('fe84c18b69144f2485ee157aaedd7c2d', '</w:t>
      </w:r>
      <w:r w:rsidRPr="00930935">
        <w:rPr>
          <w:rFonts w:cs="Huawei Sans"/>
          <w:lang w:eastAsia="zh-CN"/>
        </w:rPr>
        <w:t>统计信息</w:t>
      </w:r>
      <w:r w:rsidRPr="00930935">
        <w:rPr>
          <w:rFonts w:cs="Huawei Sans"/>
          <w:lang w:eastAsia="zh-CN"/>
        </w:rPr>
        <w:t>', '0', '2020-08-05 14:43:38', '1', '2020-08-05 14:43:38', 4, '/teacher/statisticalInfo', '1', '</w:t>
      </w:r>
      <w:r w:rsidRPr="00930935">
        <w:rPr>
          <w:rFonts w:cs="Huawei Sans"/>
          <w:lang w:eastAsia="zh-CN"/>
        </w:rPr>
        <w:t>教师菜单，学生统计信息</w:t>
      </w:r>
      <w:r w:rsidRPr="00930935">
        <w:rPr>
          <w:rFonts w:cs="Huawei Sans"/>
          <w:lang w:eastAsia="zh-CN"/>
        </w:rPr>
        <w:t>');</w:t>
      </w:r>
    </w:p>
    <w:p w14:paraId="4A2691AD" w14:textId="6659B03E" w:rsidR="008500C2" w:rsidRDefault="008500C2" w:rsidP="008500C2">
      <w:pPr>
        <w:pStyle w:val="1e"/>
      </w:pPr>
    </w:p>
    <w:p w14:paraId="19CB290C" w14:textId="31FAC162" w:rsidR="008500C2" w:rsidRDefault="008500C2" w:rsidP="008500C2">
      <w:pPr>
        <w:pStyle w:val="1e"/>
      </w:pPr>
    </w:p>
    <w:p w14:paraId="7BD98B77" w14:textId="77777777" w:rsidR="008500C2" w:rsidRPr="00930935" w:rsidRDefault="008500C2" w:rsidP="008500C2">
      <w:pPr>
        <w:pStyle w:val="1e"/>
      </w:pPr>
    </w:p>
    <w:p w14:paraId="6CB73539" w14:textId="51E3FDED" w:rsidR="00C01DF2" w:rsidRPr="00930935" w:rsidRDefault="00C01DF2" w:rsidP="00B662F7">
      <w:pPr>
        <w:pStyle w:val="2"/>
        <w:numPr>
          <w:ilvl w:val="1"/>
          <w:numId w:val="4"/>
        </w:numPr>
        <w:rPr>
          <w:rFonts w:cs="Huawei Sans"/>
          <w:lang w:eastAsia="zh-CN"/>
        </w:rPr>
      </w:pPr>
      <w:bookmarkStart w:id="59" w:name="_Toc125962231"/>
      <w:bookmarkStart w:id="60" w:name="_Toc180160334"/>
      <w:r w:rsidRPr="00930935">
        <w:rPr>
          <w:rFonts w:cs="Huawei Sans"/>
          <w:lang w:eastAsia="zh-CN"/>
        </w:rPr>
        <w:lastRenderedPageBreak/>
        <w:t>role</w:t>
      </w:r>
      <w:r w:rsidR="00C758A2" w:rsidRPr="00930935">
        <w:rPr>
          <w:rFonts w:cs="Huawei Sans"/>
        </w:rPr>
        <w:t>角色</w:t>
      </w:r>
      <w:r w:rsidRPr="00930935">
        <w:rPr>
          <w:rFonts w:cs="Huawei Sans"/>
          <w:lang w:eastAsia="zh-CN"/>
        </w:rPr>
        <w:t>表</w:t>
      </w:r>
      <w:bookmarkEnd w:id="59"/>
      <w:r w:rsidR="00C758A2" w:rsidRPr="00930935">
        <w:rPr>
          <w:rFonts w:cs="Huawei Sans"/>
          <w:lang w:eastAsia="zh-CN"/>
        </w:rPr>
        <w:t>创建</w:t>
      </w:r>
      <w:bookmarkEnd w:id="60"/>
    </w:p>
    <w:p w14:paraId="4B81C025" w14:textId="232D1EF7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表删除</w:t>
      </w:r>
      <w:r w:rsidR="004460B4" w:rsidRPr="00930935">
        <w:rPr>
          <w:rFonts w:cs="Huawei Sans"/>
        </w:rPr>
        <w:t>。</w:t>
      </w:r>
    </w:p>
    <w:p w14:paraId="4BB52FC5" w14:textId="1ED37D08" w:rsidR="00C01DF2" w:rsidRPr="00930935" w:rsidRDefault="00C01DF2" w:rsidP="00C01DF2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DROP TABLE IF EXISTS </w:t>
      </w:r>
      <w:proofErr w:type="gramStart"/>
      <w:r w:rsidR="00293D76"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;</w:t>
      </w:r>
    </w:p>
    <w:p w14:paraId="00F67ABA" w14:textId="1509A1C8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创建</w:t>
      </w:r>
      <w:r w:rsidRPr="00930935">
        <w:rPr>
          <w:rFonts w:cs="Huawei Sans"/>
        </w:rPr>
        <w:t>role</w:t>
      </w:r>
      <w:r w:rsidR="00400890" w:rsidRPr="00930935">
        <w:rPr>
          <w:rFonts w:cs="Huawei Sans"/>
          <w:noProof/>
        </w:rPr>
        <w:t>角色</w:t>
      </w:r>
      <w:r w:rsidRPr="00930935">
        <w:rPr>
          <w:rFonts w:cs="Huawei Sans"/>
        </w:rPr>
        <w:t>表</w:t>
      </w:r>
      <w:r w:rsidR="004460B4" w:rsidRPr="00930935">
        <w:rPr>
          <w:rFonts w:cs="Huawei Sans"/>
        </w:rPr>
        <w:t>。</w:t>
      </w:r>
    </w:p>
    <w:p w14:paraId="0B1A7FBC" w14:textId="77777777" w:rsidR="00400890" w:rsidRPr="00930935" w:rsidRDefault="00400890" w:rsidP="0040089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CREATE TABLE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 xml:space="preserve">  (</w:t>
      </w:r>
    </w:p>
    <w:p w14:paraId="12A2FA02" w14:textId="77777777" w:rsidR="00400890" w:rsidRPr="00930935" w:rsidRDefault="00400890" w:rsidP="0040089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PRIMARY KEY NOT NULL,</w:t>
      </w:r>
    </w:p>
    <w:p w14:paraId="115DE6BC" w14:textId="77777777" w:rsidR="00400890" w:rsidRPr="00930935" w:rsidRDefault="00400890" w:rsidP="0040089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name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64) NOT NULL,</w:t>
      </w:r>
    </w:p>
    <w:p w14:paraId="5A698320" w14:textId="77777777" w:rsidR="00400890" w:rsidRPr="00930935" w:rsidRDefault="00400890" w:rsidP="0040089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createDate SMALLDATETIME NULL DEFAULT NULL,</w:t>
      </w:r>
    </w:p>
    <w:p w14:paraId="1CD851BF" w14:textId="77777777" w:rsidR="00400890" w:rsidRPr="00930935" w:rsidRDefault="00400890" w:rsidP="0040089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state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1) NOT NULL</w:t>
      </w:r>
    </w:p>
    <w:p w14:paraId="7AE5C192" w14:textId="31C4CE2D" w:rsidR="00C01DF2" w:rsidRPr="00930935" w:rsidRDefault="00400890" w:rsidP="00400890">
      <w:pPr>
        <w:pStyle w:val="2f2"/>
        <w:rPr>
          <w:rFonts w:cs="Huawei Sans"/>
        </w:rPr>
      </w:pPr>
      <w:r w:rsidRPr="00930935">
        <w:rPr>
          <w:rFonts w:cs="Huawei Sans"/>
        </w:rPr>
        <w:t>) WITH (ORIENTATION = ROW);</w:t>
      </w:r>
    </w:p>
    <w:p w14:paraId="5B40055C" w14:textId="2D90240A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  <w:noProof/>
        </w:rPr>
        <w:t>插入新的角色数据</w:t>
      </w:r>
      <w:r w:rsidRPr="00930935">
        <w:rPr>
          <w:rFonts w:cs="Huawei Sans"/>
          <w:noProof/>
        </w:rPr>
        <w:t xml:space="preserve"> </w:t>
      </w:r>
      <w:r w:rsidR="004460B4" w:rsidRPr="00930935">
        <w:rPr>
          <w:rFonts w:cs="Huawei Sans"/>
          <w:noProof/>
        </w:rPr>
        <w:t>。</w:t>
      </w:r>
    </w:p>
    <w:p w14:paraId="4C285156" w14:textId="77777777" w:rsidR="00400890" w:rsidRPr="00930935" w:rsidRDefault="00400890" w:rsidP="0040089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 xml:space="preserve"> VALUES ('1', '</w:t>
      </w:r>
      <w:r w:rsidRPr="00930935">
        <w:rPr>
          <w:rFonts w:cs="Huawei Sans"/>
        </w:rPr>
        <w:t>系统管理</w:t>
      </w:r>
      <w:r w:rsidRPr="00930935">
        <w:rPr>
          <w:rFonts w:cs="Huawei Sans"/>
        </w:rPr>
        <w:t>', '2020-07-18 23:14:08', '1');</w:t>
      </w:r>
    </w:p>
    <w:p w14:paraId="41C527E9" w14:textId="77777777" w:rsidR="00400890" w:rsidRPr="00930935" w:rsidRDefault="00400890" w:rsidP="0040089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 xml:space="preserve"> VALUES ('2', '</w:t>
      </w:r>
      <w:r w:rsidRPr="00930935">
        <w:rPr>
          <w:rFonts w:cs="Huawei Sans"/>
        </w:rPr>
        <w:t>教师</w:t>
      </w:r>
      <w:r w:rsidRPr="00930935">
        <w:rPr>
          <w:rFonts w:cs="Huawei Sans"/>
        </w:rPr>
        <w:t>', '2020-07-18 23:15:04', '1');</w:t>
      </w:r>
    </w:p>
    <w:p w14:paraId="4398DD0D" w14:textId="77777777" w:rsidR="00400890" w:rsidRPr="00930935" w:rsidRDefault="00400890" w:rsidP="0040089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 xml:space="preserve"> VALUES ('3', '</w:t>
      </w:r>
      <w:r w:rsidRPr="00930935">
        <w:rPr>
          <w:rFonts w:cs="Huawei Sans"/>
        </w:rPr>
        <w:t>学生</w:t>
      </w:r>
      <w:r w:rsidRPr="00930935">
        <w:rPr>
          <w:rFonts w:cs="Huawei Sans"/>
        </w:rPr>
        <w:t>', '2020-07-18 23:15:00', '1');</w:t>
      </w:r>
    </w:p>
    <w:p w14:paraId="68615B82" w14:textId="5A651988" w:rsidR="00400890" w:rsidRPr="00930935" w:rsidRDefault="00400890" w:rsidP="00400890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 xml:space="preserve"> VALUES ('f1eae1546dbb4b90bb6af3349aacd5a1', '</w:t>
      </w:r>
      <w:r w:rsidRPr="00930935">
        <w:rPr>
          <w:rFonts w:cs="Huawei Sans"/>
        </w:rPr>
        <w:t>测试角色</w:t>
      </w:r>
      <w:r w:rsidRPr="00930935">
        <w:rPr>
          <w:rFonts w:cs="Huawei Sans"/>
        </w:rPr>
        <w:t>', '2020-07-31 18:17:56', '1');</w:t>
      </w:r>
    </w:p>
    <w:p w14:paraId="4F5B10C9" w14:textId="62A8590D" w:rsidR="00C01DF2" w:rsidRPr="00930935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61" w:name="_Toc125962232"/>
      <w:bookmarkStart w:id="62" w:name="_Toc180160335"/>
      <w:r w:rsidRPr="00930935">
        <w:rPr>
          <w:rFonts w:cs="Huawei Sans"/>
        </w:rPr>
        <w:t>role_menu_rel</w:t>
      </w:r>
      <w:r w:rsidR="00C758A2" w:rsidRPr="00930935">
        <w:rPr>
          <w:rFonts w:cs="Huawei Sans"/>
        </w:rPr>
        <w:t>角色菜单关联</w:t>
      </w:r>
      <w:r w:rsidRPr="00930935">
        <w:rPr>
          <w:rFonts w:cs="Huawei Sans"/>
        </w:rPr>
        <w:t>表</w:t>
      </w:r>
      <w:bookmarkEnd w:id="61"/>
      <w:r w:rsidR="00C758A2" w:rsidRPr="00930935">
        <w:rPr>
          <w:rFonts w:cs="Huawei Sans"/>
          <w:lang w:eastAsia="zh-CN"/>
        </w:rPr>
        <w:t>创建</w:t>
      </w:r>
      <w:bookmarkEnd w:id="62"/>
    </w:p>
    <w:p w14:paraId="739FD67E" w14:textId="0DC357D2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表删除</w:t>
      </w:r>
      <w:r w:rsidR="004460B4" w:rsidRPr="00930935">
        <w:rPr>
          <w:rFonts w:cs="Huawei Sans"/>
        </w:rPr>
        <w:t>。</w:t>
      </w:r>
    </w:p>
    <w:p w14:paraId="55F49A0E" w14:textId="77777777" w:rsidR="00C01DF2" w:rsidRPr="00930935" w:rsidRDefault="00C01DF2" w:rsidP="00C01DF2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DROP TABLE IF EXISTS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_menu_rel;</w:t>
      </w:r>
    </w:p>
    <w:p w14:paraId="23C6F5B6" w14:textId="1A0CD202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创建</w:t>
      </w:r>
      <w:r w:rsidRPr="00930935">
        <w:rPr>
          <w:rFonts w:cs="Huawei Sans"/>
        </w:rPr>
        <w:t>role_menu_rel</w:t>
      </w:r>
      <w:r w:rsidR="00B513C0" w:rsidRPr="00930935">
        <w:rPr>
          <w:rFonts w:cs="Huawei Sans"/>
          <w:noProof/>
        </w:rPr>
        <w:t>角色菜单关联</w:t>
      </w:r>
      <w:r w:rsidRPr="00930935">
        <w:rPr>
          <w:rFonts w:cs="Huawei Sans"/>
        </w:rPr>
        <w:t>表</w:t>
      </w:r>
      <w:r w:rsidR="004460B4" w:rsidRPr="00930935">
        <w:rPr>
          <w:rFonts w:cs="Huawei Sans"/>
        </w:rPr>
        <w:t>。</w:t>
      </w:r>
    </w:p>
    <w:p w14:paraId="1D8F65DD" w14:textId="77777777" w:rsidR="00D50578" w:rsidRPr="00930935" w:rsidRDefault="00D50578" w:rsidP="00D50578">
      <w:pPr>
        <w:pStyle w:val="2f2"/>
        <w:rPr>
          <w:rFonts w:cs="Huawei Sans"/>
        </w:rPr>
      </w:pPr>
      <w:r w:rsidRPr="00930935">
        <w:rPr>
          <w:rFonts w:cs="Huawei Sans"/>
        </w:rPr>
        <w:t xml:space="preserve">CREATE TABLE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 (</w:t>
      </w:r>
    </w:p>
    <w:p w14:paraId="21439E43" w14:textId="77777777" w:rsidR="00D50578" w:rsidRPr="00930935" w:rsidRDefault="00D50578" w:rsidP="00D50578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PRIMARY KEY NOT NULL,</w:t>
      </w:r>
    </w:p>
    <w:p w14:paraId="3A1B350D" w14:textId="77777777" w:rsidR="00D50578" w:rsidRPr="00930935" w:rsidRDefault="00D50578" w:rsidP="00D50578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roleId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32),</w:t>
      </w:r>
    </w:p>
    <w:p w14:paraId="40CEFCDA" w14:textId="77777777" w:rsidR="00D50578" w:rsidRPr="00930935" w:rsidRDefault="00D50578" w:rsidP="00D50578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menuId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NOT NULL</w:t>
      </w:r>
    </w:p>
    <w:p w14:paraId="41891623" w14:textId="5FC71BD3" w:rsidR="00C01DF2" w:rsidRPr="00930935" w:rsidRDefault="00D50578" w:rsidP="00D50578">
      <w:pPr>
        <w:pStyle w:val="2f2"/>
        <w:rPr>
          <w:rFonts w:cs="Huawei Sans"/>
        </w:rPr>
      </w:pPr>
      <w:r w:rsidRPr="00930935">
        <w:rPr>
          <w:rFonts w:cs="Huawei Sans"/>
        </w:rPr>
        <w:t>) WITH (ORIENTATION = ROW);</w:t>
      </w:r>
    </w:p>
    <w:p w14:paraId="4323265D" w14:textId="78E14B79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  <w:noProof/>
        </w:rPr>
        <w:t>插入新的角色</w:t>
      </w:r>
      <w:r w:rsidR="00B513C0" w:rsidRPr="00930935">
        <w:rPr>
          <w:rFonts w:cs="Huawei Sans"/>
          <w:noProof/>
        </w:rPr>
        <w:t>菜单</w:t>
      </w:r>
      <w:r w:rsidRPr="00930935">
        <w:rPr>
          <w:rFonts w:cs="Huawei Sans"/>
          <w:noProof/>
        </w:rPr>
        <w:t>关联数据</w:t>
      </w:r>
      <w:r w:rsidRPr="00930935">
        <w:rPr>
          <w:rFonts w:cs="Huawei Sans"/>
          <w:noProof/>
        </w:rPr>
        <w:t xml:space="preserve"> </w:t>
      </w:r>
      <w:r w:rsidR="004460B4" w:rsidRPr="00930935">
        <w:rPr>
          <w:rFonts w:cs="Huawei Sans"/>
          <w:noProof/>
        </w:rPr>
        <w:t>。</w:t>
      </w:r>
    </w:p>
    <w:p w14:paraId="514231D0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('057d350d8d4541d7adb8f40f5c0b2efd', '3', 'ca437bc787404b938308d68925b50f9b');</w:t>
      </w:r>
    </w:p>
    <w:p w14:paraId="737DE5F4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('191cd51e89c246f68e29b6cc53696224', 'f1eae1546dbb4b90bb6af3349aacd5a1', '2');</w:t>
      </w:r>
    </w:p>
    <w:p w14:paraId="3FEBC956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('1e883a1d3a6c4ffa83194ce621887c91', '1', 'dacb9a4039a34aeb8ae834d409de6082');</w:t>
      </w:r>
    </w:p>
    <w:p w14:paraId="5397C048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('21dd3430f950484a9fb9c138acd78e22', '1', '5b185f5d08224728903575552e15dbf8');</w:t>
      </w:r>
    </w:p>
    <w:p w14:paraId="7FB87467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('220b8f0ac1d34f059a7469f4511400ad', '', '3');</w:t>
      </w:r>
    </w:p>
    <w:p w14:paraId="625682FC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lastRenderedPageBreak/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('27c90e30aa484d49bf4fd2dcc0350704', '2', '1');</w:t>
      </w:r>
    </w:p>
    <w:p w14:paraId="2BEBE938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('295bf640f63845e88edba93434c04763', '', '1');</w:t>
      </w:r>
    </w:p>
    <w:p w14:paraId="145EE3DC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('312eeac553b248c99404293fade6415e', '1', '1');</w:t>
      </w:r>
    </w:p>
    <w:p w14:paraId="17583296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('31a6e6f4d1a149b68403fc1c4d1e6730', '1', '9');</w:t>
      </w:r>
    </w:p>
    <w:p w14:paraId="2D9958CB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('4db055734d7b45ca8d57fdfe91febf55', '1', '2');</w:t>
      </w:r>
    </w:p>
    <w:p w14:paraId="6EF03557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('5339119741df4d0caeb614968ac4a01a', '1', '3');</w:t>
      </w:r>
    </w:p>
    <w:p w14:paraId="103B4365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('5423e50cf39e472e8c329ecea8dc5a59', '1', '7');</w:t>
      </w:r>
    </w:p>
    <w:p w14:paraId="4C9525AD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('5bcb975730004801b8f2bb49a5084845', '3', '88bd8c79792346058d2bcd0ef831ec61');</w:t>
      </w:r>
    </w:p>
    <w:p w14:paraId="10D3293B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('76b22b7900274b44abe3ddcba96ab027', '1', '6');</w:t>
      </w:r>
    </w:p>
    <w:p w14:paraId="0FE16593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('77e2632acc0d4615a595d66bbafc3356', '1', '5');</w:t>
      </w:r>
    </w:p>
    <w:p w14:paraId="5502612A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('86ab09b688c64ad0b8b64e066d396e6c', '1', '8');</w:t>
      </w:r>
    </w:p>
    <w:p w14:paraId="57565AE7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('8d54362bd599427ba39ec212d6ebbc54', '2', 'e8902e1c3e70451e9fa204b423bd33ec');</w:t>
      </w:r>
    </w:p>
    <w:p w14:paraId="26EA372C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('90eb463f60e24365bcdd811f0b67d665', '', '10');</w:t>
      </w:r>
    </w:p>
    <w:p w14:paraId="02535201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('922b81b6e2ef4834b14a9d199bcc02c3', '2', 'b69d605f77214bb889c14690ae34150d');</w:t>
      </w:r>
    </w:p>
    <w:p w14:paraId="517D9A9F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('925bf75b893b4664a34804109fcf6923', '2', '8d1ba0638b474dafa943891b14d17f97');</w:t>
      </w:r>
    </w:p>
    <w:p w14:paraId="5AA1B0AF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('a9893c0515cc481b871ee1c400c2acf7', 'f1eae1546dbb4b90bb6af3349aacd5a1', '1');</w:t>
      </w:r>
    </w:p>
    <w:p w14:paraId="08042223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('abc7de1a1e7a405b81611b53d59f442e', '', '6');</w:t>
      </w:r>
    </w:p>
    <w:p w14:paraId="219E5629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('b53af1a98bb74b0997b919194728c457', '1', '4');</w:t>
      </w:r>
    </w:p>
    <w:p w14:paraId="525C1446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('b736db0909f74a518798c2118a0c0676', '2', 'fe84c18b69144f2485ee157aaedd7c2d');</w:t>
      </w:r>
    </w:p>
    <w:p w14:paraId="31828FCE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('b75b51364f784f7fada620ec30b11f77', '', '4');</w:t>
      </w:r>
    </w:p>
    <w:p w14:paraId="78D3AB86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('e3f2fefed6b34c3da8ed8ca295db54ee', '', '8');</w:t>
      </w:r>
    </w:p>
    <w:p w14:paraId="144B3CED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('f161bd1063ee437fab0642b2a3d45168', '3', '1');</w:t>
      </w:r>
    </w:p>
    <w:p w14:paraId="256D1DA6" w14:textId="77777777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('f38eaef8ebfb4db880aa03f9c94df113', '1', '11');</w:t>
      </w:r>
    </w:p>
    <w:p w14:paraId="0E824434" w14:textId="66174311" w:rsidR="003B6059" w:rsidRPr="00930935" w:rsidRDefault="003B6059" w:rsidP="003B6059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('fe131753898d40988aacef6674e5f47f', '1', '10');</w:t>
      </w:r>
    </w:p>
    <w:p w14:paraId="39851826" w14:textId="222ED390" w:rsidR="00C01DF2" w:rsidRPr="00930935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63" w:name="_Toc125962233"/>
      <w:bookmarkStart w:id="64" w:name="_Toc180160336"/>
      <w:r w:rsidRPr="00930935">
        <w:rPr>
          <w:rFonts w:cs="Huawei Sans"/>
          <w:lang w:eastAsia="zh-CN"/>
        </w:rPr>
        <w:t>S</w:t>
      </w:r>
      <w:r w:rsidRPr="00930935">
        <w:rPr>
          <w:rFonts w:cs="Huawei Sans"/>
        </w:rPr>
        <w:t>tudent</w:t>
      </w:r>
      <w:r w:rsidRPr="00930935">
        <w:rPr>
          <w:rFonts w:cs="Huawei Sans"/>
        </w:rPr>
        <w:t>表</w:t>
      </w:r>
      <w:r w:rsidR="00C758A2" w:rsidRPr="00930935">
        <w:rPr>
          <w:rFonts w:cs="Huawei Sans"/>
          <w:lang w:eastAsia="zh-CN"/>
        </w:rPr>
        <w:t>学生用户表</w:t>
      </w:r>
      <w:bookmarkEnd w:id="63"/>
      <w:r w:rsidR="00C758A2" w:rsidRPr="00930935">
        <w:rPr>
          <w:rFonts w:cs="Huawei Sans"/>
          <w:lang w:eastAsia="zh-CN"/>
        </w:rPr>
        <w:t>创建</w:t>
      </w:r>
      <w:bookmarkEnd w:id="64"/>
    </w:p>
    <w:p w14:paraId="41FC2B84" w14:textId="5B4473E0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表删除</w:t>
      </w:r>
      <w:r w:rsidR="003A380F" w:rsidRPr="00930935">
        <w:rPr>
          <w:rFonts w:cs="Huawei Sans"/>
        </w:rPr>
        <w:t>。</w:t>
      </w:r>
    </w:p>
    <w:p w14:paraId="021E4C43" w14:textId="77777777" w:rsidR="00C01DF2" w:rsidRPr="00930935" w:rsidRDefault="00C01DF2" w:rsidP="00C01DF2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DROP TABLE IF EXISTS </w:t>
      </w:r>
      <w:proofErr w:type="gramStart"/>
      <w:r w:rsidRPr="00930935">
        <w:rPr>
          <w:rFonts w:cs="Huawei Sans"/>
        </w:rPr>
        <w:t>public.student</w:t>
      </w:r>
      <w:proofErr w:type="gramEnd"/>
      <w:r w:rsidRPr="00930935">
        <w:rPr>
          <w:rFonts w:cs="Huawei Sans"/>
        </w:rPr>
        <w:t>;</w:t>
      </w:r>
    </w:p>
    <w:p w14:paraId="5F6049A1" w14:textId="6C1E3835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创建</w:t>
      </w:r>
      <w:r w:rsidRPr="00930935">
        <w:rPr>
          <w:rFonts w:cs="Huawei Sans"/>
        </w:rPr>
        <w:t>student</w:t>
      </w:r>
      <w:r w:rsidR="003C656E" w:rsidRPr="00930935">
        <w:rPr>
          <w:rFonts w:cs="Huawei Sans"/>
        </w:rPr>
        <w:t>学生</w:t>
      </w:r>
      <w:r w:rsidR="00326705" w:rsidRPr="00930935">
        <w:rPr>
          <w:rFonts w:cs="Huawei Sans"/>
        </w:rPr>
        <w:t>用户</w:t>
      </w:r>
      <w:r w:rsidRPr="00930935">
        <w:rPr>
          <w:rFonts w:cs="Huawei Sans"/>
        </w:rPr>
        <w:t>表</w:t>
      </w:r>
      <w:r w:rsidR="003A380F" w:rsidRPr="00930935">
        <w:rPr>
          <w:rFonts w:cs="Huawei Sans"/>
        </w:rPr>
        <w:t>。</w:t>
      </w:r>
    </w:p>
    <w:p w14:paraId="60F5854E" w14:textId="77777777" w:rsidR="00326705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CREATE TABLE </w:t>
      </w:r>
      <w:proofErr w:type="gramStart"/>
      <w:r w:rsidRPr="00930935">
        <w:rPr>
          <w:rFonts w:cs="Huawei Sans"/>
        </w:rPr>
        <w:t>public.student</w:t>
      </w:r>
      <w:proofErr w:type="gramEnd"/>
      <w:r w:rsidRPr="00930935">
        <w:rPr>
          <w:rFonts w:cs="Huawei Sans"/>
        </w:rPr>
        <w:t xml:space="preserve">  (</w:t>
      </w:r>
    </w:p>
    <w:p w14:paraId="4607E896" w14:textId="77777777" w:rsidR="00326705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PRIMARY KEY NOT NULL,</w:t>
      </w:r>
    </w:p>
    <w:p w14:paraId="3872A7DF" w14:textId="77777777" w:rsidR="00326705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studentNumber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64) NOT NULL,</w:t>
      </w:r>
    </w:p>
    <w:p w14:paraId="219EE6A3" w14:textId="77777777" w:rsidR="00326705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username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64) NOT NULL,</w:t>
      </w:r>
    </w:p>
    <w:p w14:paraId="6802BFC6" w14:textId="77777777" w:rsidR="00326705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password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255) NOT NULL,</w:t>
      </w:r>
    </w:p>
    <w:p w14:paraId="4C83F07C" w14:textId="77777777" w:rsidR="00326705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phone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11) NOT NULL,</w:t>
      </w:r>
    </w:p>
    <w:p w14:paraId="7CADB1EA" w14:textId="77777777" w:rsidR="00326705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email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20) NOT NULL,</w:t>
      </w:r>
    </w:p>
    <w:p w14:paraId="2E8F5B4A" w14:textId="77777777" w:rsidR="00326705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roleId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NOT NULL,</w:t>
      </w:r>
    </w:p>
    <w:p w14:paraId="4CADF455" w14:textId="77777777" w:rsidR="00326705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collegeId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NOT NULL,</w:t>
      </w:r>
    </w:p>
    <w:p w14:paraId="48834189" w14:textId="77777777" w:rsidR="00326705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lastRenderedPageBreak/>
        <w:t xml:space="preserve">  createDate SMALLDATETIME NOT NULL,</w:t>
      </w:r>
    </w:p>
    <w:p w14:paraId="6E760ABF" w14:textId="77777777" w:rsidR="00326705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state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1) NOT NULL</w:t>
      </w:r>
    </w:p>
    <w:p w14:paraId="5C5D59F3" w14:textId="41872365" w:rsidR="00C01DF2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t>) WITH (ORIENTATION = ROW);</w:t>
      </w:r>
    </w:p>
    <w:p w14:paraId="04509F31" w14:textId="5E5F2F4E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  <w:noProof/>
        </w:rPr>
        <w:t>插入新的学生用户数据</w:t>
      </w:r>
      <w:r w:rsidRPr="00930935">
        <w:rPr>
          <w:rFonts w:cs="Huawei Sans"/>
          <w:noProof/>
        </w:rPr>
        <w:t xml:space="preserve"> </w:t>
      </w:r>
      <w:r w:rsidR="003A380F" w:rsidRPr="00930935">
        <w:rPr>
          <w:rFonts w:cs="Huawei Sans"/>
          <w:noProof/>
        </w:rPr>
        <w:t>。</w:t>
      </w:r>
    </w:p>
    <w:p w14:paraId="63709F63" w14:textId="77777777" w:rsidR="00326705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public.student</w:t>
      </w:r>
      <w:proofErr w:type="gramEnd"/>
      <w:r w:rsidRPr="00930935">
        <w:rPr>
          <w:rFonts w:cs="Huawei Sans"/>
        </w:rPr>
        <w:t xml:space="preserve"> VALUES ('4b34934c56df4bbdae336a334973e7fc', '741011421564111', '</w:t>
      </w:r>
      <w:r w:rsidRPr="00930935">
        <w:rPr>
          <w:rFonts w:cs="Huawei Sans"/>
        </w:rPr>
        <w:t>夏九幽</w:t>
      </w:r>
      <w:r w:rsidRPr="00930935">
        <w:rPr>
          <w:rFonts w:cs="Huawei Sans"/>
        </w:rPr>
        <w:t>', '123456', '13945614520', '32541415264@qq.com', '3', '1', '2020-07-17 17:19:08', '1');</w:t>
      </w:r>
    </w:p>
    <w:p w14:paraId="729F94F8" w14:textId="77777777" w:rsidR="00326705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public.student</w:t>
      </w:r>
      <w:proofErr w:type="gramEnd"/>
      <w:r w:rsidRPr="00930935">
        <w:rPr>
          <w:rFonts w:cs="Huawei Sans"/>
        </w:rPr>
        <w:t xml:space="preserve"> VALUES ('8c367b8b7b6b4f098dd85efc26969daf', '741011421564112', '</w:t>
      </w:r>
      <w:r w:rsidRPr="00930935">
        <w:rPr>
          <w:rFonts w:cs="Huawei Sans"/>
        </w:rPr>
        <w:t>涂飞</w:t>
      </w:r>
      <w:r w:rsidRPr="00930935">
        <w:rPr>
          <w:rFonts w:cs="Huawei Sans"/>
        </w:rPr>
        <w:t>', '123456', '15241254520', '654125478962@qq.com', '3', '1', '2020-07-17 17:29:56', '1');</w:t>
      </w:r>
    </w:p>
    <w:p w14:paraId="6F22DF88" w14:textId="77777777" w:rsidR="00326705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public.student</w:t>
      </w:r>
      <w:proofErr w:type="gramEnd"/>
      <w:r w:rsidRPr="00930935">
        <w:rPr>
          <w:rFonts w:cs="Huawei Sans"/>
        </w:rPr>
        <w:t xml:space="preserve"> VALUES ('af82b7bdba124a4e80e17827fad6647d', '741011421564113', '</w:t>
      </w:r>
      <w:r w:rsidRPr="00930935">
        <w:rPr>
          <w:rFonts w:cs="Huawei Sans"/>
        </w:rPr>
        <w:t>姜太虚</w:t>
      </w:r>
      <w:r w:rsidRPr="00930935">
        <w:rPr>
          <w:rFonts w:cs="Huawei Sans"/>
        </w:rPr>
        <w:t>', '123456', '13378974152', '49843214567@qq.com', '3', '2', '2020-07-17 17:26:20', '1');</w:t>
      </w:r>
    </w:p>
    <w:p w14:paraId="11FAAC0B" w14:textId="27E664E9" w:rsidR="00326705" w:rsidRPr="00930935" w:rsidRDefault="00326705" w:rsidP="0032670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public.student</w:t>
      </w:r>
      <w:proofErr w:type="gramEnd"/>
      <w:r w:rsidRPr="00930935">
        <w:rPr>
          <w:rFonts w:cs="Huawei Sans"/>
        </w:rPr>
        <w:t xml:space="preserve"> VALUES ('f1283ca0cb534f979bd1e2a73077b45e', '741011421564114', '</w:t>
      </w:r>
      <w:r w:rsidRPr="00930935">
        <w:rPr>
          <w:rFonts w:cs="Huawei Sans"/>
        </w:rPr>
        <w:t>段德</w:t>
      </w:r>
      <w:r w:rsidRPr="00930935">
        <w:rPr>
          <w:rFonts w:cs="Huawei Sans"/>
        </w:rPr>
        <w:t>', '12345', '18345789870', '74851426348@qq.com', '3', '1', '2020-07-17 11:58:10', '1');</w:t>
      </w:r>
    </w:p>
    <w:p w14:paraId="340F05D8" w14:textId="73678760" w:rsidR="00C01DF2" w:rsidRPr="00930935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65" w:name="_Toc125962234"/>
      <w:bookmarkStart w:id="66" w:name="_Toc180160337"/>
      <w:r w:rsidRPr="00930935">
        <w:rPr>
          <w:rFonts w:cs="Huawei Sans"/>
        </w:rPr>
        <w:t>student_course_rel</w:t>
      </w:r>
      <w:r w:rsidR="00C758A2" w:rsidRPr="00930935">
        <w:rPr>
          <w:rFonts w:cs="Huawei Sans"/>
        </w:rPr>
        <w:t>学生课程关联</w:t>
      </w:r>
      <w:r w:rsidRPr="00930935">
        <w:rPr>
          <w:rFonts w:cs="Huawei Sans"/>
          <w:lang w:eastAsia="zh-CN"/>
        </w:rPr>
        <w:t>表</w:t>
      </w:r>
      <w:bookmarkEnd w:id="65"/>
      <w:r w:rsidR="00C758A2" w:rsidRPr="00930935">
        <w:rPr>
          <w:rFonts w:cs="Huawei Sans"/>
          <w:lang w:eastAsia="zh-CN"/>
        </w:rPr>
        <w:t>创建</w:t>
      </w:r>
      <w:bookmarkEnd w:id="66"/>
    </w:p>
    <w:p w14:paraId="3F5FED49" w14:textId="04A6AC77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表删除</w:t>
      </w:r>
      <w:r w:rsidR="003A380F" w:rsidRPr="00930935">
        <w:rPr>
          <w:rFonts w:cs="Huawei Sans"/>
        </w:rPr>
        <w:t>。</w:t>
      </w:r>
    </w:p>
    <w:p w14:paraId="5E1EDDBD" w14:textId="77777777" w:rsidR="00C01DF2" w:rsidRPr="00930935" w:rsidRDefault="00C01DF2" w:rsidP="00C01DF2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DROP TABLE IF EXISTS </w:t>
      </w:r>
      <w:proofErr w:type="gramStart"/>
      <w:r w:rsidRPr="00930935">
        <w:rPr>
          <w:rFonts w:cs="Huawei Sans"/>
        </w:rPr>
        <w:t>public.student</w:t>
      </w:r>
      <w:proofErr w:type="gramEnd"/>
      <w:r w:rsidRPr="00930935">
        <w:rPr>
          <w:rFonts w:cs="Huawei Sans"/>
        </w:rPr>
        <w:t>_course_rel;</w:t>
      </w:r>
    </w:p>
    <w:p w14:paraId="612D7BCB" w14:textId="0932FEA4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创建</w:t>
      </w:r>
      <w:r w:rsidRPr="00930935">
        <w:rPr>
          <w:rFonts w:cs="Huawei Sans"/>
        </w:rPr>
        <w:t>student_course_rel</w:t>
      </w:r>
      <w:r w:rsidR="005179F2" w:rsidRPr="00930935">
        <w:rPr>
          <w:rFonts w:cs="Huawei Sans"/>
          <w:noProof/>
        </w:rPr>
        <w:t>学生课程关联</w:t>
      </w:r>
      <w:r w:rsidRPr="00930935">
        <w:rPr>
          <w:rFonts w:cs="Huawei Sans"/>
        </w:rPr>
        <w:t>表</w:t>
      </w:r>
      <w:r w:rsidR="003A380F" w:rsidRPr="00930935">
        <w:rPr>
          <w:rFonts w:cs="Huawei Sans"/>
        </w:rPr>
        <w:t>。</w:t>
      </w:r>
    </w:p>
    <w:p w14:paraId="6DD33E54" w14:textId="77777777" w:rsidR="00E45B25" w:rsidRPr="00930935" w:rsidRDefault="00E45B25" w:rsidP="00E45B2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CREATE TABLE </w:t>
      </w:r>
      <w:proofErr w:type="gramStart"/>
      <w:r w:rsidRPr="00930935">
        <w:rPr>
          <w:rFonts w:cs="Huawei Sans"/>
        </w:rPr>
        <w:t>public.student</w:t>
      </w:r>
      <w:proofErr w:type="gramEnd"/>
      <w:r w:rsidRPr="00930935">
        <w:rPr>
          <w:rFonts w:cs="Huawei Sans"/>
        </w:rPr>
        <w:t>_course_rel  (</w:t>
      </w:r>
    </w:p>
    <w:p w14:paraId="5C0B050A" w14:textId="77777777" w:rsidR="00E45B25" w:rsidRPr="00930935" w:rsidRDefault="00E45B25" w:rsidP="00E45B2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PRIMARY KEY NOT NULL,</w:t>
      </w:r>
    </w:p>
    <w:p w14:paraId="2DCD3975" w14:textId="77777777" w:rsidR="00E45B25" w:rsidRPr="00930935" w:rsidRDefault="00E45B25" w:rsidP="00E45B2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studentId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NOT NULL,</w:t>
      </w:r>
    </w:p>
    <w:p w14:paraId="35221BC4" w14:textId="77777777" w:rsidR="00E45B25" w:rsidRPr="00930935" w:rsidRDefault="00E45B25" w:rsidP="00E45B2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courseId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NOT NULL,</w:t>
      </w:r>
    </w:p>
    <w:p w14:paraId="788FF502" w14:textId="77777777" w:rsidR="00E45B25" w:rsidRPr="00930935" w:rsidRDefault="00E45B25" w:rsidP="00E45B2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teacherId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NULL DEFAULT NULL,</w:t>
      </w:r>
    </w:p>
    <w:p w14:paraId="45B74084" w14:textId="77777777" w:rsidR="00E45B25" w:rsidRPr="00930935" w:rsidRDefault="00E45B25" w:rsidP="00E45B2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isQualified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1) NULL DEFAULT NULL,</w:t>
      </w:r>
    </w:p>
    <w:p w14:paraId="2232EC49" w14:textId="77777777" w:rsidR="00E45B25" w:rsidRPr="00930935" w:rsidRDefault="00E45B25" w:rsidP="00E45B2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creditsRemark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255) NULL DEFAULT NULL,</w:t>
      </w:r>
    </w:p>
    <w:p w14:paraId="169F6851" w14:textId="77777777" w:rsidR="00E45B25" w:rsidRPr="00930935" w:rsidRDefault="00E45B25" w:rsidP="00E45B2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state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1) NOT NULL</w:t>
      </w:r>
    </w:p>
    <w:p w14:paraId="46581E98" w14:textId="7C719CF3" w:rsidR="00E45B25" w:rsidRPr="00930935" w:rsidRDefault="00E45B25" w:rsidP="00E45B25">
      <w:pPr>
        <w:pStyle w:val="2f2"/>
        <w:rPr>
          <w:rFonts w:cs="Huawei Sans"/>
        </w:rPr>
      </w:pPr>
      <w:r w:rsidRPr="00930935">
        <w:rPr>
          <w:rFonts w:cs="Huawei Sans"/>
        </w:rPr>
        <w:t>) WITH (ORIENTATION = ROW);</w:t>
      </w:r>
    </w:p>
    <w:p w14:paraId="3F20FD80" w14:textId="045F8FE8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  <w:noProof/>
        </w:rPr>
        <w:t>插入新的</w:t>
      </w:r>
      <w:r w:rsidR="005179F2" w:rsidRPr="00930935">
        <w:rPr>
          <w:rFonts w:cs="Huawei Sans"/>
          <w:noProof/>
        </w:rPr>
        <w:t>学生课程关联</w:t>
      </w:r>
      <w:r w:rsidRPr="00930935">
        <w:rPr>
          <w:rFonts w:cs="Huawei Sans"/>
          <w:noProof/>
        </w:rPr>
        <w:t>数据</w:t>
      </w:r>
      <w:r w:rsidRPr="00930935">
        <w:rPr>
          <w:rFonts w:cs="Huawei Sans"/>
          <w:noProof/>
        </w:rPr>
        <w:t xml:space="preserve"> </w:t>
      </w:r>
      <w:r w:rsidR="003A380F" w:rsidRPr="00930935">
        <w:rPr>
          <w:rFonts w:cs="Huawei Sans"/>
          <w:noProof/>
        </w:rPr>
        <w:t>。</w:t>
      </w:r>
    </w:p>
    <w:p w14:paraId="607A593E" w14:textId="77777777" w:rsidR="00E45B25" w:rsidRPr="00930935" w:rsidRDefault="00E45B25" w:rsidP="00E45B2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public.student</w:t>
      </w:r>
      <w:proofErr w:type="gramEnd"/>
      <w:r w:rsidRPr="00930935">
        <w:rPr>
          <w:rFonts w:cs="Huawei Sans"/>
        </w:rPr>
        <w:t>_course_rel VALUES ('2e8b63dddcf54b0383b317e1a136e868', '4b34934c56df4bbdae336a334973e7fc', '2', NULL, NULL, NULL, '0');</w:t>
      </w:r>
    </w:p>
    <w:p w14:paraId="50BE9529" w14:textId="77777777" w:rsidR="00E45B25" w:rsidRPr="00930935" w:rsidRDefault="00E45B25" w:rsidP="00E45B2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public.student</w:t>
      </w:r>
      <w:proofErr w:type="gramEnd"/>
      <w:r w:rsidRPr="00930935">
        <w:rPr>
          <w:rFonts w:cs="Huawei Sans"/>
        </w:rPr>
        <w:t>_course_rel VALUES ('e1c87ea078c44ba5a0ba4362fb196021', '8c367b8b7b6b4f098dd85efc26969daf', '2', NULL, NULL, NULL, '0');</w:t>
      </w:r>
    </w:p>
    <w:p w14:paraId="4B8D1A16" w14:textId="3A6D267A" w:rsidR="00E45B25" w:rsidRPr="00930935" w:rsidRDefault="00E45B25" w:rsidP="00E45B2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public.student</w:t>
      </w:r>
      <w:proofErr w:type="gramEnd"/>
      <w:r w:rsidRPr="00930935">
        <w:rPr>
          <w:rFonts w:cs="Huawei Sans"/>
        </w:rPr>
        <w:t>_course_rel VALUES ('e94080073128488ea889278d1174b723', '4b34934c56df4bbdae336a334973e7fc', '1', NULL, NULL, NULL, '0');</w:t>
      </w:r>
    </w:p>
    <w:p w14:paraId="7190B7FB" w14:textId="05FA579E" w:rsidR="00C01DF2" w:rsidRPr="00930935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67" w:name="_Toc125962235"/>
      <w:bookmarkStart w:id="68" w:name="_Toc180160338"/>
      <w:r w:rsidRPr="00930935">
        <w:rPr>
          <w:rFonts w:cs="Huawei Sans"/>
        </w:rPr>
        <w:t>teacher</w:t>
      </w:r>
      <w:r w:rsidR="00C758A2" w:rsidRPr="00930935">
        <w:rPr>
          <w:rFonts w:cs="Huawei Sans"/>
        </w:rPr>
        <w:t>教师信息</w:t>
      </w:r>
      <w:r w:rsidRPr="00930935">
        <w:rPr>
          <w:rFonts w:cs="Huawei Sans"/>
        </w:rPr>
        <w:t>表</w:t>
      </w:r>
      <w:bookmarkEnd w:id="67"/>
      <w:r w:rsidR="00C758A2" w:rsidRPr="00930935">
        <w:rPr>
          <w:rFonts w:cs="Huawei Sans"/>
          <w:lang w:eastAsia="zh-CN"/>
        </w:rPr>
        <w:t>创建</w:t>
      </w:r>
      <w:bookmarkEnd w:id="68"/>
    </w:p>
    <w:p w14:paraId="57EF1131" w14:textId="61205ED7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t>表删除</w:t>
      </w:r>
      <w:r w:rsidR="003A380F" w:rsidRPr="00930935">
        <w:rPr>
          <w:rFonts w:cs="Huawei Sans"/>
        </w:rPr>
        <w:t>。</w:t>
      </w:r>
    </w:p>
    <w:p w14:paraId="09736C21" w14:textId="77777777" w:rsidR="00C01DF2" w:rsidRPr="00930935" w:rsidRDefault="00C01DF2" w:rsidP="00C01DF2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DROP TABLE IF EXISTS </w:t>
      </w:r>
      <w:proofErr w:type="gramStart"/>
      <w:r w:rsidRPr="00930935">
        <w:rPr>
          <w:rFonts w:cs="Huawei Sans"/>
        </w:rPr>
        <w:t>public.teacher</w:t>
      </w:r>
      <w:proofErr w:type="gramEnd"/>
      <w:r w:rsidRPr="00930935">
        <w:rPr>
          <w:rFonts w:cs="Huawei Sans"/>
        </w:rPr>
        <w:t>;</w:t>
      </w:r>
    </w:p>
    <w:p w14:paraId="2C07F3F9" w14:textId="31E35AB6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</w:rPr>
        <w:lastRenderedPageBreak/>
        <w:t>创建</w:t>
      </w:r>
      <w:r w:rsidRPr="00930935">
        <w:rPr>
          <w:rFonts w:cs="Huawei Sans"/>
        </w:rPr>
        <w:t>teacher</w:t>
      </w:r>
      <w:r w:rsidR="00497684" w:rsidRPr="00930935">
        <w:rPr>
          <w:rFonts w:cs="Huawei Sans"/>
        </w:rPr>
        <w:t>教师信息</w:t>
      </w:r>
      <w:r w:rsidRPr="00930935">
        <w:rPr>
          <w:rFonts w:cs="Huawei Sans"/>
        </w:rPr>
        <w:t>表</w:t>
      </w:r>
      <w:r w:rsidR="003A380F" w:rsidRPr="00930935">
        <w:rPr>
          <w:rFonts w:cs="Huawei Sans"/>
        </w:rPr>
        <w:t>。</w:t>
      </w:r>
    </w:p>
    <w:p w14:paraId="21BA00AA" w14:textId="77777777" w:rsidR="00497684" w:rsidRPr="00930935" w:rsidRDefault="00497684" w:rsidP="0049768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CREATE TABLE </w:t>
      </w:r>
      <w:proofErr w:type="gramStart"/>
      <w:r w:rsidRPr="00930935">
        <w:rPr>
          <w:rFonts w:cs="Huawei Sans"/>
        </w:rPr>
        <w:t>public.teacher</w:t>
      </w:r>
      <w:proofErr w:type="gramEnd"/>
      <w:r w:rsidRPr="00930935">
        <w:rPr>
          <w:rFonts w:cs="Huawei Sans"/>
        </w:rPr>
        <w:t xml:space="preserve">  (</w:t>
      </w:r>
    </w:p>
    <w:p w14:paraId="77B8432F" w14:textId="77777777" w:rsidR="00497684" w:rsidRPr="00930935" w:rsidRDefault="00497684" w:rsidP="0049768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 PRIMARY KEY NOT NULL,</w:t>
      </w:r>
    </w:p>
    <w:p w14:paraId="72F66293" w14:textId="77777777" w:rsidR="00497684" w:rsidRPr="00930935" w:rsidRDefault="00497684" w:rsidP="0049768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loginName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64) NOT NULL,</w:t>
      </w:r>
    </w:p>
    <w:p w14:paraId="71308F05" w14:textId="77777777" w:rsidR="00497684" w:rsidRPr="00930935" w:rsidRDefault="00497684" w:rsidP="0049768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username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64) NOT NULL,</w:t>
      </w:r>
    </w:p>
    <w:p w14:paraId="6EEBA920" w14:textId="77777777" w:rsidR="00497684" w:rsidRPr="00930935" w:rsidRDefault="00497684" w:rsidP="0049768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password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255) NOT NULL,</w:t>
      </w:r>
    </w:p>
    <w:p w14:paraId="61C429A2" w14:textId="77777777" w:rsidR="00497684" w:rsidRPr="00930935" w:rsidRDefault="00497684" w:rsidP="0049768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phone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11) NOT NULL,</w:t>
      </w:r>
    </w:p>
    <w:p w14:paraId="3D7E132E" w14:textId="77777777" w:rsidR="00497684" w:rsidRPr="00930935" w:rsidRDefault="00497684" w:rsidP="0049768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email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20) NOT NULL,</w:t>
      </w:r>
    </w:p>
    <w:p w14:paraId="28B291B2" w14:textId="77777777" w:rsidR="00497684" w:rsidRPr="00930935" w:rsidRDefault="00497684" w:rsidP="0049768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roleId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NOT NULL,</w:t>
      </w:r>
    </w:p>
    <w:p w14:paraId="658C262A" w14:textId="77777777" w:rsidR="00497684" w:rsidRPr="00930935" w:rsidRDefault="00497684" w:rsidP="0049768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collegeId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32) NOT NULL,</w:t>
      </w:r>
    </w:p>
    <w:p w14:paraId="4CA1048E" w14:textId="77777777" w:rsidR="00497684" w:rsidRPr="00930935" w:rsidRDefault="00497684" w:rsidP="0049768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createDate SMALLDATETIME NOT NULL,</w:t>
      </w:r>
    </w:p>
    <w:p w14:paraId="5838999F" w14:textId="77777777" w:rsidR="00497684" w:rsidRPr="00930935" w:rsidRDefault="00497684" w:rsidP="0049768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  state </w:t>
      </w:r>
      <w:proofErr w:type="gramStart"/>
      <w:r w:rsidRPr="00930935">
        <w:rPr>
          <w:rFonts w:cs="Huawei Sans"/>
        </w:rPr>
        <w:t>varchar(</w:t>
      </w:r>
      <w:proofErr w:type="gramEnd"/>
      <w:r w:rsidRPr="00930935">
        <w:rPr>
          <w:rFonts w:cs="Huawei Sans"/>
        </w:rPr>
        <w:t>1) NOT NULL</w:t>
      </w:r>
    </w:p>
    <w:p w14:paraId="6AF30C16" w14:textId="0E6A4108" w:rsidR="00C01DF2" w:rsidRPr="00930935" w:rsidRDefault="00497684" w:rsidP="00497684">
      <w:pPr>
        <w:pStyle w:val="2f2"/>
        <w:rPr>
          <w:rFonts w:cs="Huawei Sans"/>
        </w:rPr>
      </w:pPr>
      <w:r w:rsidRPr="00930935">
        <w:rPr>
          <w:rFonts w:cs="Huawei Sans"/>
        </w:rPr>
        <w:t>) WITH (ORIENTATION = ROW);</w:t>
      </w:r>
    </w:p>
    <w:p w14:paraId="09239C36" w14:textId="7A1BD493" w:rsidR="00C01DF2" w:rsidRPr="00930935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930935">
        <w:rPr>
          <w:rFonts w:cs="Huawei Sans"/>
          <w:noProof/>
        </w:rPr>
        <w:t>插入新的老师用户数据</w:t>
      </w:r>
      <w:r w:rsidRPr="00930935">
        <w:rPr>
          <w:rFonts w:cs="Huawei Sans"/>
          <w:noProof/>
        </w:rPr>
        <w:t xml:space="preserve"> </w:t>
      </w:r>
      <w:r w:rsidR="003A380F" w:rsidRPr="00930935">
        <w:rPr>
          <w:rFonts w:cs="Huawei Sans"/>
          <w:noProof/>
        </w:rPr>
        <w:t>。</w:t>
      </w:r>
    </w:p>
    <w:p w14:paraId="7AA4C7CE" w14:textId="77777777" w:rsidR="00497684" w:rsidRPr="00930935" w:rsidRDefault="00497684" w:rsidP="00497684">
      <w:pPr>
        <w:pStyle w:val="2f2"/>
        <w:rPr>
          <w:rStyle w:val="afff3"/>
          <w:rFonts w:cs="Huawei Sans"/>
          <w:b w:val="0"/>
          <w:bCs w:val="0"/>
        </w:rPr>
      </w:pPr>
      <w:r w:rsidRPr="00930935">
        <w:rPr>
          <w:rStyle w:val="afff3"/>
          <w:rFonts w:cs="Huawei Sans"/>
          <w:b w:val="0"/>
          <w:bCs w:val="0"/>
        </w:rPr>
        <w:t xml:space="preserve">INSERT INTO </w:t>
      </w:r>
      <w:proofErr w:type="gramStart"/>
      <w:r w:rsidRPr="00930935">
        <w:rPr>
          <w:rStyle w:val="afff3"/>
          <w:rFonts w:cs="Huawei Sans"/>
          <w:b w:val="0"/>
          <w:bCs w:val="0"/>
        </w:rPr>
        <w:t>public.teacher</w:t>
      </w:r>
      <w:proofErr w:type="gramEnd"/>
      <w:r w:rsidRPr="00930935">
        <w:rPr>
          <w:rStyle w:val="afff3"/>
          <w:rFonts w:cs="Huawei Sans"/>
          <w:b w:val="0"/>
          <w:bCs w:val="0"/>
        </w:rPr>
        <w:t xml:space="preserve"> VALUES ('1', '</w:t>
      </w:r>
      <w:r w:rsidRPr="00930935">
        <w:rPr>
          <w:rStyle w:val="afff3"/>
          <w:rFonts w:cs="Huawei Sans"/>
          <w:b w:val="0"/>
          <w:bCs w:val="0"/>
        </w:rPr>
        <w:t>叶凡</w:t>
      </w:r>
      <w:r w:rsidRPr="00930935">
        <w:rPr>
          <w:rStyle w:val="afff3"/>
          <w:rFonts w:cs="Huawei Sans"/>
          <w:b w:val="0"/>
          <w:bCs w:val="0"/>
        </w:rPr>
        <w:t>', '</w:t>
      </w:r>
      <w:r w:rsidRPr="00930935">
        <w:rPr>
          <w:rStyle w:val="afff3"/>
          <w:rFonts w:cs="Huawei Sans"/>
          <w:b w:val="0"/>
          <w:bCs w:val="0"/>
        </w:rPr>
        <w:t>叶凡</w:t>
      </w:r>
      <w:r w:rsidRPr="00930935">
        <w:rPr>
          <w:rStyle w:val="afff3"/>
          <w:rFonts w:cs="Huawei Sans"/>
          <w:b w:val="0"/>
          <w:bCs w:val="0"/>
        </w:rPr>
        <w:t>', '123456', '18385147410', '18414523285@qq.com', '2', '1', '2020-07-17 11:51:24', '1');</w:t>
      </w:r>
    </w:p>
    <w:p w14:paraId="23A4A5C9" w14:textId="1E923667" w:rsidR="00497684" w:rsidRPr="00930935" w:rsidRDefault="00497684" w:rsidP="00497684">
      <w:pPr>
        <w:pStyle w:val="2f2"/>
        <w:rPr>
          <w:rStyle w:val="afff3"/>
          <w:rFonts w:cs="Huawei Sans"/>
          <w:b w:val="0"/>
          <w:bCs w:val="0"/>
        </w:rPr>
      </w:pPr>
      <w:r w:rsidRPr="00930935">
        <w:rPr>
          <w:rStyle w:val="afff3"/>
          <w:rFonts w:cs="Huawei Sans"/>
          <w:b w:val="0"/>
          <w:bCs w:val="0"/>
        </w:rPr>
        <w:t xml:space="preserve">INSERT INTO </w:t>
      </w:r>
      <w:proofErr w:type="gramStart"/>
      <w:r w:rsidRPr="00930935">
        <w:rPr>
          <w:rStyle w:val="afff3"/>
          <w:rFonts w:cs="Huawei Sans"/>
          <w:b w:val="0"/>
          <w:bCs w:val="0"/>
        </w:rPr>
        <w:t>public.teacher</w:t>
      </w:r>
      <w:proofErr w:type="gramEnd"/>
      <w:r w:rsidRPr="00930935">
        <w:rPr>
          <w:rStyle w:val="afff3"/>
          <w:rFonts w:cs="Huawei Sans"/>
          <w:b w:val="0"/>
          <w:bCs w:val="0"/>
        </w:rPr>
        <w:t xml:space="preserve"> VALUES ('2', '</w:t>
      </w:r>
      <w:r w:rsidRPr="00930935">
        <w:rPr>
          <w:rStyle w:val="afff3"/>
          <w:rFonts w:cs="Huawei Sans"/>
          <w:b w:val="0"/>
          <w:bCs w:val="0"/>
        </w:rPr>
        <w:t>庞博</w:t>
      </w:r>
      <w:r w:rsidRPr="00930935">
        <w:rPr>
          <w:rStyle w:val="afff3"/>
          <w:rFonts w:cs="Huawei Sans"/>
          <w:b w:val="0"/>
          <w:bCs w:val="0"/>
        </w:rPr>
        <w:t>', '</w:t>
      </w:r>
      <w:r w:rsidRPr="00930935">
        <w:rPr>
          <w:rStyle w:val="afff3"/>
          <w:rFonts w:cs="Huawei Sans"/>
          <w:b w:val="0"/>
          <w:bCs w:val="0"/>
        </w:rPr>
        <w:t>庞博</w:t>
      </w:r>
      <w:r w:rsidRPr="00930935">
        <w:rPr>
          <w:rStyle w:val="afff3"/>
          <w:rFonts w:cs="Huawei Sans"/>
          <w:b w:val="0"/>
          <w:bCs w:val="0"/>
        </w:rPr>
        <w:t>', '123456', '15345217450', '45147896741@qq.com', '2', '1', '2020-08-01 15:05:43', '1');</w:t>
      </w:r>
    </w:p>
    <w:p w14:paraId="6EB35C22" w14:textId="234DBA8E" w:rsidR="008500C2" w:rsidRDefault="008500C2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sz w:val="21"/>
        </w:rPr>
      </w:pPr>
      <w:r>
        <w:br w:type="page"/>
      </w:r>
    </w:p>
    <w:p w14:paraId="4B7B7930" w14:textId="15465B8E" w:rsidR="00E83BFD" w:rsidRPr="00930935" w:rsidRDefault="00E83BFD" w:rsidP="00E83BFD">
      <w:pPr>
        <w:pStyle w:val="1"/>
        <w:rPr>
          <w:rFonts w:cs="Huawei Sans"/>
        </w:rPr>
      </w:pPr>
      <w:bookmarkStart w:id="69" w:name="_Toc180160339"/>
      <w:r w:rsidRPr="00930935">
        <w:rPr>
          <w:rFonts w:cs="Huawei Sans"/>
        </w:rPr>
        <w:lastRenderedPageBreak/>
        <w:t>开发环境搭建</w:t>
      </w:r>
      <w:bookmarkEnd w:id="69"/>
    </w:p>
    <w:p w14:paraId="530BC249" w14:textId="77382965" w:rsidR="00EE100A" w:rsidRPr="00930935" w:rsidRDefault="00EE100A" w:rsidP="00EE100A">
      <w:pPr>
        <w:pStyle w:val="2"/>
        <w:numPr>
          <w:ilvl w:val="1"/>
          <w:numId w:val="4"/>
        </w:numPr>
        <w:rPr>
          <w:rFonts w:cs="Huawei Sans"/>
          <w:lang w:eastAsia="zh-CN"/>
        </w:rPr>
      </w:pPr>
      <w:bookmarkStart w:id="70" w:name="_Toc163379330"/>
      <w:bookmarkStart w:id="71" w:name="_Toc180160340"/>
      <w:r w:rsidRPr="00930935">
        <w:rPr>
          <w:rFonts w:cs="Huawei Sans"/>
          <w:lang w:eastAsia="zh-CN"/>
        </w:rPr>
        <w:t>安装开发工具</w:t>
      </w:r>
      <w:bookmarkEnd w:id="70"/>
      <w:r w:rsidR="00A401DE" w:rsidRPr="00930935">
        <w:rPr>
          <w:rFonts w:cs="Huawei Sans"/>
          <w:lang w:eastAsia="zh-CN"/>
        </w:rPr>
        <w:t>vscode</w:t>
      </w:r>
      <w:bookmarkEnd w:id="71"/>
    </w:p>
    <w:p w14:paraId="05294137" w14:textId="013B8B6B" w:rsidR="00EE100A" w:rsidRPr="00930935" w:rsidRDefault="00EE100A" w:rsidP="00EE100A">
      <w:pPr>
        <w:pStyle w:val="af5"/>
        <w:rPr>
          <w:rFonts w:ascii="Huawei Sans" w:eastAsia="方正兰亭黑简体" w:hAnsi="Huawei Sans" w:cs="Huawei Sans"/>
        </w:rPr>
      </w:pPr>
      <w:r w:rsidRPr="00930935">
        <w:rPr>
          <w:rFonts w:ascii="Huawei Sans" w:eastAsia="方正兰亭黑简体" w:hAnsi="Huawei Sans" w:cs="Huawei Sans"/>
        </w:rPr>
        <w:t>本节以安装</w:t>
      </w:r>
      <w:r w:rsidRPr="00930935">
        <w:rPr>
          <w:rFonts w:ascii="Huawei Sans" w:eastAsia="方正兰亭黑简体" w:hAnsi="Huawei Sans" w:cs="Huawei Sans"/>
        </w:rPr>
        <w:t>VSCode</w:t>
      </w:r>
      <w:r w:rsidRPr="00930935">
        <w:rPr>
          <w:rFonts w:ascii="Huawei Sans" w:eastAsia="方正兰亭黑简体" w:hAnsi="Huawei Sans" w:cs="Huawei Sans"/>
        </w:rPr>
        <w:t>（</w:t>
      </w:r>
      <w:r w:rsidRPr="00930935">
        <w:rPr>
          <w:rFonts w:ascii="Huawei Sans" w:eastAsia="方正兰亭黑简体" w:hAnsi="Huawei Sans" w:cs="Huawei Sans"/>
        </w:rPr>
        <w:t>Visual Studio Code</w:t>
      </w:r>
      <w:r w:rsidRPr="00930935">
        <w:rPr>
          <w:rFonts w:ascii="Huawei Sans" w:eastAsia="方正兰亭黑简体" w:hAnsi="Huawei Sans" w:cs="Huawei Sans"/>
        </w:rPr>
        <w:t>）工具为例进行介绍。如本地</w:t>
      </w:r>
      <w:r w:rsidRPr="00930935">
        <w:rPr>
          <w:rFonts w:ascii="Huawei Sans" w:eastAsia="方正兰亭黑简体" w:hAnsi="Huawei Sans" w:cs="Huawei Sans"/>
        </w:rPr>
        <w:t>PC</w:t>
      </w:r>
      <w:r w:rsidRPr="00930935">
        <w:rPr>
          <w:rFonts w:ascii="Huawei Sans" w:eastAsia="方正兰亭黑简体" w:hAnsi="Huawei Sans" w:cs="Huawei Sans"/>
        </w:rPr>
        <w:t>已安装有开发工具，可跳过本节。</w:t>
      </w:r>
    </w:p>
    <w:p w14:paraId="1AB79487" w14:textId="77777777" w:rsidR="00EE100A" w:rsidRPr="00930935" w:rsidRDefault="00EE100A" w:rsidP="00EE100A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t>下载</w:t>
      </w:r>
      <w:r w:rsidRPr="00930935">
        <w:rPr>
          <w:rFonts w:cs="Huawei Sans"/>
        </w:rPr>
        <w:t>VSCode</w:t>
      </w:r>
      <w:r w:rsidRPr="00930935">
        <w:rPr>
          <w:rFonts w:cs="Huawei Sans"/>
        </w:rPr>
        <w:t>软件。</w:t>
      </w:r>
    </w:p>
    <w:p w14:paraId="0FC9C5B4" w14:textId="77777777" w:rsidR="00EE100A" w:rsidRPr="00930935" w:rsidRDefault="00EE100A" w:rsidP="00D76ADD">
      <w:pPr>
        <w:pStyle w:val="1e"/>
      </w:pPr>
      <w:r w:rsidRPr="00930935">
        <w:t>登录</w:t>
      </w:r>
      <w:hyperlink r:id="rId26" w:history="1">
        <w:r w:rsidRPr="00930935">
          <w:rPr>
            <w:rStyle w:val="af"/>
          </w:rPr>
          <w:t>https://code.visualstudio.com/download</w:t>
        </w:r>
      </w:hyperlink>
      <w:r w:rsidRPr="00930935">
        <w:rPr>
          <w:rStyle w:val="af"/>
        </w:rPr>
        <w:t xml:space="preserve"> </w:t>
      </w:r>
      <w:r w:rsidRPr="00930935">
        <w:t>下载软件如下图所示。请根据操作系统选择相应的版本，本节以</w:t>
      </w:r>
      <w:r w:rsidRPr="00930935">
        <w:t>64</w:t>
      </w:r>
      <w:r w:rsidRPr="00930935">
        <w:t>位</w:t>
      </w:r>
      <w:r w:rsidRPr="00930935">
        <w:t>Windows</w:t>
      </w:r>
      <w:r w:rsidRPr="00930935">
        <w:t>操作系统为例。</w:t>
      </w:r>
    </w:p>
    <w:p w14:paraId="4AB248E1" w14:textId="77777777" w:rsidR="00EE100A" w:rsidRPr="00930935" w:rsidRDefault="00EE100A" w:rsidP="00D76ADD">
      <w:pPr>
        <w:pStyle w:val="1e"/>
      </w:pPr>
      <w:r w:rsidRPr="00930935">
        <w:rPr>
          <w:noProof/>
        </w:rPr>
        <w:drawing>
          <wp:inline distT="0" distB="0" distL="0" distR="0" wp14:anchorId="6BFECC82" wp14:editId="607ABCDD">
            <wp:extent cx="3396615" cy="1751844"/>
            <wp:effectExtent l="19050" t="19050" r="13335" b="203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rcRect t="5215"/>
                    <a:stretch>
                      <a:fillRect/>
                    </a:stretch>
                  </pic:blipFill>
                  <pic:spPr>
                    <a:xfrm>
                      <a:off x="0" y="0"/>
                      <a:ext cx="3513591" cy="181217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A2CC4F" w14:textId="77777777" w:rsidR="00EE100A" w:rsidRPr="00930935" w:rsidRDefault="00EE100A" w:rsidP="00EE100A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t>单击可执行文件，对下载的软件进行安装。</w:t>
      </w:r>
    </w:p>
    <w:p w14:paraId="6484D41B" w14:textId="23B36735" w:rsidR="00EE100A" w:rsidRPr="00930935" w:rsidRDefault="00EE100A" w:rsidP="00D76ADD">
      <w:pPr>
        <w:pStyle w:val="1e"/>
      </w:pPr>
      <w:r w:rsidRPr="00930935">
        <w:t>选择</w:t>
      </w:r>
      <w:r w:rsidR="006E6D22">
        <w:rPr>
          <w:rFonts w:hint="eastAsia"/>
        </w:rPr>
        <w:t>“</w:t>
      </w:r>
      <w:r w:rsidRPr="00930935">
        <w:t>我同意此协议</w:t>
      </w:r>
      <w:r w:rsidR="006E6D22">
        <w:rPr>
          <w:rFonts w:hint="eastAsia"/>
        </w:rPr>
        <w:t>”</w:t>
      </w:r>
      <w:r w:rsidRPr="00930935">
        <w:t>后单击</w:t>
      </w:r>
      <w:r w:rsidR="006E6D22">
        <w:rPr>
          <w:rFonts w:hint="eastAsia"/>
        </w:rPr>
        <w:t>“</w:t>
      </w:r>
      <w:r w:rsidRPr="00930935">
        <w:t>下一步</w:t>
      </w:r>
      <w:r w:rsidR="006E6D22">
        <w:rPr>
          <w:rFonts w:hint="eastAsia"/>
        </w:rPr>
        <w:t>”</w:t>
      </w:r>
      <w:r w:rsidRPr="00930935">
        <w:t>。</w:t>
      </w:r>
    </w:p>
    <w:p w14:paraId="56C9EEBE" w14:textId="77777777" w:rsidR="00EE100A" w:rsidRPr="00930935" w:rsidRDefault="00EE100A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F529CB2" wp14:editId="2B19C119">
                <wp:simplePos x="0" y="0"/>
                <wp:positionH relativeFrom="column">
                  <wp:posOffset>2926715</wp:posOffset>
                </wp:positionH>
                <wp:positionV relativeFrom="paragraph">
                  <wp:posOffset>2355215</wp:posOffset>
                </wp:positionV>
                <wp:extent cx="606728" cy="265849"/>
                <wp:effectExtent l="19050" t="19050" r="22225" b="20320"/>
                <wp:wrapNone/>
                <wp:docPr id="110" name="矩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28" cy="2658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72C3B" id="矩形 110" o:spid="_x0000_s1026" style="position:absolute;left:0;text-align:left;margin-left:230.45pt;margin-top:185.45pt;width:47.75pt;height:20.9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" filled="f" strokecolor="#c7000b" strokeweight="2.25pt"/>
            </w:pict>
          </mc:Fallback>
        </mc:AlternateContent>
      </w:r>
      <w:r w:rsidRPr="00930935">
        <w:rPr>
          <w:noProof/>
        </w:rPr>
        <w:drawing>
          <wp:inline distT="0" distB="0" distL="0" distR="0" wp14:anchorId="11709921" wp14:editId="2AFC1449">
            <wp:extent cx="3329940" cy="2578005"/>
            <wp:effectExtent l="19050" t="19050" r="22860" b="1333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5514" cy="265973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D8CE2F" w14:textId="4D423283" w:rsidR="00EE100A" w:rsidRPr="00930935" w:rsidRDefault="00EE100A" w:rsidP="00EE100A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lastRenderedPageBreak/>
        <w:t>确认安装位置后单击</w:t>
      </w:r>
      <w:r w:rsidR="006E6D22">
        <w:rPr>
          <w:rFonts w:cs="Huawei Sans" w:hint="eastAsia"/>
        </w:rPr>
        <w:t>“</w:t>
      </w:r>
      <w:r w:rsidRPr="00930935">
        <w:rPr>
          <w:rFonts w:cs="Huawei Sans"/>
        </w:rPr>
        <w:t>下一步</w:t>
      </w:r>
      <w:r w:rsidR="006E6D22">
        <w:rPr>
          <w:rFonts w:cs="Huawei Sans" w:hint="eastAsia"/>
        </w:rPr>
        <w:t>”</w:t>
      </w:r>
      <w:r w:rsidRPr="00930935">
        <w:rPr>
          <w:rFonts w:cs="Huawei Sans"/>
        </w:rPr>
        <w:t>。</w:t>
      </w:r>
    </w:p>
    <w:p w14:paraId="676AAEC6" w14:textId="58DBD521" w:rsidR="00EE100A" w:rsidRPr="00930935" w:rsidRDefault="00124C95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1D310B2" wp14:editId="40621C48">
                <wp:simplePos x="0" y="0"/>
                <wp:positionH relativeFrom="column">
                  <wp:posOffset>3867150</wp:posOffset>
                </wp:positionH>
                <wp:positionV relativeFrom="paragraph">
                  <wp:posOffset>3339537</wp:posOffset>
                </wp:positionV>
                <wp:extent cx="599818" cy="197951"/>
                <wp:effectExtent l="19050" t="19050" r="10160" b="12065"/>
                <wp:wrapNone/>
                <wp:docPr id="111" name="矩形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9818" cy="19795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9DCCB" id="矩形 111" o:spid="_x0000_s1026" style="position:absolute;left:0;text-align:left;margin-left:304.5pt;margin-top:262.95pt;width:47.25pt;height:15.6pt;flip:x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" filled="f" strokecolor="#c7000b" strokeweight="2.25pt"/>
            </w:pict>
          </mc:Fallback>
        </mc:AlternateContent>
      </w:r>
      <w:r w:rsidR="00EE100A" w:rsidRPr="00930935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B8794B2" wp14:editId="250D8C9D">
                <wp:simplePos x="0" y="0"/>
                <wp:positionH relativeFrom="column">
                  <wp:posOffset>929301</wp:posOffset>
                </wp:positionH>
                <wp:positionV relativeFrom="paragraph">
                  <wp:posOffset>1352550</wp:posOffset>
                </wp:positionV>
                <wp:extent cx="3404573" cy="193796"/>
                <wp:effectExtent l="19050" t="19050" r="24765" b="15875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4573" cy="19379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B413D" id="矩形 112" o:spid="_x0000_s1026" style="position:absolute;left:0;text-align:left;margin-left:73.15pt;margin-top:106.5pt;width:268.1pt;height:15.2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" filled="f" strokecolor="#c7000b" strokeweight="2.25pt"/>
            </w:pict>
          </mc:Fallback>
        </mc:AlternateContent>
      </w:r>
      <w:r w:rsidR="00EE100A" w:rsidRPr="00930935">
        <w:rPr>
          <w:noProof/>
        </w:rPr>
        <w:drawing>
          <wp:inline distT="0" distB="0" distL="0" distR="0" wp14:anchorId="6D3FA6F9" wp14:editId="7D0E96E8">
            <wp:extent cx="4597786" cy="3599558"/>
            <wp:effectExtent l="19050" t="19050" r="12700" b="20320"/>
            <wp:docPr id="81" name="图片 8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50" cy="36226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BFC9A2" w14:textId="77777777" w:rsidR="00EE100A" w:rsidRPr="00930935" w:rsidRDefault="00EE100A" w:rsidP="00EE100A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t>配置环境变量。</w:t>
      </w:r>
    </w:p>
    <w:p w14:paraId="12A70E51" w14:textId="2C45F072" w:rsidR="00EE100A" w:rsidRPr="00930935" w:rsidRDefault="00EE100A" w:rsidP="00D76ADD">
      <w:pPr>
        <w:pStyle w:val="1e"/>
      </w:pPr>
      <w:r w:rsidRPr="00930935">
        <w:t>选中</w:t>
      </w:r>
      <w:r w:rsidR="006E6D22">
        <w:rPr>
          <w:rFonts w:hint="eastAsia"/>
        </w:rPr>
        <w:t>“</w:t>
      </w:r>
      <w:r w:rsidRPr="00930935">
        <w:t>添加到</w:t>
      </w:r>
      <w:r w:rsidRPr="00930935">
        <w:t>PATH</w:t>
      </w:r>
      <w:r w:rsidRPr="00930935">
        <w:t>（重启后生效）</w:t>
      </w:r>
      <w:r w:rsidR="006E6D22">
        <w:rPr>
          <w:rFonts w:hint="eastAsia"/>
        </w:rPr>
        <w:t>”</w:t>
      </w:r>
      <w:r w:rsidRPr="00930935">
        <w:t>复选框，</w:t>
      </w:r>
      <w:proofErr w:type="gramStart"/>
      <w:r w:rsidRPr="00930935">
        <w:t>勾选此</w:t>
      </w:r>
      <w:proofErr w:type="gramEnd"/>
      <w:r w:rsidRPr="00930935">
        <w:t>选项后可不再配置环境变量直接使用。</w:t>
      </w:r>
    </w:p>
    <w:p w14:paraId="2DDCF153" w14:textId="4A7BB05C" w:rsidR="00EE100A" w:rsidRDefault="00F03014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2059475" wp14:editId="579368F5">
                <wp:simplePos x="0" y="0"/>
                <wp:positionH relativeFrom="column">
                  <wp:posOffset>3780718</wp:posOffset>
                </wp:positionH>
                <wp:positionV relativeFrom="paragraph">
                  <wp:posOffset>3272790</wp:posOffset>
                </wp:positionV>
                <wp:extent cx="667401" cy="199205"/>
                <wp:effectExtent l="19050" t="19050" r="18415" b="10795"/>
                <wp:wrapNone/>
                <wp:docPr id="113" name="矩形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401" cy="1992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C6422" id="矩形 113" o:spid="_x0000_s1026" style="position:absolute;left:0;text-align:left;margin-left:297.7pt;margin-top:257.7pt;width:52.55pt;height:15.7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" filled="f" strokecolor="#c7000b" strokeweight="2.25pt"/>
            </w:pict>
          </mc:Fallback>
        </mc:AlternateContent>
      </w: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3716067" wp14:editId="4C5BB3EA">
                <wp:simplePos x="0" y="0"/>
                <wp:positionH relativeFrom="column">
                  <wp:posOffset>940435</wp:posOffset>
                </wp:positionH>
                <wp:positionV relativeFrom="paragraph">
                  <wp:posOffset>2046677</wp:posOffset>
                </wp:positionV>
                <wp:extent cx="1459423" cy="301062"/>
                <wp:effectExtent l="19050" t="19050" r="26670" b="22860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59423" cy="30106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A2757" id="矩形 95" o:spid="_x0000_s1026" style="position:absolute;left:0;text-align:left;margin-left:74.05pt;margin-top:161.15pt;width:114.9pt;height:23.7pt;flip:y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" filled="f" strokecolor="#c7000b" strokeweight="2.25pt"/>
            </w:pict>
          </mc:Fallback>
        </mc:AlternateContent>
      </w:r>
      <w:r w:rsidR="00EE100A" w:rsidRPr="00930935">
        <w:rPr>
          <w:noProof/>
        </w:rPr>
        <w:drawing>
          <wp:inline distT="0" distB="0" distL="0" distR="0" wp14:anchorId="22083832" wp14:editId="5F6B3D52">
            <wp:extent cx="4537565" cy="3526659"/>
            <wp:effectExtent l="19050" t="19050" r="15875" b="17145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7484" cy="361208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298494" w14:textId="77777777" w:rsidR="005B4AE7" w:rsidRPr="00930935" w:rsidRDefault="005B4AE7" w:rsidP="00D76ADD">
      <w:pPr>
        <w:pStyle w:val="1e"/>
      </w:pPr>
    </w:p>
    <w:p w14:paraId="1022DAF7" w14:textId="00C663E4" w:rsidR="00EE100A" w:rsidRPr="00930935" w:rsidRDefault="00EE100A" w:rsidP="00EE100A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lastRenderedPageBreak/>
        <w:t>单击</w:t>
      </w:r>
      <w:r w:rsidR="006E6D22">
        <w:rPr>
          <w:rFonts w:cs="Huawei Sans" w:hint="eastAsia"/>
        </w:rPr>
        <w:t>“</w:t>
      </w:r>
      <w:r w:rsidRPr="00930935">
        <w:rPr>
          <w:rFonts w:cs="Huawei Sans"/>
        </w:rPr>
        <w:t>完成</w:t>
      </w:r>
      <w:r w:rsidR="006E6D22">
        <w:rPr>
          <w:rFonts w:cs="Huawei Sans" w:hint="eastAsia"/>
        </w:rPr>
        <w:t>”</w:t>
      </w:r>
      <w:r w:rsidRPr="00930935">
        <w:rPr>
          <w:rFonts w:cs="Huawei Sans"/>
        </w:rPr>
        <w:t>，结束安装。</w:t>
      </w:r>
    </w:p>
    <w:p w14:paraId="2436F918" w14:textId="77777777" w:rsidR="00EE100A" w:rsidRPr="00930935" w:rsidRDefault="00EE100A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402D971" wp14:editId="782CFBD9">
                <wp:simplePos x="0" y="0"/>
                <wp:positionH relativeFrom="column">
                  <wp:posOffset>3863485</wp:posOffset>
                </wp:positionH>
                <wp:positionV relativeFrom="paragraph">
                  <wp:posOffset>3325720</wp:posOffset>
                </wp:positionV>
                <wp:extent cx="603740" cy="145190"/>
                <wp:effectExtent l="19050" t="19050" r="25400" b="26670"/>
                <wp:wrapNone/>
                <wp:docPr id="114" name="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740" cy="1451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82924" id="矩形 114" o:spid="_x0000_s1026" style="position:absolute;left:0;text-align:left;margin-left:304.2pt;margin-top:261.85pt;width:47.55pt;height:11.4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" filled="f" strokecolor="#c7000b" strokeweight="2.25pt"/>
            </w:pict>
          </mc:Fallback>
        </mc:AlternateContent>
      </w:r>
      <w:r w:rsidRPr="00930935">
        <w:rPr>
          <w:noProof/>
        </w:rPr>
        <w:drawing>
          <wp:inline distT="0" distB="0" distL="0" distR="0" wp14:anchorId="0284C62B" wp14:editId="7057E699">
            <wp:extent cx="4604240" cy="3547847"/>
            <wp:effectExtent l="19050" t="19050" r="25400" b="1460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6527" cy="36189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4F5108" w14:textId="2BF7E597" w:rsidR="00B756BB" w:rsidRPr="00930935" w:rsidRDefault="00202906" w:rsidP="00B756BB">
      <w:pPr>
        <w:pStyle w:val="2"/>
        <w:numPr>
          <w:ilvl w:val="1"/>
          <w:numId w:val="4"/>
        </w:numPr>
        <w:rPr>
          <w:rFonts w:cs="Huawei Sans"/>
        </w:rPr>
      </w:pPr>
      <w:bookmarkStart w:id="72" w:name="_Toc180160341"/>
      <w:r w:rsidRPr="00930935">
        <w:rPr>
          <w:rFonts w:cs="Huawei Sans"/>
          <w:lang w:eastAsia="zh-CN"/>
        </w:rPr>
        <w:t>在</w:t>
      </w:r>
      <w:r w:rsidR="00B756BB" w:rsidRPr="00930935">
        <w:rPr>
          <w:rFonts w:cs="Huawei Sans"/>
        </w:rPr>
        <w:t>vscode</w:t>
      </w:r>
      <w:r w:rsidR="0094028B" w:rsidRPr="00930935">
        <w:rPr>
          <w:rFonts w:cs="Huawei Sans"/>
          <w:lang w:eastAsia="zh-CN"/>
        </w:rPr>
        <w:t>中</w:t>
      </w:r>
      <w:r w:rsidR="00B756BB" w:rsidRPr="00930935">
        <w:rPr>
          <w:rFonts w:cs="Huawei Sans"/>
        </w:rPr>
        <w:t>配置</w:t>
      </w:r>
      <w:r w:rsidR="00B756BB" w:rsidRPr="00930935">
        <w:rPr>
          <w:rFonts w:cs="Huawei Sans"/>
        </w:rPr>
        <w:t>java</w:t>
      </w:r>
      <w:r w:rsidR="00B756BB" w:rsidRPr="00930935">
        <w:rPr>
          <w:rFonts w:cs="Huawei Sans"/>
        </w:rPr>
        <w:t>环境</w:t>
      </w:r>
      <w:bookmarkEnd w:id="72"/>
    </w:p>
    <w:p w14:paraId="5128CF12" w14:textId="77777777" w:rsidR="00B756BB" w:rsidRPr="00930935" w:rsidRDefault="00B756BB" w:rsidP="00B756BB">
      <w:pPr>
        <w:pStyle w:val="3"/>
        <w:numPr>
          <w:ilvl w:val="2"/>
          <w:numId w:val="4"/>
        </w:numPr>
        <w:rPr>
          <w:rFonts w:cs="Huawei Sans"/>
        </w:rPr>
      </w:pPr>
      <w:bookmarkStart w:id="73" w:name="_Toc86138215"/>
      <w:bookmarkStart w:id="74" w:name="_Toc180160342"/>
      <w:r w:rsidRPr="00930935">
        <w:rPr>
          <w:rFonts w:cs="Huawei Sans"/>
        </w:rPr>
        <w:t>下载并安装</w:t>
      </w:r>
      <w:r w:rsidRPr="00930935">
        <w:rPr>
          <w:rFonts w:cs="Huawei Sans"/>
        </w:rPr>
        <w:t>JDK</w:t>
      </w:r>
      <w:bookmarkEnd w:id="73"/>
      <w:bookmarkEnd w:id="74"/>
      <w:r w:rsidRPr="00930935">
        <w:rPr>
          <w:rFonts w:cs="Huawei Sans"/>
        </w:rPr>
        <w:t xml:space="preserve"> </w:t>
      </w:r>
    </w:p>
    <w:p w14:paraId="259CBCFB" w14:textId="77777777" w:rsidR="00B756BB" w:rsidRPr="00930935" w:rsidRDefault="00B756BB" w:rsidP="00B756BB">
      <w:pPr>
        <w:pStyle w:val="30"/>
        <w:rPr>
          <w:rFonts w:cs="Huawei Sans"/>
        </w:rPr>
      </w:pPr>
      <w:r w:rsidRPr="00930935">
        <w:rPr>
          <w:rFonts w:cs="Huawei Sans"/>
        </w:rPr>
        <w:t>下载</w:t>
      </w:r>
      <w:r w:rsidRPr="00930935">
        <w:rPr>
          <w:rFonts w:cs="Huawei Sans"/>
        </w:rPr>
        <w:t>JDK</w:t>
      </w:r>
      <w:r w:rsidRPr="00930935">
        <w:rPr>
          <w:rFonts w:cs="Huawei Sans"/>
        </w:rPr>
        <w:t>（本文以</w:t>
      </w:r>
      <w:r w:rsidRPr="00930935">
        <w:rPr>
          <w:rFonts w:cs="Huawei Sans"/>
          <w:sz w:val="20"/>
        </w:rPr>
        <w:t>jdk-11.0.17_windows-x64</w:t>
      </w:r>
      <w:r w:rsidRPr="00930935">
        <w:rPr>
          <w:rFonts w:cs="Huawei Sans"/>
        </w:rPr>
        <w:t>版本为例）。</w:t>
      </w:r>
    </w:p>
    <w:p w14:paraId="090AC20D" w14:textId="77777777" w:rsidR="00B756BB" w:rsidRPr="00930935" w:rsidRDefault="00B756BB" w:rsidP="00D76ADD">
      <w:pPr>
        <w:pStyle w:val="1e"/>
        <w:rPr>
          <w:rStyle w:val="af"/>
        </w:rPr>
      </w:pPr>
      <w:r w:rsidRPr="00930935">
        <w:rPr>
          <w:rStyle w:val="af"/>
        </w:rPr>
        <w:t>https://www.oracle.com/java/technologies/downloads/#java11-windows</w:t>
      </w:r>
    </w:p>
    <w:p w14:paraId="7CC33088" w14:textId="77777777" w:rsidR="00B756BB" w:rsidRPr="00930935" w:rsidRDefault="00B756BB" w:rsidP="00B756BB">
      <w:pPr>
        <w:topLinePunct w:val="0"/>
        <w:adjustRightInd/>
        <w:ind w:left="1021"/>
        <w:rPr>
          <w:rFonts w:ascii="Huawei Sans" w:eastAsia="方正兰亭黑简体" w:hAnsi="Huawei Sans" w:cs="Huawei Sans"/>
          <w:sz w:val="21"/>
        </w:rPr>
      </w:pPr>
      <w:r w:rsidRPr="00930935">
        <w:rPr>
          <w:rFonts w:ascii="Huawei Sans" w:eastAsia="方正兰亭黑简体" w:hAnsi="Huawei Sans" w:cs="Huawei Sans"/>
          <w:noProof/>
          <w:sz w:val="21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04A7EB2E" wp14:editId="38F5EC2C">
                <wp:simplePos x="0" y="0"/>
                <wp:positionH relativeFrom="column">
                  <wp:posOffset>717814</wp:posOffset>
                </wp:positionH>
                <wp:positionV relativeFrom="paragraph">
                  <wp:posOffset>589280</wp:posOffset>
                </wp:positionV>
                <wp:extent cx="4958862" cy="240323"/>
                <wp:effectExtent l="19050" t="19050" r="13335" b="2667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8862" cy="24032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C7000B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83BB4" id="矩形 96" o:spid="_x0000_s1026" style="position:absolute;left:0;text-align:left;margin-left:56.5pt;margin-top:46.4pt;width:390.45pt;height:18.9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" filled="f" strokecolor="#c7000b" strokeweight="2.25pt"/>
            </w:pict>
          </mc:Fallback>
        </mc:AlternateContent>
      </w:r>
      <w:r w:rsidRPr="00930935">
        <w:rPr>
          <w:rFonts w:ascii="Huawei Sans" w:eastAsia="方正兰亭黑简体" w:hAnsi="Huawei Sans" w:cs="Huawei Sans"/>
          <w:noProof/>
        </w:rPr>
        <w:drawing>
          <wp:inline distT="0" distB="0" distL="0" distR="0" wp14:anchorId="4D72311F" wp14:editId="30D343A3">
            <wp:extent cx="5415915" cy="1131734"/>
            <wp:effectExtent l="19050" t="19050" r="13335" b="1143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9123" cy="1136584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ysClr val="window" lastClr="FFFFFF">
                          <a:lumMod val="85000"/>
                        </a:sys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729BA01" w14:textId="77777777" w:rsidR="00B756BB" w:rsidRPr="00930935" w:rsidRDefault="00B756BB" w:rsidP="00D76ADD">
      <w:pPr>
        <w:pStyle w:val="1e"/>
      </w:pPr>
    </w:p>
    <w:p w14:paraId="46D1A815" w14:textId="77777777" w:rsidR="00B756BB" w:rsidRPr="00930935" w:rsidRDefault="00B756BB" w:rsidP="00B756BB">
      <w:pPr>
        <w:pStyle w:val="30"/>
        <w:rPr>
          <w:rFonts w:cs="Huawei Sans"/>
        </w:rPr>
      </w:pPr>
      <w:r w:rsidRPr="00930935">
        <w:rPr>
          <w:rFonts w:cs="Huawei Sans"/>
        </w:rPr>
        <w:t>双击</w:t>
      </w:r>
      <w:r w:rsidRPr="00930935">
        <w:rPr>
          <w:rFonts w:cs="Huawei Sans"/>
        </w:rPr>
        <w:t>jdk-11.0.17_windows-x64_bin.exe</w:t>
      </w:r>
      <w:r w:rsidRPr="00930935">
        <w:rPr>
          <w:rFonts w:cs="Huawei Sans"/>
        </w:rPr>
        <w:t>进行安装。</w:t>
      </w:r>
    </w:p>
    <w:p w14:paraId="742A00CC" w14:textId="77777777" w:rsidR="00B756BB" w:rsidRPr="00930935" w:rsidRDefault="00B756BB" w:rsidP="00D76ADD">
      <w:pPr>
        <w:pStyle w:val="1e"/>
      </w:pPr>
      <w:r w:rsidRPr="00930935">
        <w:t>默认设置即可，出现安装进度。</w:t>
      </w:r>
    </w:p>
    <w:p w14:paraId="0A6D83C7" w14:textId="77777777" w:rsidR="00B756BB" w:rsidRPr="00930935" w:rsidRDefault="00B756BB" w:rsidP="00D76ADD">
      <w:pPr>
        <w:pStyle w:val="1e"/>
      </w:pPr>
      <w:r w:rsidRPr="00930935">
        <w:rPr>
          <w:noProof/>
        </w:rPr>
        <w:lastRenderedPageBreak/>
        <w:drawing>
          <wp:inline distT="0" distB="0" distL="0" distR="0" wp14:anchorId="33D681BB" wp14:editId="314BA9F2">
            <wp:extent cx="5337665" cy="4048893"/>
            <wp:effectExtent l="19050" t="19050" r="15875" b="2794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1639" cy="4074664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ysClr val="window" lastClr="FFFFFF">
                          <a:lumMod val="85000"/>
                        </a:sys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66531E6" w14:textId="77777777" w:rsidR="00B756BB" w:rsidRPr="00930935" w:rsidRDefault="00B756BB" w:rsidP="00D76ADD">
      <w:pPr>
        <w:pStyle w:val="1e"/>
      </w:pPr>
      <w:r w:rsidRPr="00930935">
        <w:t>如下显示表示安装成功：</w:t>
      </w:r>
    </w:p>
    <w:p w14:paraId="13381EC5" w14:textId="77777777" w:rsidR="00B756BB" w:rsidRPr="00930935" w:rsidRDefault="00B756BB" w:rsidP="00D76ADD">
      <w:pPr>
        <w:pStyle w:val="1e"/>
      </w:pPr>
      <w:r w:rsidRPr="00930935">
        <w:rPr>
          <w:noProof/>
        </w:rPr>
        <w:drawing>
          <wp:inline distT="0" distB="0" distL="0" distR="0" wp14:anchorId="5A80A132" wp14:editId="7DF3CABE">
            <wp:extent cx="5270990" cy="3987710"/>
            <wp:effectExtent l="19050" t="19050" r="25400" b="13335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2142" cy="3996147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ysClr val="window" lastClr="FFFFFF">
                          <a:lumMod val="85000"/>
                        </a:sys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B0139B7" w14:textId="77777777" w:rsidR="00B756BB" w:rsidRPr="00930935" w:rsidRDefault="00B756BB" w:rsidP="00B756BB">
      <w:pPr>
        <w:pStyle w:val="30"/>
        <w:rPr>
          <w:rFonts w:cs="Huawei Sans"/>
        </w:rPr>
      </w:pPr>
      <w:r w:rsidRPr="00930935">
        <w:rPr>
          <w:rFonts w:cs="Huawei Sans"/>
        </w:rPr>
        <w:lastRenderedPageBreak/>
        <w:t>查看安装目录。</w:t>
      </w:r>
    </w:p>
    <w:p w14:paraId="29100CA1" w14:textId="0CB5D17D" w:rsidR="00B756BB" w:rsidRPr="00930935" w:rsidRDefault="00B756BB" w:rsidP="00D76ADD">
      <w:pPr>
        <w:pStyle w:val="1e"/>
      </w:pPr>
      <w:r w:rsidRPr="00930935">
        <w:rPr>
          <w:noProof/>
        </w:rPr>
        <w:drawing>
          <wp:inline distT="0" distB="0" distL="0" distR="0" wp14:anchorId="1B64F8A6" wp14:editId="050B5571">
            <wp:extent cx="5325899" cy="2912600"/>
            <wp:effectExtent l="19050" t="19050" r="27305" b="2159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9154" cy="300188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ysClr val="window" lastClr="FFFFFF">
                          <a:lumMod val="85000"/>
                        </a:sys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7C14CBC" w14:textId="77777777" w:rsidR="00B756BB" w:rsidRPr="00930935" w:rsidRDefault="00B756BB" w:rsidP="00B756BB">
      <w:pPr>
        <w:pStyle w:val="3"/>
        <w:numPr>
          <w:ilvl w:val="2"/>
          <w:numId w:val="4"/>
        </w:numPr>
        <w:rPr>
          <w:rFonts w:cs="Huawei Sans"/>
        </w:rPr>
      </w:pPr>
      <w:bookmarkStart w:id="75" w:name="_Toc86138216"/>
      <w:bookmarkStart w:id="76" w:name="_Toc180160343"/>
      <w:r w:rsidRPr="00930935">
        <w:rPr>
          <w:rFonts w:cs="Huawei Sans"/>
        </w:rPr>
        <w:t>配置</w:t>
      </w:r>
      <w:r w:rsidRPr="00930935">
        <w:rPr>
          <w:rFonts w:cs="Huawei Sans"/>
        </w:rPr>
        <w:t>JDK</w:t>
      </w:r>
      <w:r w:rsidRPr="00930935">
        <w:rPr>
          <w:rFonts w:cs="Huawei Sans"/>
        </w:rPr>
        <w:t>环境变量</w:t>
      </w:r>
      <w:bookmarkEnd w:id="75"/>
      <w:bookmarkEnd w:id="76"/>
    </w:p>
    <w:p w14:paraId="7DA9B6BD" w14:textId="69464F47" w:rsidR="00B756BB" w:rsidRPr="00930935" w:rsidRDefault="00B756BB" w:rsidP="00B756BB">
      <w:pPr>
        <w:pStyle w:val="30"/>
        <w:rPr>
          <w:rFonts w:cs="Huawei Sans"/>
        </w:rPr>
      </w:pPr>
      <w:r w:rsidRPr="00930935">
        <w:rPr>
          <w:rFonts w:cs="Huawei Sans"/>
        </w:rPr>
        <w:t>右击</w:t>
      </w:r>
      <w:r w:rsidR="008957A4">
        <w:rPr>
          <w:rFonts w:cs="Huawei Sans" w:hint="eastAsia"/>
        </w:rPr>
        <w:t>“</w:t>
      </w:r>
      <w:r w:rsidRPr="00930935">
        <w:rPr>
          <w:rFonts w:cs="Huawei Sans"/>
        </w:rPr>
        <w:t>此电脑</w:t>
      </w:r>
      <w:r w:rsidR="008957A4">
        <w:rPr>
          <w:rFonts w:cs="Huawei Sans" w:hint="eastAsia"/>
        </w:rPr>
        <w:t>”</w:t>
      </w:r>
      <w:r w:rsidRPr="00930935">
        <w:rPr>
          <w:rFonts w:cs="Huawei Sans"/>
        </w:rPr>
        <w:t>选择</w:t>
      </w:r>
      <w:r w:rsidR="008957A4">
        <w:rPr>
          <w:rFonts w:cs="Huawei Sans" w:hint="eastAsia"/>
        </w:rPr>
        <w:t>“</w:t>
      </w:r>
      <w:r w:rsidRPr="00930935">
        <w:rPr>
          <w:rFonts w:cs="Huawei Sans"/>
        </w:rPr>
        <w:t>属性</w:t>
      </w:r>
      <w:r w:rsidR="008957A4">
        <w:rPr>
          <w:rFonts w:cs="Huawei Sans" w:hint="eastAsia"/>
        </w:rPr>
        <w:t>”</w:t>
      </w:r>
      <w:r w:rsidRPr="00930935">
        <w:rPr>
          <w:rFonts w:cs="Huawei Sans"/>
        </w:rPr>
        <w:t>，点击</w:t>
      </w:r>
      <w:r w:rsidR="008957A4">
        <w:rPr>
          <w:rFonts w:cs="Huawei Sans" w:hint="eastAsia"/>
        </w:rPr>
        <w:t>“</w:t>
      </w:r>
      <w:r w:rsidRPr="00930935">
        <w:rPr>
          <w:rFonts w:cs="Huawei Sans"/>
        </w:rPr>
        <w:t>高级系统设置</w:t>
      </w:r>
      <w:r w:rsidR="008957A4">
        <w:rPr>
          <w:rFonts w:cs="Huawei Sans" w:hint="eastAsia"/>
        </w:rPr>
        <w:t>”</w:t>
      </w:r>
      <w:r w:rsidRPr="00930935">
        <w:rPr>
          <w:rFonts w:cs="Huawei Sans"/>
        </w:rPr>
        <w:t>。</w:t>
      </w:r>
    </w:p>
    <w:p w14:paraId="72D466D2" w14:textId="77777777" w:rsidR="00B756BB" w:rsidRPr="00930935" w:rsidRDefault="00B756BB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4D61D3B" wp14:editId="027774F2">
                <wp:simplePos x="0" y="0"/>
                <wp:positionH relativeFrom="column">
                  <wp:posOffset>638738</wp:posOffset>
                </wp:positionH>
                <wp:positionV relativeFrom="paragraph">
                  <wp:posOffset>918210</wp:posOffset>
                </wp:positionV>
                <wp:extent cx="550643" cy="111369"/>
                <wp:effectExtent l="19050" t="19050" r="20955" b="22225"/>
                <wp:wrapNone/>
                <wp:docPr id="97" name="矩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643" cy="1113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6500E" id="矩形 97" o:spid="_x0000_s1026" style="position:absolute;left:0;text-align:left;margin-left:50.3pt;margin-top:72.3pt;width:43.35pt;height:8.7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" filled="f" strokecolor="#c7000b" strokeweight="2.25pt"/>
            </w:pict>
          </mc:Fallback>
        </mc:AlternateContent>
      </w:r>
      <w:r w:rsidRPr="00930935">
        <w:rPr>
          <w:noProof/>
        </w:rPr>
        <w:drawing>
          <wp:inline distT="0" distB="0" distL="0" distR="0" wp14:anchorId="4912ABA6" wp14:editId="1F727E55">
            <wp:extent cx="5351826" cy="2724222"/>
            <wp:effectExtent l="19050" t="19050" r="20320" b="1905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8634" cy="274295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979715C" w14:textId="77777777" w:rsidR="00B756BB" w:rsidRPr="00930935" w:rsidRDefault="00B756BB" w:rsidP="00D76ADD">
      <w:pPr>
        <w:pStyle w:val="1e"/>
      </w:pPr>
      <w:r w:rsidRPr="0093093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02FFC42" wp14:editId="45AC8131">
                <wp:simplePos x="0" y="0"/>
                <wp:positionH relativeFrom="column">
                  <wp:posOffset>2404110</wp:posOffset>
                </wp:positionH>
                <wp:positionV relativeFrom="paragraph">
                  <wp:posOffset>2736215</wp:posOffset>
                </wp:positionV>
                <wp:extent cx="1269365" cy="395605"/>
                <wp:effectExtent l="19050" t="19050" r="26035" b="23495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9365" cy="3956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8DF5E" id="矩形 98" o:spid="_x0000_s1026" style="position:absolute;left:0;text-align:left;margin-left:189.3pt;margin-top:215.45pt;width:99.95pt;height:31.1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" filled="f" strokecolor="#c7000b" strokeweight="2.25pt"/>
            </w:pict>
          </mc:Fallback>
        </mc:AlternateContent>
      </w:r>
      <w:r w:rsidRPr="00930935">
        <w:rPr>
          <w:noProof/>
        </w:rPr>
        <w:drawing>
          <wp:inline distT="0" distB="0" distL="0" distR="0" wp14:anchorId="38443376" wp14:editId="4B2F22F0">
            <wp:extent cx="3129915" cy="3507117"/>
            <wp:effectExtent l="19050" t="19050" r="13335" b="17145"/>
            <wp:docPr id="222" name="图片 222" descr="C:\Users\swx941157\AppData\Roaming\eSpace_Desktop\UserData\swx941157\imagefiles\originalImgfiles\9B2F84DD-8377-42A7-B494-F0164F90B79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B2F84DD-8377-42A7-B494-F0164F90B79B" descr="C:\Users\swx941157\AppData\Roaming\eSpace_Desktop\UserData\swx941157\imagefiles\originalImgfiles\9B2F84DD-8377-42A7-B494-F0164F90B79B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128" cy="3701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FEC5FE" w14:textId="4FEA8EEE" w:rsidR="00B756BB" w:rsidRPr="00930935" w:rsidRDefault="00B756BB" w:rsidP="00B756BB">
      <w:pPr>
        <w:pStyle w:val="30"/>
        <w:rPr>
          <w:rFonts w:cs="Huawei Sans"/>
        </w:rPr>
      </w:pPr>
      <w:r w:rsidRPr="00930935">
        <w:rPr>
          <w:rFonts w:cs="Huawei Sans"/>
        </w:rPr>
        <w:t>单击</w:t>
      </w:r>
      <w:r w:rsidR="00F150BC">
        <w:rPr>
          <w:rFonts w:cs="Huawei Sans" w:hint="eastAsia"/>
        </w:rPr>
        <w:t>“</w:t>
      </w:r>
      <w:r w:rsidRPr="00930935">
        <w:rPr>
          <w:rFonts w:cs="Huawei Sans"/>
        </w:rPr>
        <w:t>环境变量</w:t>
      </w:r>
      <w:r w:rsidR="00F150BC">
        <w:rPr>
          <w:rFonts w:cs="Huawei Sans" w:hint="eastAsia"/>
        </w:rPr>
        <w:t>”</w:t>
      </w:r>
      <w:r w:rsidRPr="00930935">
        <w:rPr>
          <w:rFonts w:cs="Huawei Sans"/>
        </w:rPr>
        <w:t>，新建系统变量</w:t>
      </w:r>
      <w:r w:rsidR="00F150BC">
        <w:rPr>
          <w:rFonts w:cs="Huawei Sans" w:hint="eastAsia"/>
        </w:rPr>
        <w:t>“</w:t>
      </w:r>
      <w:r w:rsidRPr="00930935">
        <w:rPr>
          <w:rFonts w:cs="Huawei Sans"/>
        </w:rPr>
        <w:t>JAVA_HOME</w:t>
      </w:r>
      <w:r w:rsidR="00F150BC">
        <w:rPr>
          <w:rFonts w:cs="Huawei Sans" w:hint="eastAsia"/>
        </w:rPr>
        <w:t>”</w:t>
      </w:r>
      <w:r w:rsidRPr="00930935">
        <w:rPr>
          <w:rFonts w:cs="Huawei Sans"/>
        </w:rPr>
        <w:t>，输入</w:t>
      </w:r>
      <w:r w:rsidRPr="00930935">
        <w:rPr>
          <w:rFonts w:cs="Huawei Sans"/>
        </w:rPr>
        <w:t>JDK</w:t>
      </w:r>
      <w:r w:rsidRPr="00930935">
        <w:rPr>
          <w:rFonts w:cs="Huawei Sans"/>
        </w:rPr>
        <w:t>安装目录。</w:t>
      </w:r>
    </w:p>
    <w:p w14:paraId="22FE6682" w14:textId="77777777" w:rsidR="00B756BB" w:rsidRPr="00930935" w:rsidRDefault="00B756BB" w:rsidP="00D76ADD">
      <w:pPr>
        <w:pStyle w:val="1e"/>
      </w:pPr>
      <w:r w:rsidRPr="00930935">
        <w:rPr>
          <w:noProof/>
        </w:rPr>
        <w:drawing>
          <wp:inline distT="0" distB="0" distL="0" distR="0" wp14:anchorId="11B3A3A7" wp14:editId="16F29FE5">
            <wp:extent cx="4263390" cy="4088218"/>
            <wp:effectExtent l="19050" t="19050" r="22860" b="2667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88130" cy="411194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4AF5CC6" w14:textId="77777777" w:rsidR="00B756BB" w:rsidRPr="00930935" w:rsidRDefault="00B756BB" w:rsidP="00D76ADD">
      <w:pPr>
        <w:pStyle w:val="1e"/>
      </w:pPr>
    </w:p>
    <w:p w14:paraId="2686DFB6" w14:textId="77777777" w:rsidR="00B756BB" w:rsidRPr="00930935" w:rsidRDefault="00B756BB" w:rsidP="00D76ADD">
      <w:pPr>
        <w:pStyle w:val="1e"/>
      </w:pPr>
      <w:r w:rsidRPr="0093093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5BED35A" wp14:editId="74BF00AE">
                <wp:simplePos x="0" y="0"/>
                <wp:positionH relativeFrom="column">
                  <wp:posOffset>1733053</wp:posOffset>
                </wp:positionH>
                <wp:positionV relativeFrom="paragraph">
                  <wp:posOffset>427355</wp:posOffset>
                </wp:positionV>
                <wp:extent cx="1863969" cy="257907"/>
                <wp:effectExtent l="19050" t="19050" r="22225" b="27940"/>
                <wp:wrapNone/>
                <wp:docPr id="99" name="矩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3969" cy="2579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95479" id="矩形 99" o:spid="_x0000_s1026" style="position:absolute;left:0;text-align:left;margin-left:136.45pt;margin-top:33.65pt;width:146.75pt;height:20.3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" filled="f" strokecolor="#c7000b" strokeweight="2.25pt"/>
            </w:pict>
          </mc:Fallback>
        </mc:AlternateContent>
      </w: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5E89FD02" wp14:editId="6EBC21D8">
                <wp:simplePos x="0" y="0"/>
                <wp:positionH relativeFrom="column">
                  <wp:posOffset>1731728</wp:posOffset>
                </wp:positionH>
                <wp:positionV relativeFrom="paragraph">
                  <wp:posOffset>732155</wp:posOffset>
                </wp:positionV>
                <wp:extent cx="1863725" cy="234461"/>
                <wp:effectExtent l="19050" t="19050" r="22225" b="13335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3725" cy="2344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D8FC6" id="矩形 100" o:spid="_x0000_s1026" style="position:absolute;left:0;text-align:left;margin-left:136.35pt;margin-top:57.65pt;width:146.75pt;height:18.4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" filled="f" strokecolor="#c7000b" strokeweight="2.25pt"/>
            </w:pict>
          </mc:Fallback>
        </mc:AlternateContent>
      </w:r>
      <w:r w:rsidRPr="00930935">
        <w:rPr>
          <w:noProof/>
        </w:rPr>
        <w:drawing>
          <wp:inline distT="0" distB="0" distL="0" distR="0" wp14:anchorId="426B5FCB" wp14:editId="2C46C032">
            <wp:extent cx="5347023" cy="1446326"/>
            <wp:effectExtent l="19050" t="19050" r="25400" b="20955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7213" cy="146260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1F412368" w14:textId="7899D105" w:rsidR="00B756BB" w:rsidRPr="00930935" w:rsidRDefault="00F150BC" w:rsidP="00D76ADD">
      <w:pPr>
        <w:pStyle w:val="1e"/>
      </w:pPr>
      <w:r>
        <w:rPr>
          <w:rFonts w:hint="eastAsia"/>
        </w:rPr>
        <w:t>“</w:t>
      </w:r>
      <w:r w:rsidR="00B756BB" w:rsidRPr="00930935">
        <w:t>C:\Program Files\Java\jdk-11.0.17</w:t>
      </w:r>
      <w:r>
        <w:rPr>
          <w:rFonts w:hint="eastAsia"/>
        </w:rPr>
        <w:t>”</w:t>
      </w:r>
      <w:r w:rsidR="00B756BB" w:rsidRPr="00930935">
        <w:t>为</w:t>
      </w:r>
      <w:r w:rsidR="00B756BB" w:rsidRPr="00930935">
        <w:t>JDK</w:t>
      </w:r>
      <w:r w:rsidR="00B756BB" w:rsidRPr="00930935">
        <w:t>安装目录。</w:t>
      </w:r>
    </w:p>
    <w:p w14:paraId="20F821E7" w14:textId="0D61886F" w:rsidR="00B756BB" w:rsidRPr="00930935" w:rsidRDefault="00B756BB" w:rsidP="00B756BB">
      <w:pPr>
        <w:pStyle w:val="30"/>
        <w:rPr>
          <w:rFonts w:cs="Huawei Sans"/>
        </w:rPr>
      </w:pPr>
      <w:r w:rsidRPr="00930935">
        <w:rPr>
          <w:rFonts w:cs="Huawei Sans"/>
        </w:rPr>
        <w:t>编辑系统变量</w:t>
      </w:r>
      <w:r w:rsidR="00F150BC">
        <w:rPr>
          <w:rFonts w:cs="Huawei Sans" w:hint="eastAsia"/>
        </w:rPr>
        <w:t>“</w:t>
      </w:r>
      <w:r w:rsidRPr="00930935">
        <w:rPr>
          <w:rFonts w:cs="Huawei Sans"/>
        </w:rPr>
        <w:t>path</w:t>
      </w:r>
      <w:r w:rsidR="00F150BC">
        <w:rPr>
          <w:rFonts w:cs="Huawei Sans" w:hint="eastAsia"/>
        </w:rPr>
        <w:t>”</w:t>
      </w:r>
      <w:r w:rsidRPr="00930935">
        <w:rPr>
          <w:rFonts w:cs="Huawei Sans"/>
        </w:rPr>
        <w:t>。</w:t>
      </w:r>
    </w:p>
    <w:p w14:paraId="6A395B94" w14:textId="77777777" w:rsidR="00B756BB" w:rsidRPr="00930935" w:rsidRDefault="00B756BB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314802A6" wp14:editId="329A74E5">
                <wp:simplePos x="0" y="0"/>
                <wp:positionH relativeFrom="column">
                  <wp:posOffset>1712448</wp:posOffset>
                </wp:positionH>
                <wp:positionV relativeFrom="paragraph">
                  <wp:posOffset>385250</wp:posOffset>
                </wp:positionV>
                <wp:extent cx="2168183" cy="263525"/>
                <wp:effectExtent l="19050" t="19050" r="22860" b="22225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183" cy="263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98425" id="矩形 101" o:spid="_x0000_s1026" style="position:absolute;left:0;text-align:left;margin-left:134.85pt;margin-top:30.35pt;width:170.7pt;height:20.7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" filled="f" strokecolor="#c7000b" strokeweight="2.25pt"/>
            </w:pict>
          </mc:Fallback>
        </mc:AlternateContent>
      </w: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6A833FD1" wp14:editId="483431D5">
                <wp:simplePos x="0" y="0"/>
                <wp:positionH relativeFrom="column">
                  <wp:posOffset>1689002</wp:posOffset>
                </wp:positionH>
                <wp:positionV relativeFrom="paragraph">
                  <wp:posOffset>678327</wp:posOffset>
                </wp:positionV>
                <wp:extent cx="2179906" cy="263769"/>
                <wp:effectExtent l="19050" t="19050" r="11430" b="22225"/>
                <wp:wrapNone/>
                <wp:docPr id="105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906" cy="263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C1A4A" id="矩形 105" o:spid="_x0000_s1026" style="position:absolute;left:0;text-align:left;margin-left:133pt;margin-top:53.4pt;width:171.65pt;height:20.7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" filled="f" strokecolor="#c7000b" strokeweight="2.25pt"/>
            </w:pict>
          </mc:Fallback>
        </mc:AlternateContent>
      </w:r>
      <w:r w:rsidRPr="00930935">
        <w:rPr>
          <w:noProof/>
        </w:rPr>
        <w:drawing>
          <wp:inline distT="0" distB="0" distL="0" distR="0" wp14:anchorId="15688A5A" wp14:editId="66906D98">
            <wp:extent cx="5454000" cy="1296000"/>
            <wp:effectExtent l="19050" t="19050" r="13970" b="19050"/>
            <wp:docPr id="225" name="图片 225" descr="C:\Users\swx941157\AppData\Roaming\eSpace_Desktop\UserData\swx941157\imagefiles\BAAFB34E-8680-403E-B0F9-1A3DFCA25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AFB34E-8680-403E-B0F9-1A3DFCA25500" descr="C:\Users\swx941157\AppData\Roaming\eSpace_Desktop\UserData\swx941157\imagefiles\BAAFB34E-8680-403E-B0F9-1A3DFCA2550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5"/>
                    <a:stretch/>
                  </pic:blipFill>
                  <pic:spPr bwMode="auto">
                    <a:xfrm>
                      <a:off x="0" y="0"/>
                      <a:ext cx="5454000" cy="12960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B339A" w14:textId="77777777" w:rsidR="00B756BB" w:rsidRPr="00930935" w:rsidRDefault="00B756BB" w:rsidP="00D76ADD">
      <w:pPr>
        <w:pStyle w:val="1e"/>
        <w:rPr>
          <w:b/>
          <w:color w:val="FF0000"/>
        </w:rPr>
      </w:pPr>
      <w:r w:rsidRPr="00930935">
        <w:t>在变量值最后输入</w:t>
      </w:r>
      <w:r w:rsidRPr="00930935">
        <w:t xml:space="preserve"> %JAVA_HOME%\bin;%JAVA_HOME%\jre\bin;</w:t>
      </w:r>
      <w:r w:rsidRPr="00930935">
        <w:rPr>
          <w:b/>
          <w:color w:val="C7000B"/>
        </w:rPr>
        <w:t>（注意原来</w:t>
      </w:r>
      <w:r w:rsidRPr="00930935">
        <w:rPr>
          <w:b/>
          <w:color w:val="C7000B"/>
        </w:rPr>
        <w:t>Path</w:t>
      </w:r>
      <w:r w:rsidRPr="00930935">
        <w:rPr>
          <w:b/>
          <w:color w:val="C7000B"/>
        </w:rPr>
        <w:t>的变量值末尾有没有</w:t>
      </w:r>
      <w:r w:rsidRPr="00930935">
        <w:rPr>
          <w:b/>
          <w:color w:val="C7000B"/>
        </w:rPr>
        <w:t>;</w:t>
      </w:r>
      <w:r w:rsidRPr="00930935">
        <w:rPr>
          <w:b/>
          <w:color w:val="C7000B"/>
        </w:rPr>
        <w:t>号，如果没有，先输入；号再输入上面的代码）。</w:t>
      </w:r>
    </w:p>
    <w:p w14:paraId="527777EE" w14:textId="41C2821A" w:rsidR="00B756BB" w:rsidRPr="00930935" w:rsidRDefault="00B756BB" w:rsidP="00B756BB">
      <w:pPr>
        <w:pStyle w:val="30"/>
        <w:rPr>
          <w:rFonts w:cs="Huawei Sans"/>
        </w:rPr>
      </w:pPr>
      <w:r w:rsidRPr="00930935">
        <w:rPr>
          <w:rFonts w:cs="Huawei Sans"/>
        </w:rPr>
        <w:t>新建系统变量</w:t>
      </w:r>
      <w:r w:rsidR="00F150BC">
        <w:rPr>
          <w:rFonts w:cs="Huawei Sans" w:hint="eastAsia"/>
        </w:rPr>
        <w:t>“</w:t>
      </w:r>
      <w:r w:rsidRPr="00930935">
        <w:rPr>
          <w:rFonts w:cs="Huawei Sans"/>
        </w:rPr>
        <w:t>CLASSPATH</w:t>
      </w:r>
      <w:r w:rsidR="00F150BC">
        <w:rPr>
          <w:rFonts w:cs="Huawei Sans" w:hint="eastAsia"/>
        </w:rPr>
        <w:t>”</w:t>
      </w:r>
      <w:r w:rsidRPr="00930935">
        <w:rPr>
          <w:rFonts w:cs="Huawei Sans"/>
        </w:rPr>
        <w:t>变量，输入</w:t>
      </w:r>
      <w:r w:rsidR="00F150BC">
        <w:rPr>
          <w:rFonts w:cs="Huawei Sans" w:hint="eastAsia"/>
        </w:rPr>
        <w:t>“</w:t>
      </w:r>
      <w:r w:rsidRPr="00930935">
        <w:rPr>
          <w:rFonts w:cs="Huawei Sans"/>
        </w:rPr>
        <w:t>.</w:t>
      </w:r>
      <w:r w:rsidR="00F150BC">
        <w:rPr>
          <w:rFonts w:cs="Huawei Sans" w:hint="eastAsia"/>
        </w:rPr>
        <w:t>”</w:t>
      </w:r>
      <w:r w:rsidRPr="00930935">
        <w:rPr>
          <w:rFonts w:cs="Huawei Sans"/>
        </w:rPr>
        <w:t xml:space="preserve"> </w:t>
      </w:r>
      <w:r w:rsidRPr="00930935">
        <w:rPr>
          <w:rFonts w:cs="Huawei Sans"/>
        </w:rPr>
        <w:t>即可。</w:t>
      </w:r>
    </w:p>
    <w:p w14:paraId="4C40CF42" w14:textId="77777777" w:rsidR="00B756BB" w:rsidRPr="00930935" w:rsidRDefault="00B756BB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4DC94453" wp14:editId="3D4EF167">
                <wp:simplePos x="0" y="0"/>
                <wp:positionH relativeFrom="column">
                  <wp:posOffset>1713230</wp:posOffset>
                </wp:positionH>
                <wp:positionV relativeFrom="paragraph">
                  <wp:posOffset>392430</wp:posOffset>
                </wp:positionV>
                <wp:extent cx="732155" cy="263525"/>
                <wp:effectExtent l="19050" t="19050" r="10795" b="22225"/>
                <wp:wrapNone/>
                <wp:docPr id="215" name="矩形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155" cy="263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D7F8D" id="矩形 215" o:spid="_x0000_s1026" style="position:absolute;left:0;text-align:left;margin-left:134.9pt;margin-top:30.9pt;width:57.65pt;height:20.7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" filled="f" strokecolor="#c7000b" strokeweight="2.25pt"/>
            </w:pict>
          </mc:Fallback>
        </mc:AlternateContent>
      </w: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188FE0AD" wp14:editId="62AB01AC">
                <wp:simplePos x="0" y="0"/>
                <wp:positionH relativeFrom="column">
                  <wp:posOffset>1712448</wp:posOffset>
                </wp:positionH>
                <wp:positionV relativeFrom="paragraph">
                  <wp:posOffset>688633</wp:posOffset>
                </wp:positionV>
                <wp:extent cx="732693" cy="263427"/>
                <wp:effectExtent l="19050" t="19050" r="10795" b="22860"/>
                <wp:wrapNone/>
                <wp:docPr id="216" name="矩形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693" cy="26342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C5B7B" id="矩形 216" o:spid="_x0000_s1026" style="position:absolute;left:0;text-align:left;margin-left:134.85pt;margin-top:54.2pt;width:57.7pt;height:20.7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" filled="f" strokecolor="#c7000b" strokeweight="2.25pt"/>
            </w:pict>
          </mc:Fallback>
        </mc:AlternateContent>
      </w:r>
      <w:r w:rsidRPr="00930935">
        <w:rPr>
          <w:noProof/>
        </w:rPr>
        <w:drawing>
          <wp:inline distT="0" distB="0" distL="0" distR="0" wp14:anchorId="556BFF7F" wp14:editId="2B358713">
            <wp:extent cx="5454000" cy="1404000"/>
            <wp:effectExtent l="19050" t="19050" r="13970" b="24765"/>
            <wp:docPr id="226" name="图片 226" descr="C:\Users\swx941157\AppData\Roaming\eSpace_Desktop\UserData\swx941157\imagefiles\CA7201CF-5D75-4CEC-8377-EDBF5E73D2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7201CF-5D75-4CEC-8377-EDBF5E73D2E0" descr="C:\Users\swx941157\AppData\Roaming\eSpace_Desktop\UserData\swx941157\imagefiles\CA7201CF-5D75-4CEC-8377-EDBF5E73D2E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3" r="695" b="2794"/>
                    <a:stretch/>
                  </pic:blipFill>
                  <pic:spPr bwMode="auto">
                    <a:xfrm>
                      <a:off x="0" y="0"/>
                      <a:ext cx="5454000" cy="1404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C0318" w14:textId="77777777" w:rsidR="00B756BB" w:rsidRPr="00930935" w:rsidRDefault="00B756BB" w:rsidP="00B756BB">
      <w:pPr>
        <w:pStyle w:val="30"/>
        <w:rPr>
          <w:rFonts w:cs="Huawei Sans"/>
        </w:rPr>
      </w:pPr>
      <w:r w:rsidRPr="00930935">
        <w:rPr>
          <w:rFonts w:cs="Huawei Sans"/>
        </w:rPr>
        <w:t>系统变量配置完毕，查询检验是否配置成功，运行</w:t>
      </w:r>
      <w:r w:rsidRPr="00930935">
        <w:rPr>
          <w:rFonts w:cs="Huawei Sans"/>
        </w:rPr>
        <w:t xml:space="preserve">cmd </w:t>
      </w:r>
      <w:r w:rsidRPr="00930935">
        <w:rPr>
          <w:rFonts w:cs="Huawei Sans"/>
        </w:rPr>
        <w:t>输入</w:t>
      </w:r>
      <w:r w:rsidRPr="00930935">
        <w:rPr>
          <w:rFonts w:cs="Huawei Sans"/>
        </w:rPr>
        <w:t>java -version</w:t>
      </w:r>
      <w:r w:rsidRPr="00930935">
        <w:rPr>
          <w:rFonts w:cs="Huawei Sans"/>
        </w:rPr>
        <w:t>（</w:t>
      </w:r>
      <w:r w:rsidRPr="00930935">
        <w:rPr>
          <w:rFonts w:cs="Huawei Sans"/>
        </w:rPr>
        <w:t>java</w:t>
      </w:r>
      <w:r w:rsidRPr="00930935">
        <w:rPr>
          <w:rFonts w:cs="Huawei Sans"/>
        </w:rPr>
        <w:t>和</w:t>
      </w:r>
      <w:r w:rsidRPr="00930935">
        <w:rPr>
          <w:rFonts w:cs="Huawei Sans"/>
        </w:rPr>
        <w:t xml:space="preserve"> -version</w:t>
      </w:r>
      <w:r w:rsidRPr="00930935">
        <w:rPr>
          <w:rFonts w:cs="Huawei Sans"/>
        </w:rPr>
        <w:t>之间有空格）。</w:t>
      </w:r>
    </w:p>
    <w:p w14:paraId="7DEFB40A" w14:textId="77777777" w:rsidR="00B756BB" w:rsidRPr="00930935" w:rsidRDefault="00B756BB" w:rsidP="00D76ADD">
      <w:pPr>
        <w:pStyle w:val="afffff3"/>
        <w:rPr>
          <w:rFonts w:eastAsia="方正兰亭黑简体"/>
        </w:rPr>
      </w:pPr>
      <w:r w:rsidRPr="00930935">
        <w:rPr>
          <w:rFonts w:eastAsia="方正兰亭黑简体"/>
        </w:rPr>
        <w:t>C:\Users\xxxxx&gt;</w:t>
      </w:r>
      <w:r w:rsidRPr="00930935">
        <w:rPr>
          <w:rFonts w:eastAsia="方正兰亭黑简体"/>
          <w:b/>
          <w:color w:val="C7000B"/>
        </w:rPr>
        <w:t>java -version</w:t>
      </w:r>
    </w:p>
    <w:p w14:paraId="6FDADB71" w14:textId="77777777" w:rsidR="00B756BB" w:rsidRPr="00930935" w:rsidRDefault="00B756BB" w:rsidP="00D76ADD">
      <w:pPr>
        <w:pStyle w:val="1e"/>
      </w:pPr>
      <w:r w:rsidRPr="00930935">
        <w:t>如下所示，显示版本信息，则说明安装和配置成功。</w:t>
      </w:r>
    </w:p>
    <w:p w14:paraId="3A2168F9" w14:textId="77777777" w:rsidR="00B756BB" w:rsidRPr="00930935" w:rsidRDefault="00B756BB" w:rsidP="00B756BB">
      <w:pPr>
        <w:pBdr>
          <w:top w:val="single" w:sz="8" w:space="2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D9D9D9" w:themeFill="background1" w:themeFillShade="D9"/>
        <w:spacing w:before="40" w:after="40"/>
        <w:ind w:left="1021"/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</w:pPr>
      <w:r w:rsidRPr="00930935"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  <w:t>Java version "11.0.17" 2022-10-18 LTS</w:t>
      </w:r>
    </w:p>
    <w:p w14:paraId="2EC4FA17" w14:textId="77777777" w:rsidR="00B756BB" w:rsidRPr="00930935" w:rsidRDefault="00B756BB" w:rsidP="00B756BB">
      <w:pPr>
        <w:pBdr>
          <w:top w:val="single" w:sz="8" w:space="2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D9D9D9" w:themeFill="background1" w:themeFillShade="D9"/>
        <w:spacing w:before="40" w:after="40"/>
        <w:ind w:left="1021"/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</w:pPr>
      <w:proofErr w:type="gramStart"/>
      <w:r w:rsidRPr="00930935"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  <w:t>Java(</w:t>
      </w:r>
      <w:proofErr w:type="gramEnd"/>
      <w:r w:rsidRPr="00930935"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  <w:t>TM) SE Runtime Environment 18.9 (build 11.0.17+10-LTS-269)</w:t>
      </w:r>
    </w:p>
    <w:p w14:paraId="55BB11D5" w14:textId="28824C49" w:rsidR="00B756BB" w:rsidRPr="00930935" w:rsidRDefault="00B756BB" w:rsidP="00B756BB">
      <w:pPr>
        <w:pBdr>
          <w:top w:val="single" w:sz="8" w:space="2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D9D9D9" w:themeFill="background1" w:themeFillShade="D9"/>
        <w:spacing w:before="40" w:after="40"/>
        <w:ind w:left="1021"/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</w:pPr>
      <w:r w:rsidRPr="00930935"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  <w:t xml:space="preserve">Java </w:t>
      </w:r>
      <w:proofErr w:type="gramStart"/>
      <w:r w:rsidRPr="00930935"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  <w:t>HotSpot(</w:t>
      </w:r>
      <w:proofErr w:type="gramEnd"/>
      <w:r w:rsidRPr="00930935"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  <w:t>TM) 64-Bit Server VM 18.9 (build 11.0.17+10-LTS-269, mixed mode)</w:t>
      </w:r>
    </w:p>
    <w:p w14:paraId="29B565B0" w14:textId="77777777" w:rsidR="00B00DC6" w:rsidRPr="00930935" w:rsidRDefault="00B00DC6" w:rsidP="00B756BB">
      <w:pPr>
        <w:pBdr>
          <w:top w:val="single" w:sz="8" w:space="2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D9D9D9" w:themeFill="background1" w:themeFillShade="D9"/>
        <w:spacing w:before="40" w:after="40"/>
        <w:ind w:left="1021"/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</w:pPr>
    </w:p>
    <w:p w14:paraId="0710D57F" w14:textId="2F0ACA42" w:rsidR="008B4225" w:rsidRPr="00930935" w:rsidRDefault="008B4225" w:rsidP="00D76ADD">
      <w:pPr>
        <w:pStyle w:val="1e"/>
      </w:pPr>
    </w:p>
    <w:p w14:paraId="0774517D" w14:textId="1466EE2C" w:rsidR="00B00DC6" w:rsidRPr="00930935" w:rsidRDefault="00B00DC6" w:rsidP="00D76ADD">
      <w:pPr>
        <w:pStyle w:val="1e"/>
      </w:pPr>
    </w:p>
    <w:p w14:paraId="4BCBC595" w14:textId="6367B66D" w:rsidR="00B00DC6" w:rsidRPr="00930935" w:rsidRDefault="00B00DC6" w:rsidP="00D76ADD">
      <w:pPr>
        <w:pStyle w:val="1e"/>
      </w:pPr>
    </w:p>
    <w:p w14:paraId="5FA50FF2" w14:textId="77777777" w:rsidR="00B756BB" w:rsidRPr="00930935" w:rsidRDefault="00B756BB" w:rsidP="00B756BB">
      <w:pPr>
        <w:pStyle w:val="3"/>
        <w:numPr>
          <w:ilvl w:val="2"/>
          <w:numId w:val="4"/>
        </w:numPr>
        <w:rPr>
          <w:rFonts w:cs="Huawei Sans"/>
        </w:rPr>
      </w:pPr>
      <w:bookmarkStart w:id="77" w:name="_Toc180160344"/>
      <w:r w:rsidRPr="00930935">
        <w:rPr>
          <w:rFonts w:cs="Huawei Sans"/>
        </w:rPr>
        <w:lastRenderedPageBreak/>
        <w:t>在</w:t>
      </w:r>
      <w:r w:rsidRPr="00930935">
        <w:rPr>
          <w:rFonts w:cs="Huawei Sans"/>
        </w:rPr>
        <w:t>vscode</w:t>
      </w:r>
      <w:r w:rsidRPr="00930935">
        <w:rPr>
          <w:rFonts w:cs="Huawei Sans"/>
        </w:rPr>
        <w:t>中配置</w:t>
      </w:r>
      <w:r w:rsidRPr="00930935">
        <w:rPr>
          <w:rFonts w:cs="Huawei Sans"/>
        </w:rPr>
        <w:t>java</w:t>
      </w:r>
      <w:bookmarkEnd w:id="77"/>
    </w:p>
    <w:p w14:paraId="4C951B62" w14:textId="2B4A1E80" w:rsidR="002321B5" w:rsidRPr="00930935" w:rsidRDefault="002321B5" w:rsidP="002321B5">
      <w:pPr>
        <w:pStyle w:val="30"/>
        <w:rPr>
          <w:rFonts w:cs="Huawei Sans"/>
        </w:rPr>
      </w:pPr>
      <w:r w:rsidRPr="00930935">
        <w:rPr>
          <w:rFonts w:cs="Huawei Sans"/>
        </w:rPr>
        <w:t>vscode</w:t>
      </w:r>
      <w:r w:rsidRPr="00930935">
        <w:rPr>
          <w:rFonts w:cs="Huawei Sans"/>
        </w:rPr>
        <w:t>汉化。</w:t>
      </w:r>
    </w:p>
    <w:p w14:paraId="2BA553A1" w14:textId="747C4FAE" w:rsidR="00B756BB" w:rsidRPr="00930935" w:rsidRDefault="00BC25E0" w:rsidP="00D76ADD">
      <w:pPr>
        <w:pStyle w:val="1e"/>
      </w:pPr>
      <w:r w:rsidRPr="00930935">
        <w:t>在</w:t>
      </w:r>
      <w:r w:rsidRPr="00930935">
        <w:t>vscode</w:t>
      </w:r>
      <w:r w:rsidRPr="00930935">
        <w:t>工具上，点击左边的</w:t>
      </w:r>
      <w:r w:rsidR="00107898">
        <w:rPr>
          <w:rFonts w:hint="eastAsia"/>
        </w:rPr>
        <w:t>“</w:t>
      </w:r>
      <w:r w:rsidRPr="00930935">
        <w:t>扩展</w:t>
      </w:r>
      <w:r w:rsidR="00107898">
        <w:rPr>
          <w:rFonts w:hint="eastAsia"/>
        </w:rPr>
        <w:t>”</w:t>
      </w:r>
      <w:r w:rsidRPr="00930935">
        <w:t>功能，然后在搜索中输入</w:t>
      </w:r>
      <w:r w:rsidR="00107898">
        <w:rPr>
          <w:rFonts w:hint="eastAsia"/>
        </w:rPr>
        <w:t>“</w:t>
      </w:r>
      <w:r w:rsidR="00107898">
        <w:t>Chinese</w:t>
      </w:r>
      <w:r w:rsidR="00107898">
        <w:rPr>
          <w:rFonts w:hint="eastAsia"/>
        </w:rPr>
        <w:t>”</w:t>
      </w:r>
      <w:r w:rsidRPr="00930935">
        <w:t>，在搜索中选择第一个进行安装，具体如下图：</w:t>
      </w:r>
    </w:p>
    <w:p w14:paraId="2269D7EC" w14:textId="2413B011" w:rsidR="008B4225" w:rsidRPr="00930935" w:rsidRDefault="00BC25E0" w:rsidP="00D76ADD">
      <w:pPr>
        <w:pStyle w:val="1e"/>
      </w:pPr>
      <w:r w:rsidRPr="00930935">
        <w:rPr>
          <w:noProof/>
        </w:rPr>
        <w:drawing>
          <wp:inline distT="0" distB="0" distL="0" distR="0" wp14:anchorId="22565019" wp14:editId="02DB9239">
            <wp:extent cx="5357951" cy="2074690"/>
            <wp:effectExtent l="19050" t="19050" r="14605" b="20955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13400" cy="209616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A7954C" w14:textId="20AD57C9" w:rsidR="00EE100A" w:rsidRPr="00930935" w:rsidRDefault="00CF46C7" w:rsidP="00D76ADD">
      <w:pPr>
        <w:pStyle w:val="1e"/>
      </w:pPr>
      <w:r w:rsidRPr="00930935">
        <w:t>安装</w:t>
      </w:r>
      <w:r w:rsidRPr="00930935">
        <w:t>chinese</w:t>
      </w:r>
      <w:r w:rsidRPr="00930935">
        <w:t>后重新打开</w:t>
      </w:r>
      <w:r w:rsidRPr="00930935">
        <w:t>vscode</w:t>
      </w:r>
      <w:r w:rsidRPr="00930935">
        <w:t>即可</w:t>
      </w:r>
      <w:r w:rsidR="00FC4056" w:rsidRPr="00930935">
        <w:t>汉化成功。</w:t>
      </w:r>
    </w:p>
    <w:p w14:paraId="223E8680" w14:textId="4F48EA48" w:rsidR="000110CF" w:rsidRPr="00930935" w:rsidRDefault="006339AE" w:rsidP="005F0B42">
      <w:pPr>
        <w:pStyle w:val="30"/>
        <w:rPr>
          <w:rFonts w:cs="Huawei Sans"/>
        </w:rPr>
      </w:pPr>
      <w:r w:rsidRPr="00930935">
        <w:rPr>
          <w:rFonts w:cs="Huawei Sans"/>
        </w:rPr>
        <w:t>Vscode</w:t>
      </w:r>
      <w:r w:rsidRPr="00930935">
        <w:rPr>
          <w:rFonts w:cs="Huawei Sans"/>
        </w:rPr>
        <w:t>中</w:t>
      </w:r>
      <w:r w:rsidR="000110CF" w:rsidRPr="00930935">
        <w:rPr>
          <w:rFonts w:cs="Huawei Sans"/>
        </w:rPr>
        <w:t>安装</w:t>
      </w:r>
      <w:r w:rsidR="000110CF" w:rsidRPr="00930935">
        <w:rPr>
          <w:rFonts w:cs="Huawei Sans"/>
        </w:rPr>
        <w:t>java</w:t>
      </w:r>
      <w:r w:rsidR="000110CF" w:rsidRPr="00930935">
        <w:rPr>
          <w:rFonts w:cs="Huawei Sans"/>
        </w:rPr>
        <w:t>插件</w:t>
      </w:r>
      <w:r w:rsidRPr="00930935">
        <w:rPr>
          <w:rFonts w:cs="Huawei Sans"/>
        </w:rPr>
        <w:t>。</w:t>
      </w:r>
    </w:p>
    <w:p w14:paraId="589EC35F" w14:textId="7CC9C4C2" w:rsidR="00EE100A" w:rsidRPr="00930935" w:rsidRDefault="000110CF" w:rsidP="00D76ADD">
      <w:pPr>
        <w:pStyle w:val="1e"/>
      </w:pPr>
      <w:r w:rsidRPr="00930935">
        <w:t>在</w:t>
      </w:r>
      <w:r w:rsidRPr="00930935">
        <w:t>vscode</w:t>
      </w:r>
      <w:r w:rsidRPr="00930935">
        <w:t>工具上，点击左边的</w:t>
      </w:r>
      <w:r w:rsidR="00983B1F">
        <w:rPr>
          <w:rFonts w:hint="eastAsia"/>
        </w:rPr>
        <w:t>“</w:t>
      </w:r>
      <w:r w:rsidRPr="00930935">
        <w:t>扩展</w:t>
      </w:r>
      <w:r w:rsidR="00983B1F">
        <w:rPr>
          <w:rFonts w:hint="eastAsia"/>
        </w:rPr>
        <w:t>”</w:t>
      </w:r>
      <w:r w:rsidRPr="00930935">
        <w:t>功能，然后</w:t>
      </w:r>
      <w:r w:rsidR="00A55A75" w:rsidRPr="00930935">
        <w:t>分别在</w:t>
      </w:r>
      <w:r w:rsidRPr="00930935">
        <w:t>搜索中输入如下</w:t>
      </w:r>
      <w:r w:rsidR="00A55A75" w:rsidRPr="00930935">
        <w:t>四项信息，并在搜索中选择安装对应插件。</w:t>
      </w:r>
    </w:p>
    <w:p w14:paraId="076FCDC3" w14:textId="77777777" w:rsidR="0094124A" w:rsidRPr="00930935" w:rsidRDefault="000110CF" w:rsidP="00D76ADD">
      <w:pPr>
        <w:pStyle w:val="1e"/>
      </w:pPr>
      <w:r w:rsidRPr="00930935">
        <w:t>extension pack for java</w:t>
      </w:r>
    </w:p>
    <w:p w14:paraId="55796B19" w14:textId="77777777" w:rsidR="0094124A" w:rsidRPr="00930935" w:rsidRDefault="0094124A" w:rsidP="00D76ADD">
      <w:pPr>
        <w:pStyle w:val="1e"/>
      </w:pPr>
      <w:r w:rsidRPr="00930935">
        <w:rPr>
          <w:noProof/>
        </w:rPr>
        <w:drawing>
          <wp:inline distT="0" distB="0" distL="0" distR="0" wp14:anchorId="72133121" wp14:editId="2F8A4CC8">
            <wp:extent cx="5221605" cy="1001737"/>
            <wp:effectExtent l="19050" t="19050" r="17145" b="27305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0967" cy="101696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110CF" w:rsidRPr="00930935">
        <w:br/>
        <w:t>debugger for java</w:t>
      </w:r>
    </w:p>
    <w:p w14:paraId="69B75160" w14:textId="77777777" w:rsidR="0094124A" w:rsidRPr="00930935" w:rsidRDefault="0094124A" w:rsidP="00D76ADD">
      <w:pPr>
        <w:pStyle w:val="1e"/>
      </w:pPr>
      <w:r w:rsidRPr="00930935">
        <w:rPr>
          <w:noProof/>
        </w:rPr>
        <w:drawing>
          <wp:inline distT="0" distB="0" distL="0" distR="0" wp14:anchorId="649741D4" wp14:editId="22D44F9C">
            <wp:extent cx="5221677" cy="1018547"/>
            <wp:effectExtent l="19050" t="19050" r="17145" b="1016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592" cy="102789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110CF" w:rsidRPr="00930935">
        <w:br/>
        <w:t>maven for java</w:t>
      </w:r>
    </w:p>
    <w:p w14:paraId="259BABDA" w14:textId="77777777" w:rsidR="00775ED6" w:rsidRPr="00930935" w:rsidRDefault="0094124A" w:rsidP="00D76ADD">
      <w:pPr>
        <w:pStyle w:val="1e"/>
      </w:pPr>
      <w:r w:rsidRPr="00930935">
        <w:rPr>
          <w:noProof/>
        </w:rPr>
        <w:drawing>
          <wp:inline distT="0" distB="0" distL="0" distR="0" wp14:anchorId="25F0C6EA" wp14:editId="22A694AF">
            <wp:extent cx="5221605" cy="994694"/>
            <wp:effectExtent l="19050" t="19050" r="17145" b="1524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884" cy="100465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4C7982" w14:textId="77777777" w:rsidR="00775ED6" w:rsidRPr="00930935" w:rsidRDefault="00775ED6" w:rsidP="00D76ADD">
      <w:pPr>
        <w:pStyle w:val="1e"/>
      </w:pPr>
    </w:p>
    <w:p w14:paraId="74AFAEE5" w14:textId="43133E5E" w:rsidR="00002028" w:rsidRPr="00930935" w:rsidRDefault="000110CF" w:rsidP="00D76ADD">
      <w:pPr>
        <w:pStyle w:val="1e"/>
      </w:pPr>
      <w:r w:rsidRPr="00930935">
        <w:lastRenderedPageBreak/>
        <w:t xml:space="preserve">Language Support for </w:t>
      </w:r>
      <w:proofErr w:type="gramStart"/>
      <w:r w:rsidRPr="00930935">
        <w:t>Java</w:t>
      </w:r>
      <w:r w:rsidR="0094124A" w:rsidRPr="00930935">
        <w:t>(</w:t>
      </w:r>
      <w:proofErr w:type="gramEnd"/>
      <w:r w:rsidR="0094124A" w:rsidRPr="00930935">
        <w:t>TM)</w:t>
      </w:r>
      <w:r w:rsidRPr="00930935">
        <w:t xml:space="preserve"> by Red Ha</w:t>
      </w:r>
      <w:r w:rsidR="0094124A" w:rsidRPr="00930935">
        <w:t>t</w:t>
      </w:r>
    </w:p>
    <w:p w14:paraId="74C1B617" w14:textId="758C8ABC" w:rsidR="0094124A" w:rsidRPr="00930935" w:rsidRDefault="0094124A" w:rsidP="00D76ADD">
      <w:pPr>
        <w:pStyle w:val="1e"/>
      </w:pPr>
      <w:r w:rsidRPr="00930935">
        <w:rPr>
          <w:noProof/>
        </w:rPr>
        <w:drawing>
          <wp:inline distT="0" distB="0" distL="0" distR="0" wp14:anchorId="2BB352B2" wp14:editId="700AFCCE">
            <wp:extent cx="5288352" cy="1003569"/>
            <wp:effectExtent l="19050" t="19050" r="26670" b="2540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44714" cy="10142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AEF678" w14:textId="602F8C86" w:rsidR="008555B6" w:rsidRPr="00930935" w:rsidRDefault="008555B6" w:rsidP="00B926B6">
      <w:pPr>
        <w:pStyle w:val="2"/>
        <w:numPr>
          <w:ilvl w:val="1"/>
          <w:numId w:val="4"/>
        </w:numPr>
        <w:rPr>
          <w:rFonts w:cs="Huawei Sans"/>
        </w:rPr>
      </w:pPr>
      <w:bookmarkStart w:id="78" w:name="_Toc180160345"/>
      <w:r w:rsidRPr="00930935">
        <w:rPr>
          <w:rFonts w:cs="Huawei Sans"/>
        </w:rPr>
        <w:t>在</w:t>
      </w:r>
      <w:r w:rsidRPr="00930935">
        <w:rPr>
          <w:rFonts w:cs="Huawei Sans"/>
        </w:rPr>
        <w:t>vscode</w:t>
      </w:r>
      <w:r w:rsidRPr="00930935">
        <w:rPr>
          <w:rFonts w:cs="Huawei Sans"/>
        </w:rPr>
        <w:t>中配置</w:t>
      </w:r>
      <w:r w:rsidRPr="00930935">
        <w:rPr>
          <w:rFonts w:cs="Huawei Sans"/>
        </w:rPr>
        <w:t>Maven</w:t>
      </w:r>
      <w:r w:rsidR="0094028B" w:rsidRPr="00930935">
        <w:rPr>
          <w:rFonts w:cs="Huawei Sans"/>
          <w:lang w:eastAsia="zh-CN"/>
        </w:rPr>
        <w:t>环境</w:t>
      </w:r>
      <w:bookmarkEnd w:id="78"/>
    </w:p>
    <w:p w14:paraId="2DD814CB" w14:textId="6DA3E10F" w:rsidR="00714AC5" w:rsidRPr="00930935" w:rsidRDefault="00714AC5" w:rsidP="00714AC5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t>下载</w:t>
      </w:r>
      <w:r w:rsidRPr="00930935">
        <w:rPr>
          <w:rFonts w:cs="Huawei Sans"/>
        </w:rPr>
        <w:t>Maven</w:t>
      </w:r>
      <w:r w:rsidRPr="00930935">
        <w:rPr>
          <w:rFonts w:cs="Huawei Sans"/>
        </w:rPr>
        <w:t>软件。</w:t>
      </w:r>
    </w:p>
    <w:p w14:paraId="55A26EFC" w14:textId="56E5614D" w:rsidR="00714AC5" w:rsidRPr="00930935" w:rsidRDefault="00714AC5" w:rsidP="00D76ADD">
      <w:pPr>
        <w:pStyle w:val="1e"/>
      </w:pPr>
      <w:r w:rsidRPr="00930935">
        <w:t>登录</w:t>
      </w:r>
      <w:r w:rsidRPr="00930935">
        <w:t>https://maven.apache.org/download.cgi</w:t>
      </w:r>
      <w:r w:rsidRPr="00930935">
        <w:t>下载软件如下图所示。</w:t>
      </w:r>
    </w:p>
    <w:p w14:paraId="16FB669F" w14:textId="6474D6A5" w:rsidR="000110CF" w:rsidRPr="00930935" w:rsidRDefault="00714AC5" w:rsidP="00D76ADD">
      <w:pPr>
        <w:pStyle w:val="1e"/>
      </w:pPr>
      <w:r w:rsidRPr="00930935">
        <w:rPr>
          <w:noProof/>
        </w:rPr>
        <w:drawing>
          <wp:inline distT="0" distB="0" distL="0" distR="0" wp14:anchorId="715B5F44" wp14:editId="4F7C4B58">
            <wp:extent cx="5305642" cy="2544925"/>
            <wp:effectExtent l="19050" t="19050" r="9525" b="27305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20457" cy="255203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C8579B" w14:textId="686D2A2A" w:rsidR="00054255" w:rsidRPr="00930935" w:rsidRDefault="00F5427A" w:rsidP="00D76ADD">
      <w:pPr>
        <w:pStyle w:val="1e"/>
        <w:rPr>
          <w:shd w:val="clear" w:color="auto" w:fill="FFFFFF"/>
        </w:rPr>
      </w:pPr>
      <w:r w:rsidRPr="00930935">
        <w:t>将下载的</w:t>
      </w:r>
      <w:r w:rsidR="0053748A" w:rsidRPr="00930935">
        <w:t>maven</w:t>
      </w:r>
      <w:r w:rsidRPr="00930935">
        <w:t>包解压到合适</w:t>
      </w:r>
      <w:r w:rsidR="0053748A" w:rsidRPr="00930935">
        <w:t>位置</w:t>
      </w:r>
      <w:r w:rsidR="0053748A" w:rsidRPr="00930935">
        <w:t>,</w:t>
      </w:r>
      <w:r w:rsidR="0053748A" w:rsidRPr="00930935">
        <w:t>待会要配置环境变量（如</w:t>
      </w:r>
      <w:r w:rsidR="0053748A" w:rsidRPr="00930935">
        <w:rPr>
          <w:shd w:val="clear" w:color="auto" w:fill="FFFFFF"/>
        </w:rPr>
        <w:t>D:\Download\apache-maven-3.9.8-bin</w:t>
      </w:r>
      <w:r w:rsidR="0053748A" w:rsidRPr="00930935">
        <w:rPr>
          <w:shd w:val="clear" w:color="auto" w:fill="FFFFFF"/>
        </w:rPr>
        <w:t>）</w:t>
      </w:r>
      <w:r w:rsidRPr="00930935">
        <w:rPr>
          <w:shd w:val="clear" w:color="auto" w:fill="FFFFFF"/>
        </w:rPr>
        <w:t>。</w:t>
      </w:r>
    </w:p>
    <w:p w14:paraId="20CB9930" w14:textId="0B98981B" w:rsidR="005D21C0" w:rsidRPr="00930935" w:rsidRDefault="005D21C0" w:rsidP="005D21C0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bookmarkStart w:id="79" w:name="_Toc124365791"/>
      <w:bookmarkStart w:id="80" w:name="_Toc126000109"/>
      <w:r w:rsidRPr="00930935">
        <w:rPr>
          <w:rFonts w:cs="Huawei Sans"/>
        </w:rPr>
        <w:t>Maven</w:t>
      </w:r>
      <w:r w:rsidRPr="00930935">
        <w:rPr>
          <w:rFonts w:cs="Huawei Sans"/>
        </w:rPr>
        <w:t>换镜像源</w:t>
      </w:r>
      <w:bookmarkEnd w:id="79"/>
      <w:bookmarkEnd w:id="80"/>
      <w:r w:rsidRPr="00930935">
        <w:rPr>
          <w:rFonts w:cs="Huawei Sans"/>
        </w:rPr>
        <w:t>。</w:t>
      </w:r>
    </w:p>
    <w:p w14:paraId="3EF77F13" w14:textId="4128240D" w:rsidR="005D21C0" w:rsidRPr="00930935" w:rsidRDefault="00094AA2" w:rsidP="00D76ADD">
      <w:pPr>
        <w:pStyle w:val="1e"/>
      </w:pPr>
      <w:r w:rsidRPr="00930935">
        <w:t>打开</w:t>
      </w:r>
      <w:r w:rsidRPr="00930935">
        <w:t>Maven</w:t>
      </w:r>
      <w:r w:rsidRPr="00930935">
        <w:t>配置文件</w:t>
      </w:r>
      <w:r w:rsidR="006C6FE2" w:rsidRPr="00930935">
        <w:t>（</w:t>
      </w:r>
      <w:r w:rsidR="006C6FE2" w:rsidRPr="00930935">
        <w:t>D:\Download\apache-maven-3.9.8-bin\apache-maven-3.9.8\conf\ settings.xml</w:t>
      </w:r>
      <w:r w:rsidR="006C6FE2" w:rsidRPr="00930935">
        <w:t>）</w:t>
      </w:r>
      <w:r w:rsidRPr="00930935">
        <w:t>，在文件的在</w:t>
      </w:r>
      <w:r w:rsidRPr="00930935">
        <w:t>&lt;mirrors&gt;</w:t>
      </w:r>
      <w:r w:rsidRPr="00930935">
        <w:t>和</w:t>
      </w:r>
      <w:r w:rsidRPr="00930935">
        <w:t>&lt;/mirrors&gt;</w:t>
      </w:r>
      <w:r w:rsidRPr="00930935">
        <w:t>中间，插入以下代码，然后保存。</w:t>
      </w:r>
    </w:p>
    <w:p w14:paraId="1C5EAC64" w14:textId="77777777" w:rsidR="00094AA2" w:rsidRPr="00930935" w:rsidRDefault="00094AA2" w:rsidP="00D76ADD">
      <w:pPr>
        <w:pStyle w:val="1e"/>
      </w:pPr>
      <w:r w:rsidRPr="00930935">
        <w:t xml:space="preserve">    &lt;mirror&gt;</w:t>
      </w:r>
    </w:p>
    <w:p w14:paraId="77082FD9" w14:textId="77777777" w:rsidR="00094AA2" w:rsidRPr="00930935" w:rsidRDefault="00094AA2" w:rsidP="00D76ADD">
      <w:pPr>
        <w:pStyle w:val="1e"/>
      </w:pPr>
      <w:r w:rsidRPr="00930935">
        <w:t xml:space="preserve">      &lt;id&gt;mirror&lt;/id&gt;</w:t>
      </w:r>
    </w:p>
    <w:p w14:paraId="10208887" w14:textId="77777777" w:rsidR="00094AA2" w:rsidRPr="00930935" w:rsidRDefault="00094AA2" w:rsidP="00D76ADD">
      <w:pPr>
        <w:pStyle w:val="1e"/>
      </w:pPr>
      <w:r w:rsidRPr="00930935">
        <w:t xml:space="preserve">      &lt;mirrorOf&gt;*&lt;/mirrorOf&gt;</w:t>
      </w:r>
    </w:p>
    <w:p w14:paraId="4B225DB6" w14:textId="77777777" w:rsidR="00094AA2" w:rsidRPr="00930935" w:rsidRDefault="00094AA2" w:rsidP="00D76ADD">
      <w:pPr>
        <w:pStyle w:val="1e"/>
      </w:pPr>
      <w:r w:rsidRPr="00930935">
        <w:t xml:space="preserve">      &lt;name&gt;cmc-cd-mirror&lt;/name&gt;</w:t>
      </w:r>
    </w:p>
    <w:p w14:paraId="0071F194" w14:textId="77777777" w:rsidR="00094AA2" w:rsidRPr="00930935" w:rsidRDefault="00094AA2" w:rsidP="00D76ADD">
      <w:pPr>
        <w:pStyle w:val="1e"/>
      </w:pPr>
      <w:r w:rsidRPr="00930935">
        <w:t xml:space="preserve">      &lt;url&gt;https://mirrors.huaweicloud.com/repository/maven/&lt;/url&gt;</w:t>
      </w:r>
    </w:p>
    <w:p w14:paraId="2DDD5184" w14:textId="5F280D56" w:rsidR="005D21C0" w:rsidRPr="00930935" w:rsidRDefault="00094AA2" w:rsidP="00D76ADD">
      <w:pPr>
        <w:pStyle w:val="1e"/>
      </w:pPr>
      <w:r w:rsidRPr="00930935">
        <w:t>&lt;/mirror&gt;</w:t>
      </w:r>
    </w:p>
    <w:p w14:paraId="4F9D4334" w14:textId="019FCBF1" w:rsidR="00094AA2" w:rsidRPr="00930935" w:rsidRDefault="00094AA2" w:rsidP="00D76ADD">
      <w:pPr>
        <w:pStyle w:val="1e"/>
      </w:pPr>
      <w:r w:rsidRPr="00930935">
        <w:t>具体如下：</w:t>
      </w:r>
    </w:p>
    <w:p w14:paraId="6A5F823D" w14:textId="2EEAD586" w:rsidR="00094AA2" w:rsidRPr="00930935" w:rsidRDefault="006C6FE2" w:rsidP="00D76ADD">
      <w:pPr>
        <w:pStyle w:val="1e"/>
      </w:pPr>
      <w:r w:rsidRPr="00930935">
        <w:rPr>
          <w:noProof/>
        </w:rPr>
        <w:lastRenderedPageBreak/>
        <w:drawing>
          <wp:inline distT="0" distB="0" distL="0" distR="0" wp14:anchorId="020E31DA" wp14:editId="298EF3AA">
            <wp:extent cx="5221677" cy="3401296"/>
            <wp:effectExtent l="19050" t="19050" r="17145" b="2794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37116" cy="341135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89A0D3" w14:textId="73880448" w:rsidR="00181A80" w:rsidRPr="00930935" w:rsidRDefault="00181A80" w:rsidP="00181A80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t>配置</w:t>
      </w:r>
      <w:r w:rsidRPr="00930935">
        <w:rPr>
          <w:rFonts w:cs="Huawei Sans"/>
        </w:rPr>
        <w:t>maven</w:t>
      </w:r>
      <w:r w:rsidRPr="00930935">
        <w:rPr>
          <w:rFonts w:cs="Huawei Sans"/>
        </w:rPr>
        <w:t>环境变量。</w:t>
      </w:r>
    </w:p>
    <w:p w14:paraId="0BEB7C19" w14:textId="490BFB2C" w:rsidR="00181A80" w:rsidRPr="00930935" w:rsidRDefault="00181A80" w:rsidP="00D76ADD">
      <w:pPr>
        <w:pStyle w:val="1e"/>
      </w:pPr>
      <w:r w:rsidRPr="00930935">
        <w:t>类似配置</w:t>
      </w:r>
      <w:r w:rsidRPr="00930935">
        <w:t>java</w:t>
      </w:r>
      <w:r w:rsidRPr="00930935">
        <w:t>环境变量。</w:t>
      </w:r>
    </w:p>
    <w:p w14:paraId="64047C75" w14:textId="1DCF6A09" w:rsidR="00181A80" w:rsidRPr="00930935" w:rsidRDefault="00181A80" w:rsidP="00D76ADD">
      <w:pPr>
        <w:pStyle w:val="1e"/>
        <w:numPr>
          <w:ilvl w:val="0"/>
          <w:numId w:val="18"/>
        </w:numPr>
      </w:pPr>
      <w:r w:rsidRPr="00930935">
        <w:t>新建</w:t>
      </w:r>
      <w:r w:rsidRPr="00930935">
        <w:t>-&gt;</w:t>
      </w:r>
      <w:r w:rsidRPr="00930935">
        <w:t>变量名</w:t>
      </w:r>
      <w:r w:rsidR="00983B1F">
        <w:rPr>
          <w:rFonts w:hint="eastAsia"/>
        </w:rPr>
        <w:t>“</w:t>
      </w:r>
      <w:r w:rsidRPr="00930935">
        <w:t>MAVEN_HOME</w:t>
      </w:r>
      <w:r w:rsidR="00983B1F">
        <w:rPr>
          <w:rFonts w:hint="eastAsia"/>
        </w:rPr>
        <w:t>”</w:t>
      </w:r>
      <w:r w:rsidRPr="00930935">
        <w:t>，变量值</w:t>
      </w:r>
      <w:r w:rsidR="00983B1F">
        <w:rPr>
          <w:rFonts w:hint="eastAsia"/>
        </w:rPr>
        <w:t>“</w:t>
      </w:r>
      <w:r w:rsidR="00E27356" w:rsidRPr="00930935">
        <w:t>D:\Download\apache-maven-3.9.8-bin\apache-maven-3.9.8</w:t>
      </w:r>
      <w:r w:rsidR="00983B1F">
        <w:rPr>
          <w:rFonts w:hint="eastAsia"/>
        </w:rPr>
        <w:t>”</w:t>
      </w:r>
      <w:r w:rsidRPr="00930935">
        <w:t>（即</w:t>
      </w:r>
      <w:r w:rsidRPr="00930935">
        <w:t>MAVEN</w:t>
      </w:r>
      <w:r w:rsidRPr="00930935">
        <w:t>的安装路径）</w:t>
      </w:r>
      <w:r w:rsidR="00E27356" w:rsidRPr="00930935">
        <w:t>，</w:t>
      </w:r>
      <w:r w:rsidRPr="00930935">
        <w:t>类似</w:t>
      </w:r>
      <w:r w:rsidRPr="00930935">
        <w:t>Java_Home</w:t>
      </w:r>
      <w:r w:rsidR="00E27356" w:rsidRPr="00930935">
        <w:t>。</w:t>
      </w:r>
    </w:p>
    <w:p w14:paraId="400EF929" w14:textId="2E7072CE" w:rsidR="00B446C6" w:rsidRPr="00930935" w:rsidRDefault="00E27356" w:rsidP="00D76ADD">
      <w:pPr>
        <w:pStyle w:val="1e"/>
      </w:pPr>
      <w:r w:rsidRPr="00930935">
        <w:rPr>
          <w:noProof/>
        </w:rPr>
        <w:drawing>
          <wp:inline distT="0" distB="0" distL="0" distR="0" wp14:anchorId="65C992D7" wp14:editId="2A8FCC6B">
            <wp:extent cx="5421702" cy="1340518"/>
            <wp:effectExtent l="19050" t="19050" r="26670" b="12065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57610" cy="134939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27893F" w14:textId="2A62A2EC" w:rsidR="00181A80" w:rsidRPr="00930935" w:rsidRDefault="00181A80" w:rsidP="00D76ADD">
      <w:pPr>
        <w:pStyle w:val="1e"/>
      </w:pPr>
      <w:r w:rsidRPr="00930935">
        <w:t>(2)</w:t>
      </w:r>
      <w:r w:rsidRPr="00930935">
        <w:t>编辑</w:t>
      </w:r>
      <w:r w:rsidRPr="00930935">
        <w:t>-&gt;</w:t>
      </w:r>
      <w:r w:rsidRPr="00930935">
        <w:t>变量名</w:t>
      </w:r>
      <w:r w:rsidR="00983B1F">
        <w:rPr>
          <w:rFonts w:hint="eastAsia"/>
        </w:rPr>
        <w:t>“</w:t>
      </w:r>
      <w:r w:rsidRPr="00930935">
        <w:t>Path</w:t>
      </w:r>
      <w:r w:rsidR="00983B1F">
        <w:rPr>
          <w:rFonts w:hint="eastAsia"/>
        </w:rPr>
        <w:t>”</w:t>
      </w:r>
      <w:r w:rsidR="00E27356" w:rsidRPr="00930935">
        <w:t>，</w:t>
      </w:r>
      <w:r w:rsidRPr="00930935">
        <w:t>在原变量值的最后面加上</w:t>
      </w:r>
      <w:r w:rsidR="00983B1F">
        <w:rPr>
          <w:rFonts w:hint="eastAsia"/>
        </w:rPr>
        <w:t>“</w:t>
      </w:r>
      <w:r w:rsidRPr="00930935">
        <w:t>%MAVEN_HOME%\bin</w:t>
      </w:r>
      <w:r w:rsidR="00983B1F">
        <w:rPr>
          <w:rFonts w:hint="eastAsia"/>
        </w:rPr>
        <w:t>”</w:t>
      </w:r>
      <w:r w:rsidR="00E27356" w:rsidRPr="00930935">
        <w:t>。</w:t>
      </w:r>
    </w:p>
    <w:p w14:paraId="0ACF1797" w14:textId="6C2686E3" w:rsidR="00714AC5" w:rsidRPr="00930935" w:rsidRDefault="00E27356" w:rsidP="00D76ADD">
      <w:pPr>
        <w:pStyle w:val="1e"/>
      </w:pPr>
      <w:r w:rsidRPr="00930935">
        <w:rPr>
          <w:noProof/>
        </w:rPr>
        <w:drawing>
          <wp:inline distT="0" distB="0" distL="0" distR="0" wp14:anchorId="773EC53D" wp14:editId="04E6D2DD">
            <wp:extent cx="5372317" cy="1361752"/>
            <wp:effectExtent l="19050" t="19050" r="19050" b="1016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19934" cy="137382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11B345" w14:textId="2510EF2F" w:rsidR="006C6FE2" w:rsidRDefault="006C6FE2" w:rsidP="00D76ADD">
      <w:pPr>
        <w:pStyle w:val="1e"/>
      </w:pPr>
    </w:p>
    <w:p w14:paraId="15B4A170" w14:textId="4DA2047A" w:rsidR="00983B1F" w:rsidRDefault="00983B1F" w:rsidP="00D76ADD">
      <w:pPr>
        <w:pStyle w:val="1e"/>
      </w:pPr>
    </w:p>
    <w:p w14:paraId="5B929E66" w14:textId="77777777" w:rsidR="00983B1F" w:rsidRPr="00930935" w:rsidRDefault="00983B1F" w:rsidP="00D76ADD">
      <w:pPr>
        <w:pStyle w:val="1e"/>
      </w:pPr>
    </w:p>
    <w:p w14:paraId="37619D01" w14:textId="0B615755" w:rsidR="000031D4" w:rsidRPr="00930935" w:rsidRDefault="000031D4" w:rsidP="000031D4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lastRenderedPageBreak/>
        <w:t>在</w:t>
      </w:r>
      <w:r w:rsidRPr="00930935">
        <w:rPr>
          <w:rFonts w:cs="Huawei Sans"/>
        </w:rPr>
        <w:t>cmd</w:t>
      </w:r>
      <w:r w:rsidRPr="00930935">
        <w:rPr>
          <w:rFonts w:cs="Huawei Sans"/>
        </w:rPr>
        <w:t>终端中检查是否成功配置</w:t>
      </w:r>
      <w:r w:rsidRPr="00930935">
        <w:rPr>
          <w:rFonts w:cs="Huawei Sans"/>
        </w:rPr>
        <w:t>maven</w:t>
      </w:r>
      <w:r w:rsidRPr="00930935">
        <w:rPr>
          <w:rFonts w:cs="Huawei Sans"/>
        </w:rPr>
        <w:t>环境变量。</w:t>
      </w:r>
    </w:p>
    <w:p w14:paraId="36D0F69F" w14:textId="2A470E46" w:rsidR="000031D4" w:rsidRPr="00930935" w:rsidRDefault="000031D4" w:rsidP="00D76ADD">
      <w:pPr>
        <w:pStyle w:val="1e"/>
      </w:pPr>
      <w:r w:rsidRPr="00930935">
        <w:t>输入</w:t>
      </w:r>
      <w:r w:rsidRPr="00930935">
        <w:t>mvn -version</w:t>
      </w:r>
      <w:r w:rsidRPr="00930935">
        <w:t>出现下面页面则配置成功</w:t>
      </w:r>
      <w:r w:rsidR="00884505" w:rsidRPr="00930935">
        <w:t>。</w:t>
      </w:r>
    </w:p>
    <w:p w14:paraId="3C9ABEB4" w14:textId="2A430D03" w:rsidR="00B446C6" w:rsidRPr="00930935" w:rsidRDefault="002E3375" w:rsidP="00D76ADD">
      <w:pPr>
        <w:pStyle w:val="1e"/>
      </w:pPr>
      <w:r w:rsidRPr="00930935">
        <w:rPr>
          <w:noProof/>
        </w:rPr>
        <w:drawing>
          <wp:inline distT="0" distB="0" distL="0" distR="0" wp14:anchorId="6956F24C" wp14:editId="6DF65A68">
            <wp:extent cx="5372100" cy="835524"/>
            <wp:effectExtent l="19050" t="19050" r="19050" b="22225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10057" cy="84142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4865FB" w14:textId="06D9B991" w:rsidR="006339AE" w:rsidRPr="00930935" w:rsidRDefault="006339AE" w:rsidP="006339AE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t>Vscode</w:t>
      </w:r>
      <w:r w:rsidRPr="00930935">
        <w:rPr>
          <w:rFonts w:cs="Huawei Sans"/>
        </w:rPr>
        <w:t>中安装</w:t>
      </w:r>
      <w:r w:rsidRPr="00930935">
        <w:rPr>
          <w:rFonts w:cs="Huawei Sans"/>
        </w:rPr>
        <w:t>maven</w:t>
      </w:r>
      <w:r w:rsidRPr="00930935">
        <w:rPr>
          <w:rFonts w:cs="Huawei Sans"/>
        </w:rPr>
        <w:t>插件。</w:t>
      </w:r>
    </w:p>
    <w:p w14:paraId="3DBEEFC7" w14:textId="10D89AF9" w:rsidR="00714AC5" w:rsidRPr="00930935" w:rsidRDefault="006339AE" w:rsidP="00D76ADD">
      <w:pPr>
        <w:pStyle w:val="1e"/>
      </w:pPr>
      <w:r w:rsidRPr="00930935">
        <w:t>在</w:t>
      </w:r>
      <w:r w:rsidRPr="00930935">
        <w:t>vscode</w:t>
      </w:r>
      <w:r w:rsidRPr="00930935">
        <w:t>工具上，点击左边的</w:t>
      </w:r>
      <w:r w:rsidR="000E2EAB">
        <w:rPr>
          <w:rFonts w:hint="eastAsia"/>
        </w:rPr>
        <w:t>“</w:t>
      </w:r>
      <w:r w:rsidRPr="00930935">
        <w:t>扩展</w:t>
      </w:r>
      <w:r w:rsidR="000E2EAB">
        <w:rPr>
          <w:rFonts w:hint="eastAsia"/>
        </w:rPr>
        <w:t>”</w:t>
      </w:r>
      <w:r w:rsidRPr="00930935">
        <w:t>功能，然后分别在搜索中输入</w:t>
      </w:r>
      <w:r w:rsidR="000E2EAB">
        <w:rPr>
          <w:rFonts w:hint="eastAsia"/>
        </w:rPr>
        <w:t>“</w:t>
      </w:r>
      <w:r w:rsidRPr="00930935">
        <w:t>maven for Java</w:t>
      </w:r>
      <w:r w:rsidR="000E2EAB">
        <w:rPr>
          <w:rFonts w:hint="eastAsia"/>
        </w:rPr>
        <w:t>”</w:t>
      </w:r>
      <w:r w:rsidRPr="00930935">
        <w:t>，并在搜索中选择安装对应插件。</w:t>
      </w:r>
    </w:p>
    <w:p w14:paraId="23DF4DC8" w14:textId="42BCA613" w:rsidR="000110CF" w:rsidRPr="00930935" w:rsidRDefault="00AA52F9" w:rsidP="00D76ADD">
      <w:pPr>
        <w:pStyle w:val="1e"/>
      </w:pPr>
      <w:r w:rsidRPr="00930935">
        <w:rPr>
          <w:noProof/>
        </w:rPr>
        <w:drawing>
          <wp:inline distT="0" distB="0" distL="0" distR="0" wp14:anchorId="5A3C0503" wp14:editId="0C610507">
            <wp:extent cx="5355027" cy="1007887"/>
            <wp:effectExtent l="19050" t="19050" r="17145" b="20955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22928" cy="102066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3D20B2" w14:textId="26A62D83" w:rsidR="00AA4DBA" w:rsidRPr="00930935" w:rsidRDefault="00AA4DBA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sz w:val="21"/>
        </w:rPr>
      </w:pPr>
      <w:r w:rsidRPr="00930935">
        <w:rPr>
          <w:rFonts w:ascii="Huawei Sans" w:eastAsia="方正兰亭黑简体" w:hAnsi="Huawei Sans" w:cs="Huawei Sans"/>
        </w:rPr>
        <w:br w:type="page"/>
      </w:r>
    </w:p>
    <w:p w14:paraId="055735EF" w14:textId="4C2DE1F1" w:rsidR="000110CF" w:rsidRPr="00930935" w:rsidRDefault="00965D09" w:rsidP="00965D09">
      <w:pPr>
        <w:pStyle w:val="1"/>
        <w:rPr>
          <w:rFonts w:cs="Huawei Sans"/>
        </w:rPr>
      </w:pPr>
      <w:bookmarkStart w:id="81" w:name="_Toc180160346"/>
      <w:r w:rsidRPr="00930935">
        <w:rPr>
          <w:rFonts w:cs="Huawei Sans"/>
        </w:rPr>
        <w:lastRenderedPageBreak/>
        <w:t>项目</w:t>
      </w:r>
      <w:r w:rsidR="00A76879" w:rsidRPr="00930935">
        <w:rPr>
          <w:rFonts w:cs="Huawei Sans"/>
        </w:rPr>
        <w:t>工程</w:t>
      </w:r>
      <w:r w:rsidRPr="00930935">
        <w:rPr>
          <w:rFonts w:cs="Huawei Sans"/>
        </w:rPr>
        <w:t>导入</w:t>
      </w:r>
      <w:bookmarkEnd w:id="81"/>
    </w:p>
    <w:p w14:paraId="17E7A5A6" w14:textId="1DA0A702" w:rsidR="0045663F" w:rsidRPr="00930935" w:rsidRDefault="00965D09" w:rsidP="00965D09">
      <w:pPr>
        <w:pStyle w:val="2"/>
        <w:numPr>
          <w:ilvl w:val="1"/>
          <w:numId w:val="4"/>
        </w:numPr>
        <w:rPr>
          <w:rFonts w:cs="Huawei Sans"/>
        </w:rPr>
      </w:pPr>
      <w:bookmarkStart w:id="82" w:name="_Toc180160347"/>
      <w:r w:rsidRPr="00930935">
        <w:rPr>
          <w:rFonts w:cs="Huawei Sans"/>
        </w:rPr>
        <w:t>项目源文件</w:t>
      </w:r>
      <w:r w:rsidR="0018470F" w:rsidRPr="00930935">
        <w:rPr>
          <w:rFonts w:cs="Huawei Sans"/>
          <w:lang w:eastAsia="zh-CN"/>
        </w:rPr>
        <w:t>获</w:t>
      </w:r>
      <w:r w:rsidRPr="00930935">
        <w:rPr>
          <w:rFonts w:cs="Huawei Sans"/>
          <w:lang w:eastAsia="zh-CN"/>
        </w:rPr>
        <w:t>取</w:t>
      </w:r>
      <w:bookmarkEnd w:id="82"/>
    </w:p>
    <w:p w14:paraId="025B0C6E" w14:textId="2A967CAC" w:rsidR="00965D09" w:rsidRPr="00930935" w:rsidRDefault="00965D09" w:rsidP="00965D09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t>下载学生选课系统源</w:t>
      </w:r>
      <w:r w:rsidR="0018470F" w:rsidRPr="00930935">
        <w:rPr>
          <w:rFonts w:cs="Huawei Sans"/>
        </w:rPr>
        <w:t>码包</w:t>
      </w:r>
      <w:r w:rsidRPr="00930935">
        <w:rPr>
          <w:rFonts w:cs="Huawei Sans"/>
        </w:rPr>
        <w:t>。</w:t>
      </w:r>
    </w:p>
    <w:p w14:paraId="353234BD" w14:textId="71B7165A" w:rsidR="00965D09" w:rsidRPr="00930935" w:rsidRDefault="00965D09" w:rsidP="00D76ADD">
      <w:pPr>
        <w:pStyle w:val="1e"/>
      </w:pPr>
      <w:r w:rsidRPr="00930935">
        <w:t>通过如下地址下载</w:t>
      </w:r>
      <w:r w:rsidR="00FC2504">
        <w:t>https://gitee.com/javaMya/stu-manage.git</w:t>
      </w:r>
      <w:r w:rsidR="0018470F" w:rsidRPr="00930935">
        <w:t>或者从课程包中获得，文件名为：</w:t>
      </w:r>
      <w:r w:rsidR="0018470F" w:rsidRPr="00930935">
        <w:t>stu-manage.tar.gz</w:t>
      </w:r>
    </w:p>
    <w:p w14:paraId="693A2400" w14:textId="0371EB87" w:rsidR="0018470F" w:rsidRPr="00930935" w:rsidRDefault="0018470F" w:rsidP="0018470F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t>解压源码包。</w:t>
      </w:r>
    </w:p>
    <w:p w14:paraId="34E7C1A2" w14:textId="2C33F3EF" w:rsidR="00965D09" w:rsidRPr="00930935" w:rsidRDefault="0018470F" w:rsidP="00D76ADD">
      <w:pPr>
        <w:pStyle w:val="1e"/>
      </w:pPr>
      <w:r w:rsidRPr="00930935">
        <w:t>将下载的</w:t>
      </w:r>
      <w:r w:rsidRPr="00930935">
        <w:t>stu-manage.tar.gz</w:t>
      </w:r>
      <w:r w:rsidRPr="00930935">
        <w:t>源码包解压到合适的目录</w:t>
      </w:r>
      <w:r w:rsidR="00E231E7" w:rsidRPr="00930935">
        <w:t>（</w:t>
      </w:r>
      <w:r w:rsidRPr="00930935">
        <w:t>如</w:t>
      </w:r>
      <w:r w:rsidRPr="00930935">
        <w:t>D:\Download</w:t>
      </w:r>
      <w:r w:rsidR="00E231E7" w:rsidRPr="00930935">
        <w:t>），目录不要含有中文。</w:t>
      </w:r>
    </w:p>
    <w:p w14:paraId="19E942BB" w14:textId="2C46FAB1" w:rsidR="00965D09" w:rsidRPr="00930935" w:rsidRDefault="00E231E7" w:rsidP="00D76ADD">
      <w:pPr>
        <w:pStyle w:val="1e"/>
      </w:pPr>
      <w:r w:rsidRPr="00930935">
        <w:rPr>
          <w:noProof/>
        </w:rPr>
        <w:drawing>
          <wp:inline distT="0" distB="0" distL="0" distR="0" wp14:anchorId="3A0C100C" wp14:editId="0C2A9A95">
            <wp:extent cx="4404215" cy="1792668"/>
            <wp:effectExtent l="19050" t="19050" r="15875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52526" cy="181233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712603" w14:textId="6DC04C43" w:rsidR="0045663F" w:rsidRPr="00930935" w:rsidRDefault="00AA3467" w:rsidP="00A76879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t>在</w:t>
      </w:r>
      <w:r w:rsidR="00A76879" w:rsidRPr="00930935">
        <w:rPr>
          <w:rFonts w:cs="Huawei Sans"/>
        </w:rPr>
        <w:t>vscode</w:t>
      </w:r>
      <w:r w:rsidR="00A76879" w:rsidRPr="00930935">
        <w:rPr>
          <w:rFonts w:cs="Huawei Sans"/>
        </w:rPr>
        <w:t>中</w:t>
      </w:r>
      <w:r w:rsidR="001C33D3" w:rsidRPr="00930935">
        <w:rPr>
          <w:rFonts w:cs="Huawei Sans"/>
        </w:rPr>
        <w:t>导入</w:t>
      </w:r>
      <w:r w:rsidR="00A76879" w:rsidRPr="00930935">
        <w:rPr>
          <w:rFonts w:cs="Huawei Sans"/>
        </w:rPr>
        <w:t>项目</w:t>
      </w:r>
      <w:r w:rsidR="001C33D3" w:rsidRPr="00930935">
        <w:rPr>
          <w:rFonts w:cs="Huawei Sans"/>
        </w:rPr>
        <w:t>工程</w:t>
      </w:r>
      <w:r w:rsidR="00A76879" w:rsidRPr="00930935">
        <w:rPr>
          <w:rFonts w:cs="Huawei Sans"/>
        </w:rPr>
        <w:t>文件。</w:t>
      </w:r>
    </w:p>
    <w:p w14:paraId="63DC08C7" w14:textId="112AFEC1" w:rsidR="00E83BFD" w:rsidRPr="00930935" w:rsidRDefault="004243A2" w:rsidP="00D76ADD">
      <w:pPr>
        <w:pStyle w:val="1e"/>
      </w:pPr>
      <w:r w:rsidRPr="00930935">
        <w:rPr>
          <w:noProof/>
        </w:rPr>
        <w:drawing>
          <wp:inline distT="0" distB="0" distL="0" distR="0" wp14:anchorId="397BE18B" wp14:editId="2AB520D1">
            <wp:extent cx="4404215" cy="2345137"/>
            <wp:effectExtent l="19050" t="19050" r="15875" b="171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33047" cy="236048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77078C" w14:textId="20131DA9" w:rsidR="004243A2" w:rsidRPr="00930935" w:rsidRDefault="007F18F2" w:rsidP="00D76ADD">
      <w:pPr>
        <w:pStyle w:val="1e"/>
      </w:pPr>
      <w:r w:rsidRPr="00930935">
        <w:lastRenderedPageBreak/>
        <w:t>在弹出窗中选择项目工程文件所在位置如</w:t>
      </w:r>
      <w:r w:rsidRPr="00930935">
        <w:t>D:\Download\stu-manage</w:t>
      </w:r>
      <w:r w:rsidR="00E56F57" w:rsidRPr="00930935">
        <w:t>，导入</w:t>
      </w:r>
      <w:r w:rsidR="008F204C" w:rsidRPr="00930935">
        <w:t>完成后具体如下：</w:t>
      </w:r>
    </w:p>
    <w:p w14:paraId="18658D66" w14:textId="4B07E3C8" w:rsidR="008F204C" w:rsidRPr="00930935" w:rsidRDefault="008F204C" w:rsidP="00D76ADD">
      <w:pPr>
        <w:pStyle w:val="1e"/>
      </w:pPr>
      <w:r w:rsidRPr="00930935">
        <w:rPr>
          <w:noProof/>
        </w:rPr>
        <w:drawing>
          <wp:inline distT="0" distB="0" distL="0" distR="0" wp14:anchorId="08BA4142" wp14:editId="59240120">
            <wp:extent cx="5421702" cy="3408393"/>
            <wp:effectExtent l="19050" t="19050" r="26670" b="209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31763" cy="341471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25E03D" w14:textId="0CE3A8FE" w:rsidR="004243A2" w:rsidRPr="00930935" w:rsidRDefault="00FF7585" w:rsidP="00FF7585">
      <w:pPr>
        <w:pStyle w:val="2"/>
        <w:numPr>
          <w:ilvl w:val="1"/>
          <w:numId w:val="4"/>
        </w:numPr>
        <w:rPr>
          <w:rFonts w:cs="Huawei Sans"/>
        </w:rPr>
      </w:pPr>
      <w:bookmarkStart w:id="83" w:name="_Toc180160348"/>
      <w:r w:rsidRPr="00930935">
        <w:rPr>
          <w:rFonts w:cs="Huawei Sans"/>
        </w:rPr>
        <w:t>项目工程配置</w:t>
      </w:r>
      <w:bookmarkEnd w:id="83"/>
    </w:p>
    <w:p w14:paraId="197D5577" w14:textId="61837480" w:rsidR="00FF7585" w:rsidRPr="00930935" w:rsidRDefault="006A682F" w:rsidP="00267807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t>配置</w:t>
      </w:r>
      <w:r w:rsidRPr="00930935">
        <w:rPr>
          <w:rFonts w:cs="Huawei Sans"/>
        </w:rPr>
        <w:t>openGauss</w:t>
      </w:r>
      <w:r w:rsidRPr="00930935">
        <w:rPr>
          <w:rFonts w:cs="Huawei Sans"/>
        </w:rPr>
        <w:t>数据库</w:t>
      </w:r>
      <w:r w:rsidR="00267807" w:rsidRPr="00930935">
        <w:rPr>
          <w:rFonts w:cs="Huawei Sans"/>
        </w:rPr>
        <w:t>连接。</w:t>
      </w:r>
    </w:p>
    <w:p w14:paraId="77D6A58A" w14:textId="6742EC17" w:rsidR="00FF7585" w:rsidRPr="00930935" w:rsidRDefault="00267807" w:rsidP="00D76ADD">
      <w:pPr>
        <w:pStyle w:val="1e"/>
      </w:pPr>
      <w:r w:rsidRPr="00930935">
        <w:t>在</w:t>
      </w:r>
      <w:r w:rsidRPr="00930935">
        <w:t>vscode</w:t>
      </w:r>
      <w:r w:rsidRPr="00930935">
        <w:t>中打开应用配置文件</w:t>
      </w:r>
      <w:r w:rsidRPr="00930935">
        <w:t>application.properties</w:t>
      </w:r>
      <w:r w:rsidRPr="00930935">
        <w:t>，路径如下：</w:t>
      </w:r>
      <w:r w:rsidRPr="00930935">
        <w:t>\stu-manage\graduation-design-master\src\main\resources\application.properties</w:t>
      </w:r>
      <w:r w:rsidR="00A12AAA" w:rsidRPr="00930935">
        <w:t>，具体如下：</w:t>
      </w:r>
    </w:p>
    <w:p w14:paraId="59A7F1AF" w14:textId="5D480E31" w:rsidR="00373AE6" w:rsidRPr="00930935" w:rsidRDefault="00373AE6" w:rsidP="00D76ADD">
      <w:pPr>
        <w:pStyle w:val="1e"/>
      </w:pPr>
      <w:r w:rsidRPr="00930935">
        <w:rPr>
          <w:noProof/>
        </w:rPr>
        <w:drawing>
          <wp:inline distT="0" distB="0" distL="0" distR="0" wp14:anchorId="30555534" wp14:editId="144D6B58">
            <wp:extent cx="5355027" cy="2017442"/>
            <wp:effectExtent l="19050" t="19050" r="17145" b="2095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90336" cy="203074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F38476" w14:textId="0D6818D5" w:rsidR="00267807" w:rsidRPr="00930935" w:rsidRDefault="00A12AAA" w:rsidP="00D76ADD">
      <w:pPr>
        <w:pStyle w:val="1e"/>
      </w:pPr>
      <w:r w:rsidRPr="00930935">
        <w:t>在打开的配置文件中</w:t>
      </w:r>
      <w:r w:rsidR="00267807" w:rsidRPr="00930935">
        <w:t>修改对应的</w:t>
      </w:r>
      <w:r w:rsidR="00A31558" w:rsidRPr="00930935">
        <w:t>url</w:t>
      </w:r>
      <w:r w:rsidR="00A31558" w:rsidRPr="00930935">
        <w:t>、数据库用户名及密码（数据库参数可参考第</w:t>
      </w:r>
      <w:r w:rsidR="00A31558" w:rsidRPr="00930935">
        <w:t>3</w:t>
      </w:r>
      <w:r w:rsidR="00A31558" w:rsidRPr="00930935">
        <w:t>章节的步骤</w:t>
      </w:r>
      <w:r w:rsidR="00A31558" w:rsidRPr="00930935">
        <w:t>4</w:t>
      </w:r>
      <w:r w:rsidR="00A31558" w:rsidRPr="00930935">
        <w:t>、步骤</w:t>
      </w:r>
      <w:r w:rsidR="00A31558" w:rsidRPr="00930935">
        <w:t>5</w:t>
      </w:r>
      <w:r w:rsidR="00A31558" w:rsidRPr="00930935">
        <w:t>）</w:t>
      </w:r>
      <w:r w:rsidRPr="00930935">
        <w:t>。</w:t>
      </w:r>
    </w:p>
    <w:p w14:paraId="6D8D5B20" w14:textId="77777777" w:rsidR="00A12AAA" w:rsidRPr="00930935" w:rsidRDefault="00A12AAA" w:rsidP="00D76ADD">
      <w:pPr>
        <w:pStyle w:val="1e"/>
      </w:pPr>
    </w:p>
    <w:p w14:paraId="1D13E08D" w14:textId="78A6E557" w:rsidR="00267807" w:rsidRPr="00930935" w:rsidRDefault="00267807" w:rsidP="00D76ADD">
      <w:pPr>
        <w:pStyle w:val="1e"/>
      </w:pPr>
      <w:r w:rsidRPr="00930935">
        <w:lastRenderedPageBreak/>
        <w:t xml:space="preserve">spring.datasource.url = </w:t>
      </w:r>
      <w:proofErr w:type="gramStart"/>
      <w:r w:rsidRPr="00930935">
        <w:t>jdbc:postgresql://192.168.1.73:</w:t>
      </w:r>
      <w:r w:rsidR="00293F70" w:rsidRPr="00930935">
        <w:t>26000</w:t>
      </w:r>
      <w:r w:rsidRPr="00930935">
        <w:t>/oasys</w:t>
      </w:r>
      <w:proofErr w:type="gramEnd"/>
    </w:p>
    <w:p w14:paraId="65AC7876" w14:textId="6DCF7553" w:rsidR="00267807" w:rsidRPr="00930935" w:rsidRDefault="00267807" w:rsidP="00D76ADD">
      <w:pPr>
        <w:pStyle w:val="1e"/>
      </w:pPr>
      <w:r w:rsidRPr="00930935">
        <w:t>说明：</w:t>
      </w:r>
      <w:r w:rsidRPr="00930935">
        <w:t xml:space="preserve">192.168.1.73  </w:t>
      </w:r>
      <w:r w:rsidRPr="00930935">
        <w:t>数据库服务器公网</w:t>
      </w:r>
      <w:r w:rsidRPr="00930935">
        <w:t>IP</w:t>
      </w:r>
      <w:r w:rsidR="001B34E8" w:rsidRPr="00930935">
        <w:t>；</w:t>
      </w:r>
      <w:r w:rsidR="00A31558" w:rsidRPr="00930935">
        <w:t>26000</w:t>
      </w:r>
      <w:r w:rsidR="001B34E8" w:rsidRPr="00930935">
        <w:t>数据库端口；</w:t>
      </w:r>
      <w:r w:rsidR="001B34E8" w:rsidRPr="00930935">
        <w:t>oasys</w:t>
      </w:r>
      <w:r w:rsidR="001B34E8" w:rsidRPr="00930935">
        <w:t>数据库名</w:t>
      </w:r>
    </w:p>
    <w:p w14:paraId="1E9A3081" w14:textId="2415A2A7" w:rsidR="00267807" w:rsidRPr="00930935" w:rsidRDefault="00267807" w:rsidP="00D76ADD">
      <w:pPr>
        <w:pStyle w:val="1e"/>
      </w:pPr>
      <w:proofErr w:type="gramStart"/>
      <w:r w:rsidRPr="00930935">
        <w:t>spring.datasource</w:t>
      </w:r>
      <w:proofErr w:type="gramEnd"/>
      <w:r w:rsidRPr="00930935">
        <w:t>.driver-Class-Name = org.postgresql.Driver</w:t>
      </w:r>
    </w:p>
    <w:p w14:paraId="3CF6413E" w14:textId="1F22937E" w:rsidR="00267807" w:rsidRPr="00930935" w:rsidRDefault="00267807" w:rsidP="00D76ADD">
      <w:pPr>
        <w:pStyle w:val="1e"/>
      </w:pPr>
      <w:r w:rsidRPr="00930935">
        <w:t>说明：数据库驱动</w:t>
      </w:r>
    </w:p>
    <w:p w14:paraId="1C438FF2" w14:textId="3DD1A53C" w:rsidR="00267807" w:rsidRPr="00930935" w:rsidRDefault="00267807" w:rsidP="00D76ADD">
      <w:pPr>
        <w:pStyle w:val="1e"/>
      </w:pPr>
      <w:proofErr w:type="gramStart"/>
      <w:r w:rsidRPr="00930935">
        <w:t>spring.datasource</w:t>
      </w:r>
      <w:proofErr w:type="gramEnd"/>
      <w:r w:rsidRPr="00930935">
        <w:t>.username = dboper</w:t>
      </w:r>
    </w:p>
    <w:p w14:paraId="2EBCB6F4" w14:textId="15CAB66E" w:rsidR="00267807" w:rsidRPr="00930935" w:rsidRDefault="00267807" w:rsidP="00D76ADD">
      <w:pPr>
        <w:pStyle w:val="1e"/>
      </w:pPr>
      <w:r w:rsidRPr="00930935">
        <w:t>说明：数据库用户名</w:t>
      </w:r>
    </w:p>
    <w:p w14:paraId="66F5EA8A" w14:textId="48FDB9FD" w:rsidR="00267807" w:rsidRPr="00930935" w:rsidRDefault="00267807" w:rsidP="00D76ADD">
      <w:pPr>
        <w:pStyle w:val="1e"/>
      </w:pPr>
      <w:proofErr w:type="gramStart"/>
      <w:r w:rsidRPr="00930935">
        <w:t>spring.datasource</w:t>
      </w:r>
      <w:proofErr w:type="gramEnd"/>
      <w:r w:rsidRPr="00930935">
        <w:t>.password = dboper@123</w:t>
      </w:r>
    </w:p>
    <w:p w14:paraId="2B6385ED" w14:textId="5B408343" w:rsidR="00267807" w:rsidRPr="00930935" w:rsidRDefault="00267807" w:rsidP="00D76ADD">
      <w:pPr>
        <w:pStyle w:val="1e"/>
      </w:pPr>
      <w:r w:rsidRPr="00930935">
        <w:t>说明：数据库用户名密码</w:t>
      </w:r>
    </w:p>
    <w:p w14:paraId="48D4EBB6" w14:textId="7606DA15" w:rsidR="00267807" w:rsidRPr="00930935" w:rsidRDefault="00267807" w:rsidP="00D76ADD">
      <w:pPr>
        <w:pStyle w:val="1e"/>
      </w:pPr>
    </w:p>
    <w:p w14:paraId="161072B5" w14:textId="54983867" w:rsidR="00F21660" w:rsidRPr="00930935" w:rsidRDefault="00F21660" w:rsidP="00D76ADD">
      <w:pPr>
        <w:pStyle w:val="1e"/>
      </w:pPr>
      <w:r w:rsidRPr="00930935">
        <w:t>配置文件修改好后按</w:t>
      </w:r>
      <w:r w:rsidRPr="00930935">
        <w:t xml:space="preserve">Ctl+s </w:t>
      </w:r>
      <w:r w:rsidRPr="00930935">
        <w:t>键进行保存。</w:t>
      </w:r>
    </w:p>
    <w:p w14:paraId="26E5CF00" w14:textId="406B53CA" w:rsidR="00CC0765" w:rsidRPr="00930935" w:rsidRDefault="00CC0765" w:rsidP="00CC0765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t>配置</w:t>
      </w:r>
      <w:r w:rsidRPr="00930935">
        <w:rPr>
          <w:rFonts w:cs="Huawei Sans"/>
        </w:rPr>
        <w:t>openGauss</w:t>
      </w:r>
      <w:r w:rsidR="000568A1" w:rsidRPr="00930935">
        <w:rPr>
          <w:rFonts w:cs="Huawei Sans"/>
        </w:rPr>
        <w:t>数据库</w:t>
      </w:r>
      <w:r w:rsidRPr="00930935">
        <w:rPr>
          <w:rFonts w:cs="Huawei Sans"/>
        </w:rPr>
        <w:t>驱动。</w:t>
      </w:r>
    </w:p>
    <w:p w14:paraId="723E67DB" w14:textId="62FE46E7" w:rsidR="00CC0765" w:rsidRPr="00930935" w:rsidRDefault="00CC0765" w:rsidP="00D76ADD">
      <w:pPr>
        <w:pStyle w:val="1e"/>
      </w:pPr>
      <w:r w:rsidRPr="00930935">
        <w:t>在</w:t>
      </w:r>
      <w:r w:rsidRPr="00930935">
        <w:t>vscode</w:t>
      </w:r>
      <w:r w:rsidRPr="00930935">
        <w:t>中打开应用配置文件</w:t>
      </w:r>
      <w:r w:rsidR="00A12AAA" w:rsidRPr="00930935">
        <w:t>pom.xml</w:t>
      </w:r>
      <w:r w:rsidRPr="00930935">
        <w:t>，路径如下：</w:t>
      </w:r>
      <w:r w:rsidR="00A12AAA" w:rsidRPr="00930935">
        <w:t>\stu-manage\graduation-design-master\pom.xml</w:t>
      </w:r>
      <w:r w:rsidR="00A12AAA" w:rsidRPr="00930935">
        <w:t>，具体如下：</w:t>
      </w:r>
    </w:p>
    <w:p w14:paraId="69CA1162" w14:textId="5BB808A1" w:rsidR="00F21660" w:rsidRPr="00930935" w:rsidRDefault="00850D78" w:rsidP="00D76ADD">
      <w:pPr>
        <w:pStyle w:val="1e"/>
      </w:pPr>
      <w:r w:rsidRPr="00930935">
        <w:rPr>
          <w:noProof/>
        </w:rPr>
        <w:drawing>
          <wp:inline distT="0" distB="0" distL="0" distR="0" wp14:anchorId="3E300266" wp14:editId="50606E61">
            <wp:extent cx="5355027" cy="2092450"/>
            <wp:effectExtent l="19050" t="19050" r="17145" b="2222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61323" cy="20949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51C90D" w14:textId="5F51ED38" w:rsidR="00F21660" w:rsidRPr="00930935" w:rsidRDefault="00850D78" w:rsidP="00D76ADD">
      <w:pPr>
        <w:pStyle w:val="1e"/>
      </w:pPr>
      <w:r w:rsidRPr="00930935">
        <w:t>在打开的</w:t>
      </w:r>
      <w:r w:rsidRPr="00930935">
        <w:t>pom.xml</w:t>
      </w:r>
      <w:r w:rsidRPr="00930935">
        <w:t>文件中，把</w:t>
      </w:r>
      <w:r w:rsidRPr="00930935">
        <w:t>mysql</w:t>
      </w:r>
      <w:r w:rsidRPr="00930935">
        <w:t>的驱动部分注释掉，然后增加</w:t>
      </w:r>
      <w:r w:rsidRPr="00930935">
        <w:t>openGauss</w:t>
      </w:r>
      <w:r w:rsidRPr="00930935">
        <w:t>驱动部分，具体如上图。</w:t>
      </w:r>
    </w:p>
    <w:p w14:paraId="65065934" w14:textId="5FFF1DDC" w:rsidR="00850D78" w:rsidRPr="00930935" w:rsidRDefault="00850D78" w:rsidP="00D76ADD">
      <w:pPr>
        <w:pStyle w:val="1e"/>
      </w:pPr>
      <w:r w:rsidRPr="00930935">
        <w:t>openGauss</w:t>
      </w:r>
      <w:r w:rsidRPr="00930935">
        <w:t>驱动部分说明：</w:t>
      </w:r>
    </w:p>
    <w:p w14:paraId="34707DA6" w14:textId="77777777" w:rsidR="00850D78" w:rsidRPr="00930935" w:rsidRDefault="00850D78" w:rsidP="00D76ADD">
      <w:pPr>
        <w:pStyle w:val="1e"/>
      </w:pPr>
      <w:r w:rsidRPr="00930935">
        <w:rPr>
          <w:color w:val="CCCCCC"/>
          <w:szCs w:val="21"/>
        </w:rPr>
        <w:t>   </w:t>
      </w:r>
      <w:r w:rsidRPr="00930935">
        <w:t xml:space="preserve">     &lt;dependency&gt;</w:t>
      </w:r>
    </w:p>
    <w:p w14:paraId="5A9116B4" w14:textId="77777777" w:rsidR="00850D78" w:rsidRPr="00930935" w:rsidRDefault="00850D78" w:rsidP="00D76ADD">
      <w:pPr>
        <w:pStyle w:val="1e"/>
      </w:pPr>
      <w:r w:rsidRPr="00930935">
        <w:t>            &lt;groupId&gt;org.opengauss&lt;/groupId&gt;</w:t>
      </w:r>
    </w:p>
    <w:p w14:paraId="0B20E996" w14:textId="5B065051" w:rsidR="00850D78" w:rsidRPr="00930935" w:rsidRDefault="00850D78" w:rsidP="00D76ADD">
      <w:pPr>
        <w:pStyle w:val="1e"/>
      </w:pPr>
      <w:r w:rsidRPr="00930935">
        <w:t>            &lt;artifactId&gt;opengauss-jdbc&lt;/artifactId&gt;      ------openGauss JDBC</w:t>
      </w:r>
    </w:p>
    <w:p w14:paraId="08ADCC14" w14:textId="02F2F13F" w:rsidR="00850D78" w:rsidRPr="00930935" w:rsidRDefault="00850D78" w:rsidP="00D76ADD">
      <w:pPr>
        <w:pStyle w:val="1e"/>
      </w:pPr>
      <w:r w:rsidRPr="00930935">
        <w:t>            &lt;version&gt;5.0.1&lt;/version&gt;   ------openGauss</w:t>
      </w:r>
      <w:r w:rsidRPr="00930935">
        <w:t>版本</w:t>
      </w:r>
      <w:r w:rsidR="00207FC8" w:rsidRPr="00930935">
        <w:t>，对应第</w:t>
      </w:r>
      <w:r w:rsidR="00207FC8" w:rsidRPr="00930935">
        <w:t>3</w:t>
      </w:r>
      <w:r w:rsidR="00207FC8" w:rsidRPr="00930935">
        <w:t>章节中</w:t>
      </w:r>
      <w:r w:rsidR="00BF2029" w:rsidRPr="00930935">
        <w:t>数据库版本</w:t>
      </w:r>
    </w:p>
    <w:p w14:paraId="0E7AD1AB" w14:textId="77777777" w:rsidR="00850D78" w:rsidRPr="00930935" w:rsidRDefault="00850D78" w:rsidP="00D76ADD">
      <w:pPr>
        <w:pStyle w:val="1e"/>
      </w:pPr>
      <w:r w:rsidRPr="00930935">
        <w:t>        &lt;/dependency&gt;</w:t>
      </w:r>
    </w:p>
    <w:p w14:paraId="408A2D23" w14:textId="77777777" w:rsidR="00850D78" w:rsidRPr="00930935" w:rsidRDefault="00850D78" w:rsidP="00D76ADD">
      <w:pPr>
        <w:pStyle w:val="1e"/>
      </w:pPr>
    </w:p>
    <w:p w14:paraId="7FFA1B69" w14:textId="79619DBA" w:rsidR="00246939" w:rsidRPr="00930935" w:rsidRDefault="00246939" w:rsidP="00D76ADD">
      <w:pPr>
        <w:pStyle w:val="1e"/>
      </w:pPr>
      <w:r w:rsidRPr="00930935">
        <w:t>配置文件修改好后按</w:t>
      </w:r>
      <w:r w:rsidRPr="00930935">
        <w:t xml:space="preserve">Ctl+s </w:t>
      </w:r>
      <w:r w:rsidRPr="00930935">
        <w:t>键进行保存。</w:t>
      </w:r>
    </w:p>
    <w:p w14:paraId="0F059FD3" w14:textId="77777777" w:rsidR="00EE216D" w:rsidRPr="00B66BFD" w:rsidRDefault="00EE216D" w:rsidP="00EE216D">
      <w:pPr>
        <w:pStyle w:val="1e"/>
      </w:pPr>
      <w:r w:rsidRPr="00B66BFD">
        <w:t>Vscode</w:t>
      </w:r>
      <w:r>
        <w:rPr>
          <w:rFonts w:hint="eastAsia"/>
        </w:rPr>
        <w:t>软件关闭重新启动。</w:t>
      </w:r>
    </w:p>
    <w:p w14:paraId="30ECCF13" w14:textId="07D0D1F7" w:rsidR="00586748" w:rsidRPr="00930935" w:rsidRDefault="00586748" w:rsidP="00D76ADD">
      <w:pPr>
        <w:pStyle w:val="1e"/>
      </w:pPr>
    </w:p>
    <w:p w14:paraId="0DA572DC" w14:textId="39B22259" w:rsidR="00586748" w:rsidRPr="00930935" w:rsidRDefault="00586748" w:rsidP="00D76ADD">
      <w:pPr>
        <w:pStyle w:val="1e"/>
      </w:pPr>
    </w:p>
    <w:p w14:paraId="02774523" w14:textId="77777777" w:rsidR="001208F8" w:rsidRPr="00930935" w:rsidRDefault="001208F8" w:rsidP="001208F8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lastRenderedPageBreak/>
        <w:t>MAVEN</w:t>
      </w:r>
      <w:r w:rsidRPr="00930935">
        <w:rPr>
          <w:rFonts w:cs="Huawei Sans"/>
        </w:rPr>
        <w:t>重新编译安装。</w:t>
      </w:r>
    </w:p>
    <w:p w14:paraId="34A408F7" w14:textId="77777777" w:rsidR="001208F8" w:rsidRPr="00930935" w:rsidRDefault="001208F8" w:rsidP="00D76ADD">
      <w:pPr>
        <w:pStyle w:val="1e"/>
      </w:pPr>
      <w:r w:rsidRPr="00930935">
        <w:t>先清理环境，在</w:t>
      </w:r>
      <w:r w:rsidRPr="00930935">
        <w:t>vscode</w:t>
      </w:r>
      <w:r w:rsidRPr="00930935">
        <w:t>左边的项目工程树中选择</w:t>
      </w:r>
      <w:r w:rsidRPr="00930935">
        <w:t>MAVEN</w:t>
      </w:r>
      <w:r w:rsidRPr="00930935">
        <w:sym w:font="Wingdings" w:char="F0E0"/>
      </w:r>
      <w:r w:rsidRPr="00930935">
        <w:t>下拉的目录上右键</w:t>
      </w:r>
      <w:r w:rsidRPr="00930935">
        <w:sym w:font="Wingdings" w:char="F0E0"/>
      </w:r>
      <w:r w:rsidRPr="00930935">
        <w:t>Run Maven Command</w:t>
      </w:r>
      <w:r w:rsidRPr="00930935">
        <w:sym w:font="Wingdings" w:char="F0E0"/>
      </w:r>
      <w:r w:rsidRPr="00930935">
        <w:t>clean</w:t>
      </w:r>
      <w:r w:rsidRPr="00930935">
        <w:t>，具体如下：</w:t>
      </w:r>
    </w:p>
    <w:p w14:paraId="13F8AD84" w14:textId="77777777" w:rsidR="001208F8" w:rsidRPr="00930935" w:rsidRDefault="001208F8" w:rsidP="00D76ADD">
      <w:pPr>
        <w:pStyle w:val="1e"/>
      </w:pPr>
      <w:r w:rsidRPr="00930935">
        <w:rPr>
          <w:noProof/>
        </w:rPr>
        <w:drawing>
          <wp:inline distT="0" distB="0" distL="0" distR="0" wp14:anchorId="24269D80" wp14:editId="019F2AB6">
            <wp:extent cx="5171990" cy="2878455"/>
            <wp:effectExtent l="19050" t="19050" r="10160" b="1714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81522" cy="293941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255F38" w14:textId="77777777" w:rsidR="001208F8" w:rsidRPr="00930935" w:rsidRDefault="001208F8" w:rsidP="00D76ADD">
      <w:pPr>
        <w:pStyle w:val="1e"/>
      </w:pPr>
      <w:r w:rsidRPr="00930935">
        <w:t>等清理完后重新安装，在</w:t>
      </w:r>
      <w:r w:rsidRPr="00930935">
        <w:t>vscode</w:t>
      </w:r>
      <w:r w:rsidRPr="00930935">
        <w:t>左边的项目工程树中选择</w:t>
      </w:r>
      <w:r w:rsidRPr="00930935">
        <w:t>MAVEN</w:t>
      </w:r>
      <w:r w:rsidRPr="00930935">
        <w:sym w:font="Wingdings" w:char="F0E0"/>
      </w:r>
      <w:r w:rsidRPr="00930935">
        <w:t>下拉的目录上右键</w:t>
      </w:r>
      <w:r w:rsidRPr="00930935">
        <w:sym w:font="Wingdings" w:char="F0E0"/>
      </w:r>
      <w:r w:rsidRPr="00930935">
        <w:t>Run Maven Command</w:t>
      </w:r>
      <w:r w:rsidRPr="00930935">
        <w:sym w:font="Wingdings" w:char="F0E0"/>
      </w:r>
      <w:r w:rsidRPr="00930935">
        <w:t>install</w:t>
      </w:r>
      <w:r w:rsidRPr="00930935">
        <w:t>，具体如下：</w:t>
      </w:r>
    </w:p>
    <w:p w14:paraId="22C2BF03" w14:textId="77777777" w:rsidR="001208F8" w:rsidRPr="00930935" w:rsidRDefault="001208F8" w:rsidP="00D76ADD">
      <w:pPr>
        <w:pStyle w:val="1e"/>
      </w:pPr>
      <w:r w:rsidRPr="00930935">
        <w:rPr>
          <w:noProof/>
        </w:rPr>
        <w:drawing>
          <wp:inline distT="0" distB="0" distL="0" distR="0" wp14:anchorId="38FFA3A3" wp14:editId="04C21717">
            <wp:extent cx="5156847" cy="2875915"/>
            <wp:effectExtent l="19050" t="19050" r="24765" b="1968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0266" cy="292801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641EB9" w14:textId="0E233B18" w:rsidR="00FF7585" w:rsidRPr="00930935" w:rsidRDefault="00E27088" w:rsidP="00E27088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930935">
        <w:rPr>
          <w:rFonts w:cs="Huawei Sans"/>
        </w:rPr>
        <w:t>项目打包。</w:t>
      </w:r>
    </w:p>
    <w:p w14:paraId="16F63CBF" w14:textId="68D5F49D" w:rsidR="00296788" w:rsidRPr="00930935" w:rsidRDefault="000A2A94" w:rsidP="00D76ADD">
      <w:pPr>
        <w:pStyle w:val="1e"/>
      </w:pPr>
      <w:r w:rsidRPr="00930935">
        <w:t>在</w:t>
      </w:r>
      <w:r w:rsidRPr="00930935">
        <w:t>vscode</w:t>
      </w:r>
      <w:r w:rsidRPr="00930935">
        <w:t>左边的项目工程树中选择</w:t>
      </w:r>
      <w:r w:rsidRPr="00930935">
        <w:t>MAVEN</w:t>
      </w:r>
      <w:r w:rsidRPr="00930935">
        <w:sym w:font="Wingdings" w:char="F0E0"/>
      </w:r>
      <w:r w:rsidRPr="00930935">
        <w:t>下拉的目录上右键</w:t>
      </w:r>
      <w:r w:rsidRPr="00930935">
        <w:sym w:font="Wingdings" w:char="F0E0"/>
      </w:r>
      <w:r w:rsidRPr="00930935">
        <w:t>Run Maven Command</w:t>
      </w:r>
      <w:r w:rsidRPr="00930935">
        <w:sym w:font="Wingdings" w:char="F0E0"/>
      </w:r>
      <w:r w:rsidRPr="00930935">
        <w:t>package</w:t>
      </w:r>
      <w:r w:rsidR="00A37CD7" w:rsidRPr="00930935">
        <w:t>，具体如下：</w:t>
      </w:r>
    </w:p>
    <w:p w14:paraId="3428717D" w14:textId="7C24287F" w:rsidR="00296788" w:rsidRPr="00930935" w:rsidRDefault="000A2A94" w:rsidP="00D76ADD">
      <w:pPr>
        <w:pStyle w:val="1e"/>
      </w:pPr>
      <w:r w:rsidRPr="00930935">
        <w:rPr>
          <w:noProof/>
        </w:rPr>
        <w:lastRenderedPageBreak/>
        <w:drawing>
          <wp:inline distT="0" distB="0" distL="0" distR="0" wp14:anchorId="123280FB" wp14:editId="0CE307A4">
            <wp:extent cx="4196715" cy="2404033"/>
            <wp:effectExtent l="19050" t="19050" r="13335" b="1587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28077" cy="242199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1AD719" w14:textId="4349584A" w:rsidR="00296788" w:rsidRPr="00930935" w:rsidRDefault="007328E3" w:rsidP="00D76ADD">
      <w:pPr>
        <w:pStyle w:val="1e"/>
      </w:pPr>
      <w:r w:rsidRPr="00930935">
        <w:t>当在终端窗口中看到在如下信息，说明</w:t>
      </w:r>
      <w:r w:rsidR="00327D9A" w:rsidRPr="00930935">
        <w:t>package</w:t>
      </w:r>
      <w:r w:rsidR="00327D9A" w:rsidRPr="00930935">
        <w:t>打包成功</w:t>
      </w:r>
      <w:r w:rsidRPr="00930935">
        <w:t>：</w:t>
      </w:r>
    </w:p>
    <w:p w14:paraId="456D53C5" w14:textId="54F45E2D" w:rsidR="0055558A" w:rsidRPr="00930935" w:rsidRDefault="007328E3" w:rsidP="00D76ADD">
      <w:pPr>
        <w:pStyle w:val="1e"/>
      </w:pPr>
      <w:r w:rsidRPr="00930935">
        <w:rPr>
          <w:noProof/>
        </w:rPr>
        <w:drawing>
          <wp:inline distT="0" distB="0" distL="0" distR="0" wp14:anchorId="3DCDC77A" wp14:editId="4555F1FD">
            <wp:extent cx="4263390" cy="1883535"/>
            <wp:effectExtent l="19050" t="19050" r="22860" b="2159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08027" cy="19032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B1FEB0" w14:textId="2CE9FD3E" w:rsidR="0055558A" w:rsidRPr="00930935" w:rsidRDefault="00F97501" w:rsidP="00D76ADD">
      <w:pPr>
        <w:pStyle w:val="1e"/>
      </w:pPr>
      <w:r w:rsidRPr="00930935">
        <w:t>项目打包成功后，会在</w:t>
      </w:r>
      <w:r w:rsidRPr="00930935">
        <w:t>\stu-manage\graduation-design-master\target</w:t>
      </w:r>
      <w:r w:rsidRPr="00930935">
        <w:t>目录下生成一个</w:t>
      </w:r>
      <w:r w:rsidRPr="00930935">
        <w:t>springboot-student.jar</w:t>
      </w:r>
      <w:r w:rsidR="00C260DE" w:rsidRPr="00930935">
        <w:t>工程包</w:t>
      </w:r>
      <w:r w:rsidRPr="00930935">
        <w:t>文件</w:t>
      </w:r>
      <w:r w:rsidR="001B254B" w:rsidRPr="00930935">
        <w:t>，具体如下图：</w:t>
      </w:r>
    </w:p>
    <w:p w14:paraId="377E5201" w14:textId="53E5E0F7" w:rsidR="00F97501" w:rsidRPr="00930935" w:rsidRDefault="001B254B" w:rsidP="00D76ADD">
      <w:pPr>
        <w:pStyle w:val="1e"/>
      </w:pPr>
      <w:r w:rsidRPr="00930935">
        <w:rPr>
          <w:noProof/>
        </w:rPr>
        <w:drawing>
          <wp:inline distT="0" distB="0" distL="0" distR="0" wp14:anchorId="3CC28BA1" wp14:editId="0BF56B35">
            <wp:extent cx="2794221" cy="2953385"/>
            <wp:effectExtent l="19050" t="19050" r="25400" b="1841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27816" cy="298889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F435C7" w14:textId="4260FEF9" w:rsidR="00BE2F7B" w:rsidRPr="00930935" w:rsidRDefault="00BE2F7B" w:rsidP="00D76ADD">
      <w:pPr>
        <w:pStyle w:val="1e"/>
      </w:pPr>
    </w:p>
    <w:p w14:paraId="52A4C066" w14:textId="7CB88A38" w:rsidR="00C01DF2" w:rsidRPr="00930935" w:rsidRDefault="00C01DF2" w:rsidP="0075743B">
      <w:pPr>
        <w:pStyle w:val="1"/>
        <w:rPr>
          <w:rFonts w:cs="Huawei Sans"/>
        </w:rPr>
      </w:pPr>
      <w:bookmarkStart w:id="84" w:name="_Hlk124254644"/>
      <w:bookmarkStart w:id="85" w:name="_Toc125962250"/>
      <w:bookmarkStart w:id="86" w:name="_Toc180160349"/>
      <w:bookmarkEnd w:id="12"/>
      <w:r w:rsidRPr="00930935">
        <w:rPr>
          <w:rFonts w:cs="Huawei Sans"/>
        </w:rPr>
        <w:lastRenderedPageBreak/>
        <w:t>学</w:t>
      </w:r>
      <w:r w:rsidR="006D14F0" w:rsidRPr="00930935">
        <w:rPr>
          <w:rFonts w:cs="Huawei Sans"/>
        </w:rPr>
        <w:t>生</w:t>
      </w:r>
      <w:r w:rsidRPr="00930935">
        <w:rPr>
          <w:rFonts w:cs="Huawei Sans"/>
        </w:rPr>
        <w:t>选课</w:t>
      </w:r>
      <w:r w:rsidR="006D14F0" w:rsidRPr="00930935">
        <w:rPr>
          <w:rFonts w:cs="Huawei Sans"/>
        </w:rPr>
        <w:t>管理</w:t>
      </w:r>
      <w:r w:rsidRPr="00930935">
        <w:rPr>
          <w:rFonts w:cs="Huawei Sans"/>
        </w:rPr>
        <w:t>系统验证</w:t>
      </w:r>
      <w:bookmarkEnd w:id="84"/>
      <w:bookmarkEnd w:id="85"/>
      <w:bookmarkEnd w:id="86"/>
    </w:p>
    <w:p w14:paraId="5D7246C0" w14:textId="3501D0C5" w:rsidR="00BE2F7B" w:rsidRPr="00930935" w:rsidRDefault="00BE2F7B" w:rsidP="00BE2F7B">
      <w:pPr>
        <w:pStyle w:val="30"/>
        <w:tabs>
          <w:tab w:val="num" w:pos="1010"/>
        </w:tabs>
        <w:rPr>
          <w:rFonts w:cs="Huawei Sans"/>
        </w:rPr>
      </w:pPr>
      <w:bookmarkStart w:id="87" w:name="_Hlk124254653"/>
      <w:r w:rsidRPr="00930935">
        <w:rPr>
          <w:rFonts w:cs="Huawei Sans"/>
        </w:rPr>
        <w:t>启动项目应用</w:t>
      </w:r>
      <w:r w:rsidR="0085798F" w:rsidRPr="00930935">
        <w:rPr>
          <w:rFonts w:cs="Huawei Sans"/>
        </w:rPr>
        <w:t>。</w:t>
      </w:r>
    </w:p>
    <w:p w14:paraId="6FF593FB" w14:textId="7F7F3D00" w:rsidR="00AF5A9B" w:rsidRPr="00930935" w:rsidRDefault="00AF5A9B" w:rsidP="00D76ADD">
      <w:pPr>
        <w:pStyle w:val="1e"/>
      </w:pPr>
      <w:r w:rsidRPr="00930935">
        <w:t>在</w:t>
      </w:r>
      <w:r w:rsidRPr="00930935">
        <w:t>vscode</w:t>
      </w:r>
      <w:r w:rsidRPr="00930935">
        <w:t>的终端窗口中执行</w:t>
      </w:r>
      <w:r w:rsidRPr="00930935">
        <w:t>java -jar graduation-design-master/target/springboot-student.jar</w:t>
      </w:r>
      <w:r w:rsidRPr="00930935">
        <w:t>命令来启动项目，具体如下：</w:t>
      </w:r>
    </w:p>
    <w:p w14:paraId="4F54200F" w14:textId="02400C9B" w:rsidR="00AF5A9B" w:rsidRPr="00930935" w:rsidRDefault="00AF5A9B" w:rsidP="00D76ADD">
      <w:pPr>
        <w:pStyle w:val="1e"/>
      </w:pPr>
      <w:r w:rsidRPr="00930935">
        <w:rPr>
          <w:noProof/>
        </w:rPr>
        <w:drawing>
          <wp:inline distT="0" distB="0" distL="0" distR="0" wp14:anchorId="6E304669" wp14:editId="21070B45">
            <wp:extent cx="4722471" cy="2880620"/>
            <wp:effectExtent l="19050" t="19050" r="21590" b="1524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52222" cy="289876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F3E45A" w14:textId="2F346E63" w:rsidR="0085798F" w:rsidRPr="00930935" w:rsidRDefault="0085798F" w:rsidP="00C01DF2">
      <w:pPr>
        <w:pStyle w:val="30"/>
        <w:tabs>
          <w:tab w:val="left" w:pos="1418"/>
        </w:tabs>
        <w:rPr>
          <w:rFonts w:cs="Huawei Sans"/>
        </w:rPr>
      </w:pPr>
      <w:r w:rsidRPr="00930935">
        <w:rPr>
          <w:rFonts w:cs="Huawei Sans"/>
        </w:rPr>
        <w:t>浏览器中访问登录系统。</w:t>
      </w:r>
    </w:p>
    <w:p w14:paraId="1575F375" w14:textId="469FA935" w:rsidR="00C01DF2" w:rsidRPr="00930935" w:rsidRDefault="0085798F" w:rsidP="00D76ADD">
      <w:pPr>
        <w:pStyle w:val="1e"/>
      </w:pPr>
      <w:r w:rsidRPr="00930935">
        <w:t>在浏览器中通过</w:t>
      </w:r>
      <w:hyperlink r:id="rId64" w:history="1">
        <w:r w:rsidRPr="00930935">
          <w:rPr>
            <w:rStyle w:val="af"/>
          </w:rPr>
          <w:t>http://localhost:8088/</w:t>
        </w:r>
      </w:hyperlink>
      <w:r w:rsidRPr="00930935">
        <w:t xml:space="preserve"> </w:t>
      </w:r>
      <w:r w:rsidRPr="00930935">
        <w:t>来</w:t>
      </w:r>
      <w:r w:rsidR="00B320DD" w:rsidRPr="00930935">
        <w:t>访问</w:t>
      </w:r>
      <w:r w:rsidRPr="00930935">
        <w:t>。</w:t>
      </w:r>
    </w:p>
    <w:p w14:paraId="38526141" w14:textId="7BD2BFA7" w:rsidR="0085798F" w:rsidRPr="00930935" w:rsidRDefault="0085798F" w:rsidP="00D76ADD">
      <w:pPr>
        <w:pStyle w:val="1e"/>
      </w:pPr>
      <w:r w:rsidRPr="00930935">
        <w:rPr>
          <w:noProof/>
        </w:rPr>
        <w:drawing>
          <wp:inline distT="0" distB="0" distL="0" distR="0" wp14:anchorId="5F0F7243" wp14:editId="05A0C928">
            <wp:extent cx="3421452" cy="2338359"/>
            <wp:effectExtent l="19050" t="19050" r="26670" b="2413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53927" cy="236055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00A0C6" w14:textId="00CA33F4" w:rsidR="0059616D" w:rsidRPr="00930935" w:rsidRDefault="00803972" w:rsidP="00EE0805">
      <w:pPr>
        <w:pStyle w:val="30"/>
        <w:tabs>
          <w:tab w:val="left" w:pos="1418"/>
        </w:tabs>
        <w:rPr>
          <w:rFonts w:cs="Huawei Sans"/>
        </w:rPr>
      </w:pPr>
      <w:r w:rsidRPr="00930935">
        <w:rPr>
          <w:rFonts w:cs="Huawei Sans"/>
        </w:rPr>
        <w:lastRenderedPageBreak/>
        <w:t>学生</w:t>
      </w:r>
      <w:r w:rsidR="00BE30B8" w:rsidRPr="00930935">
        <w:rPr>
          <w:rFonts w:cs="Huawei Sans"/>
        </w:rPr>
        <w:t>身份</w:t>
      </w:r>
      <w:r w:rsidRPr="00930935">
        <w:rPr>
          <w:rFonts w:cs="Huawei Sans"/>
        </w:rPr>
        <w:t>登</w:t>
      </w:r>
      <w:r w:rsidR="00EE0805" w:rsidRPr="00930935">
        <w:rPr>
          <w:rFonts w:cs="Huawei Sans"/>
        </w:rPr>
        <w:t>录。</w:t>
      </w:r>
    </w:p>
    <w:p w14:paraId="0B258059" w14:textId="69224892" w:rsidR="00803972" w:rsidRPr="00930935" w:rsidRDefault="00803972" w:rsidP="00D76ADD">
      <w:pPr>
        <w:pStyle w:val="1e"/>
      </w:pPr>
      <w:r w:rsidRPr="00930935">
        <w:t>参考步骤</w:t>
      </w:r>
      <w:r w:rsidRPr="00930935">
        <w:t>4.9</w:t>
      </w:r>
      <w:r w:rsidRPr="00930935">
        <w:t>中</w:t>
      </w:r>
      <w:r w:rsidR="00EC27D8" w:rsidRPr="00930935">
        <w:t>设置的</w:t>
      </w:r>
      <w:r w:rsidRPr="00930935">
        <w:t>学生信息进行登录。</w:t>
      </w:r>
    </w:p>
    <w:p w14:paraId="0C756E14" w14:textId="4EE51E01" w:rsidR="00803972" w:rsidRPr="00930935" w:rsidRDefault="00DE1E40" w:rsidP="00D76ADD">
      <w:pPr>
        <w:pStyle w:val="1e"/>
      </w:pPr>
      <w:r w:rsidRPr="00930935">
        <w:rPr>
          <w:noProof/>
        </w:rPr>
        <w:drawing>
          <wp:inline distT="0" distB="0" distL="0" distR="0" wp14:anchorId="30BA6EEE" wp14:editId="2EE8FF8F">
            <wp:extent cx="5021652" cy="3347594"/>
            <wp:effectExtent l="19050" t="19050" r="26670" b="2476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2767" cy="33616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BCF856" w14:textId="6BE21D92" w:rsidR="00CC6B12" w:rsidRPr="00930935" w:rsidRDefault="00CC6B12" w:rsidP="00D76ADD">
      <w:pPr>
        <w:pStyle w:val="1e"/>
      </w:pPr>
      <w:r w:rsidRPr="00930935">
        <w:t>也可以通过</w:t>
      </w:r>
      <w:r w:rsidR="009B5A9B">
        <w:rPr>
          <w:rFonts w:hint="eastAsia"/>
        </w:rPr>
        <w:t>“</w:t>
      </w:r>
      <w:r w:rsidRPr="00930935">
        <w:t>学生注册</w:t>
      </w:r>
      <w:r w:rsidR="009B5A9B">
        <w:rPr>
          <w:rFonts w:hint="eastAsia"/>
        </w:rPr>
        <w:t>”</w:t>
      </w:r>
      <w:r w:rsidRPr="00930935">
        <w:t>功能注册新用户来登录。</w:t>
      </w:r>
    </w:p>
    <w:p w14:paraId="16963134" w14:textId="1036449A" w:rsidR="009F0D01" w:rsidRPr="00930935" w:rsidRDefault="009F0D01" w:rsidP="00B7444D">
      <w:pPr>
        <w:pStyle w:val="30"/>
        <w:tabs>
          <w:tab w:val="left" w:pos="1418"/>
        </w:tabs>
        <w:rPr>
          <w:rFonts w:cs="Huawei Sans"/>
        </w:rPr>
      </w:pPr>
      <w:r w:rsidRPr="00930935">
        <w:rPr>
          <w:rFonts w:cs="Huawei Sans"/>
        </w:rPr>
        <w:t>教师</w:t>
      </w:r>
      <w:r w:rsidR="00BE30B8" w:rsidRPr="00930935">
        <w:rPr>
          <w:rFonts w:cs="Huawei Sans"/>
        </w:rPr>
        <w:t>身份</w:t>
      </w:r>
      <w:r w:rsidRPr="00930935">
        <w:rPr>
          <w:rFonts w:cs="Huawei Sans"/>
        </w:rPr>
        <w:t>登录。</w:t>
      </w:r>
    </w:p>
    <w:p w14:paraId="1AEA4394" w14:textId="2824C8D2" w:rsidR="009F0D01" w:rsidRPr="00930935" w:rsidRDefault="009F0D01" w:rsidP="00D76ADD">
      <w:pPr>
        <w:pStyle w:val="1e"/>
      </w:pPr>
      <w:r w:rsidRPr="00930935">
        <w:t>参考步骤</w:t>
      </w:r>
      <w:r w:rsidRPr="00930935">
        <w:t>4.11</w:t>
      </w:r>
      <w:r w:rsidRPr="00930935">
        <w:t>中设置的</w:t>
      </w:r>
      <w:r w:rsidR="00B7444D" w:rsidRPr="00930935">
        <w:t>教师</w:t>
      </w:r>
      <w:r w:rsidRPr="00930935">
        <w:t>信息进行登录。</w:t>
      </w:r>
    </w:p>
    <w:p w14:paraId="5C9B1C95" w14:textId="1CBBC8D0" w:rsidR="00803972" w:rsidRPr="00930935" w:rsidRDefault="009F0D01" w:rsidP="00D76ADD">
      <w:pPr>
        <w:pStyle w:val="1e"/>
      </w:pPr>
      <w:r w:rsidRPr="00930935">
        <w:rPr>
          <w:noProof/>
        </w:rPr>
        <w:drawing>
          <wp:inline distT="0" distB="0" distL="0" distR="0" wp14:anchorId="6B13A29C" wp14:editId="390C64F2">
            <wp:extent cx="4986063" cy="3292829"/>
            <wp:effectExtent l="19050" t="19050" r="24130" b="2222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07850" cy="330721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02164F" w14:textId="51FEAB65" w:rsidR="00D75929" w:rsidRPr="00930935" w:rsidRDefault="00D75929" w:rsidP="00D76ADD">
      <w:pPr>
        <w:pStyle w:val="1e"/>
      </w:pPr>
    </w:p>
    <w:p w14:paraId="25EC7F90" w14:textId="15729635" w:rsidR="00B7444D" w:rsidRPr="00930935" w:rsidRDefault="00B7444D" w:rsidP="00B7444D">
      <w:pPr>
        <w:pStyle w:val="30"/>
        <w:tabs>
          <w:tab w:val="left" w:pos="1418"/>
        </w:tabs>
        <w:rPr>
          <w:rFonts w:cs="Huawei Sans"/>
        </w:rPr>
      </w:pPr>
      <w:r w:rsidRPr="00930935">
        <w:rPr>
          <w:rFonts w:cs="Huawei Sans"/>
        </w:rPr>
        <w:lastRenderedPageBreak/>
        <w:t>管理员身份登录。</w:t>
      </w:r>
    </w:p>
    <w:p w14:paraId="7CE67C3E" w14:textId="7ACD7F46" w:rsidR="00B7444D" w:rsidRPr="00930935" w:rsidRDefault="00B7444D" w:rsidP="00D76ADD">
      <w:pPr>
        <w:pStyle w:val="1e"/>
      </w:pPr>
      <w:r w:rsidRPr="00930935">
        <w:t>参考步骤</w:t>
      </w:r>
      <w:r w:rsidRPr="00930935">
        <w:t>4.5</w:t>
      </w:r>
      <w:r w:rsidRPr="00930935">
        <w:t>中设置的管理员信息进行登录。</w:t>
      </w:r>
    </w:p>
    <w:p w14:paraId="42D9505B" w14:textId="472187F0" w:rsidR="00B7444D" w:rsidRPr="00930935" w:rsidRDefault="00C85351" w:rsidP="00D76ADD">
      <w:pPr>
        <w:pStyle w:val="1e"/>
      </w:pPr>
      <w:r w:rsidRPr="00930935">
        <w:rPr>
          <w:noProof/>
        </w:rPr>
        <w:drawing>
          <wp:inline distT="0" distB="0" distL="0" distR="0" wp14:anchorId="6C68D2BC" wp14:editId="0F431FF1">
            <wp:extent cx="5263562" cy="3511590"/>
            <wp:effectExtent l="19050" t="19050" r="13335" b="1270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2755" cy="351772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EEDE4E" w14:textId="77777777" w:rsidR="00D75929" w:rsidRPr="00930935" w:rsidRDefault="00D75929" w:rsidP="00D76ADD">
      <w:pPr>
        <w:pStyle w:val="1e"/>
      </w:pPr>
    </w:p>
    <w:bookmarkEnd w:id="87"/>
    <w:p w14:paraId="77A3CD02" w14:textId="2DA54104" w:rsidR="0059616D" w:rsidRPr="00930935" w:rsidRDefault="0059616D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</w:pPr>
      <w:r w:rsidRPr="00930935">
        <w:rPr>
          <w:rFonts w:ascii="Huawei Sans" w:eastAsia="方正兰亭黑简体" w:hAnsi="Huawei Sans" w:cs="Huawei Sans"/>
        </w:rPr>
        <w:br w:type="page"/>
      </w:r>
    </w:p>
    <w:p w14:paraId="38281F27" w14:textId="3A1677CB" w:rsidR="006D14F0" w:rsidRPr="00930935" w:rsidRDefault="006D14F0" w:rsidP="006D14F0">
      <w:pPr>
        <w:pStyle w:val="1"/>
        <w:rPr>
          <w:rFonts w:cs="Huawei Sans"/>
        </w:rPr>
      </w:pPr>
      <w:bookmarkStart w:id="88" w:name="_Toc180160350"/>
      <w:r w:rsidRPr="00930935">
        <w:rPr>
          <w:rFonts w:cs="Huawei Sans"/>
        </w:rPr>
        <w:lastRenderedPageBreak/>
        <w:t>基于</w:t>
      </w:r>
      <w:r w:rsidR="00D92705" w:rsidRPr="00930935">
        <w:rPr>
          <w:rFonts w:cs="Huawei Sans"/>
        </w:rPr>
        <w:t>选课管理系统的数据库开发</w:t>
      </w:r>
      <w:bookmarkEnd w:id="88"/>
    </w:p>
    <w:p w14:paraId="4A2AFABF" w14:textId="31400EE7" w:rsidR="009338D7" w:rsidRPr="00930935" w:rsidRDefault="009338D7" w:rsidP="00D76ADD">
      <w:pPr>
        <w:pStyle w:val="1e"/>
      </w:pPr>
      <w:r w:rsidRPr="00930935">
        <w:t>在搭建系统过程中，需要根据前期的数据库设计内容进行数据库开发，完成数据库对象的创建、数据的插入、修改等。如何使用</w:t>
      </w:r>
      <w:r w:rsidRPr="00930935">
        <w:t>SQL</w:t>
      </w:r>
      <w:r w:rsidRPr="00930935">
        <w:t>语言去完成数据库的开发，便是本关所要掌握的知识。</w:t>
      </w:r>
    </w:p>
    <w:p w14:paraId="6F3A3711" w14:textId="006C9281" w:rsidR="009338D7" w:rsidRPr="00930935" w:rsidRDefault="009338D7" w:rsidP="00D76ADD">
      <w:pPr>
        <w:pStyle w:val="1e"/>
      </w:pPr>
      <w:r w:rsidRPr="00930935">
        <w:t>本实验的主要目的是采用</w:t>
      </w:r>
      <w:r w:rsidRPr="00930935">
        <w:t>openGauss</w:t>
      </w:r>
      <w:r w:rsidRPr="00930935">
        <w:t>和自带的</w:t>
      </w:r>
      <w:r w:rsidRPr="00930935">
        <w:t>gsql</w:t>
      </w:r>
      <w:r w:rsidRPr="00930935">
        <w:t>进行选课管理系统的数据库开发，完成</w:t>
      </w:r>
      <w:r w:rsidR="00644563" w:rsidRPr="00930935">
        <w:t>角色</w:t>
      </w:r>
      <w:r w:rsidRPr="00930935">
        <w:t>菜单</w:t>
      </w:r>
      <w:r w:rsidR="00BF7805" w:rsidRPr="00930935">
        <w:t>功能</w:t>
      </w:r>
      <w:r w:rsidRPr="00930935">
        <w:t>设置、</w:t>
      </w:r>
      <w:r w:rsidR="00B664F2" w:rsidRPr="00930935">
        <w:t>课程内容调整</w:t>
      </w:r>
      <w:r w:rsidRPr="00930935">
        <w:t>及</w:t>
      </w:r>
      <w:r w:rsidR="00B664F2" w:rsidRPr="00930935">
        <w:t>信息列表查询</w:t>
      </w:r>
      <w:r w:rsidRPr="00930935">
        <w:t>等。</w:t>
      </w:r>
    </w:p>
    <w:p w14:paraId="751BE4F1" w14:textId="71B70656" w:rsidR="009338D7" w:rsidRPr="00930935" w:rsidRDefault="00455194" w:rsidP="00BF7805">
      <w:pPr>
        <w:pStyle w:val="2"/>
        <w:numPr>
          <w:ilvl w:val="1"/>
          <w:numId w:val="4"/>
        </w:numPr>
        <w:rPr>
          <w:rFonts w:cs="Huawei Sans"/>
        </w:rPr>
      </w:pPr>
      <w:bookmarkStart w:id="89" w:name="_Toc180160351"/>
      <w:r w:rsidRPr="00930935">
        <w:rPr>
          <w:rFonts w:cs="Huawei Sans"/>
          <w:lang w:eastAsia="zh-CN"/>
        </w:rPr>
        <w:t>角色</w:t>
      </w:r>
      <w:r w:rsidR="00BF7805" w:rsidRPr="00930935">
        <w:rPr>
          <w:rFonts w:cs="Huawei Sans"/>
        </w:rPr>
        <w:t>菜单功能设置</w:t>
      </w:r>
      <w:bookmarkEnd w:id="89"/>
    </w:p>
    <w:p w14:paraId="37BBF159" w14:textId="410FF985" w:rsidR="00156D30" w:rsidRPr="00930935" w:rsidRDefault="00455194" w:rsidP="00455194">
      <w:pPr>
        <w:pStyle w:val="30"/>
        <w:tabs>
          <w:tab w:val="left" w:pos="1418"/>
        </w:tabs>
        <w:rPr>
          <w:rFonts w:cs="Huawei Sans"/>
        </w:rPr>
      </w:pPr>
      <w:r w:rsidRPr="00930935">
        <w:rPr>
          <w:rFonts w:cs="Huawei Sans"/>
        </w:rPr>
        <w:t>分析角色、菜单、角色菜单</w:t>
      </w:r>
      <w:r w:rsidR="00893DED" w:rsidRPr="00930935">
        <w:rPr>
          <w:rFonts w:cs="Huawei Sans"/>
        </w:rPr>
        <w:t>三者关系</w:t>
      </w:r>
      <w:r w:rsidR="001B1712" w:rsidRPr="00930935">
        <w:rPr>
          <w:rFonts w:cs="Huawei Sans"/>
        </w:rPr>
        <w:t>模型</w:t>
      </w:r>
      <w:r w:rsidRPr="00930935">
        <w:rPr>
          <w:rFonts w:cs="Huawei Sans"/>
        </w:rPr>
        <w:t>。</w:t>
      </w:r>
    </w:p>
    <w:p w14:paraId="748012D2" w14:textId="22AC2A96" w:rsidR="003079E5" w:rsidRPr="00930935" w:rsidRDefault="001C74A0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4F90B1D" wp14:editId="37B07AD4">
                <wp:simplePos x="0" y="0"/>
                <wp:positionH relativeFrom="column">
                  <wp:posOffset>2600960</wp:posOffset>
                </wp:positionH>
                <wp:positionV relativeFrom="paragraph">
                  <wp:posOffset>52070</wp:posOffset>
                </wp:positionV>
                <wp:extent cx="866140" cy="284611"/>
                <wp:effectExtent l="0" t="0" r="10160" b="2032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28461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4E47D" w14:textId="3F372044" w:rsidR="00055A6F" w:rsidRPr="00CD2A08" w:rsidRDefault="00055A6F" w:rsidP="001C74A0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角色菜单</w:t>
                            </w: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F90B1D" id="矩形 24" o:spid="_x0000_s1076" style="position:absolute;left:0;text-align:left;margin-left:204.8pt;margin-top:4.1pt;width:68.2pt;height:22.4pt;z-index:251926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" filled="f" strokecolor="black [3213]" strokeweight="1pt">
                <v:textbox>
                  <w:txbxContent>
                    <w:p w14:paraId="5984E47D" w14:textId="3F372044" w:rsidR="00055A6F" w:rsidRPr="00CD2A08" w:rsidRDefault="00055A6F" w:rsidP="001C74A0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角色菜单</w:t>
                      </w:r>
                      <w:r>
                        <w:rPr>
                          <w:rFonts w:cs="Huawei Sans" w:hint="eastAsia"/>
                          <w:color w:val="000000" w:themeColor="text1"/>
                        </w:rPr>
                        <w:t>表</w:t>
                      </w:r>
                    </w:p>
                  </w:txbxContent>
                </v:textbox>
              </v:rect>
            </w:pict>
          </mc:Fallback>
        </mc:AlternateContent>
      </w:r>
    </w:p>
    <w:p w14:paraId="205C5CF9" w14:textId="348322FB" w:rsidR="001C74A0" w:rsidRPr="00930935" w:rsidRDefault="001C74A0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B6B73C9" wp14:editId="113796C7">
                <wp:simplePos x="0" y="0"/>
                <wp:positionH relativeFrom="column">
                  <wp:posOffset>2600960</wp:posOffset>
                </wp:positionH>
                <wp:positionV relativeFrom="paragraph">
                  <wp:posOffset>104775</wp:posOffset>
                </wp:positionV>
                <wp:extent cx="866140" cy="1041972"/>
                <wp:effectExtent l="0" t="0" r="10160" b="2540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104197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E1C01" w14:textId="77777777" w:rsidR="00055A6F" w:rsidRPr="00CD5107" w:rsidRDefault="00055A6F" w:rsidP="001C74A0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 w:rsidRPr="00863B54"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角色</w:t>
                            </w:r>
                            <w:r w:rsidRPr="00863B54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517519EB" w14:textId="77777777" w:rsidR="00055A6F" w:rsidRDefault="00055A6F" w:rsidP="001C74A0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863B54">
                              <w:rPr>
                                <w:rFonts w:cs="Huawei Sans" w:hint="eastAsia"/>
                                <w:color w:val="000000" w:themeColor="text1"/>
                              </w:rPr>
                              <w:t>菜单</w:t>
                            </w:r>
                            <w:r w:rsidRPr="00863B54">
                              <w:rPr>
                                <w:rFonts w:cs="Huawei Sans"/>
                                <w:color w:val="000000" w:themeColor="text1"/>
                              </w:rPr>
                              <w:t>id</w:t>
                            </w:r>
                          </w:p>
                          <w:p w14:paraId="1470381F" w14:textId="77777777" w:rsidR="00055A6F" w:rsidRPr="00C14AF5" w:rsidRDefault="00055A6F" w:rsidP="001C74A0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6B73C9" id="矩形 43" o:spid="_x0000_s1077" style="position:absolute;left:0;text-align:left;margin-left:204.8pt;margin-top:8.25pt;width:68.2pt;height:82.05pt;z-index:25192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" filled="f" strokecolor="black [3213]" strokeweight="1pt">
                <v:textbox>
                  <w:txbxContent>
                    <w:p w14:paraId="2BAE1C01" w14:textId="77777777" w:rsidR="00055A6F" w:rsidRPr="00CD5107" w:rsidRDefault="00055A6F" w:rsidP="001C74A0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 w:rsidRPr="00863B54"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角色</w:t>
                      </w:r>
                      <w:r w:rsidRPr="00863B54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517519EB" w14:textId="77777777" w:rsidR="00055A6F" w:rsidRDefault="00055A6F" w:rsidP="001C74A0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863B54">
                        <w:rPr>
                          <w:rFonts w:cs="Huawei Sans" w:hint="eastAsia"/>
                          <w:color w:val="000000" w:themeColor="text1"/>
                        </w:rPr>
                        <w:t>菜单</w:t>
                      </w:r>
                      <w:r w:rsidRPr="00863B54">
                        <w:rPr>
                          <w:rFonts w:cs="Huawei Sans"/>
                          <w:color w:val="000000" w:themeColor="text1"/>
                        </w:rPr>
                        <w:t>id</w:t>
                      </w:r>
                    </w:p>
                    <w:p w14:paraId="1470381F" w14:textId="77777777" w:rsidR="00055A6F" w:rsidRPr="00C14AF5" w:rsidRDefault="00055A6F" w:rsidP="001C74A0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06881DC4" w14:textId="3FCDB120" w:rsidR="003079E5" w:rsidRPr="00930935" w:rsidRDefault="001C74A0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085418A3" wp14:editId="03A2F37C">
                <wp:simplePos x="0" y="0"/>
                <wp:positionH relativeFrom="column">
                  <wp:posOffset>1870709</wp:posOffset>
                </wp:positionH>
                <wp:positionV relativeFrom="paragraph">
                  <wp:posOffset>189864</wp:posOffset>
                </wp:positionV>
                <wp:extent cx="730250" cy="494665"/>
                <wp:effectExtent l="38100" t="0" r="31750" b="57785"/>
                <wp:wrapNone/>
                <wp:docPr id="89" name="直接箭头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0250" cy="4946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5A3FA" id="直接箭头连接符 89" o:spid="_x0000_s1026" type="#_x0000_t32" style="position:absolute;left:0;text-align:left;margin-left:147.3pt;margin-top:14.95pt;width:57.5pt;height:38.95pt;flip:x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" strokecolor="black [3213]">
                <v:stroke endarrow="block"/>
              </v:shape>
            </w:pict>
          </mc:Fallback>
        </mc:AlternateContent>
      </w: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4A31A4C" wp14:editId="65173D99">
                <wp:simplePos x="0" y="0"/>
                <wp:positionH relativeFrom="column">
                  <wp:posOffset>4203065</wp:posOffset>
                </wp:positionH>
                <wp:positionV relativeFrom="paragraph">
                  <wp:posOffset>90805</wp:posOffset>
                </wp:positionV>
                <wp:extent cx="606425" cy="287655"/>
                <wp:effectExtent l="0" t="0" r="0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425" cy="287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76C1E" w14:textId="7C936FDB" w:rsidR="00055A6F" w:rsidRPr="00CD2A08" w:rsidRDefault="00055A6F" w:rsidP="001C74A0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菜单</w:t>
                            </w: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A31A4C" id="矩形 75" o:spid="_x0000_s1078" style="position:absolute;left:0;text-align:left;margin-left:330.95pt;margin-top:7.15pt;width:47.75pt;height:22.6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" filled="f" strokecolor="black [3213]" strokeweight="1pt">
                <v:textbox>
                  <w:txbxContent>
                    <w:p w14:paraId="26A76C1E" w14:textId="7C936FDB" w:rsidR="00055A6F" w:rsidRPr="00CD2A08" w:rsidRDefault="00055A6F" w:rsidP="001C74A0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菜单</w:t>
                      </w:r>
                      <w:r>
                        <w:rPr>
                          <w:rFonts w:cs="Huawei Sans" w:hint="eastAsia"/>
                          <w:color w:val="000000" w:themeColor="text1"/>
                        </w:rPr>
                        <w:t>表</w:t>
                      </w:r>
                    </w:p>
                  </w:txbxContent>
                </v:textbox>
              </v:rect>
            </w:pict>
          </mc:Fallback>
        </mc:AlternateContent>
      </w: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49F53C9C" wp14:editId="38ACE5FD">
                <wp:simplePos x="0" y="0"/>
                <wp:positionH relativeFrom="column">
                  <wp:posOffset>1202690</wp:posOffset>
                </wp:positionH>
                <wp:positionV relativeFrom="paragraph">
                  <wp:posOffset>90805</wp:posOffset>
                </wp:positionV>
                <wp:extent cx="661567" cy="318944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567" cy="31894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23A65" w14:textId="73681FA8" w:rsidR="00055A6F" w:rsidRPr="00CD2A08" w:rsidRDefault="00055A6F" w:rsidP="001C74A0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角色</w:t>
                            </w: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53C9C" id="矩形 18" o:spid="_x0000_s1079" style="position:absolute;left:0;text-align:left;margin-left:94.7pt;margin-top:7.15pt;width:52.1pt;height:25.1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" filled="f" strokecolor="black [3213]" strokeweight="1pt">
                <v:textbox>
                  <w:txbxContent>
                    <w:p w14:paraId="26A23A65" w14:textId="73681FA8" w:rsidR="00055A6F" w:rsidRPr="00CD2A08" w:rsidRDefault="00055A6F" w:rsidP="001C74A0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角色</w:t>
                      </w:r>
                      <w:r>
                        <w:rPr>
                          <w:rFonts w:cs="Huawei Sans" w:hint="eastAsia"/>
                          <w:color w:val="000000" w:themeColor="text1"/>
                        </w:rPr>
                        <w:t>表</w:t>
                      </w:r>
                    </w:p>
                  </w:txbxContent>
                </v:textbox>
              </v:rect>
            </w:pict>
          </mc:Fallback>
        </mc:AlternateContent>
      </w:r>
    </w:p>
    <w:p w14:paraId="104572F2" w14:textId="78BB00AE" w:rsidR="009338D7" w:rsidRPr="00930935" w:rsidRDefault="001C74A0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35728E83" wp14:editId="3397B8ED">
                <wp:simplePos x="0" y="0"/>
                <wp:positionH relativeFrom="column">
                  <wp:posOffset>3467100</wp:posOffset>
                </wp:positionH>
                <wp:positionV relativeFrom="paragraph">
                  <wp:posOffset>186055</wp:posOffset>
                </wp:positionV>
                <wp:extent cx="734060" cy="173355"/>
                <wp:effectExtent l="0" t="0" r="66040" b="74295"/>
                <wp:wrapNone/>
                <wp:docPr id="90" name="直接箭头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4060" cy="1733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A0648" id="直接箭头连接符 90" o:spid="_x0000_s1026" type="#_x0000_t32" style="position:absolute;left:0;text-align:left;margin-left:273pt;margin-top:14.65pt;width:57.8pt;height:13.6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" strokecolor="black [3213]">
                <v:stroke endarrow="block"/>
              </v:shape>
            </w:pict>
          </mc:Fallback>
        </mc:AlternateContent>
      </w: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DB7BD6C" wp14:editId="361F2D3D">
                <wp:simplePos x="0" y="0"/>
                <wp:positionH relativeFrom="column">
                  <wp:posOffset>4203065</wp:posOffset>
                </wp:positionH>
                <wp:positionV relativeFrom="paragraph">
                  <wp:posOffset>151765</wp:posOffset>
                </wp:positionV>
                <wp:extent cx="606978" cy="1054656"/>
                <wp:effectExtent l="0" t="0" r="0" b="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978" cy="105465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D5947" w14:textId="77777777" w:rsidR="00055A6F" w:rsidRPr="00CD5107" w:rsidRDefault="00055A6F" w:rsidP="001C74A0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 w:rsidRPr="00863B54"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菜单</w:t>
                            </w:r>
                            <w:r w:rsidRPr="00863B54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6E96AEAA" w14:textId="77777777" w:rsidR="00055A6F" w:rsidRDefault="00055A6F" w:rsidP="001C74A0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863B54">
                              <w:rPr>
                                <w:rFonts w:cs="Huawei Sans" w:hint="eastAsia"/>
                                <w:color w:val="000000" w:themeColor="text1"/>
                              </w:rPr>
                              <w:t>菜单名</w:t>
                            </w:r>
                          </w:p>
                          <w:p w14:paraId="25B7A09A" w14:textId="77777777" w:rsidR="00055A6F" w:rsidRDefault="00055A6F" w:rsidP="001C74A0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863B54">
                              <w:rPr>
                                <w:rFonts w:cs="Huawei Sans" w:hint="eastAsia"/>
                                <w:color w:val="000000" w:themeColor="text1"/>
                              </w:rPr>
                              <w:t>链接</w:t>
                            </w:r>
                          </w:p>
                          <w:p w14:paraId="1098FCB4" w14:textId="77777777" w:rsidR="00055A6F" w:rsidRPr="00C14AF5" w:rsidRDefault="00055A6F" w:rsidP="001C74A0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B7BD6C" id="矩形 85" o:spid="_x0000_s1080" style="position:absolute;left:0;text-align:left;margin-left:330.95pt;margin-top:11.95pt;width:47.8pt;height:83.0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" filled="f" strokecolor="black [3213]" strokeweight="1pt">
                <v:textbox>
                  <w:txbxContent>
                    <w:p w14:paraId="0A3D5947" w14:textId="77777777" w:rsidR="00055A6F" w:rsidRPr="00CD5107" w:rsidRDefault="00055A6F" w:rsidP="001C74A0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 w:rsidRPr="00863B54"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菜单</w:t>
                      </w:r>
                      <w:r w:rsidRPr="00863B54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6E96AEAA" w14:textId="77777777" w:rsidR="00055A6F" w:rsidRDefault="00055A6F" w:rsidP="001C74A0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863B54">
                        <w:rPr>
                          <w:rFonts w:cs="Huawei Sans" w:hint="eastAsia"/>
                          <w:color w:val="000000" w:themeColor="text1"/>
                        </w:rPr>
                        <w:t>菜单名</w:t>
                      </w:r>
                    </w:p>
                    <w:p w14:paraId="25B7A09A" w14:textId="77777777" w:rsidR="00055A6F" w:rsidRDefault="00055A6F" w:rsidP="001C74A0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863B54">
                        <w:rPr>
                          <w:rFonts w:cs="Huawei Sans" w:hint="eastAsia"/>
                          <w:color w:val="000000" w:themeColor="text1"/>
                        </w:rPr>
                        <w:t>链接</w:t>
                      </w:r>
                    </w:p>
                    <w:p w14:paraId="1098FCB4" w14:textId="77777777" w:rsidR="00055A6F" w:rsidRPr="00C14AF5" w:rsidRDefault="00055A6F" w:rsidP="001C74A0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AA6A24C" wp14:editId="018067EA">
                <wp:simplePos x="0" y="0"/>
                <wp:positionH relativeFrom="column">
                  <wp:posOffset>1203960</wp:posOffset>
                </wp:positionH>
                <wp:positionV relativeFrom="paragraph">
                  <wp:posOffset>184785</wp:posOffset>
                </wp:positionV>
                <wp:extent cx="661035" cy="1022350"/>
                <wp:effectExtent l="0" t="0" r="24765" b="2540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" cy="10223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333C9A" w14:textId="77777777" w:rsidR="00055A6F" w:rsidRPr="00CD5107" w:rsidRDefault="00055A6F" w:rsidP="001C74A0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角色</w:t>
                            </w:r>
                            <w:r w:rsidRPr="00BD7E25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1AA8E82B" w14:textId="77777777" w:rsidR="00055A6F" w:rsidRDefault="00055A6F" w:rsidP="001C74A0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5107">
                              <w:rPr>
                                <w:rFonts w:cs="Huawei Sans" w:hint="eastAsia"/>
                                <w:color w:val="000000" w:themeColor="text1"/>
                              </w:rPr>
                              <w:t>角色名</w:t>
                            </w:r>
                          </w:p>
                          <w:p w14:paraId="5CDF75C9" w14:textId="77777777" w:rsidR="00055A6F" w:rsidRPr="00C14AF5" w:rsidRDefault="00055A6F" w:rsidP="001C74A0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6A24C" id="矩形 20" o:spid="_x0000_s1081" style="position:absolute;left:0;text-align:left;margin-left:94.8pt;margin-top:14.55pt;width:52.05pt;height:80.5pt;z-index:251924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" filled="f" strokecolor="black [3213]" strokeweight="1pt">
                <v:textbox>
                  <w:txbxContent>
                    <w:p w14:paraId="7A333C9A" w14:textId="77777777" w:rsidR="00055A6F" w:rsidRPr="00CD5107" w:rsidRDefault="00055A6F" w:rsidP="001C74A0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角色</w:t>
                      </w:r>
                      <w:r w:rsidRPr="00BD7E25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1AA8E82B" w14:textId="77777777" w:rsidR="00055A6F" w:rsidRDefault="00055A6F" w:rsidP="001C74A0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5107">
                        <w:rPr>
                          <w:rFonts w:cs="Huawei Sans" w:hint="eastAsia"/>
                          <w:color w:val="000000" w:themeColor="text1"/>
                        </w:rPr>
                        <w:t>角色名</w:t>
                      </w:r>
                    </w:p>
                    <w:p w14:paraId="5CDF75C9" w14:textId="77777777" w:rsidR="00055A6F" w:rsidRPr="00C14AF5" w:rsidRDefault="00055A6F" w:rsidP="001C74A0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5CAFCEEF" w14:textId="3DEC193C" w:rsidR="009338D7" w:rsidRPr="00930935" w:rsidRDefault="009338D7" w:rsidP="00D76ADD">
      <w:pPr>
        <w:pStyle w:val="1e"/>
      </w:pPr>
    </w:p>
    <w:p w14:paraId="7C143E8D" w14:textId="15CBAF33" w:rsidR="009338D7" w:rsidRPr="00930935" w:rsidRDefault="009338D7" w:rsidP="00D76ADD">
      <w:pPr>
        <w:pStyle w:val="1e"/>
      </w:pPr>
    </w:p>
    <w:p w14:paraId="256D4548" w14:textId="2C2CD283" w:rsidR="009338D7" w:rsidRPr="00930935" w:rsidRDefault="009338D7" w:rsidP="00D76ADD">
      <w:pPr>
        <w:pStyle w:val="1e"/>
      </w:pPr>
    </w:p>
    <w:p w14:paraId="7D729AEB" w14:textId="4FD1A61B" w:rsidR="009338D7" w:rsidRPr="00930935" w:rsidRDefault="009338D7" w:rsidP="00D76ADD">
      <w:pPr>
        <w:pStyle w:val="1e"/>
      </w:pPr>
    </w:p>
    <w:p w14:paraId="20DD317F" w14:textId="0319FDA5" w:rsidR="006D14F0" w:rsidRPr="00930935" w:rsidRDefault="006D14F0" w:rsidP="00D76ADD">
      <w:pPr>
        <w:pStyle w:val="1e"/>
      </w:pPr>
    </w:p>
    <w:p w14:paraId="6EA9C1F5" w14:textId="664B7BC4" w:rsidR="001B1712" w:rsidRPr="00930935" w:rsidRDefault="001B1712" w:rsidP="001B1712">
      <w:pPr>
        <w:pStyle w:val="30"/>
        <w:tabs>
          <w:tab w:val="left" w:pos="1418"/>
        </w:tabs>
        <w:rPr>
          <w:rFonts w:cs="Huawei Sans"/>
        </w:rPr>
      </w:pPr>
      <w:r w:rsidRPr="00930935">
        <w:rPr>
          <w:rFonts w:cs="Huawei Sans"/>
        </w:rPr>
        <w:t>查看角色、菜单、角色菜单三</w:t>
      </w:r>
      <w:r w:rsidR="005B2743" w:rsidRPr="00930935">
        <w:rPr>
          <w:rFonts w:cs="Huawei Sans"/>
        </w:rPr>
        <w:t>张</w:t>
      </w:r>
      <w:r w:rsidRPr="00930935">
        <w:rPr>
          <w:rFonts w:cs="Huawei Sans"/>
        </w:rPr>
        <w:t>表的表结构。</w:t>
      </w:r>
    </w:p>
    <w:p w14:paraId="6328AC85" w14:textId="358360A4" w:rsidR="001B1712" w:rsidRPr="00930935" w:rsidRDefault="001B1712" w:rsidP="00D76ADD">
      <w:pPr>
        <w:pStyle w:val="1e"/>
      </w:pPr>
      <w:r w:rsidRPr="00930935">
        <w:t>登录</w:t>
      </w:r>
      <w:r w:rsidRPr="00930935">
        <w:t>oasys</w:t>
      </w:r>
      <w:r w:rsidRPr="00930935">
        <w:t>数据库。</w:t>
      </w:r>
    </w:p>
    <w:p w14:paraId="2A6F55FD" w14:textId="267718E5" w:rsidR="001B1712" w:rsidRPr="0021145E" w:rsidRDefault="001B1712" w:rsidP="001B1712">
      <w:pPr>
        <w:pStyle w:val="2f2"/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</w:pPr>
      <w:r w:rsidRPr="00930935">
        <w:rPr>
          <w:rFonts w:cs="Huawei Sans"/>
        </w:rPr>
        <w:t>[</w:t>
      </w:r>
      <w:r w:rsidR="00464653" w:rsidRPr="00930935">
        <w:rPr>
          <w:rFonts w:cs="Huawei Sans"/>
        </w:rPr>
        <w:t>omm@db1</w:t>
      </w:r>
      <w:r w:rsidRPr="00930935">
        <w:rPr>
          <w:rFonts w:cs="Huawei Sans"/>
        </w:rPr>
        <w:t xml:space="preserve"> </w:t>
      </w:r>
      <w:proofErr w:type="gramStart"/>
      <w:r w:rsidRPr="00930935">
        <w:rPr>
          <w:rFonts w:cs="Huawei Sans"/>
        </w:rPr>
        <w:t>~]$</w:t>
      </w:r>
      <w:proofErr w:type="gramEnd"/>
      <w:r w:rsidRPr="00930935">
        <w:rPr>
          <w:rFonts w:cs="Huawei Sans"/>
        </w:rPr>
        <w:t xml:space="preserve">  </w:t>
      </w:r>
      <w:r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>gsql -d oasys -p 26000 -r</w:t>
      </w:r>
    </w:p>
    <w:p w14:paraId="17BE1750" w14:textId="0D8C8F56" w:rsidR="001B1712" w:rsidRPr="00930935" w:rsidRDefault="001B1712" w:rsidP="00D76ADD">
      <w:pPr>
        <w:pStyle w:val="1e"/>
      </w:pPr>
      <w:r w:rsidRPr="00930935">
        <w:t>执行</w:t>
      </w:r>
      <w:r w:rsidRPr="00930935">
        <w:t xml:space="preserve"> \d role_menu_rel </w:t>
      </w:r>
      <w:r w:rsidRPr="00930935">
        <w:t>查看角色菜单表的表结构</w:t>
      </w:r>
      <w:r w:rsidR="00AA0D6A" w:rsidRPr="00930935">
        <w:t>，也可参见步骤</w:t>
      </w:r>
      <w:r w:rsidR="00AA0D6A" w:rsidRPr="00930935">
        <w:t>2.6.2</w:t>
      </w:r>
      <w:r w:rsidR="00AA0D6A" w:rsidRPr="00930935">
        <w:t>对应的物理模型</w:t>
      </w:r>
      <w:r w:rsidRPr="00930935">
        <w:t>，具体如下：</w:t>
      </w:r>
    </w:p>
    <w:p w14:paraId="3CB608E9" w14:textId="3BBB6758" w:rsidR="001C74A0" w:rsidRPr="00930935" w:rsidRDefault="001B1712" w:rsidP="00D76ADD">
      <w:pPr>
        <w:pStyle w:val="1e"/>
      </w:pPr>
      <w:r w:rsidRPr="00930935">
        <w:rPr>
          <w:noProof/>
        </w:rPr>
        <w:drawing>
          <wp:inline distT="0" distB="0" distL="0" distR="0" wp14:anchorId="2C82A281" wp14:editId="5D0EA4FA">
            <wp:extent cx="4882515" cy="1276607"/>
            <wp:effectExtent l="19050" t="19050" r="13335" b="1905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68314" cy="129904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D9BFBE" w14:textId="32A6F0BC" w:rsidR="00234C61" w:rsidRPr="00930935" w:rsidRDefault="00234C61" w:rsidP="00D76ADD">
      <w:pPr>
        <w:pStyle w:val="1e"/>
      </w:pPr>
      <w:r w:rsidRPr="00930935">
        <w:lastRenderedPageBreak/>
        <w:t>执行</w:t>
      </w:r>
      <w:r w:rsidRPr="00930935">
        <w:t xml:space="preserve"> \d menu </w:t>
      </w:r>
      <w:r w:rsidRPr="00930935">
        <w:t>查看菜单表的表结构，也可参见步骤</w:t>
      </w:r>
      <w:r w:rsidRPr="00930935">
        <w:t>2.6.2</w:t>
      </w:r>
      <w:r w:rsidRPr="00930935">
        <w:t>对应的物理模型，具体如下：</w:t>
      </w:r>
    </w:p>
    <w:p w14:paraId="1F788046" w14:textId="4D94D4C7" w:rsidR="00AA0D6A" w:rsidRPr="00930935" w:rsidRDefault="008770D9" w:rsidP="00D76ADD">
      <w:pPr>
        <w:pStyle w:val="1e"/>
      </w:pPr>
      <w:r w:rsidRPr="00930935">
        <w:rPr>
          <w:noProof/>
        </w:rPr>
        <w:drawing>
          <wp:inline distT="0" distB="0" distL="0" distR="0" wp14:anchorId="61B3AE2F" wp14:editId="289D421E">
            <wp:extent cx="5349240" cy="2362701"/>
            <wp:effectExtent l="19050" t="19050" r="22860" b="1905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73334" cy="237334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5EDD37" w14:textId="4DAAF5DD" w:rsidR="008770D9" w:rsidRPr="00930935" w:rsidRDefault="008770D9" w:rsidP="00D76ADD">
      <w:pPr>
        <w:pStyle w:val="1e"/>
      </w:pPr>
      <w:r w:rsidRPr="00930935">
        <w:t>执行</w:t>
      </w:r>
      <w:r w:rsidRPr="00930935">
        <w:t xml:space="preserve"> \d role</w:t>
      </w:r>
      <w:r w:rsidRPr="00930935">
        <w:t>查看角色表的表结构，也可参见步骤</w:t>
      </w:r>
      <w:r w:rsidRPr="00930935">
        <w:t>2.6.2</w:t>
      </w:r>
      <w:r w:rsidRPr="00930935">
        <w:t>对应的物理模型，具体如下：</w:t>
      </w:r>
    </w:p>
    <w:p w14:paraId="17AB36A3" w14:textId="651F9548" w:rsidR="001C74A0" w:rsidRPr="00930935" w:rsidRDefault="008770D9" w:rsidP="00D76ADD">
      <w:pPr>
        <w:pStyle w:val="1e"/>
      </w:pPr>
      <w:r w:rsidRPr="00930935">
        <w:rPr>
          <w:noProof/>
        </w:rPr>
        <w:drawing>
          <wp:inline distT="0" distB="0" distL="0" distR="0" wp14:anchorId="07AECB4B" wp14:editId="194A2CF2">
            <wp:extent cx="5415915" cy="1956652"/>
            <wp:effectExtent l="19050" t="19050" r="13335" b="2476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32334" cy="196258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BD3ACC" w14:textId="0DAD0B88" w:rsidR="001C74A0" w:rsidRPr="00930935" w:rsidRDefault="00442364" w:rsidP="00442364">
      <w:pPr>
        <w:pStyle w:val="30"/>
        <w:tabs>
          <w:tab w:val="left" w:pos="1418"/>
        </w:tabs>
        <w:rPr>
          <w:rFonts w:cs="Huawei Sans"/>
        </w:rPr>
      </w:pPr>
      <w:r w:rsidRPr="00930935">
        <w:rPr>
          <w:rFonts w:cs="Huawei Sans"/>
        </w:rPr>
        <w:t>任务</w:t>
      </w:r>
      <w:proofErr w:type="gramStart"/>
      <w:r w:rsidRPr="00930935">
        <w:rPr>
          <w:rFonts w:cs="Huawei Sans"/>
        </w:rPr>
        <w:t>一</w:t>
      </w:r>
      <w:proofErr w:type="gramEnd"/>
      <w:r w:rsidRPr="00930935">
        <w:rPr>
          <w:rFonts w:cs="Huawei Sans"/>
        </w:rPr>
        <w:t>：</w:t>
      </w:r>
      <w:r w:rsidR="00053F97" w:rsidRPr="00930935">
        <w:rPr>
          <w:rFonts w:cs="Huawei Sans"/>
        </w:rPr>
        <w:t>新增</w:t>
      </w:r>
      <w:r w:rsidRPr="00930935">
        <w:rPr>
          <w:rFonts w:cs="Huawei Sans"/>
        </w:rPr>
        <w:t>角色菜单。</w:t>
      </w:r>
    </w:p>
    <w:p w14:paraId="198E21D4" w14:textId="6D1CEDED" w:rsidR="00525BC2" w:rsidRPr="00930935" w:rsidRDefault="00442364" w:rsidP="00D76ADD">
      <w:pPr>
        <w:pStyle w:val="1e"/>
      </w:pPr>
      <w:r w:rsidRPr="00930935">
        <w:t>通过</w:t>
      </w:r>
      <w:r w:rsidRPr="00930935">
        <w:t>SQL</w:t>
      </w:r>
      <w:r w:rsidRPr="00930935">
        <w:t>语句</w:t>
      </w:r>
      <w:r w:rsidR="0003425A" w:rsidRPr="00930935">
        <w:t>来</w:t>
      </w:r>
      <w:r w:rsidRPr="00930935">
        <w:t>实现给学生角色新增</w:t>
      </w:r>
      <w:r w:rsidR="003C799E">
        <w:rPr>
          <w:rFonts w:hint="eastAsia"/>
        </w:rPr>
        <w:t>“</w:t>
      </w:r>
      <w:r w:rsidRPr="00930935">
        <w:t>选课统计</w:t>
      </w:r>
      <w:r w:rsidR="003C799E">
        <w:rPr>
          <w:rFonts w:hint="eastAsia"/>
        </w:rPr>
        <w:t>”</w:t>
      </w:r>
      <w:r w:rsidR="000B07D7" w:rsidRPr="00930935">
        <w:t>功能</w:t>
      </w:r>
      <w:r w:rsidRPr="00930935">
        <w:t>。</w:t>
      </w:r>
    </w:p>
    <w:p w14:paraId="400453BD" w14:textId="1FE9036C" w:rsidR="00442364" w:rsidRPr="00930935" w:rsidRDefault="00442364" w:rsidP="00D76ADD">
      <w:pPr>
        <w:pStyle w:val="1e"/>
      </w:pPr>
      <w:r w:rsidRPr="00930935">
        <w:t>参考</w:t>
      </w:r>
      <w:r w:rsidRPr="00930935">
        <w:t>SQL</w:t>
      </w:r>
      <w:r w:rsidRPr="00930935">
        <w:t>语句：</w:t>
      </w:r>
    </w:p>
    <w:p w14:paraId="4F94092E" w14:textId="5A933EB7" w:rsidR="00442364" w:rsidRPr="00930935" w:rsidRDefault="00442364" w:rsidP="00442364">
      <w:pPr>
        <w:pStyle w:val="2f2"/>
        <w:rPr>
          <w:rFonts w:cs="Huawei Sans"/>
        </w:rPr>
      </w:pPr>
      <w:r w:rsidRPr="00930935">
        <w:rPr>
          <w:rFonts w:cs="Huawei Sans"/>
        </w:rPr>
        <w:t xml:space="preserve">INSERT INTO </w:t>
      </w:r>
      <w:proofErr w:type="gramStart"/>
      <w:r w:rsidRPr="00930935">
        <w:rPr>
          <w:rFonts w:cs="Huawei Sans"/>
        </w:rPr>
        <w:t>public.role</w:t>
      </w:r>
      <w:proofErr w:type="gramEnd"/>
      <w:r w:rsidRPr="00930935">
        <w:rPr>
          <w:rFonts w:cs="Huawei Sans"/>
        </w:rPr>
        <w:t>_menu_rel VALUES ('e4482f66a1bc460fac5b59f437890259', '3', 'd4100b530ff9403c9f576138006d269f');</w:t>
      </w:r>
    </w:p>
    <w:p w14:paraId="437362B8" w14:textId="76E190C8" w:rsidR="000B07D7" w:rsidRPr="00930935" w:rsidRDefault="000B07D7" w:rsidP="00D76ADD">
      <w:pPr>
        <w:pStyle w:val="1e"/>
      </w:pPr>
      <w:r w:rsidRPr="00930935">
        <w:t>数据库输入</w:t>
      </w:r>
      <w:r w:rsidR="00573E52" w:rsidRPr="00930935">
        <w:t>执行</w:t>
      </w:r>
      <w:r w:rsidRPr="00930935">
        <w:t>后，用学生身份</w:t>
      </w:r>
      <w:r w:rsidR="008C77ED" w:rsidRPr="00930935">
        <w:t>重新</w:t>
      </w:r>
      <w:r w:rsidRPr="00930935">
        <w:t>登录系统可以查看是否有新的</w:t>
      </w:r>
      <w:r w:rsidR="009B5A9B">
        <w:rPr>
          <w:rFonts w:hint="eastAsia"/>
        </w:rPr>
        <w:t>“</w:t>
      </w:r>
      <w:r w:rsidRPr="00930935">
        <w:t>选课统计</w:t>
      </w:r>
      <w:r w:rsidR="009B5A9B">
        <w:rPr>
          <w:rFonts w:hint="eastAsia"/>
        </w:rPr>
        <w:t>”</w:t>
      </w:r>
      <w:r w:rsidRPr="00930935">
        <w:t>功能菜单。</w:t>
      </w:r>
    </w:p>
    <w:p w14:paraId="750003D4" w14:textId="6CA0AEA2" w:rsidR="000B07D7" w:rsidRPr="00930935" w:rsidRDefault="000B07D7" w:rsidP="00D76ADD">
      <w:pPr>
        <w:pStyle w:val="1e"/>
      </w:pPr>
      <w:r w:rsidRPr="00930935">
        <w:rPr>
          <w:noProof/>
        </w:rPr>
        <w:drawing>
          <wp:inline distT="0" distB="0" distL="0" distR="0" wp14:anchorId="542E8B16" wp14:editId="5E67B0F1">
            <wp:extent cx="5434965" cy="1545114"/>
            <wp:effectExtent l="19050" t="19050" r="13335" b="1714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44805" cy="154791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586513" w14:textId="77777777" w:rsidR="0003425A" w:rsidRPr="00930935" w:rsidRDefault="0003425A" w:rsidP="00D76ADD">
      <w:pPr>
        <w:pStyle w:val="1e"/>
      </w:pPr>
    </w:p>
    <w:p w14:paraId="0309FF5D" w14:textId="587E6879" w:rsidR="0003425A" w:rsidRPr="00930935" w:rsidRDefault="0003425A" w:rsidP="00847D02">
      <w:pPr>
        <w:pStyle w:val="30"/>
        <w:tabs>
          <w:tab w:val="left" w:pos="1418"/>
        </w:tabs>
        <w:rPr>
          <w:rFonts w:cs="Huawei Sans"/>
        </w:rPr>
      </w:pPr>
      <w:r w:rsidRPr="00930935">
        <w:rPr>
          <w:rFonts w:cs="Huawei Sans"/>
        </w:rPr>
        <w:lastRenderedPageBreak/>
        <w:t>任务二：</w:t>
      </w:r>
      <w:r w:rsidR="00597DAD" w:rsidRPr="00930935">
        <w:rPr>
          <w:rFonts w:cs="Huawei Sans"/>
        </w:rPr>
        <w:t>删减</w:t>
      </w:r>
      <w:r w:rsidRPr="00930935">
        <w:rPr>
          <w:rFonts w:cs="Huawei Sans"/>
        </w:rPr>
        <w:t>角色菜单。</w:t>
      </w:r>
    </w:p>
    <w:p w14:paraId="31963B66" w14:textId="24EB6808" w:rsidR="0003425A" w:rsidRPr="00930935" w:rsidRDefault="0003425A" w:rsidP="00D76ADD">
      <w:pPr>
        <w:pStyle w:val="1e"/>
      </w:pPr>
      <w:r w:rsidRPr="00930935">
        <w:t>通过</w:t>
      </w:r>
      <w:r w:rsidRPr="00930935">
        <w:t>SQL</w:t>
      </w:r>
      <w:r w:rsidRPr="00930935">
        <w:t>语句来实现给学生角色去掉</w:t>
      </w:r>
      <w:r w:rsidR="003C799E">
        <w:rPr>
          <w:rFonts w:hint="eastAsia"/>
        </w:rPr>
        <w:t>“</w:t>
      </w:r>
      <w:r w:rsidRPr="00930935">
        <w:t>首页</w:t>
      </w:r>
      <w:r w:rsidR="003C799E">
        <w:rPr>
          <w:rFonts w:hint="eastAsia"/>
        </w:rPr>
        <w:t>”</w:t>
      </w:r>
      <w:r w:rsidRPr="00930935">
        <w:t>功能。</w:t>
      </w:r>
    </w:p>
    <w:p w14:paraId="6B717CC4" w14:textId="77777777" w:rsidR="0003425A" w:rsidRPr="00930935" w:rsidRDefault="0003425A" w:rsidP="00D76ADD">
      <w:pPr>
        <w:pStyle w:val="1e"/>
      </w:pPr>
      <w:r w:rsidRPr="00930935">
        <w:t>参考</w:t>
      </w:r>
      <w:r w:rsidRPr="00930935">
        <w:t>SQL</w:t>
      </w:r>
      <w:r w:rsidRPr="00930935">
        <w:t>语句：</w:t>
      </w:r>
    </w:p>
    <w:p w14:paraId="6B3D2551" w14:textId="44CC9547" w:rsidR="0003425A" w:rsidRPr="00930935" w:rsidRDefault="0003425A" w:rsidP="0003425A">
      <w:pPr>
        <w:pStyle w:val="2f2"/>
        <w:rPr>
          <w:rFonts w:cs="Huawei Sans"/>
        </w:rPr>
      </w:pPr>
      <w:proofErr w:type="gramStart"/>
      <w:r w:rsidRPr="00930935">
        <w:rPr>
          <w:rFonts w:cs="Huawei Sans"/>
        </w:rPr>
        <w:t>DELETE  from</w:t>
      </w:r>
      <w:proofErr w:type="gramEnd"/>
      <w:r w:rsidRPr="00930935">
        <w:rPr>
          <w:rFonts w:cs="Huawei Sans"/>
        </w:rPr>
        <w:t xml:space="preserve"> public.role_menu_rel where roleid='3' and menuid='1';</w:t>
      </w:r>
    </w:p>
    <w:p w14:paraId="6772FDE1" w14:textId="039908FA" w:rsidR="0003425A" w:rsidRPr="00930935" w:rsidRDefault="0003425A" w:rsidP="00D76ADD">
      <w:pPr>
        <w:pStyle w:val="1e"/>
      </w:pPr>
      <w:r w:rsidRPr="00930935">
        <w:t>数据库输入</w:t>
      </w:r>
      <w:r w:rsidR="00573E52" w:rsidRPr="00930935">
        <w:t>执行</w:t>
      </w:r>
      <w:r w:rsidRPr="00930935">
        <w:t>后，用学生身份</w:t>
      </w:r>
      <w:r w:rsidR="008C77ED" w:rsidRPr="00930935">
        <w:t>重新</w:t>
      </w:r>
      <w:r w:rsidRPr="00930935">
        <w:t>登录系统可以查看是否还有</w:t>
      </w:r>
      <w:r w:rsidR="003C799E">
        <w:rPr>
          <w:rFonts w:hint="eastAsia"/>
        </w:rPr>
        <w:t>“</w:t>
      </w:r>
      <w:r w:rsidRPr="00930935">
        <w:t>首页</w:t>
      </w:r>
      <w:r w:rsidR="003C799E">
        <w:rPr>
          <w:rFonts w:hint="eastAsia"/>
        </w:rPr>
        <w:t>”</w:t>
      </w:r>
      <w:r w:rsidRPr="00930935">
        <w:t>功能菜单。</w:t>
      </w:r>
    </w:p>
    <w:p w14:paraId="31DE3684" w14:textId="26240050" w:rsidR="00525BC2" w:rsidRPr="00930935" w:rsidRDefault="0003425A" w:rsidP="00D76ADD">
      <w:pPr>
        <w:pStyle w:val="1e"/>
      </w:pPr>
      <w:r w:rsidRPr="00930935">
        <w:t>操作前：</w:t>
      </w:r>
    </w:p>
    <w:p w14:paraId="71262DEE" w14:textId="29CE548D" w:rsidR="0003425A" w:rsidRPr="00930935" w:rsidRDefault="0003425A" w:rsidP="00D76ADD">
      <w:pPr>
        <w:pStyle w:val="1e"/>
      </w:pPr>
      <w:r w:rsidRPr="00930935">
        <w:rPr>
          <w:noProof/>
        </w:rPr>
        <w:drawing>
          <wp:inline distT="0" distB="0" distL="0" distR="0" wp14:anchorId="7A04F42F" wp14:editId="2B4B859D">
            <wp:extent cx="5415915" cy="949668"/>
            <wp:effectExtent l="19050" t="19050" r="13335" b="22225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5568" cy="96188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8E6117" w14:textId="0624DE4B" w:rsidR="0003425A" w:rsidRPr="00930935" w:rsidRDefault="0003425A" w:rsidP="00D76ADD">
      <w:pPr>
        <w:pStyle w:val="1e"/>
      </w:pPr>
      <w:r w:rsidRPr="00930935">
        <w:t>操作后：</w:t>
      </w:r>
    </w:p>
    <w:p w14:paraId="4F709ED0" w14:textId="44FB12F1" w:rsidR="0003425A" w:rsidRPr="00930935" w:rsidRDefault="00190DD5" w:rsidP="00D76ADD">
      <w:pPr>
        <w:pStyle w:val="1e"/>
      </w:pPr>
      <w:r w:rsidRPr="00930935">
        <w:rPr>
          <w:noProof/>
        </w:rPr>
        <w:drawing>
          <wp:inline distT="0" distB="0" distL="0" distR="0" wp14:anchorId="3E960EEC" wp14:editId="7A118577">
            <wp:extent cx="5415915" cy="1767281"/>
            <wp:effectExtent l="19050" t="19050" r="13335" b="2349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30855" cy="177215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128788" w14:textId="6A2BA7BA" w:rsidR="004C7F41" w:rsidRPr="00930935" w:rsidRDefault="004C7F41" w:rsidP="004C7F41">
      <w:pPr>
        <w:pStyle w:val="2"/>
        <w:numPr>
          <w:ilvl w:val="1"/>
          <w:numId w:val="4"/>
        </w:numPr>
        <w:rPr>
          <w:rFonts w:cs="Huawei Sans"/>
          <w:lang w:eastAsia="zh-CN"/>
        </w:rPr>
      </w:pPr>
      <w:bookmarkStart w:id="90" w:name="_Toc180160352"/>
      <w:r w:rsidRPr="00930935">
        <w:rPr>
          <w:rFonts w:cs="Huawei Sans"/>
          <w:lang w:eastAsia="zh-CN"/>
        </w:rPr>
        <w:t>课程内容调整</w:t>
      </w:r>
      <w:bookmarkEnd w:id="90"/>
    </w:p>
    <w:p w14:paraId="4515A2C5" w14:textId="6CE55441" w:rsidR="004C7F41" w:rsidRPr="00930935" w:rsidRDefault="004C7F41" w:rsidP="004C7F41">
      <w:pPr>
        <w:pStyle w:val="30"/>
        <w:tabs>
          <w:tab w:val="left" w:pos="1418"/>
        </w:tabs>
        <w:rPr>
          <w:rFonts w:cs="Huawei Sans"/>
        </w:rPr>
      </w:pPr>
      <w:r w:rsidRPr="00930935">
        <w:rPr>
          <w:rFonts w:cs="Huawei Sans"/>
        </w:rPr>
        <w:t>分析</w:t>
      </w:r>
      <w:r w:rsidR="00661929" w:rsidRPr="00930935">
        <w:rPr>
          <w:rFonts w:cs="Huawei Sans"/>
        </w:rPr>
        <w:t>课程、学院、教师、课程学年</w:t>
      </w:r>
      <w:r w:rsidR="00295EAF" w:rsidRPr="00930935">
        <w:rPr>
          <w:rFonts w:cs="Huawei Sans"/>
        </w:rPr>
        <w:t>四</w:t>
      </w:r>
      <w:r w:rsidRPr="00930935">
        <w:rPr>
          <w:rFonts w:cs="Huawei Sans"/>
        </w:rPr>
        <w:t>者关系模型。</w:t>
      </w:r>
    </w:p>
    <w:p w14:paraId="473FA0F2" w14:textId="2F7A68ED" w:rsidR="004C7F41" w:rsidRPr="00930935" w:rsidRDefault="00DF6311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4F71FB70" wp14:editId="7C6353AE">
                <wp:simplePos x="0" y="0"/>
                <wp:positionH relativeFrom="column">
                  <wp:posOffset>735965</wp:posOffset>
                </wp:positionH>
                <wp:positionV relativeFrom="paragraph">
                  <wp:posOffset>132715</wp:posOffset>
                </wp:positionV>
                <wp:extent cx="655955" cy="318135"/>
                <wp:effectExtent l="0" t="0" r="10795" b="24765"/>
                <wp:wrapNone/>
                <wp:docPr id="122" name="矩形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55" cy="3181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B8702" w14:textId="77777777" w:rsidR="00055A6F" w:rsidRPr="00CD2A08" w:rsidRDefault="00055A6F" w:rsidP="00720444">
                            <w:pPr>
                              <w:spacing w:before="0" w:after="0" w:line="240" w:lineRule="auto"/>
                              <w:ind w:left="0" w:firstLineChars="50" w:firstLine="10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学院</w:t>
                            </w: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w</w:t>
                            </w: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yth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71FB70" id="矩形 122" o:spid="_x0000_s1082" style="position:absolute;left:0;text-align:left;margin-left:57.95pt;margin-top:10.45pt;width:51.65pt;height:25.05pt;z-index:25193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" filled="f" strokecolor="black [3213]" strokeweight="1pt">
                <v:textbox>
                  <w:txbxContent>
                    <w:p w14:paraId="240B8702" w14:textId="77777777" w:rsidR="00055A6F" w:rsidRPr="00CD2A08" w:rsidRDefault="00055A6F" w:rsidP="00720444">
                      <w:pPr>
                        <w:spacing w:before="0" w:after="0" w:line="240" w:lineRule="auto"/>
                        <w:ind w:left="0" w:firstLineChars="50" w:firstLine="100"/>
                        <w:rPr>
                          <w:rFonts w:cs="Huawei Sans"/>
                          <w:color w:val="000000" w:themeColor="text1"/>
                        </w:rPr>
                      </w:pP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学院</w:t>
                      </w:r>
                      <w:r>
                        <w:rPr>
                          <w:rFonts w:cs="Huawei Sans" w:hint="eastAsia"/>
                          <w:color w:val="000000" w:themeColor="text1"/>
                        </w:rPr>
                        <w:t>w</w:t>
                      </w:r>
                      <w:r>
                        <w:rPr>
                          <w:rFonts w:cs="Huawei Sans"/>
                          <w:color w:val="000000" w:themeColor="text1"/>
                        </w:rPr>
                        <w:t>yth</w:t>
                      </w:r>
                    </w:p>
                  </w:txbxContent>
                </v:textbox>
              </v:rect>
            </w:pict>
          </mc:Fallback>
        </mc:AlternateContent>
      </w:r>
      <w:r w:rsidR="00720444" w:rsidRPr="00930935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18760A9" wp14:editId="65134DD9">
                <wp:simplePos x="0" y="0"/>
                <wp:positionH relativeFrom="column">
                  <wp:posOffset>2602865</wp:posOffset>
                </wp:positionH>
                <wp:positionV relativeFrom="paragraph">
                  <wp:posOffset>133985</wp:posOffset>
                </wp:positionV>
                <wp:extent cx="768350" cy="311150"/>
                <wp:effectExtent l="0" t="0" r="0" b="0"/>
                <wp:wrapNone/>
                <wp:docPr id="120" name="矩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111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CC09C" w14:textId="77777777" w:rsidR="00055A6F" w:rsidRPr="00EC7F2F" w:rsidRDefault="00055A6F" w:rsidP="00720444">
                            <w:pPr>
                              <w:spacing w:before="0" w:after="0" w:line="240" w:lineRule="auto"/>
                              <w:ind w:left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760A9" id="矩形 120" o:spid="_x0000_s1083" style="position:absolute;left:0;text-align:left;margin-left:204.95pt;margin-top:10.55pt;width:60.5pt;height:24.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" filled="f" strokecolor="black [3213]" strokeweight="1pt">
                <v:textbox>
                  <w:txbxContent>
                    <w:p w14:paraId="5C0CC09C" w14:textId="77777777" w:rsidR="00055A6F" w:rsidRPr="00EC7F2F" w:rsidRDefault="00055A6F" w:rsidP="00720444">
                      <w:pPr>
                        <w:spacing w:before="0" w:after="0" w:line="240" w:lineRule="auto"/>
                        <w:ind w:left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课程</w:t>
                      </w:r>
                    </w:p>
                  </w:txbxContent>
                </v:textbox>
              </v:rect>
            </w:pict>
          </mc:Fallback>
        </mc:AlternateContent>
      </w:r>
      <w:r w:rsidR="00720444" w:rsidRPr="00930935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03771165" wp14:editId="309E635C">
                <wp:simplePos x="0" y="0"/>
                <wp:positionH relativeFrom="column">
                  <wp:posOffset>2602865</wp:posOffset>
                </wp:positionH>
                <wp:positionV relativeFrom="paragraph">
                  <wp:posOffset>445135</wp:posOffset>
                </wp:positionV>
                <wp:extent cx="768350" cy="1287780"/>
                <wp:effectExtent l="0" t="0" r="0" b="0"/>
                <wp:wrapNone/>
                <wp:docPr id="121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12877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5FACF" w14:textId="77777777" w:rsidR="00055A6F" w:rsidRPr="00740486" w:rsidRDefault="00055A6F" w:rsidP="00720444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b/>
                                <w:color w:val="C7000B"/>
                                <w:u w:val="single"/>
                              </w:rPr>
                            </w:pPr>
                            <w:r w:rsidRPr="00BD7E25">
                              <w:rPr>
                                <w:rFonts w:cs="Huawei Sans" w:hint="eastAsia"/>
                                <w:b/>
                                <w:color w:val="C7000B"/>
                                <w:u w:val="single"/>
                              </w:rPr>
                              <w:t>课程</w:t>
                            </w:r>
                            <w:r w:rsidRPr="00BD7E25">
                              <w:rPr>
                                <w:rFonts w:cs="Huawei Sans"/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47B3C4BF" w14:textId="77777777" w:rsidR="00055A6F" w:rsidRDefault="00055A6F" w:rsidP="00720444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BD7E25">
                              <w:rPr>
                                <w:rFonts w:cs="Huawei Sans" w:hint="eastAsia"/>
                                <w:color w:val="000000" w:themeColor="text1"/>
                              </w:rPr>
                              <w:t>课程名称</w:t>
                            </w:r>
                          </w:p>
                          <w:p w14:paraId="568F9C71" w14:textId="77777777" w:rsidR="00055A6F" w:rsidRDefault="00055A6F" w:rsidP="00720444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BD7E25">
                              <w:rPr>
                                <w:rFonts w:hint="eastAsia"/>
                                <w:color w:val="000000" w:themeColor="text1"/>
                                <w:u w:val="single"/>
                              </w:rPr>
                              <w:t>学院</w:t>
                            </w:r>
                            <w:r w:rsidRPr="00BD7E25">
                              <w:rPr>
                                <w:color w:val="000000" w:themeColor="text1"/>
                                <w:u w:val="single"/>
                              </w:rPr>
                              <w:t>id</w:t>
                            </w:r>
                          </w:p>
                          <w:p w14:paraId="5E7178B6" w14:textId="77777777" w:rsidR="00055A6F" w:rsidRDefault="00055A6F" w:rsidP="00720444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BD7E25">
                              <w:rPr>
                                <w:rFonts w:hint="eastAsia"/>
                                <w:color w:val="000000" w:themeColor="text1"/>
                                <w:u w:val="single"/>
                              </w:rPr>
                              <w:t>教师</w:t>
                            </w:r>
                            <w:r w:rsidRPr="00BD7E25">
                              <w:rPr>
                                <w:color w:val="000000" w:themeColor="text1"/>
                                <w:u w:val="single"/>
                              </w:rPr>
                              <w:t>id</w:t>
                            </w:r>
                          </w:p>
                          <w:p w14:paraId="4230B9E8" w14:textId="77777777" w:rsidR="00055A6F" w:rsidRDefault="00055A6F" w:rsidP="00720444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CD2A08">
                              <w:rPr>
                                <w:rFonts w:hint="eastAsia"/>
                                <w:color w:val="000000" w:themeColor="text1"/>
                                <w:u w:val="single"/>
                              </w:rPr>
                              <w:t>学年</w:t>
                            </w:r>
                            <w:r>
                              <w:rPr>
                                <w:color w:val="000000" w:themeColor="text1"/>
                                <w:u w:val="single"/>
                              </w:rPr>
                              <w:t>id</w:t>
                            </w:r>
                          </w:p>
                          <w:p w14:paraId="6258C050" w14:textId="77777777" w:rsidR="00055A6F" w:rsidRPr="00EC7F2F" w:rsidRDefault="00055A6F" w:rsidP="00720444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u w:val="single"/>
                              </w:rPr>
                              <w:t>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771165" id="矩形 121" o:spid="_x0000_s1084" style="position:absolute;left:0;text-align:left;margin-left:204.95pt;margin-top:35.05pt;width:60.5pt;height:101.4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" filled="f" strokecolor="black [3213]" strokeweight="1pt">
                <v:textbox>
                  <w:txbxContent>
                    <w:p w14:paraId="7045FACF" w14:textId="77777777" w:rsidR="00055A6F" w:rsidRPr="00740486" w:rsidRDefault="00055A6F" w:rsidP="00720444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b/>
                          <w:color w:val="C7000B"/>
                          <w:u w:val="single"/>
                        </w:rPr>
                      </w:pPr>
                      <w:r w:rsidRPr="00BD7E25">
                        <w:rPr>
                          <w:rFonts w:cs="Huawei Sans" w:hint="eastAsia"/>
                          <w:b/>
                          <w:color w:val="C7000B"/>
                          <w:u w:val="single"/>
                        </w:rPr>
                        <w:t>课程</w:t>
                      </w:r>
                      <w:r w:rsidRPr="00BD7E25">
                        <w:rPr>
                          <w:rFonts w:cs="Huawei Sans"/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47B3C4BF" w14:textId="77777777" w:rsidR="00055A6F" w:rsidRDefault="00055A6F" w:rsidP="00720444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BD7E25">
                        <w:rPr>
                          <w:rFonts w:cs="Huawei Sans" w:hint="eastAsia"/>
                          <w:color w:val="000000" w:themeColor="text1"/>
                        </w:rPr>
                        <w:t>课程名称</w:t>
                      </w:r>
                    </w:p>
                    <w:p w14:paraId="568F9C71" w14:textId="77777777" w:rsidR="00055A6F" w:rsidRDefault="00055A6F" w:rsidP="00720444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 w:rsidRPr="00BD7E25">
                        <w:rPr>
                          <w:rFonts w:hint="eastAsia"/>
                          <w:color w:val="000000" w:themeColor="text1"/>
                          <w:u w:val="single"/>
                        </w:rPr>
                        <w:t>学院</w:t>
                      </w:r>
                      <w:r w:rsidRPr="00BD7E25">
                        <w:rPr>
                          <w:color w:val="000000" w:themeColor="text1"/>
                          <w:u w:val="single"/>
                        </w:rPr>
                        <w:t>id</w:t>
                      </w:r>
                    </w:p>
                    <w:p w14:paraId="5E7178B6" w14:textId="77777777" w:rsidR="00055A6F" w:rsidRDefault="00055A6F" w:rsidP="00720444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 w:rsidRPr="00BD7E25">
                        <w:rPr>
                          <w:rFonts w:hint="eastAsia"/>
                          <w:color w:val="000000" w:themeColor="text1"/>
                          <w:u w:val="single"/>
                        </w:rPr>
                        <w:t>教师</w:t>
                      </w:r>
                      <w:r w:rsidRPr="00BD7E25">
                        <w:rPr>
                          <w:color w:val="000000" w:themeColor="text1"/>
                          <w:u w:val="single"/>
                        </w:rPr>
                        <w:t>id</w:t>
                      </w:r>
                    </w:p>
                    <w:p w14:paraId="4230B9E8" w14:textId="77777777" w:rsidR="00055A6F" w:rsidRDefault="00055A6F" w:rsidP="00720444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 w:rsidRPr="00CD2A08">
                        <w:rPr>
                          <w:rFonts w:hint="eastAsia"/>
                          <w:color w:val="000000" w:themeColor="text1"/>
                          <w:u w:val="single"/>
                        </w:rPr>
                        <w:t>学年</w:t>
                      </w:r>
                      <w:r>
                        <w:rPr>
                          <w:color w:val="000000" w:themeColor="text1"/>
                          <w:u w:val="single"/>
                        </w:rPr>
                        <w:t>id</w:t>
                      </w:r>
                    </w:p>
                    <w:p w14:paraId="6258C050" w14:textId="77777777" w:rsidR="00055A6F" w:rsidRPr="00EC7F2F" w:rsidRDefault="00055A6F" w:rsidP="00720444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>
                        <w:rPr>
                          <w:color w:val="000000" w:themeColor="text1"/>
                          <w:u w:val="single"/>
                        </w:rPr>
                        <w:t>………..</w:t>
                      </w:r>
                    </w:p>
                  </w:txbxContent>
                </v:textbox>
              </v:rect>
            </w:pict>
          </mc:Fallback>
        </mc:AlternateContent>
      </w:r>
    </w:p>
    <w:p w14:paraId="3705B280" w14:textId="57C99C54" w:rsidR="00720444" w:rsidRPr="00930935" w:rsidRDefault="00DF6311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5FA8283" wp14:editId="098E34A6">
                <wp:simplePos x="0" y="0"/>
                <wp:positionH relativeFrom="column">
                  <wp:posOffset>735965</wp:posOffset>
                </wp:positionH>
                <wp:positionV relativeFrom="paragraph">
                  <wp:posOffset>224790</wp:posOffset>
                </wp:positionV>
                <wp:extent cx="655955" cy="768350"/>
                <wp:effectExtent l="0" t="0" r="10795" b="1270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55" cy="7683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471BE9" w14:textId="77777777" w:rsidR="00055A6F" w:rsidRPr="00CD5107" w:rsidRDefault="00055A6F" w:rsidP="00720444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学院</w:t>
                            </w:r>
                            <w:r w:rsidRPr="00863B54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68069EB8" w14:textId="77777777" w:rsidR="00055A6F" w:rsidRDefault="00055A6F" w:rsidP="00720444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863B54">
                              <w:rPr>
                                <w:rFonts w:cs="Huawei Sans" w:hint="eastAsia"/>
                                <w:color w:val="000000" w:themeColor="text1"/>
                              </w:rPr>
                              <w:t>学院名</w:t>
                            </w:r>
                          </w:p>
                          <w:p w14:paraId="6103FA51" w14:textId="77777777" w:rsidR="00055A6F" w:rsidRPr="00C14AF5" w:rsidRDefault="00055A6F" w:rsidP="00720444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FA8283" id="矩形 123" o:spid="_x0000_s1085" style="position:absolute;left:0;text-align:left;margin-left:57.95pt;margin-top:17.7pt;width:51.65pt;height:60.5pt;z-index:251940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" filled="f" strokecolor="black [3213]" strokeweight="1pt">
                <v:textbox>
                  <w:txbxContent>
                    <w:p w14:paraId="69471BE9" w14:textId="77777777" w:rsidR="00055A6F" w:rsidRPr="00CD5107" w:rsidRDefault="00055A6F" w:rsidP="00720444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学院</w:t>
                      </w:r>
                      <w:r w:rsidRPr="00863B54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68069EB8" w14:textId="77777777" w:rsidR="00055A6F" w:rsidRDefault="00055A6F" w:rsidP="00720444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863B54">
                        <w:rPr>
                          <w:rFonts w:cs="Huawei Sans" w:hint="eastAsia"/>
                          <w:color w:val="000000" w:themeColor="text1"/>
                        </w:rPr>
                        <w:t>学院名</w:t>
                      </w:r>
                    </w:p>
                    <w:p w14:paraId="6103FA51" w14:textId="77777777" w:rsidR="00055A6F" w:rsidRPr="00C14AF5" w:rsidRDefault="00055A6F" w:rsidP="00720444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6B8D93C2" w14:textId="41E9B04F" w:rsidR="00720444" w:rsidRPr="00930935" w:rsidRDefault="00DF6311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76BA2C39" wp14:editId="1CB84434">
                <wp:simplePos x="0" y="0"/>
                <wp:positionH relativeFrom="column">
                  <wp:posOffset>1390015</wp:posOffset>
                </wp:positionH>
                <wp:positionV relativeFrom="paragraph">
                  <wp:posOffset>175260</wp:posOffset>
                </wp:positionV>
                <wp:extent cx="1212850" cy="399415"/>
                <wp:effectExtent l="38100" t="38100" r="25400" b="19685"/>
                <wp:wrapNone/>
                <wp:docPr id="132" name="直接箭头连接符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2850" cy="3994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70B93" id="直接箭头连接符 132" o:spid="_x0000_s1026" type="#_x0000_t32" style="position:absolute;left:0;text-align:left;margin-left:109.45pt;margin-top:13.8pt;width:95.5pt;height:31.45pt;flip:x y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" strokecolor="black [3213]">
                <v:stroke endarrow="block"/>
              </v:shape>
            </w:pict>
          </mc:Fallback>
        </mc:AlternateContent>
      </w:r>
    </w:p>
    <w:p w14:paraId="0495B854" w14:textId="49C003CC" w:rsidR="00720444" w:rsidRPr="00930935" w:rsidRDefault="004211F5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84673A1" wp14:editId="640BB8F4">
                <wp:simplePos x="0" y="0"/>
                <wp:positionH relativeFrom="column">
                  <wp:posOffset>4431665</wp:posOffset>
                </wp:positionH>
                <wp:positionV relativeFrom="paragraph">
                  <wp:posOffset>61595</wp:posOffset>
                </wp:positionV>
                <wp:extent cx="661035" cy="318770"/>
                <wp:effectExtent l="0" t="0" r="0" b="0"/>
                <wp:wrapNone/>
                <wp:docPr id="128" name="矩形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" cy="3187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E41640" w14:textId="54478853" w:rsidR="00055A6F" w:rsidRPr="00CD2A08" w:rsidRDefault="00055A6F" w:rsidP="00DF6311">
                            <w:pPr>
                              <w:spacing w:before="0" w:after="0" w:line="240" w:lineRule="auto"/>
                              <w:ind w:left="0" w:firstLineChars="50" w:firstLine="10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教师</w:t>
                            </w:r>
                            <w:r w:rsidRPr="00DF6311">
                              <w:rPr>
                                <w:rFonts w:cs="Huawei Sans" w:hint="eastAsia"/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450B514B" wp14:editId="477E507E">
                                  <wp:extent cx="465455" cy="823497"/>
                                  <wp:effectExtent l="0" t="0" r="0" b="0"/>
                                  <wp:docPr id="130" name="图片 1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5455" cy="8234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673A1" id="矩形 128" o:spid="_x0000_s1086" style="position:absolute;left:0;text-align:left;margin-left:348.95pt;margin-top:4.85pt;width:52.05pt;height:25.1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" filled="f" strokecolor="black [3213]" strokeweight="1pt">
                <v:textbox>
                  <w:txbxContent>
                    <w:p w14:paraId="08E41640" w14:textId="54478853" w:rsidR="00055A6F" w:rsidRPr="00CD2A08" w:rsidRDefault="00055A6F" w:rsidP="00DF6311">
                      <w:pPr>
                        <w:spacing w:before="0" w:after="0" w:line="240" w:lineRule="auto"/>
                        <w:ind w:left="0" w:firstLineChars="50" w:firstLine="100"/>
                        <w:rPr>
                          <w:rFonts w:cs="Huawei Sans"/>
                          <w:color w:val="000000" w:themeColor="text1"/>
                        </w:rPr>
                      </w:pP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教师</w:t>
                      </w:r>
                      <w:r w:rsidRPr="00DF6311">
                        <w:rPr>
                          <w:rFonts w:cs="Huawei Sans" w:hint="eastAsia"/>
                          <w:noProof/>
                          <w:color w:val="000000" w:themeColor="text1"/>
                        </w:rPr>
                        <w:drawing>
                          <wp:inline distT="0" distB="0" distL="0" distR="0" wp14:anchorId="450B514B" wp14:editId="477E507E">
                            <wp:extent cx="465455" cy="823497"/>
                            <wp:effectExtent l="0" t="0" r="0" b="0"/>
                            <wp:docPr id="130" name="图片 1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5455" cy="8234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BFA5D57" w14:textId="781B3250" w:rsidR="00720444" w:rsidRPr="00930935" w:rsidRDefault="004211F5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16254379" wp14:editId="4FC2E45F">
                <wp:simplePos x="0" y="0"/>
                <wp:positionH relativeFrom="column">
                  <wp:posOffset>4432300</wp:posOffset>
                </wp:positionH>
                <wp:positionV relativeFrom="paragraph">
                  <wp:posOffset>151130</wp:posOffset>
                </wp:positionV>
                <wp:extent cx="661650" cy="1167945"/>
                <wp:effectExtent l="0" t="0" r="0" b="0"/>
                <wp:wrapNone/>
                <wp:docPr id="131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50" cy="116794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9CF73" w14:textId="77777777" w:rsidR="00055A6F" w:rsidRPr="00CD5107" w:rsidRDefault="00055A6F" w:rsidP="00DF6311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教师</w:t>
                            </w:r>
                            <w:r w:rsidRPr="00BD7E25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275857FA" w14:textId="77777777" w:rsidR="00055A6F" w:rsidRDefault="00055A6F" w:rsidP="00DF6311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姓名</w:t>
                            </w:r>
                          </w:p>
                          <w:p w14:paraId="0333EC90" w14:textId="77777777" w:rsidR="00055A6F" w:rsidRDefault="00055A6F" w:rsidP="00DF6311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5107">
                              <w:rPr>
                                <w:rFonts w:cs="Huawei Sans" w:hint="eastAsia"/>
                                <w:color w:val="000000" w:themeColor="text1"/>
                              </w:rPr>
                              <w:t>角色</w:t>
                            </w:r>
                            <w:r w:rsidRPr="00CD5107">
                              <w:rPr>
                                <w:rFonts w:cs="Huawei Sans"/>
                                <w:color w:val="000000" w:themeColor="text1"/>
                              </w:rPr>
                              <w:t>id</w:t>
                            </w:r>
                          </w:p>
                          <w:p w14:paraId="7A070283" w14:textId="77777777" w:rsidR="00055A6F" w:rsidRDefault="00055A6F" w:rsidP="00DF6311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5107">
                              <w:rPr>
                                <w:rFonts w:cs="Huawei Sans" w:hint="eastAsia"/>
                                <w:color w:val="000000" w:themeColor="text1"/>
                              </w:rPr>
                              <w:t>学院</w:t>
                            </w:r>
                            <w:r w:rsidRPr="00CD5107">
                              <w:rPr>
                                <w:rFonts w:cs="Huawei Sans"/>
                                <w:color w:val="000000" w:themeColor="text1"/>
                              </w:rPr>
                              <w:t>id</w:t>
                            </w:r>
                          </w:p>
                          <w:p w14:paraId="79F85041" w14:textId="77777777" w:rsidR="00055A6F" w:rsidRPr="00C14AF5" w:rsidRDefault="00055A6F" w:rsidP="00DF6311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254379" id="矩形 131" o:spid="_x0000_s1087" style="position:absolute;left:0;text-align:left;margin-left:349pt;margin-top:11.9pt;width:52.1pt;height:91.9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" filled="f" strokecolor="black [3213]" strokeweight="1pt">
                <v:textbox>
                  <w:txbxContent>
                    <w:p w14:paraId="44B9CF73" w14:textId="77777777" w:rsidR="00055A6F" w:rsidRPr="00CD5107" w:rsidRDefault="00055A6F" w:rsidP="00DF6311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教师</w:t>
                      </w:r>
                      <w:r w:rsidRPr="00BD7E25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275857FA" w14:textId="77777777" w:rsidR="00055A6F" w:rsidRDefault="00055A6F" w:rsidP="00DF6311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 w:hint="eastAsia"/>
                          <w:color w:val="000000" w:themeColor="text1"/>
                        </w:rPr>
                        <w:t>姓名</w:t>
                      </w:r>
                    </w:p>
                    <w:p w14:paraId="0333EC90" w14:textId="77777777" w:rsidR="00055A6F" w:rsidRDefault="00055A6F" w:rsidP="00DF6311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5107">
                        <w:rPr>
                          <w:rFonts w:cs="Huawei Sans" w:hint="eastAsia"/>
                          <w:color w:val="000000" w:themeColor="text1"/>
                        </w:rPr>
                        <w:t>角色</w:t>
                      </w:r>
                      <w:r w:rsidRPr="00CD5107">
                        <w:rPr>
                          <w:rFonts w:cs="Huawei Sans"/>
                          <w:color w:val="000000" w:themeColor="text1"/>
                        </w:rPr>
                        <w:t>id</w:t>
                      </w:r>
                    </w:p>
                    <w:p w14:paraId="7A070283" w14:textId="77777777" w:rsidR="00055A6F" w:rsidRDefault="00055A6F" w:rsidP="00DF6311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5107">
                        <w:rPr>
                          <w:rFonts w:cs="Huawei Sans" w:hint="eastAsia"/>
                          <w:color w:val="000000" w:themeColor="text1"/>
                        </w:rPr>
                        <w:t>学院</w:t>
                      </w:r>
                      <w:r w:rsidRPr="00CD5107">
                        <w:rPr>
                          <w:rFonts w:cs="Huawei Sans"/>
                          <w:color w:val="000000" w:themeColor="text1"/>
                        </w:rPr>
                        <w:t>id</w:t>
                      </w:r>
                    </w:p>
                    <w:p w14:paraId="79F85041" w14:textId="77777777" w:rsidR="00055A6F" w:rsidRPr="00C14AF5" w:rsidRDefault="00055A6F" w:rsidP="00DF6311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780C95C7" w14:textId="0B5FDFD9" w:rsidR="00720444" w:rsidRPr="00930935" w:rsidRDefault="00DF6311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66D7DBBF" wp14:editId="6D5F9D11">
                <wp:simplePos x="0" y="0"/>
                <wp:positionH relativeFrom="column">
                  <wp:posOffset>3369310</wp:posOffset>
                </wp:positionH>
                <wp:positionV relativeFrom="paragraph">
                  <wp:posOffset>52071</wp:posOffset>
                </wp:positionV>
                <wp:extent cx="1031240" cy="45719"/>
                <wp:effectExtent l="0" t="76200" r="0" b="50165"/>
                <wp:wrapNone/>
                <wp:docPr id="133" name="直接箭头连接符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124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8D767" id="直接箭头连接符 133" o:spid="_x0000_s1026" type="#_x0000_t32" style="position:absolute;left:0;text-align:left;margin-left:265.3pt;margin-top:4.1pt;width:81.2pt;height:3.6pt;flip:y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" strokecolor="black [3213]">
                <v:stroke endarrow="block"/>
              </v:shape>
            </w:pict>
          </mc:Fallback>
        </mc:AlternateContent>
      </w:r>
    </w:p>
    <w:p w14:paraId="0C519A29" w14:textId="5F7DD3C0" w:rsidR="00720444" w:rsidRPr="00930935" w:rsidRDefault="00430AAF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2CC34E4A" wp14:editId="79642379">
                <wp:simplePos x="0" y="0"/>
                <wp:positionH relativeFrom="column">
                  <wp:posOffset>1464309</wp:posOffset>
                </wp:positionH>
                <wp:positionV relativeFrom="paragraph">
                  <wp:posOffset>156845</wp:posOffset>
                </wp:positionV>
                <wp:extent cx="1136650" cy="400050"/>
                <wp:effectExtent l="38100" t="0" r="25400" b="76200"/>
                <wp:wrapNone/>
                <wp:docPr id="136" name="直接箭头连接符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6650" cy="400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D41BB" id="直接箭头连接符 136" o:spid="_x0000_s1026" type="#_x0000_t32" style="position:absolute;left:0;text-align:left;margin-left:115.3pt;margin-top:12.35pt;width:89.5pt;height:31.5pt;flip:x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" strokecolor="black [3213]">
                <v:stroke endarrow="block"/>
              </v:shape>
            </w:pict>
          </mc:Fallback>
        </mc:AlternateContent>
      </w: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3813FE51" wp14:editId="192A5CA2">
                <wp:simplePos x="0" y="0"/>
                <wp:positionH relativeFrom="column">
                  <wp:posOffset>736600</wp:posOffset>
                </wp:positionH>
                <wp:positionV relativeFrom="paragraph">
                  <wp:posOffset>159385</wp:posOffset>
                </wp:positionV>
                <wp:extent cx="731229" cy="274702"/>
                <wp:effectExtent l="0" t="0" r="0" b="0"/>
                <wp:wrapNone/>
                <wp:docPr id="134" name="矩形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229" cy="27470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0873F" w14:textId="77777777" w:rsidR="00055A6F" w:rsidRPr="00CD2A08" w:rsidRDefault="00055A6F" w:rsidP="00430AA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课程学年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13FE51" id="矩形 134" o:spid="_x0000_s1088" style="position:absolute;left:0;text-align:left;margin-left:58pt;margin-top:12.55pt;width:57.6pt;height:21.6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" filled="f" strokecolor="black [3213]" strokeweight="1pt">
                <v:textbox>
                  <w:txbxContent>
                    <w:p w14:paraId="5740873F" w14:textId="77777777" w:rsidR="00055A6F" w:rsidRPr="00CD2A08" w:rsidRDefault="00055A6F" w:rsidP="00430AA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课程学年</w:t>
                      </w:r>
                    </w:p>
                  </w:txbxContent>
                </v:textbox>
              </v:rect>
            </w:pict>
          </mc:Fallback>
        </mc:AlternateContent>
      </w:r>
    </w:p>
    <w:p w14:paraId="1122E985" w14:textId="544F1E7A" w:rsidR="00720444" w:rsidRPr="00930935" w:rsidRDefault="00430AAF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7589B285" wp14:editId="00A43F96">
                <wp:simplePos x="0" y="0"/>
                <wp:positionH relativeFrom="column">
                  <wp:posOffset>736600</wp:posOffset>
                </wp:positionH>
                <wp:positionV relativeFrom="paragraph">
                  <wp:posOffset>207010</wp:posOffset>
                </wp:positionV>
                <wp:extent cx="731321" cy="698373"/>
                <wp:effectExtent l="0" t="0" r="0" b="0"/>
                <wp:wrapNone/>
                <wp:docPr id="135" name="矩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321" cy="69837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8F0455" w14:textId="77777777" w:rsidR="00055A6F" w:rsidRPr="00CD5107" w:rsidRDefault="00055A6F" w:rsidP="00430AAF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 w:rsidRPr="00863B54"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学年</w:t>
                            </w:r>
                            <w:r w:rsidRPr="00863B54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40A60519" w14:textId="77777777" w:rsidR="00055A6F" w:rsidRDefault="00055A6F" w:rsidP="00430AA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863B54">
                              <w:rPr>
                                <w:rFonts w:cs="Huawei Sans" w:hint="eastAsia"/>
                                <w:color w:val="000000" w:themeColor="text1"/>
                              </w:rPr>
                              <w:t>学年</w:t>
                            </w:r>
                          </w:p>
                          <w:p w14:paraId="3C1E7037" w14:textId="77777777" w:rsidR="00055A6F" w:rsidRPr="00C14AF5" w:rsidRDefault="00055A6F" w:rsidP="00430AA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9B285" id="矩形 135" o:spid="_x0000_s1089" style="position:absolute;left:0;text-align:left;margin-left:58pt;margin-top:16.3pt;width:57.6pt;height:5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" filled="f" strokecolor="black [3213]" strokeweight="1pt">
                <v:textbox>
                  <w:txbxContent>
                    <w:p w14:paraId="238F0455" w14:textId="77777777" w:rsidR="00055A6F" w:rsidRPr="00CD5107" w:rsidRDefault="00055A6F" w:rsidP="00430AAF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 w:rsidRPr="00863B54"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学年</w:t>
                      </w:r>
                      <w:r w:rsidRPr="00863B54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40A60519" w14:textId="77777777" w:rsidR="00055A6F" w:rsidRDefault="00055A6F" w:rsidP="00430AA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863B54">
                        <w:rPr>
                          <w:rFonts w:cs="Huawei Sans" w:hint="eastAsia"/>
                          <w:color w:val="000000" w:themeColor="text1"/>
                        </w:rPr>
                        <w:t>学年</w:t>
                      </w:r>
                    </w:p>
                    <w:p w14:paraId="3C1E7037" w14:textId="77777777" w:rsidR="00055A6F" w:rsidRPr="00C14AF5" w:rsidRDefault="00055A6F" w:rsidP="00430AA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5E991415" w14:textId="6A4B52ED" w:rsidR="00720444" w:rsidRPr="00930935" w:rsidRDefault="00720444" w:rsidP="00D76ADD">
      <w:pPr>
        <w:pStyle w:val="1e"/>
      </w:pPr>
    </w:p>
    <w:p w14:paraId="5CED5868" w14:textId="436256C8" w:rsidR="00720444" w:rsidRPr="00930935" w:rsidRDefault="00720444" w:rsidP="00D76ADD">
      <w:pPr>
        <w:pStyle w:val="1e"/>
      </w:pPr>
    </w:p>
    <w:p w14:paraId="2EA81C43" w14:textId="77777777" w:rsidR="00DF6311" w:rsidRPr="00930935" w:rsidRDefault="00DF6311" w:rsidP="00D76ADD">
      <w:pPr>
        <w:pStyle w:val="1e"/>
      </w:pPr>
    </w:p>
    <w:p w14:paraId="6F0E4325" w14:textId="6126AB5F" w:rsidR="004C7F41" w:rsidRPr="00930935" w:rsidRDefault="004C7F41" w:rsidP="004C7F41">
      <w:pPr>
        <w:pStyle w:val="30"/>
        <w:tabs>
          <w:tab w:val="left" w:pos="1418"/>
        </w:tabs>
        <w:rPr>
          <w:rFonts w:cs="Huawei Sans"/>
        </w:rPr>
      </w:pPr>
      <w:r w:rsidRPr="00930935">
        <w:rPr>
          <w:rFonts w:cs="Huawei Sans"/>
        </w:rPr>
        <w:lastRenderedPageBreak/>
        <w:t>查看</w:t>
      </w:r>
      <w:r w:rsidR="00295EAF" w:rsidRPr="00930935">
        <w:rPr>
          <w:rFonts w:cs="Huawei Sans"/>
        </w:rPr>
        <w:t>课程、学院、教师、课程学年四</w:t>
      </w:r>
      <w:r w:rsidR="005B2743" w:rsidRPr="00930935">
        <w:rPr>
          <w:rFonts w:cs="Huawei Sans"/>
        </w:rPr>
        <w:t>张</w:t>
      </w:r>
      <w:r w:rsidRPr="00930935">
        <w:rPr>
          <w:rFonts w:cs="Huawei Sans"/>
        </w:rPr>
        <w:t>表的表结构。</w:t>
      </w:r>
    </w:p>
    <w:p w14:paraId="1132DD7A" w14:textId="77777777" w:rsidR="004C7F41" w:rsidRPr="00930935" w:rsidRDefault="004C7F41" w:rsidP="00D76ADD">
      <w:pPr>
        <w:pStyle w:val="1e"/>
      </w:pPr>
      <w:r w:rsidRPr="00930935">
        <w:t>登录</w:t>
      </w:r>
      <w:r w:rsidRPr="00930935">
        <w:t>oasys</w:t>
      </w:r>
      <w:r w:rsidRPr="00930935">
        <w:t>数据库。</w:t>
      </w:r>
    </w:p>
    <w:p w14:paraId="67674EAF" w14:textId="0287AA32" w:rsidR="004C7F41" w:rsidRPr="0021145E" w:rsidRDefault="004C7F41" w:rsidP="004C7F41">
      <w:pPr>
        <w:pStyle w:val="2f2"/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</w:pPr>
      <w:r w:rsidRPr="00930935">
        <w:rPr>
          <w:rFonts w:cs="Huawei Sans"/>
        </w:rPr>
        <w:t>[</w:t>
      </w:r>
      <w:r w:rsidR="00464653" w:rsidRPr="00930935">
        <w:rPr>
          <w:rFonts w:cs="Huawei Sans"/>
        </w:rPr>
        <w:t>omm@db1</w:t>
      </w:r>
      <w:r w:rsidRPr="00930935">
        <w:rPr>
          <w:rFonts w:cs="Huawei Sans"/>
        </w:rPr>
        <w:t xml:space="preserve"> </w:t>
      </w:r>
      <w:proofErr w:type="gramStart"/>
      <w:r w:rsidRPr="00930935">
        <w:rPr>
          <w:rFonts w:cs="Huawei Sans"/>
        </w:rPr>
        <w:t>~]$</w:t>
      </w:r>
      <w:proofErr w:type="gramEnd"/>
      <w:r w:rsidRPr="00930935">
        <w:rPr>
          <w:rFonts w:cs="Huawei Sans"/>
        </w:rPr>
        <w:t xml:space="preserve"> </w:t>
      </w:r>
      <w:r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 xml:space="preserve"> gsql -d oasys -p 26000 -r</w:t>
      </w:r>
    </w:p>
    <w:p w14:paraId="014286B7" w14:textId="6AD79AA0" w:rsidR="004C7F41" w:rsidRPr="00930935" w:rsidRDefault="004C7F41" w:rsidP="00D76ADD">
      <w:pPr>
        <w:pStyle w:val="1e"/>
      </w:pPr>
      <w:r w:rsidRPr="00930935">
        <w:t>执行</w:t>
      </w:r>
      <w:r w:rsidRPr="00930935">
        <w:t xml:space="preserve"> \d </w:t>
      </w:r>
      <w:r w:rsidR="00D408C8" w:rsidRPr="00930935">
        <w:t>course</w:t>
      </w:r>
      <w:r w:rsidRPr="00930935">
        <w:t xml:space="preserve"> </w:t>
      </w:r>
      <w:r w:rsidRPr="00930935">
        <w:t>查看</w:t>
      </w:r>
      <w:r w:rsidR="00D408C8" w:rsidRPr="00930935">
        <w:t>课程</w:t>
      </w:r>
      <w:r w:rsidRPr="00930935">
        <w:t>表的表结构，也可参见步骤</w:t>
      </w:r>
      <w:r w:rsidRPr="00930935">
        <w:t>2.6.2</w:t>
      </w:r>
      <w:r w:rsidRPr="00930935">
        <w:t>对应的物理模型，具体如下：</w:t>
      </w:r>
    </w:p>
    <w:p w14:paraId="1C74C612" w14:textId="3A8ABFD6" w:rsidR="00462B7A" w:rsidRPr="00930935" w:rsidRDefault="007016FA" w:rsidP="00D76ADD">
      <w:pPr>
        <w:pStyle w:val="1e"/>
      </w:pPr>
      <w:r w:rsidRPr="00930935">
        <w:rPr>
          <w:noProof/>
        </w:rPr>
        <w:drawing>
          <wp:inline distT="0" distB="0" distL="0" distR="0" wp14:anchorId="77EE5566" wp14:editId="7A362095">
            <wp:extent cx="5415915" cy="3280568"/>
            <wp:effectExtent l="19050" t="19050" r="13335" b="1524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20026" cy="328305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4A9AF8" w14:textId="151CA057" w:rsidR="001D2D89" w:rsidRPr="00930935" w:rsidRDefault="001D2D89" w:rsidP="00D76ADD">
      <w:pPr>
        <w:pStyle w:val="1e"/>
      </w:pPr>
      <w:r w:rsidRPr="00930935">
        <w:t>执行</w:t>
      </w:r>
      <w:r w:rsidRPr="00930935">
        <w:t xml:space="preserve"> \d college</w:t>
      </w:r>
      <w:r w:rsidRPr="00930935">
        <w:t>查看学院表的表结构，也可参见步骤</w:t>
      </w:r>
      <w:r w:rsidRPr="00930935">
        <w:t>2.6.2</w:t>
      </w:r>
      <w:r w:rsidRPr="00930935">
        <w:t>对应的物理模型，具体如下：</w:t>
      </w:r>
    </w:p>
    <w:p w14:paraId="1A8E9829" w14:textId="6B31B62B" w:rsidR="00D408C8" w:rsidRPr="00930935" w:rsidRDefault="007016FA" w:rsidP="00D76ADD">
      <w:pPr>
        <w:pStyle w:val="1e"/>
      </w:pPr>
      <w:r w:rsidRPr="00930935">
        <w:rPr>
          <w:noProof/>
        </w:rPr>
        <w:drawing>
          <wp:inline distT="0" distB="0" distL="0" distR="0" wp14:anchorId="6D26712D" wp14:editId="7A569FC3">
            <wp:extent cx="5415915" cy="2084773"/>
            <wp:effectExtent l="19050" t="19050" r="13335" b="10795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4413" cy="208804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88A326" w14:textId="5E305C59" w:rsidR="001D2D89" w:rsidRPr="00930935" w:rsidRDefault="001D2D89" w:rsidP="00D76ADD">
      <w:pPr>
        <w:pStyle w:val="1e"/>
      </w:pPr>
      <w:r w:rsidRPr="00930935">
        <w:t>执行</w:t>
      </w:r>
      <w:r w:rsidRPr="00930935">
        <w:t xml:space="preserve"> \d teacher</w:t>
      </w:r>
      <w:r w:rsidRPr="00930935">
        <w:t>查看教师表的表结构，也可参见步骤</w:t>
      </w:r>
      <w:r w:rsidRPr="00930935">
        <w:t>2.6.2</w:t>
      </w:r>
      <w:r w:rsidRPr="00930935">
        <w:t>对应的物理模型，具体如下：</w:t>
      </w:r>
    </w:p>
    <w:p w14:paraId="146FCFEE" w14:textId="06D459DD" w:rsidR="001D2D89" w:rsidRPr="00930935" w:rsidRDefault="007016FA" w:rsidP="00D76ADD">
      <w:pPr>
        <w:pStyle w:val="1e"/>
      </w:pPr>
      <w:r w:rsidRPr="00930935">
        <w:rPr>
          <w:noProof/>
        </w:rPr>
        <w:lastRenderedPageBreak/>
        <w:drawing>
          <wp:inline distT="0" distB="0" distL="0" distR="0" wp14:anchorId="1B883826" wp14:editId="356BA841">
            <wp:extent cx="5415915" cy="2464640"/>
            <wp:effectExtent l="19050" t="19050" r="13335" b="12065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45258" cy="247799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53B190" w14:textId="4435206D" w:rsidR="001D2D89" w:rsidRPr="00930935" w:rsidRDefault="001D2D89" w:rsidP="00D76ADD">
      <w:pPr>
        <w:pStyle w:val="1e"/>
      </w:pPr>
      <w:r w:rsidRPr="00930935">
        <w:t>执行</w:t>
      </w:r>
      <w:r w:rsidRPr="00930935">
        <w:t xml:space="preserve"> \d course_academic_year </w:t>
      </w:r>
      <w:r w:rsidRPr="00930935">
        <w:t>查看课程学年表的表结构，也可参见步骤</w:t>
      </w:r>
      <w:r w:rsidRPr="00930935">
        <w:t>2.6.2</w:t>
      </w:r>
      <w:r w:rsidRPr="00930935">
        <w:t>对应的物理模型，具体如下：</w:t>
      </w:r>
    </w:p>
    <w:p w14:paraId="4529C3D3" w14:textId="7A395327" w:rsidR="001D2D89" w:rsidRPr="00930935" w:rsidRDefault="007016FA" w:rsidP="00D76ADD">
      <w:pPr>
        <w:pStyle w:val="1e"/>
      </w:pPr>
      <w:r w:rsidRPr="00930935">
        <w:rPr>
          <w:noProof/>
        </w:rPr>
        <w:drawing>
          <wp:inline distT="0" distB="0" distL="0" distR="0" wp14:anchorId="0437FCE7" wp14:editId="2E54654B">
            <wp:extent cx="5415915" cy="1217148"/>
            <wp:effectExtent l="19050" t="19050" r="13335" b="2159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71278" cy="12295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F60CBE" w14:textId="03F7E076" w:rsidR="001D2D89" w:rsidRPr="00930935" w:rsidRDefault="007A550D" w:rsidP="007A550D">
      <w:pPr>
        <w:pStyle w:val="30"/>
        <w:tabs>
          <w:tab w:val="left" w:pos="1418"/>
        </w:tabs>
        <w:rPr>
          <w:rFonts w:cs="Huawei Sans"/>
        </w:rPr>
      </w:pPr>
      <w:r w:rsidRPr="00930935">
        <w:rPr>
          <w:rFonts w:cs="Huawei Sans"/>
        </w:rPr>
        <w:t>分析</w:t>
      </w:r>
      <w:r w:rsidR="00CB2011">
        <w:rPr>
          <w:rFonts w:cs="Huawei Sans" w:hint="eastAsia"/>
        </w:rPr>
        <w:t>“</w:t>
      </w:r>
      <w:r w:rsidRPr="00930935">
        <w:rPr>
          <w:rFonts w:cs="Huawei Sans"/>
        </w:rPr>
        <w:t>选课中心</w:t>
      </w:r>
      <w:r w:rsidR="00CB2011">
        <w:rPr>
          <w:rFonts w:cs="Huawei Sans" w:hint="eastAsia"/>
        </w:rPr>
        <w:t>”</w:t>
      </w:r>
      <w:r w:rsidRPr="00930935">
        <w:rPr>
          <w:rFonts w:cs="Huawei Sans"/>
        </w:rPr>
        <w:t>功能的</w:t>
      </w:r>
      <w:r w:rsidRPr="00930935">
        <w:rPr>
          <w:rFonts w:cs="Huawei Sans"/>
        </w:rPr>
        <w:t>SQL</w:t>
      </w:r>
      <w:r w:rsidRPr="00930935">
        <w:rPr>
          <w:rFonts w:cs="Huawei Sans"/>
        </w:rPr>
        <w:t>语句实现逻辑。</w:t>
      </w:r>
    </w:p>
    <w:p w14:paraId="532D508C" w14:textId="4B6284C2" w:rsidR="0045280A" w:rsidRPr="00930935" w:rsidRDefault="0045280A" w:rsidP="00D76ADD">
      <w:pPr>
        <w:pStyle w:val="1e"/>
      </w:pPr>
      <w:r w:rsidRPr="00930935">
        <w:t>页面功能：</w:t>
      </w:r>
    </w:p>
    <w:p w14:paraId="69C759DC" w14:textId="25BC6D72" w:rsidR="00E15626" w:rsidRPr="00930935" w:rsidRDefault="0045280A" w:rsidP="00D76ADD">
      <w:pPr>
        <w:pStyle w:val="1e"/>
      </w:pPr>
      <w:r w:rsidRPr="00930935">
        <w:rPr>
          <w:noProof/>
        </w:rPr>
        <w:drawing>
          <wp:inline distT="0" distB="0" distL="0" distR="0" wp14:anchorId="60717262" wp14:editId="32168A17">
            <wp:extent cx="5389420" cy="1072515"/>
            <wp:effectExtent l="19050" t="19050" r="20955" b="13335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40084" cy="108259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BF8721" w14:textId="3F895F71" w:rsidR="0045280A" w:rsidRPr="00930935" w:rsidRDefault="0045280A" w:rsidP="00D76ADD">
      <w:pPr>
        <w:pStyle w:val="1e"/>
      </w:pPr>
      <w:r w:rsidRPr="00930935">
        <w:t>SQL</w:t>
      </w:r>
      <w:r w:rsidRPr="00930935">
        <w:t>语句</w:t>
      </w:r>
      <w:r w:rsidR="00FB3776" w:rsidRPr="00930935">
        <w:t>功能实现逻辑</w:t>
      </w:r>
      <w:r w:rsidRPr="00930935">
        <w:t>：</w:t>
      </w:r>
    </w:p>
    <w:p w14:paraId="6C3828BE" w14:textId="77777777" w:rsidR="0045280A" w:rsidRPr="00930935" w:rsidRDefault="0045280A" w:rsidP="0045280A">
      <w:pPr>
        <w:pStyle w:val="2f2"/>
        <w:rPr>
          <w:rFonts w:cs="Huawei Sans"/>
        </w:rPr>
      </w:pPr>
      <w:r w:rsidRPr="00930935">
        <w:rPr>
          <w:rFonts w:cs="Huawei Sans"/>
        </w:rPr>
        <w:t>SELECT s.</w:t>
      </w:r>
      <w:proofErr w:type="gramStart"/>
      <w:r w:rsidRPr="00930935">
        <w:rPr>
          <w:rFonts w:cs="Huawei Sans"/>
        </w:rPr>
        <w:t>id,s</w:t>
      </w:r>
      <w:proofErr w:type="gramEnd"/>
      <w:r w:rsidRPr="00930935">
        <w:rPr>
          <w:rFonts w:cs="Huawei Sans"/>
        </w:rPr>
        <w:t>.courseName,s.collegeId,s.startDate,s.endDate,s.credits,s.optional,s.primaryAmount,s.selected,s.remark,</w:t>
      </w:r>
    </w:p>
    <w:p w14:paraId="417FF34A" w14:textId="77777777" w:rsidR="0045280A" w:rsidRPr="00930935" w:rsidRDefault="0045280A" w:rsidP="0045280A">
      <w:pPr>
        <w:pStyle w:val="2f2"/>
        <w:rPr>
          <w:rFonts w:cs="Huawei Sans"/>
        </w:rPr>
      </w:pPr>
      <w:proofErr w:type="gramStart"/>
      <w:r w:rsidRPr="00930935">
        <w:rPr>
          <w:rFonts w:cs="Huawei Sans"/>
        </w:rPr>
        <w:t>s.academicYear</w:t>
      </w:r>
      <w:proofErr w:type="gramEnd"/>
      <w:r w:rsidRPr="00930935">
        <w:rPr>
          <w:rFonts w:cs="Huawei Sans"/>
        </w:rPr>
        <w:t xml:space="preserve">,c.name collegeName,t.username teacherName </w:t>
      </w:r>
    </w:p>
    <w:p w14:paraId="64A537DF" w14:textId="77777777" w:rsidR="0045280A" w:rsidRPr="00930935" w:rsidRDefault="0045280A" w:rsidP="0045280A">
      <w:pPr>
        <w:pStyle w:val="2f2"/>
        <w:rPr>
          <w:rFonts w:cs="Huawei Sans"/>
        </w:rPr>
      </w:pPr>
      <w:r w:rsidRPr="00930935">
        <w:rPr>
          <w:rFonts w:cs="Huawei Sans"/>
        </w:rPr>
        <w:t xml:space="preserve">FROM course s </w:t>
      </w:r>
    </w:p>
    <w:p w14:paraId="315D459F" w14:textId="77777777" w:rsidR="0045280A" w:rsidRPr="00930935" w:rsidRDefault="0045280A" w:rsidP="0045280A">
      <w:pPr>
        <w:pStyle w:val="2f2"/>
        <w:rPr>
          <w:rFonts w:cs="Huawei Sans"/>
        </w:rPr>
      </w:pPr>
      <w:r w:rsidRPr="00930935">
        <w:rPr>
          <w:rFonts w:cs="Huawei Sans"/>
        </w:rPr>
        <w:t xml:space="preserve">LEFT JOIN college c ON </w:t>
      </w:r>
      <w:proofErr w:type="gramStart"/>
      <w:r w:rsidRPr="00930935">
        <w:rPr>
          <w:rFonts w:cs="Huawei Sans"/>
        </w:rPr>
        <w:t>s.collegeId</w:t>
      </w:r>
      <w:proofErr w:type="gramEnd"/>
      <w:r w:rsidRPr="00930935">
        <w:rPr>
          <w:rFonts w:cs="Huawei Sans"/>
        </w:rPr>
        <w:t xml:space="preserve"> = c.id </w:t>
      </w:r>
    </w:p>
    <w:p w14:paraId="6244B5E8" w14:textId="77777777" w:rsidR="0045280A" w:rsidRPr="00930935" w:rsidRDefault="0045280A" w:rsidP="0045280A">
      <w:pPr>
        <w:pStyle w:val="2f2"/>
        <w:rPr>
          <w:rFonts w:cs="Huawei Sans"/>
        </w:rPr>
      </w:pPr>
      <w:r w:rsidRPr="00930935">
        <w:rPr>
          <w:rFonts w:cs="Huawei Sans"/>
        </w:rPr>
        <w:t>LEFT JOIN teacher t ON t.id=</w:t>
      </w:r>
      <w:proofErr w:type="gramStart"/>
      <w:r w:rsidRPr="00930935">
        <w:rPr>
          <w:rFonts w:cs="Huawei Sans"/>
        </w:rPr>
        <w:t>s.teacherId</w:t>
      </w:r>
      <w:proofErr w:type="gramEnd"/>
      <w:r w:rsidRPr="00930935">
        <w:rPr>
          <w:rFonts w:cs="Huawei Sans"/>
        </w:rPr>
        <w:t xml:space="preserve"> </w:t>
      </w:r>
    </w:p>
    <w:p w14:paraId="05DD40B8" w14:textId="24FDB7A9" w:rsidR="0045280A" w:rsidRPr="00930935" w:rsidRDefault="0045280A" w:rsidP="0045280A">
      <w:pPr>
        <w:pStyle w:val="2f2"/>
        <w:rPr>
          <w:rFonts w:cs="Huawei Sans"/>
        </w:rPr>
      </w:pPr>
      <w:r w:rsidRPr="00930935">
        <w:rPr>
          <w:rFonts w:cs="Huawei Sans"/>
        </w:rPr>
        <w:t xml:space="preserve">WHERE </w:t>
      </w:r>
      <w:proofErr w:type="gramStart"/>
      <w:r w:rsidRPr="00930935">
        <w:rPr>
          <w:rFonts w:cs="Huawei Sans"/>
        </w:rPr>
        <w:t>s.collegeId</w:t>
      </w:r>
      <w:proofErr w:type="gramEnd"/>
      <w:r w:rsidRPr="00930935">
        <w:rPr>
          <w:rFonts w:cs="Huawei Sans"/>
        </w:rPr>
        <w:t xml:space="preserve"> = ? AND </w:t>
      </w:r>
      <w:proofErr w:type="gramStart"/>
      <w:r w:rsidRPr="00930935">
        <w:rPr>
          <w:rFonts w:cs="Huawei Sans"/>
        </w:rPr>
        <w:t>s.academicYear</w:t>
      </w:r>
      <w:proofErr w:type="gramEnd"/>
      <w:r w:rsidRPr="00930935">
        <w:rPr>
          <w:rFonts w:cs="Huawei Sans"/>
        </w:rPr>
        <w:t xml:space="preserve"> = ?</w:t>
      </w:r>
    </w:p>
    <w:p w14:paraId="347BA4CA" w14:textId="59C3FB72" w:rsidR="00B325E6" w:rsidRPr="00930935" w:rsidRDefault="00B325E6" w:rsidP="0045280A">
      <w:pPr>
        <w:pStyle w:val="2f2"/>
        <w:rPr>
          <w:rFonts w:cs="Huawei Sans"/>
        </w:rPr>
      </w:pPr>
    </w:p>
    <w:p w14:paraId="4E9218B5" w14:textId="77777777" w:rsidR="00B325E6" w:rsidRPr="00930935" w:rsidRDefault="00B325E6" w:rsidP="0045280A">
      <w:pPr>
        <w:pStyle w:val="2f2"/>
        <w:rPr>
          <w:rFonts w:cs="Huawei Sans"/>
        </w:rPr>
      </w:pPr>
    </w:p>
    <w:p w14:paraId="26AB5F1D" w14:textId="3534BAF6" w:rsidR="0045280A" w:rsidRPr="00930935" w:rsidRDefault="0045280A" w:rsidP="00D76ADD">
      <w:pPr>
        <w:pStyle w:val="1e"/>
      </w:pPr>
    </w:p>
    <w:p w14:paraId="42F5356D" w14:textId="540F6A11" w:rsidR="00CA145C" w:rsidRPr="00930935" w:rsidRDefault="00CA145C" w:rsidP="00D76ADD">
      <w:pPr>
        <w:pStyle w:val="1e"/>
      </w:pPr>
    </w:p>
    <w:p w14:paraId="695DE9CC" w14:textId="28569D52" w:rsidR="00847D02" w:rsidRPr="00930935" w:rsidRDefault="00847D02" w:rsidP="00847D02">
      <w:pPr>
        <w:pStyle w:val="30"/>
        <w:tabs>
          <w:tab w:val="left" w:pos="1418"/>
        </w:tabs>
        <w:rPr>
          <w:rFonts w:cs="Huawei Sans"/>
        </w:rPr>
      </w:pPr>
      <w:r w:rsidRPr="00930935">
        <w:rPr>
          <w:rFonts w:cs="Huawei Sans"/>
        </w:rPr>
        <w:lastRenderedPageBreak/>
        <w:t>任务：</w:t>
      </w:r>
      <w:r w:rsidR="0026470E" w:rsidRPr="00930935">
        <w:rPr>
          <w:rFonts w:cs="Huawei Sans"/>
        </w:rPr>
        <w:t>课程</w:t>
      </w:r>
      <w:r w:rsidR="001626AE" w:rsidRPr="00930935">
        <w:rPr>
          <w:rFonts w:cs="Huawei Sans"/>
        </w:rPr>
        <w:t>中心</w:t>
      </w:r>
      <w:r w:rsidR="009B5A9B">
        <w:rPr>
          <w:rFonts w:cs="Huawei Sans" w:hint="eastAsia"/>
        </w:rPr>
        <w:t>“</w:t>
      </w:r>
      <w:r w:rsidR="0026470E" w:rsidRPr="00930935">
        <w:rPr>
          <w:rFonts w:cs="Huawei Sans"/>
        </w:rPr>
        <w:t>可</w:t>
      </w:r>
      <w:r w:rsidR="00D95A41" w:rsidRPr="00930935">
        <w:rPr>
          <w:rFonts w:cs="Huawei Sans"/>
        </w:rPr>
        <w:t>选</w:t>
      </w:r>
      <w:r w:rsidR="0026470E" w:rsidRPr="00930935">
        <w:rPr>
          <w:rFonts w:cs="Huawei Sans"/>
        </w:rPr>
        <w:t>人数</w:t>
      </w:r>
      <w:r w:rsidR="009B5A9B">
        <w:rPr>
          <w:rFonts w:cs="Huawei Sans" w:hint="eastAsia"/>
        </w:rPr>
        <w:t>”</w:t>
      </w:r>
      <w:r w:rsidR="0026470E" w:rsidRPr="00930935">
        <w:rPr>
          <w:rFonts w:cs="Huawei Sans"/>
        </w:rPr>
        <w:t>修改</w:t>
      </w:r>
      <w:r w:rsidRPr="00930935">
        <w:rPr>
          <w:rFonts w:cs="Huawei Sans"/>
        </w:rPr>
        <w:t>。</w:t>
      </w:r>
    </w:p>
    <w:p w14:paraId="52DF1F42" w14:textId="483867B9" w:rsidR="00847D02" w:rsidRPr="00930935" w:rsidRDefault="00847D02" w:rsidP="00D76ADD">
      <w:pPr>
        <w:pStyle w:val="1e"/>
      </w:pPr>
      <w:r w:rsidRPr="00930935">
        <w:t>通过</w:t>
      </w:r>
      <w:r w:rsidRPr="00930935">
        <w:t>SQL</w:t>
      </w:r>
      <w:r w:rsidRPr="00930935">
        <w:t>语句来实现修改学生角色中的</w:t>
      </w:r>
      <w:r w:rsidR="00CB2011">
        <w:rPr>
          <w:rFonts w:hint="eastAsia"/>
        </w:rPr>
        <w:t>“</w:t>
      </w:r>
      <w:r w:rsidRPr="00930935">
        <w:t>选课中心</w:t>
      </w:r>
      <w:r w:rsidR="00CB2011">
        <w:rPr>
          <w:rFonts w:hint="eastAsia"/>
        </w:rPr>
        <w:t>”</w:t>
      </w:r>
      <w:r w:rsidRPr="00930935">
        <w:t>功能，将课程名称为计算机网络基础的可选人数由</w:t>
      </w:r>
      <w:r w:rsidRPr="00930935">
        <w:t>1</w:t>
      </w:r>
      <w:r w:rsidRPr="00930935">
        <w:t>调整为</w:t>
      </w:r>
      <w:r w:rsidRPr="00930935">
        <w:t>5</w:t>
      </w:r>
      <w:r w:rsidRPr="00930935">
        <w:t>。</w:t>
      </w:r>
    </w:p>
    <w:p w14:paraId="54BF133F" w14:textId="77777777" w:rsidR="00847D02" w:rsidRPr="00930935" w:rsidRDefault="00847D02" w:rsidP="00D76ADD">
      <w:pPr>
        <w:pStyle w:val="1e"/>
      </w:pPr>
      <w:r w:rsidRPr="00930935">
        <w:t>参考</w:t>
      </w:r>
      <w:r w:rsidRPr="00930935">
        <w:t>SQL</w:t>
      </w:r>
      <w:r w:rsidRPr="00930935">
        <w:t>语句：</w:t>
      </w:r>
    </w:p>
    <w:p w14:paraId="5B7B7AEF" w14:textId="1E254BF6" w:rsidR="006B6C63" w:rsidRPr="00930935" w:rsidRDefault="006B6C63" w:rsidP="00847D02">
      <w:pPr>
        <w:pStyle w:val="2f2"/>
        <w:rPr>
          <w:rFonts w:cs="Huawei Sans"/>
        </w:rPr>
      </w:pPr>
      <w:r w:rsidRPr="00930935">
        <w:rPr>
          <w:rFonts w:cs="Huawei Sans"/>
        </w:rPr>
        <w:t>update course set optional=5 where id='1'</w:t>
      </w:r>
      <w:r w:rsidR="00A85C31" w:rsidRPr="00930935">
        <w:rPr>
          <w:rFonts w:cs="Huawei Sans"/>
        </w:rPr>
        <w:t>;</w:t>
      </w:r>
    </w:p>
    <w:p w14:paraId="0BFF3F14" w14:textId="763FB399" w:rsidR="00847D02" w:rsidRPr="00930935" w:rsidRDefault="00847D02" w:rsidP="00D76ADD">
      <w:pPr>
        <w:pStyle w:val="1e"/>
      </w:pPr>
      <w:r w:rsidRPr="00930935">
        <w:t>数据库输入</w:t>
      </w:r>
      <w:r w:rsidR="00573E52" w:rsidRPr="00930935">
        <w:t>执行</w:t>
      </w:r>
      <w:r w:rsidRPr="00930935">
        <w:t>后，用学生身份重新登录系统可以查看</w:t>
      </w:r>
      <w:r w:rsidR="009B51C4" w:rsidRPr="00930935">
        <w:t>可选人数是否由</w:t>
      </w:r>
      <w:r w:rsidR="009B51C4" w:rsidRPr="00930935">
        <w:t>1</w:t>
      </w:r>
      <w:r w:rsidR="009B51C4" w:rsidRPr="00930935">
        <w:t>变为了</w:t>
      </w:r>
      <w:r w:rsidR="009B51C4" w:rsidRPr="00930935">
        <w:t>5</w:t>
      </w:r>
      <w:r w:rsidRPr="00930935">
        <w:t>。</w:t>
      </w:r>
    </w:p>
    <w:p w14:paraId="0FB11061" w14:textId="0EC8566F" w:rsidR="00C274D6" w:rsidRPr="00930935" w:rsidRDefault="00847D02" w:rsidP="00D76ADD">
      <w:pPr>
        <w:pStyle w:val="1e"/>
      </w:pPr>
      <w:r w:rsidRPr="00930935">
        <w:t>操作前：</w:t>
      </w:r>
    </w:p>
    <w:p w14:paraId="3C32A6B1" w14:textId="61315C7A" w:rsidR="0045280A" w:rsidRPr="00930935" w:rsidRDefault="0045280A" w:rsidP="00D76ADD">
      <w:pPr>
        <w:pStyle w:val="1e"/>
      </w:pPr>
      <w:r w:rsidRPr="00930935">
        <w:rPr>
          <w:noProof/>
        </w:rPr>
        <w:drawing>
          <wp:inline distT="0" distB="0" distL="0" distR="0" wp14:anchorId="3DB59EDE" wp14:editId="1CFCA465">
            <wp:extent cx="5415915" cy="933933"/>
            <wp:effectExtent l="19050" t="19050" r="13335" b="1905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92165" cy="94708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A0808D" w14:textId="29DB8ED8" w:rsidR="00750D00" w:rsidRPr="00930935" w:rsidRDefault="00750D00" w:rsidP="00D76ADD">
      <w:pPr>
        <w:pStyle w:val="1e"/>
      </w:pPr>
      <w:r w:rsidRPr="00930935">
        <w:t>操作后：</w:t>
      </w:r>
    </w:p>
    <w:p w14:paraId="158DDB48" w14:textId="5DD468F3" w:rsidR="007A1506" w:rsidRPr="00930935" w:rsidRDefault="00750D00" w:rsidP="00D76ADD">
      <w:pPr>
        <w:pStyle w:val="1e"/>
      </w:pPr>
      <w:r w:rsidRPr="00930935">
        <w:rPr>
          <w:noProof/>
        </w:rPr>
        <w:drawing>
          <wp:inline distT="0" distB="0" distL="0" distR="0" wp14:anchorId="38CB146F" wp14:editId="710FBCCF">
            <wp:extent cx="5415915" cy="984507"/>
            <wp:effectExtent l="19050" t="19050" r="13335" b="2540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4697" cy="9970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DB3C0F" w14:textId="5FBE65DD" w:rsidR="0003425A" w:rsidRPr="00930935" w:rsidRDefault="006A7318" w:rsidP="00FD1298">
      <w:pPr>
        <w:pStyle w:val="2"/>
        <w:numPr>
          <w:ilvl w:val="1"/>
          <w:numId w:val="4"/>
        </w:numPr>
        <w:rPr>
          <w:rFonts w:cs="Huawei Sans"/>
          <w:lang w:eastAsia="zh-CN"/>
        </w:rPr>
      </w:pPr>
      <w:bookmarkStart w:id="91" w:name="_Toc180160353"/>
      <w:r w:rsidRPr="00930935">
        <w:rPr>
          <w:rFonts w:cs="Huawei Sans"/>
          <w:lang w:eastAsia="zh-CN"/>
        </w:rPr>
        <w:t>信息列表查询</w:t>
      </w:r>
      <w:bookmarkEnd w:id="91"/>
    </w:p>
    <w:p w14:paraId="608B07CB" w14:textId="69D5CF9B" w:rsidR="00E82504" w:rsidRPr="00930935" w:rsidRDefault="00E82504" w:rsidP="00E82504">
      <w:pPr>
        <w:pStyle w:val="30"/>
        <w:tabs>
          <w:tab w:val="left" w:pos="1418"/>
        </w:tabs>
        <w:rPr>
          <w:rFonts w:cs="Huawei Sans"/>
        </w:rPr>
      </w:pPr>
      <w:r w:rsidRPr="00930935">
        <w:rPr>
          <w:rFonts w:cs="Huawei Sans"/>
        </w:rPr>
        <w:t>分析课程、</w:t>
      </w:r>
      <w:r w:rsidR="00194F1A" w:rsidRPr="00930935">
        <w:rPr>
          <w:rFonts w:cs="Huawei Sans"/>
        </w:rPr>
        <w:t>学生</w:t>
      </w:r>
      <w:r w:rsidRPr="00930935">
        <w:rPr>
          <w:rFonts w:cs="Huawei Sans"/>
        </w:rPr>
        <w:t>、</w:t>
      </w:r>
      <w:r w:rsidR="00194F1A" w:rsidRPr="00930935">
        <w:rPr>
          <w:rFonts w:cs="Huawei Sans"/>
        </w:rPr>
        <w:t>学生选</w:t>
      </w:r>
      <w:r w:rsidRPr="00930935">
        <w:rPr>
          <w:rFonts w:cs="Huawei Sans"/>
        </w:rPr>
        <w:t>课</w:t>
      </w:r>
      <w:r w:rsidR="00194F1A" w:rsidRPr="00930935">
        <w:rPr>
          <w:rFonts w:cs="Huawei Sans"/>
        </w:rPr>
        <w:t>三</w:t>
      </w:r>
      <w:r w:rsidRPr="00930935">
        <w:rPr>
          <w:rFonts w:cs="Huawei Sans"/>
        </w:rPr>
        <w:t>者关系模型。</w:t>
      </w:r>
    </w:p>
    <w:p w14:paraId="50B6DAED" w14:textId="5FDA9619" w:rsidR="00E82504" w:rsidRPr="00930935" w:rsidRDefault="00194F1A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0CCD19D" wp14:editId="4140437E">
                <wp:simplePos x="0" y="0"/>
                <wp:positionH relativeFrom="column">
                  <wp:posOffset>2533650</wp:posOffset>
                </wp:positionH>
                <wp:positionV relativeFrom="paragraph">
                  <wp:posOffset>136525</wp:posOffset>
                </wp:positionV>
                <wp:extent cx="770890" cy="318770"/>
                <wp:effectExtent l="0" t="0" r="10160" b="24130"/>
                <wp:wrapNone/>
                <wp:docPr id="148" name="矩形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890" cy="3187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A647B" w14:textId="77777777" w:rsidR="00055A6F" w:rsidRPr="00CD2A08" w:rsidRDefault="00055A6F" w:rsidP="00194F1A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学生</w:t>
                            </w: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选</w:t>
                            </w: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课</w:t>
                            </w:r>
                          </w:p>
                          <w:p w14:paraId="7DC2E557" w14:textId="200F28BB" w:rsidR="00055A6F" w:rsidRPr="00CD2A08" w:rsidRDefault="00055A6F" w:rsidP="00E82504">
                            <w:pPr>
                              <w:spacing w:before="0" w:after="0" w:line="240" w:lineRule="auto"/>
                              <w:ind w:left="0" w:firstLineChars="50" w:firstLine="10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DF6311">
                              <w:rPr>
                                <w:rFonts w:cs="Huawei Sans" w:hint="eastAsia"/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4B02C07C" wp14:editId="439F242C">
                                  <wp:extent cx="465455" cy="823497"/>
                                  <wp:effectExtent l="0" t="0" r="0" b="0"/>
                                  <wp:docPr id="154" name="图片 1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5455" cy="8234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CD19D" id="矩形 148" o:spid="_x0000_s1090" style="position:absolute;left:0;text-align:left;margin-left:199.5pt;margin-top:10.75pt;width:60.7pt;height:25.1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" filled="f" strokecolor="black [3213]" strokeweight="1pt">
                <v:textbox>
                  <w:txbxContent>
                    <w:p w14:paraId="009A647B" w14:textId="77777777" w:rsidR="00055A6F" w:rsidRPr="00CD2A08" w:rsidRDefault="00055A6F" w:rsidP="00194F1A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学生</w:t>
                      </w:r>
                      <w:r>
                        <w:rPr>
                          <w:rFonts w:cs="Huawei Sans" w:hint="eastAsia"/>
                          <w:color w:val="000000" w:themeColor="text1"/>
                        </w:rPr>
                        <w:t>选</w:t>
                      </w: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课</w:t>
                      </w:r>
                    </w:p>
                    <w:p w14:paraId="7DC2E557" w14:textId="200F28BB" w:rsidR="00055A6F" w:rsidRPr="00CD2A08" w:rsidRDefault="00055A6F" w:rsidP="00E82504">
                      <w:pPr>
                        <w:spacing w:before="0" w:after="0" w:line="240" w:lineRule="auto"/>
                        <w:ind w:left="0" w:firstLineChars="50" w:firstLine="100"/>
                        <w:rPr>
                          <w:rFonts w:cs="Huawei Sans"/>
                          <w:color w:val="000000" w:themeColor="text1"/>
                        </w:rPr>
                      </w:pPr>
                      <w:r w:rsidRPr="00DF6311">
                        <w:rPr>
                          <w:rFonts w:cs="Huawei Sans" w:hint="eastAsia"/>
                          <w:noProof/>
                          <w:color w:val="000000" w:themeColor="text1"/>
                        </w:rPr>
                        <w:drawing>
                          <wp:inline distT="0" distB="0" distL="0" distR="0" wp14:anchorId="4B02C07C" wp14:editId="439F242C">
                            <wp:extent cx="465455" cy="823497"/>
                            <wp:effectExtent l="0" t="0" r="0" b="0"/>
                            <wp:docPr id="154" name="图片 1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5455" cy="8234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1F98A52" w14:textId="3B663E4B" w:rsidR="00E82504" w:rsidRPr="00930935" w:rsidRDefault="00194F1A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E72B938" wp14:editId="65F9B5AA">
                <wp:simplePos x="0" y="0"/>
                <wp:positionH relativeFrom="column">
                  <wp:posOffset>2533650</wp:posOffset>
                </wp:positionH>
                <wp:positionV relativeFrom="paragraph">
                  <wp:posOffset>227330</wp:posOffset>
                </wp:positionV>
                <wp:extent cx="770890" cy="1167945"/>
                <wp:effectExtent l="0" t="0" r="10160" b="13335"/>
                <wp:wrapNone/>
                <wp:docPr id="149" name="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890" cy="116794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9FAD63" w14:textId="77777777" w:rsidR="00055A6F" w:rsidRPr="00740486" w:rsidRDefault="00055A6F" w:rsidP="00194F1A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 w:rsidRPr="00BD7E25"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学生</w:t>
                            </w:r>
                            <w:r w:rsidRPr="00BD7E25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0ACBA6C7" w14:textId="77777777" w:rsidR="00055A6F" w:rsidRPr="00740486" w:rsidRDefault="00055A6F" w:rsidP="00194F1A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b/>
                                <w:color w:val="C7000B"/>
                                <w:u w:val="single"/>
                              </w:rPr>
                            </w:pPr>
                            <w:r w:rsidRPr="00BD7E25">
                              <w:rPr>
                                <w:rFonts w:cs="Huawei Sans" w:hint="eastAsia"/>
                                <w:b/>
                                <w:color w:val="C7000B"/>
                                <w:u w:val="single"/>
                              </w:rPr>
                              <w:t>课程</w:t>
                            </w:r>
                            <w:r w:rsidRPr="00BD7E25">
                              <w:rPr>
                                <w:rFonts w:cs="Huawei Sans"/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41C9E4C7" w14:textId="77777777" w:rsidR="00055A6F" w:rsidRDefault="00055A6F" w:rsidP="00194F1A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BD7E25">
                              <w:rPr>
                                <w:rFonts w:cs="Huawei Sans" w:hint="eastAsia"/>
                                <w:color w:val="000000" w:themeColor="text1"/>
                              </w:rPr>
                              <w:t>评分教师</w:t>
                            </w:r>
                          </w:p>
                          <w:p w14:paraId="6E53B189" w14:textId="77777777" w:rsidR="00055A6F" w:rsidRPr="00C14AF5" w:rsidRDefault="00055A6F" w:rsidP="00E82504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2B938" id="矩形 149" o:spid="_x0000_s1091" style="position:absolute;left:0;text-align:left;margin-left:199.5pt;margin-top:17.9pt;width:60.7pt;height:91.9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" filled="f" strokecolor="black [3213]" strokeweight="1pt">
                <v:textbox>
                  <w:txbxContent>
                    <w:p w14:paraId="6A9FAD63" w14:textId="77777777" w:rsidR="00055A6F" w:rsidRPr="00740486" w:rsidRDefault="00055A6F" w:rsidP="00194F1A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 w:rsidRPr="00BD7E25"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学生</w:t>
                      </w:r>
                      <w:r w:rsidRPr="00BD7E25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0ACBA6C7" w14:textId="77777777" w:rsidR="00055A6F" w:rsidRPr="00740486" w:rsidRDefault="00055A6F" w:rsidP="00194F1A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b/>
                          <w:color w:val="C7000B"/>
                          <w:u w:val="single"/>
                        </w:rPr>
                      </w:pPr>
                      <w:r w:rsidRPr="00BD7E25">
                        <w:rPr>
                          <w:rFonts w:cs="Huawei Sans" w:hint="eastAsia"/>
                          <w:b/>
                          <w:color w:val="C7000B"/>
                          <w:u w:val="single"/>
                        </w:rPr>
                        <w:t>课程</w:t>
                      </w:r>
                      <w:r w:rsidRPr="00BD7E25">
                        <w:rPr>
                          <w:rFonts w:cs="Huawei Sans"/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41C9E4C7" w14:textId="77777777" w:rsidR="00055A6F" w:rsidRDefault="00055A6F" w:rsidP="00194F1A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BD7E25">
                        <w:rPr>
                          <w:rFonts w:cs="Huawei Sans" w:hint="eastAsia"/>
                          <w:color w:val="000000" w:themeColor="text1"/>
                        </w:rPr>
                        <w:t>评分教师</w:t>
                      </w:r>
                    </w:p>
                    <w:p w14:paraId="6E53B189" w14:textId="77777777" w:rsidR="00055A6F" w:rsidRPr="00C14AF5" w:rsidRDefault="00055A6F" w:rsidP="00E82504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2D3C258F" w14:textId="1EE5F001" w:rsidR="00E82504" w:rsidRPr="00930935" w:rsidRDefault="00E82504" w:rsidP="00D76ADD">
      <w:pPr>
        <w:pStyle w:val="1e"/>
      </w:pPr>
    </w:p>
    <w:p w14:paraId="7779BA82" w14:textId="17C6FFE5" w:rsidR="00E82504" w:rsidRPr="00930935" w:rsidRDefault="00194F1A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5E993ED6" wp14:editId="71372A9D">
                <wp:simplePos x="0" y="0"/>
                <wp:positionH relativeFrom="column">
                  <wp:posOffset>1534794</wp:posOffset>
                </wp:positionH>
                <wp:positionV relativeFrom="paragraph">
                  <wp:posOffset>59054</wp:posOffset>
                </wp:positionV>
                <wp:extent cx="996315" cy="489585"/>
                <wp:effectExtent l="38100" t="0" r="32385" b="62865"/>
                <wp:wrapNone/>
                <wp:docPr id="151" name="直接箭头连接符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315" cy="4895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C0D9A" id="直接箭头连接符 151" o:spid="_x0000_s1026" type="#_x0000_t32" style="position:absolute;left:0;text-align:left;margin-left:120.85pt;margin-top:4.65pt;width:78.45pt;height:38.55pt;flip:x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" strokecolor="black [3213]">
                <v:stroke endarrow="block"/>
              </v:shape>
            </w:pict>
          </mc:Fallback>
        </mc:AlternateContent>
      </w: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CBE1C1E" wp14:editId="1551BA23">
                <wp:simplePos x="0" y="0"/>
                <wp:positionH relativeFrom="column">
                  <wp:posOffset>4331335</wp:posOffset>
                </wp:positionH>
                <wp:positionV relativeFrom="paragraph">
                  <wp:posOffset>67945</wp:posOffset>
                </wp:positionV>
                <wp:extent cx="768350" cy="311150"/>
                <wp:effectExtent l="0" t="0" r="0" b="0"/>
                <wp:wrapNone/>
                <wp:docPr id="144" name="矩形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111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2CA98" w14:textId="77777777" w:rsidR="00055A6F" w:rsidRPr="00EC7F2F" w:rsidRDefault="00055A6F" w:rsidP="00E82504">
                            <w:pPr>
                              <w:spacing w:before="0" w:after="0" w:line="240" w:lineRule="auto"/>
                              <w:ind w:left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E1C1E" id="矩形 144" o:spid="_x0000_s1092" style="position:absolute;left:0;text-align:left;margin-left:341.05pt;margin-top:5.35pt;width:60.5pt;height:24.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" filled="f" strokecolor="black [3213]" strokeweight="1pt">
                <v:textbox>
                  <w:txbxContent>
                    <w:p w14:paraId="1F22CA98" w14:textId="77777777" w:rsidR="00055A6F" w:rsidRPr="00EC7F2F" w:rsidRDefault="00055A6F" w:rsidP="00E82504">
                      <w:pPr>
                        <w:spacing w:before="0" w:after="0" w:line="240" w:lineRule="auto"/>
                        <w:ind w:left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课程</w:t>
                      </w:r>
                    </w:p>
                  </w:txbxContent>
                </v:textbox>
              </v:rect>
            </w:pict>
          </mc:Fallback>
        </mc:AlternateContent>
      </w: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506E32CD" wp14:editId="7514563F">
                <wp:simplePos x="0" y="0"/>
                <wp:positionH relativeFrom="column">
                  <wp:posOffset>802640</wp:posOffset>
                </wp:positionH>
                <wp:positionV relativeFrom="paragraph">
                  <wp:posOffset>64770</wp:posOffset>
                </wp:positionV>
                <wp:extent cx="731229" cy="274702"/>
                <wp:effectExtent l="0" t="0" r="0" b="0"/>
                <wp:wrapNone/>
                <wp:docPr id="152" name="矩形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229" cy="27470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57B2C" w14:textId="5BD9D1A3" w:rsidR="00055A6F" w:rsidRPr="00CD2A08" w:rsidRDefault="00055A6F" w:rsidP="00194F1A">
                            <w:pPr>
                              <w:spacing w:before="0" w:after="0" w:line="240" w:lineRule="auto"/>
                              <w:ind w:left="0" w:firstLineChars="50" w:firstLine="10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学生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E32CD" id="矩形 152" o:spid="_x0000_s1093" style="position:absolute;left:0;text-align:left;margin-left:63.2pt;margin-top:5.1pt;width:57.6pt;height:21.6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" filled="f" strokecolor="black [3213]" strokeweight="1pt">
                <v:textbox>
                  <w:txbxContent>
                    <w:p w14:paraId="64357B2C" w14:textId="5BD9D1A3" w:rsidR="00055A6F" w:rsidRPr="00CD2A08" w:rsidRDefault="00055A6F" w:rsidP="00194F1A">
                      <w:pPr>
                        <w:spacing w:before="0" w:after="0" w:line="240" w:lineRule="auto"/>
                        <w:ind w:left="0" w:firstLineChars="50" w:firstLine="10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 w:hint="eastAsia"/>
                          <w:color w:val="000000" w:themeColor="text1"/>
                        </w:rPr>
                        <w:t>学生</w:t>
                      </w:r>
                    </w:p>
                  </w:txbxContent>
                </v:textbox>
              </v:rect>
            </w:pict>
          </mc:Fallback>
        </mc:AlternateContent>
      </w:r>
    </w:p>
    <w:p w14:paraId="13F50C15" w14:textId="4853A917" w:rsidR="00E82504" w:rsidRPr="00930935" w:rsidRDefault="00194F1A" w:rsidP="00D76ADD">
      <w:pPr>
        <w:pStyle w:val="1e"/>
      </w:pP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598270F0" wp14:editId="5A8F8E95">
                <wp:simplePos x="0" y="0"/>
                <wp:positionH relativeFrom="column">
                  <wp:posOffset>3302000</wp:posOffset>
                </wp:positionH>
                <wp:positionV relativeFrom="paragraph">
                  <wp:posOffset>24764</wp:posOffset>
                </wp:positionV>
                <wp:extent cx="1031875" cy="296545"/>
                <wp:effectExtent l="0" t="0" r="92075" b="65405"/>
                <wp:wrapNone/>
                <wp:docPr id="150" name="直接箭头连接符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1875" cy="2965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627C7" id="直接箭头连接符 150" o:spid="_x0000_s1026" type="#_x0000_t32" style="position:absolute;left:0;text-align:left;margin-left:260pt;margin-top:1.95pt;width:81.25pt;height:23.3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" strokecolor="black [3213]">
                <v:stroke endarrow="block"/>
              </v:shape>
            </w:pict>
          </mc:Fallback>
        </mc:AlternateContent>
      </w: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40F6DB83" wp14:editId="43DE4DEB">
                <wp:simplePos x="0" y="0"/>
                <wp:positionH relativeFrom="column">
                  <wp:posOffset>803910</wp:posOffset>
                </wp:positionH>
                <wp:positionV relativeFrom="paragraph">
                  <wp:posOffset>111760</wp:posOffset>
                </wp:positionV>
                <wp:extent cx="730885" cy="1325880"/>
                <wp:effectExtent l="0" t="0" r="12065" b="26670"/>
                <wp:wrapNone/>
                <wp:docPr id="153" name="矩形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85" cy="13258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D2F0DD" w14:textId="77777777" w:rsidR="00055A6F" w:rsidRPr="00740486" w:rsidRDefault="00055A6F" w:rsidP="00194F1A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 w:rsidRPr="00BD7E25"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学生</w:t>
                            </w:r>
                            <w:r w:rsidRPr="00BD7E25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186F291A" w14:textId="77777777" w:rsidR="00055A6F" w:rsidRDefault="00055A6F" w:rsidP="00194F1A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姓名</w:t>
                            </w:r>
                          </w:p>
                          <w:p w14:paraId="7B88839D" w14:textId="77777777" w:rsidR="00055A6F" w:rsidRDefault="00055A6F" w:rsidP="00194F1A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5107">
                              <w:rPr>
                                <w:rFonts w:cs="Huawei Sans" w:hint="eastAsia"/>
                                <w:color w:val="000000" w:themeColor="text1"/>
                              </w:rPr>
                              <w:t>角色</w:t>
                            </w:r>
                            <w:r w:rsidRPr="00CD5107">
                              <w:rPr>
                                <w:rFonts w:cs="Huawei Sans"/>
                                <w:color w:val="000000" w:themeColor="text1"/>
                              </w:rPr>
                              <w:t>id</w:t>
                            </w:r>
                          </w:p>
                          <w:p w14:paraId="3F2E0E94" w14:textId="77777777" w:rsidR="00055A6F" w:rsidRDefault="00055A6F" w:rsidP="00194F1A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5107">
                              <w:rPr>
                                <w:rFonts w:cs="Huawei Sans" w:hint="eastAsia"/>
                                <w:color w:val="000000" w:themeColor="text1"/>
                              </w:rPr>
                              <w:t>学院</w:t>
                            </w:r>
                            <w:r w:rsidRPr="00CD5107">
                              <w:rPr>
                                <w:rFonts w:cs="Huawei Sans"/>
                                <w:color w:val="000000" w:themeColor="text1"/>
                              </w:rPr>
                              <w:t>id</w:t>
                            </w:r>
                          </w:p>
                          <w:p w14:paraId="5C5FA566" w14:textId="77777777" w:rsidR="00055A6F" w:rsidRPr="00C14AF5" w:rsidRDefault="00055A6F" w:rsidP="00E82504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6DB83" id="矩形 153" o:spid="_x0000_s1094" style="position:absolute;left:0;text-align:left;margin-left:63.3pt;margin-top:8.8pt;width:57.55pt;height:104.4pt;z-index:25196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" filled="f" strokecolor="black [3213]" strokeweight="1pt">
                <v:textbox>
                  <w:txbxContent>
                    <w:p w14:paraId="55D2F0DD" w14:textId="77777777" w:rsidR="00055A6F" w:rsidRPr="00740486" w:rsidRDefault="00055A6F" w:rsidP="00194F1A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 w:rsidRPr="00BD7E25"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学生</w:t>
                      </w:r>
                      <w:r w:rsidRPr="00BD7E25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186F291A" w14:textId="77777777" w:rsidR="00055A6F" w:rsidRDefault="00055A6F" w:rsidP="00194F1A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 w:hint="eastAsia"/>
                          <w:color w:val="000000" w:themeColor="text1"/>
                        </w:rPr>
                        <w:t>姓名</w:t>
                      </w:r>
                    </w:p>
                    <w:p w14:paraId="7B88839D" w14:textId="77777777" w:rsidR="00055A6F" w:rsidRDefault="00055A6F" w:rsidP="00194F1A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5107">
                        <w:rPr>
                          <w:rFonts w:cs="Huawei Sans" w:hint="eastAsia"/>
                          <w:color w:val="000000" w:themeColor="text1"/>
                        </w:rPr>
                        <w:t>角色</w:t>
                      </w:r>
                      <w:r w:rsidRPr="00CD5107">
                        <w:rPr>
                          <w:rFonts w:cs="Huawei Sans"/>
                          <w:color w:val="000000" w:themeColor="text1"/>
                        </w:rPr>
                        <w:t>id</w:t>
                      </w:r>
                    </w:p>
                    <w:p w14:paraId="3F2E0E94" w14:textId="77777777" w:rsidR="00055A6F" w:rsidRDefault="00055A6F" w:rsidP="00194F1A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5107">
                        <w:rPr>
                          <w:rFonts w:cs="Huawei Sans" w:hint="eastAsia"/>
                          <w:color w:val="000000" w:themeColor="text1"/>
                        </w:rPr>
                        <w:t>学院</w:t>
                      </w:r>
                      <w:r w:rsidRPr="00CD5107">
                        <w:rPr>
                          <w:rFonts w:cs="Huawei Sans"/>
                          <w:color w:val="000000" w:themeColor="text1"/>
                        </w:rPr>
                        <w:t>id</w:t>
                      </w:r>
                    </w:p>
                    <w:p w14:paraId="5C5FA566" w14:textId="77777777" w:rsidR="00055A6F" w:rsidRPr="00C14AF5" w:rsidRDefault="00055A6F" w:rsidP="00E82504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  <w:r w:rsidRPr="00930935"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3672B602" wp14:editId="09AC4B9D">
                <wp:simplePos x="0" y="0"/>
                <wp:positionH relativeFrom="column">
                  <wp:posOffset>4331335</wp:posOffset>
                </wp:positionH>
                <wp:positionV relativeFrom="paragraph">
                  <wp:posOffset>152400</wp:posOffset>
                </wp:positionV>
                <wp:extent cx="768350" cy="1287780"/>
                <wp:effectExtent l="0" t="0" r="0" b="0"/>
                <wp:wrapNone/>
                <wp:docPr id="145" name="矩形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12877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D78E1" w14:textId="77777777" w:rsidR="00055A6F" w:rsidRPr="00740486" w:rsidRDefault="00055A6F" w:rsidP="00E82504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b/>
                                <w:color w:val="C7000B"/>
                                <w:u w:val="single"/>
                              </w:rPr>
                            </w:pPr>
                            <w:r w:rsidRPr="00BD7E25">
                              <w:rPr>
                                <w:rFonts w:cs="Huawei Sans" w:hint="eastAsia"/>
                                <w:b/>
                                <w:color w:val="C7000B"/>
                                <w:u w:val="single"/>
                              </w:rPr>
                              <w:t>课程</w:t>
                            </w:r>
                            <w:r w:rsidRPr="00BD7E25">
                              <w:rPr>
                                <w:rFonts w:cs="Huawei Sans"/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49B315DF" w14:textId="77777777" w:rsidR="00055A6F" w:rsidRDefault="00055A6F" w:rsidP="00E82504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BD7E25">
                              <w:rPr>
                                <w:rFonts w:cs="Huawei Sans" w:hint="eastAsia"/>
                                <w:color w:val="000000" w:themeColor="text1"/>
                              </w:rPr>
                              <w:t>课程名称</w:t>
                            </w:r>
                          </w:p>
                          <w:p w14:paraId="765AE672" w14:textId="77777777" w:rsidR="00055A6F" w:rsidRDefault="00055A6F" w:rsidP="00E82504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BD7E25">
                              <w:rPr>
                                <w:rFonts w:hint="eastAsia"/>
                                <w:color w:val="000000" w:themeColor="text1"/>
                                <w:u w:val="single"/>
                              </w:rPr>
                              <w:t>学院</w:t>
                            </w:r>
                            <w:r w:rsidRPr="00BD7E25">
                              <w:rPr>
                                <w:color w:val="000000" w:themeColor="text1"/>
                                <w:u w:val="single"/>
                              </w:rPr>
                              <w:t>id</w:t>
                            </w:r>
                          </w:p>
                          <w:p w14:paraId="1847ACD6" w14:textId="77777777" w:rsidR="00055A6F" w:rsidRDefault="00055A6F" w:rsidP="00E82504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BD7E25">
                              <w:rPr>
                                <w:rFonts w:hint="eastAsia"/>
                                <w:color w:val="000000" w:themeColor="text1"/>
                                <w:u w:val="single"/>
                              </w:rPr>
                              <w:t>教师</w:t>
                            </w:r>
                            <w:r w:rsidRPr="00BD7E25">
                              <w:rPr>
                                <w:color w:val="000000" w:themeColor="text1"/>
                                <w:u w:val="single"/>
                              </w:rPr>
                              <w:t>id</w:t>
                            </w:r>
                          </w:p>
                          <w:p w14:paraId="10BE4651" w14:textId="77777777" w:rsidR="00055A6F" w:rsidRDefault="00055A6F" w:rsidP="00E82504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CD2A08">
                              <w:rPr>
                                <w:rFonts w:hint="eastAsia"/>
                                <w:color w:val="000000" w:themeColor="text1"/>
                                <w:u w:val="single"/>
                              </w:rPr>
                              <w:t>学年</w:t>
                            </w:r>
                            <w:r>
                              <w:rPr>
                                <w:color w:val="000000" w:themeColor="text1"/>
                                <w:u w:val="single"/>
                              </w:rPr>
                              <w:t>id</w:t>
                            </w:r>
                          </w:p>
                          <w:p w14:paraId="6E9C4A38" w14:textId="77777777" w:rsidR="00055A6F" w:rsidRPr="00EC7F2F" w:rsidRDefault="00055A6F" w:rsidP="00E82504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u w:val="single"/>
                              </w:rPr>
                              <w:t>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72B602" id="矩形 145" o:spid="_x0000_s1095" style="position:absolute;left:0;text-align:left;margin-left:341.05pt;margin-top:12pt;width:60.5pt;height:101.4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" filled="f" strokecolor="black [3213]" strokeweight="1pt">
                <v:textbox>
                  <w:txbxContent>
                    <w:p w14:paraId="141D78E1" w14:textId="77777777" w:rsidR="00055A6F" w:rsidRPr="00740486" w:rsidRDefault="00055A6F" w:rsidP="00E82504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b/>
                          <w:color w:val="C7000B"/>
                          <w:u w:val="single"/>
                        </w:rPr>
                      </w:pPr>
                      <w:r w:rsidRPr="00BD7E25">
                        <w:rPr>
                          <w:rFonts w:cs="Huawei Sans" w:hint="eastAsia"/>
                          <w:b/>
                          <w:color w:val="C7000B"/>
                          <w:u w:val="single"/>
                        </w:rPr>
                        <w:t>课程</w:t>
                      </w:r>
                      <w:r w:rsidRPr="00BD7E25">
                        <w:rPr>
                          <w:rFonts w:cs="Huawei Sans"/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49B315DF" w14:textId="77777777" w:rsidR="00055A6F" w:rsidRDefault="00055A6F" w:rsidP="00E82504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BD7E25">
                        <w:rPr>
                          <w:rFonts w:cs="Huawei Sans" w:hint="eastAsia"/>
                          <w:color w:val="000000" w:themeColor="text1"/>
                        </w:rPr>
                        <w:t>课程名称</w:t>
                      </w:r>
                    </w:p>
                    <w:p w14:paraId="765AE672" w14:textId="77777777" w:rsidR="00055A6F" w:rsidRDefault="00055A6F" w:rsidP="00E82504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 w:rsidRPr="00BD7E25">
                        <w:rPr>
                          <w:rFonts w:hint="eastAsia"/>
                          <w:color w:val="000000" w:themeColor="text1"/>
                          <w:u w:val="single"/>
                        </w:rPr>
                        <w:t>学院</w:t>
                      </w:r>
                      <w:r w:rsidRPr="00BD7E25">
                        <w:rPr>
                          <w:color w:val="000000" w:themeColor="text1"/>
                          <w:u w:val="single"/>
                        </w:rPr>
                        <w:t>id</w:t>
                      </w:r>
                    </w:p>
                    <w:p w14:paraId="1847ACD6" w14:textId="77777777" w:rsidR="00055A6F" w:rsidRDefault="00055A6F" w:rsidP="00E82504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 w:rsidRPr="00BD7E25">
                        <w:rPr>
                          <w:rFonts w:hint="eastAsia"/>
                          <w:color w:val="000000" w:themeColor="text1"/>
                          <w:u w:val="single"/>
                        </w:rPr>
                        <w:t>教师</w:t>
                      </w:r>
                      <w:r w:rsidRPr="00BD7E25">
                        <w:rPr>
                          <w:color w:val="000000" w:themeColor="text1"/>
                          <w:u w:val="single"/>
                        </w:rPr>
                        <w:t>id</w:t>
                      </w:r>
                    </w:p>
                    <w:p w14:paraId="10BE4651" w14:textId="77777777" w:rsidR="00055A6F" w:rsidRDefault="00055A6F" w:rsidP="00E82504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 w:rsidRPr="00CD2A08">
                        <w:rPr>
                          <w:rFonts w:hint="eastAsia"/>
                          <w:color w:val="000000" w:themeColor="text1"/>
                          <w:u w:val="single"/>
                        </w:rPr>
                        <w:t>学年</w:t>
                      </w:r>
                      <w:r>
                        <w:rPr>
                          <w:color w:val="000000" w:themeColor="text1"/>
                          <w:u w:val="single"/>
                        </w:rPr>
                        <w:t>id</w:t>
                      </w:r>
                    </w:p>
                    <w:p w14:paraId="6E9C4A38" w14:textId="77777777" w:rsidR="00055A6F" w:rsidRPr="00EC7F2F" w:rsidRDefault="00055A6F" w:rsidP="00E82504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>
                        <w:rPr>
                          <w:color w:val="000000" w:themeColor="text1"/>
                          <w:u w:val="single"/>
                        </w:rPr>
                        <w:t>………..</w:t>
                      </w:r>
                    </w:p>
                  </w:txbxContent>
                </v:textbox>
              </v:rect>
            </w:pict>
          </mc:Fallback>
        </mc:AlternateContent>
      </w:r>
    </w:p>
    <w:p w14:paraId="3ADD4909" w14:textId="438FB921" w:rsidR="00E82504" w:rsidRPr="00930935" w:rsidRDefault="00E82504" w:rsidP="00D76ADD">
      <w:pPr>
        <w:pStyle w:val="1e"/>
      </w:pPr>
    </w:p>
    <w:p w14:paraId="5647BC14" w14:textId="567BFF3A" w:rsidR="00E82504" w:rsidRPr="00930935" w:rsidRDefault="00E82504" w:rsidP="00D76ADD">
      <w:pPr>
        <w:pStyle w:val="1e"/>
      </w:pPr>
    </w:p>
    <w:p w14:paraId="190734FE" w14:textId="255871C7" w:rsidR="00E82504" w:rsidRPr="00930935" w:rsidRDefault="00E82504" w:rsidP="00D76ADD">
      <w:pPr>
        <w:pStyle w:val="1e"/>
      </w:pPr>
    </w:p>
    <w:p w14:paraId="4488B310" w14:textId="77777777" w:rsidR="00E82504" w:rsidRPr="00930935" w:rsidRDefault="00E82504" w:rsidP="00D76ADD">
      <w:pPr>
        <w:pStyle w:val="1e"/>
      </w:pPr>
    </w:p>
    <w:p w14:paraId="4B4A4EE5" w14:textId="77777777" w:rsidR="00E82504" w:rsidRPr="00930935" w:rsidRDefault="00E82504" w:rsidP="00D76ADD">
      <w:pPr>
        <w:pStyle w:val="1e"/>
      </w:pPr>
    </w:p>
    <w:p w14:paraId="7CC1781C" w14:textId="77777777" w:rsidR="00E82504" w:rsidRPr="00930935" w:rsidRDefault="00E82504" w:rsidP="00D76ADD">
      <w:pPr>
        <w:pStyle w:val="1e"/>
      </w:pPr>
    </w:p>
    <w:p w14:paraId="2529D0F8" w14:textId="02C0C50B" w:rsidR="00E82504" w:rsidRPr="00930935" w:rsidRDefault="00E82504" w:rsidP="00E82504">
      <w:pPr>
        <w:pStyle w:val="30"/>
        <w:tabs>
          <w:tab w:val="left" w:pos="1418"/>
        </w:tabs>
        <w:rPr>
          <w:rFonts w:cs="Huawei Sans"/>
        </w:rPr>
      </w:pPr>
      <w:r w:rsidRPr="00930935">
        <w:rPr>
          <w:rFonts w:cs="Huawei Sans"/>
        </w:rPr>
        <w:t>查看</w:t>
      </w:r>
      <w:r w:rsidR="00194F1A" w:rsidRPr="00930935">
        <w:rPr>
          <w:rFonts w:cs="Huawei Sans"/>
        </w:rPr>
        <w:t>课程、学生、学生选课三</w:t>
      </w:r>
      <w:r w:rsidRPr="00930935">
        <w:rPr>
          <w:rFonts w:cs="Huawei Sans"/>
        </w:rPr>
        <w:t>张表的表结构。</w:t>
      </w:r>
    </w:p>
    <w:p w14:paraId="50428B3E" w14:textId="77777777" w:rsidR="00E82504" w:rsidRPr="00930935" w:rsidRDefault="00E82504" w:rsidP="00D76ADD">
      <w:pPr>
        <w:pStyle w:val="1e"/>
      </w:pPr>
      <w:r w:rsidRPr="00930935">
        <w:t>登录</w:t>
      </w:r>
      <w:r w:rsidRPr="00930935">
        <w:t>oasys</w:t>
      </w:r>
      <w:r w:rsidRPr="00930935">
        <w:t>数据库。</w:t>
      </w:r>
    </w:p>
    <w:p w14:paraId="23E49880" w14:textId="6608E689" w:rsidR="00E82504" w:rsidRPr="0021145E" w:rsidRDefault="00E82504" w:rsidP="00E82504">
      <w:pPr>
        <w:pStyle w:val="2f2"/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</w:pPr>
      <w:r w:rsidRPr="00930935">
        <w:rPr>
          <w:rFonts w:cs="Huawei Sans"/>
        </w:rPr>
        <w:t>[</w:t>
      </w:r>
      <w:r w:rsidR="00464653" w:rsidRPr="00930935">
        <w:rPr>
          <w:rFonts w:cs="Huawei Sans"/>
        </w:rPr>
        <w:t>omm@db1</w:t>
      </w:r>
      <w:r w:rsidRPr="00930935">
        <w:rPr>
          <w:rFonts w:cs="Huawei Sans"/>
        </w:rPr>
        <w:t xml:space="preserve"> </w:t>
      </w:r>
      <w:proofErr w:type="gramStart"/>
      <w:r w:rsidRPr="00930935">
        <w:rPr>
          <w:rFonts w:cs="Huawei Sans"/>
        </w:rPr>
        <w:t>~]$</w:t>
      </w:r>
      <w:proofErr w:type="gramEnd"/>
      <w:r w:rsidRPr="00930935">
        <w:rPr>
          <w:rFonts w:cs="Huawei Sans"/>
        </w:rPr>
        <w:t xml:space="preserve"> </w:t>
      </w:r>
      <w:r w:rsidRPr="0021145E">
        <w:rPr>
          <w:rFonts w:eastAsia="微软雅黑" w:cs="Huawei Sans"/>
          <w:b/>
          <w:noProof/>
          <w:color w:val="C7000B"/>
          <w:spacing w:val="-4"/>
          <w:kern w:val="2"/>
          <w:shd w:val="pct15" w:color="auto" w:fill="FFFFFF"/>
          <w:lang w:eastAsia="zh-CN"/>
        </w:rPr>
        <w:t xml:space="preserve"> gsql -d oasys -p 26000 -r</w:t>
      </w:r>
    </w:p>
    <w:p w14:paraId="13BB2B36" w14:textId="77777777" w:rsidR="00E82504" w:rsidRPr="00930935" w:rsidRDefault="00E82504" w:rsidP="00D76ADD">
      <w:pPr>
        <w:pStyle w:val="1e"/>
      </w:pPr>
      <w:r w:rsidRPr="00930935">
        <w:lastRenderedPageBreak/>
        <w:t>执行</w:t>
      </w:r>
      <w:r w:rsidRPr="00930935">
        <w:t xml:space="preserve"> \d course </w:t>
      </w:r>
      <w:r w:rsidRPr="00930935">
        <w:t>查看课程表的表结构，也可参见步骤</w:t>
      </w:r>
      <w:r w:rsidRPr="00930935">
        <w:t>2.6.2</w:t>
      </w:r>
      <w:r w:rsidRPr="00930935">
        <w:t>对应的物理模型，具体如下：</w:t>
      </w:r>
    </w:p>
    <w:p w14:paraId="4B98B38F" w14:textId="0B6A0912" w:rsidR="00525BC2" w:rsidRPr="00930935" w:rsidRDefault="00AA2290" w:rsidP="00D76ADD">
      <w:pPr>
        <w:pStyle w:val="1e"/>
      </w:pPr>
      <w:r w:rsidRPr="00930935">
        <w:rPr>
          <w:noProof/>
        </w:rPr>
        <w:drawing>
          <wp:inline distT="0" distB="0" distL="0" distR="0" wp14:anchorId="7DEAACCF" wp14:editId="38EF908C">
            <wp:extent cx="4863465" cy="2945934"/>
            <wp:effectExtent l="19050" t="19050" r="13335" b="26035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73118" cy="295178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11A18D" w14:textId="5FD3CD1B" w:rsidR="009E7A42" w:rsidRPr="00930935" w:rsidRDefault="009E7A42" w:rsidP="00D76ADD">
      <w:pPr>
        <w:pStyle w:val="1e"/>
      </w:pPr>
      <w:r w:rsidRPr="00930935">
        <w:t>执行</w:t>
      </w:r>
      <w:r w:rsidRPr="00930935">
        <w:t xml:space="preserve"> \d student </w:t>
      </w:r>
      <w:r w:rsidRPr="00930935">
        <w:t>查看</w:t>
      </w:r>
      <w:r w:rsidR="00AA2290" w:rsidRPr="00930935">
        <w:t>学生</w:t>
      </w:r>
      <w:r w:rsidRPr="00930935">
        <w:t>表的表结构，也可参见步骤</w:t>
      </w:r>
      <w:r w:rsidRPr="00930935">
        <w:t>2.6.2</w:t>
      </w:r>
      <w:r w:rsidRPr="00930935">
        <w:t>对应的物理模型，具体如下：</w:t>
      </w:r>
    </w:p>
    <w:p w14:paraId="308DB48F" w14:textId="164A443F" w:rsidR="00525BC2" w:rsidRPr="00930935" w:rsidRDefault="003B08A8" w:rsidP="00D76ADD">
      <w:pPr>
        <w:pStyle w:val="1e"/>
      </w:pPr>
      <w:r w:rsidRPr="00930935">
        <w:rPr>
          <w:noProof/>
        </w:rPr>
        <w:drawing>
          <wp:inline distT="0" distB="0" distL="0" distR="0" wp14:anchorId="3A28E9D2" wp14:editId="53F60CB5">
            <wp:extent cx="4930140" cy="2577607"/>
            <wp:effectExtent l="19050" t="19050" r="22860" b="13335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44310" cy="25850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6F67BB" w14:textId="05CB2959" w:rsidR="009E7A42" w:rsidRPr="00930935" w:rsidRDefault="009E7A42" w:rsidP="00D76ADD">
      <w:pPr>
        <w:pStyle w:val="1e"/>
      </w:pPr>
      <w:r w:rsidRPr="00930935">
        <w:t>执行</w:t>
      </w:r>
      <w:r w:rsidRPr="00930935">
        <w:t xml:space="preserve"> \d student_course_rel </w:t>
      </w:r>
      <w:r w:rsidRPr="00930935">
        <w:t>查看</w:t>
      </w:r>
      <w:r w:rsidR="00AA2290" w:rsidRPr="00930935">
        <w:t>学生选</w:t>
      </w:r>
      <w:r w:rsidRPr="00930935">
        <w:t>课</w:t>
      </w:r>
      <w:r w:rsidR="00AA2290" w:rsidRPr="00930935">
        <w:t>课</w:t>
      </w:r>
      <w:r w:rsidRPr="00930935">
        <w:t>程表的表结构，也可参见步骤</w:t>
      </w:r>
      <w:r w:rsidRPr="00930935">
        <w:t>2.6.2</w:t>
      </w:r>
      <w:r w:rsidRPr="00930935">
        <w:t>对应的物理模型，具体如下：</w:t>
      </w:r>
    </w:p>
    <w:p w14:paraId="11D169CA" w14:textId="2BEEC68D" w:rsidR="00525BC2" w:rsidRPr="00930935" w:rsidRDefault="003B08A8" w:rsidP="00D76ADD">
      <w:pPr>
        <w:pStyle w:val="1e"/>
      </w:pPr>
      <w:r w:rsidRPr="00930935">
        <w:rPr>
          <w:noProof/>
        </w:rPr>
        <w:drawing>
          <wp:inline distT="0" distB="0" distL="0" distR="0" wp14:anchorId="0243DBF4" wp14:editId="34228310">
            <wp:extent cx="4996815" cy="1694811"/>
            <wp:effectExtent l="19050" t="19050" r="13335" b="2032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59254" cy="171598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59F87F" w14:textId="56FA2426" w:rsidR="0020785C" w:rsidRPr="00930935" w:rsidRDefault="00057115" w:rsidP="00057115">
      <w:pPr>
        <w:pStyle w:val="30"/>
        <w:tabs>
          <w:tab w:val="left" w:pos="1418"/>
        </w:tabs>
        <w:rPr>
          <w:rFonts w:cs="Huawei Sans"/>
        </w:rPr>
      </w:pPr>
      <w:r w:rsidRPr="00930935">
        <w:rPr>
          <w:rFonts w:cs="Huawei Sans"/>
        </w:rPr>
        <w:lastRenderedPageBreak/>
        <w:t>任务：</w:t>
      </w:r>
      <w:r w:rsidR="0020785C" w:rsidRPr="00930935">
        <w:rPr>
          <w:rFonts w:cs="Huawei Sans"/>
        </w:rPr>
        <w:t>查询选修某</w:t>
      </w:r>
      <w:proofErr w:type="gramStart"/>
      <w:r w:rsidR="0020785C" w:rsidRPr="00930935">
        <w:rPr>
          <w:rFonts w:cs="Huawei Sans"/>
        </w:rPr>
        <w:t>一教师某</w:t>
      </w:r>
      <w:proofErr w:type="gramEnd"/>
      <w:r w:rsidR="0020785C" w:rsidRPr="00930935">
        <w:rPr>
          <w:rFonts w:cs="Huawei Sans"/>
        </w:rPr>
        <w:t>一学年所教课程的学生信息列表。</w:t>
      </w:r>
    </w:p>
    <w:p w14:paraId="26F9507E" w14:textId="296135F3" w:rsidR="0020785C" w:rsidRPr="00930935" w:rsidRDefault="00FF7BE1" w:rsidP="00D76ADD">
      <w:pPr>
        <w:pStyle w:val="1e"/>
      </w:pPr>
      <w:r w:rsidRPr="00930935">
        <w:t>任务说明：</w:t>
      </w:r>
      <w:r w:rsidR="003E6B34" w:rsidRPr="00930935">
        <w:t>通过</w:t>
      </w:r>
      <w:r w:rsidR="003E6B34" w:rsidRPr="00930935">
        <w:t>SQL</w:t>
      </w:r>
      <w:r w:rsidR="003E6B34" w:rsidRPr="00930935">
        <w:t>语句来</w:t>
      </w:r>
      <w:r w:rsidRPr="00930935">
        <w:t>查询</w:t>
      </w:r>
      <w:r w:rsidR="0020785C" w:rsidRPr="00930935">
        <w:t>选修了教师</w:t>
      </w:r>
      <w:r w:rsidR="0020785C" w:rsidRPr="00930935">
        <w:t>id</w:t>
      </w:r>
      <w:r w:rsidRPr="00930935">
        <w:t>为</w:t>
      </w:r>
      <w:r w:rsidRPr="00930935">
        <w:t>1</w:t>
      </w:r>
      <w:r w:rsidRPr="00930935">
        <w:t>的</w:t>
      </w:r>
      <w:r w:rsidR="0020785C" w:rsidRPr="00930935">
        <w:t>教师</w:t>
      </w:r>
      <w:r w:rsidRPr="00930935">
        <w:t>在</w:t>
      </w:r>
      <w:r w:rsidR="0020785C" w:rsidRPr="00930935">
        <w:t>2020</w:t>
      </w:r>
      <w:r w:rsidR="0020785C" w:rsidRPr="00930935">
        <w:t>上半学年所教课程的学生信息列表。</w:t>
      </w:r>
    </w:p>
    <w:p w14:paraId="7D01914E" w14:textId="77777777" w:rsidR="00FF7BE1" w:rsidRPr="00930935" w:rsidRDefault="00FF7BE1" w:rsidP="00D76ADD">
      <w:pPr>
        <w:pStyle w:val="1e"/>
      </w:pPr>
      <w:r w:rsidRPr="00930935">
        <w:t>任务提示：</w:t>
      </w:r>
    </w:p>
    <w:p w14:paraId="1BFF979B" w14:textId="5726F9CF" w:rsidR="00FF7BE1" w:rsidRPr="00930935" w:rsidRDefault="00FF7BE1" w:rsidP="00D76ADD">
      <w:pPr>
        <w:pStyle w:val="1e"/>
      </w:pPr>
      <w:r w:rsidRPr="00930935">
        <w:t>1</w:t>
      </w:r>
      <w:r w:rsidR="003E6B34" w:rsidRPr="00930935">
        <w:t xml:space="preserve">. </w:t>
      </w:r>
      <w:r w:rsidRPr="00930935">
        <w:t>查询项只需要反馈</w:t>
      </w:r>
      <w:r w:rsidR="003E6B34" w:rsidRPr="00930935">
        <w:t>学号、学生姓名、课程名、学年、课程结束时间</w:t>
      </w:r>
      <w:r w:rsidRPr="00930935">
        <w:t>。</w:t>
      </w:r>
    </w:p>
    <w:p w14:paraId="39656B26" w14:textId="0F05FE46" w:rsidR="00FF7BE1" w:rsidRPr="00930935" w:rsidRDefault="003E6B34" w:rsidP="00D76ADD">
      <w:pPr>
        <w:pStyle w:val="1e"/>
      </w:pPr>
      <w:r w:rsidRPr="00930935">
        <w:t>2</w:t>
      </w:r>
      <w:r w:rsidR="00FF7BE1" w:rsidRPr="00930935">
        <w:t xml:space="preserve">. </w:t>
      </w:r>
      <w:r w:rsidR="008F6953" w:rsidRPr="00930935">
        <w:t>挑战：</w:t>
      </w:r>
      <w:r w:rsidR="00E32C1F" w:rsidRPr="00930935">
        <w:t>如何</w:t>
      </w:r>
      <w:r w:rsidR="00FF7BE1" w:rsidRPr="00930935">
        <w:t>优化</w:t>
      </w:r>
      <w:r w:rsidR="001C7C3E" w:rsidRPr="00930935">
        <w:t>查询速度</w:t>
      </w:r>
      <w:r w:rsidR="00E32C1F" w:rsidRPr="00930935">
        <w:t>（添加合适的索引？并行执行？）？</w:t>
      </w:r>
    </w:p>
    <w:p w14:paraId="329B6717" w14:textId="77777777" w:rsidR="00057115" w:rsidRPr="00930935" w:rsidRDefault="00057115" w:rsidP="00D76ADD">
      <w:pPr>
        <w:pStyle w:val="1e"/>
      </w:pPr>
      <w:r w:rsidRPr="00930935">
        <w:t>参考</w:t>
      </w:r>
      <w:r w:rsidRPr="00930935">
        <w:t>SQL</w:t>
      </w:r>
      <w:r w:rsidRPr="00930935">
        <w:t>语句：</w:t>
      </w:r>
    </w:p>
    <w:p w14:paraId="1D4B1DFF" w14:textId="77777777" w:rsidR="00C15115" w:rsidRPr="00930935" w:rsidRDefault="00C15115" w:rsidP="00C1511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SELECT </w:t>
      </w:r>
      <w:proofErr w:type="gramStart"/>
      <w:r w:rsidRPr="00930935">
        <w:rPr>
          <w:rFonts w:cs="Huawei Sans"/>
        </w:rPr>
        <w:t>s.studentNumber</w:t>
      </w:r>
      <w:proofErr w:type="gramEnd"/>
      <w:r w:rsidRPr="00930935">
        <w:rPr>
          <w:rFonts w:cs="Huawei Sans"/>
        </w:rPr>
        <w:t xml:space="preserve"> studentNumber ,s.username studentName,c.courseName courseName,c.academicYear academicYear,</w:t>
      </w:r>
    </w:p>
    <w:p w14:paraId="65CA8B9D" w14:textId="77777777" w:rsidR="00C15115" w:rsidRPr="00930935" w:rsidRDefault="00C15115" w:rsidP="00C15115">
      <w:pPr>
        <w:pStyle w:val="2f2"/>
        <w:rPr>
          <w:rFonts w:cs="Huawei Sans"/>
        </w:rPr>
      </w:pPr>
      <w:r w:rsidRPr="00930935">
        <w:rPr>
          <w:rFonts w:cs="Huawei Sans"/>
        </w:rPr>
        <w:t>c.teachEndDate teachEndDate</w:t>
      </w:r>
    </w:p>
    <w:p w14:paraId="265AE6EB" w14:textId="77777777" w:rsidR="00C15115" w:rsidRPr="00930935" w:rsidRDefault="00C15115" w:rsidP="00C1511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FROM student_course_rel sc </w:t>
      </w:r>
    </w:p>
    <w:p w14:paraId="085999E5" w14:textId="77777777" w:rsidR="00C15115" w:rsidRPr="00930935" w:rsidRDefault="00C15115" w:rsidP="00C15115">
      <w:pPr>
        <w:pStyle w:val="2f2"/>
        <w:rPr>
          <w:rFonts w:cs="Huawei Sans"/>
        </w:rPr>
      </w:pPr>
      <w:r w:rsidRPr="00930935">
        <w:rPr>
          <w:rFonts w:cs="Huawei Sans"/>
        </w:rPr>
        <w:t>LEFT JOIN course c ON c.id=</w:t>
      </w:r>
      <w:proofErr w:type="gramStart"/>
      <w:r w:rsidRPr="00930935">
        <w:rPr>
          <w:rFonts w:cs="Huawei Sans"/>
        </w:rPr>
        <w:t>sc.courseId</w:t>
      </w:r>
      <w:proofErr w:type="gramEnd"/>
      <w:r w:rsidRPr="00930935">
        <w:rPr>
          <w:rFonts w:cs="Huawei Sans"/>
        </w:rPr>
        <w:t xml:space="preserve"> </w:t>
      </w:r>
    </w:p>
    <w:p w14:paraId="70719578" w14:textId="77777777" w:rsidR="00C15115" w:rsidRPr="00930935" w:rsidRDefault="00C15115" w:rsidP="00C15115">
      <w:pPr>
        <w:pStyle w:val="2f2"/>
        <w:rPr>
          <w:rFonts w:cs="Huawei Sans"/>
        </w:rPr>
      </w:pPr>
      <w:r w:rsidRPr="00930935">
        <w:rPr>
          <w:rFonts w:cs="Huawei Sans"/>
        </w:rPr>
        <w:t xml:space="preserve">LEFT JOIN student s ON s.id = </w:t>
      </w:r>
      <w:proofErr w:type="gramStart"/>
      <w:r w:rsidRPr="00930935">
        <w:rPr>
          <w:rFonts w:cs="Huawei Sans"/>
        </w:rPr>
        <w:t>sc.studentId</w:t>
      </w:r>
      <w:proofErr w:type="gramEnd"/>
      <w:r w:rsidRPr="00930935">
        <w:rPr>
          <w:rFonts w:cs="Huawei Sans"/>
        </w:rPr>
        <w:t xml:space="preserve"> </w:t>
      </w:r>
    </w:p>
    <w:p w14:paraId="7739279B" w14:textId="2539E3E0" w:rsidR="00C15115" w:rsidRPr="00930935" w:rsidRDefault="00C15115" w:rsidP="00C15115">
      <w:pPr>
        <w:pStyle w:val="2f2"/>
        <w:rPr>
          <w:rFonts w:cs="Huawei Sans"/>
        </w:rPr>
      </w:pPr>
      <w:r w:rsidRPr="00930935">
        <w:rPr>
          <w:rFonts w:cs="Huawei Sans"/>
        </w:rPr>
        <w:t>WHERE c.teacherId='1' AND c.academicYear = '2020</w:t>
      </w:r>
      <w:r w:rsidRPr="00930935">
        <w:rPr>
          <w:rFonts w:cs="Huawei Sans"/>
        </w:rPr>
        <w:t>上半学年</w:t>
      </w:r>
      <w:r w:rsidRPr="00930935">
        <w:rPr>
          <w:rFonts w:cs="Huawei Sans"/>
        </w:rPr>
        <w:t>'</w:t>
      </w:r>
      <w:r w:rsidR="00CA73C3">
        <w:rPr>
          <w:rFonts w:cs="Huawei Sans"/>
        </w:rPr>
        <w:t>;</w:t>
      </w:r>
    </w:p>
    <w:p w14:paraId="585D832B" w14:textId="77777777" w:rsidR="00FF7BE1" w:rsidRPr="00930935" w:rsidRDefault="00FF7BE1" w:rsidP="00FF7BE1">
      <w:pPr>
        <w:pStyle w:val="2f2"/>
        <w:rPr>
          <w:rFonts w:cs="Huawei Sans"/>
        </w:rPr>
      </w:pPr>
    </w:p>
    <w:p w14:paraId="13EA7436" w14:textId="24790892" w:rsidR="001C74A0" w:rsidRPr="00930935" w:rsidRDefault="001C74A0" w:rsidP="00D76ADD">
      <w:pPr>
        <w:pStyle w:val="1e"/>
      </w:pPr>
    </w:p>
    <w:p w14:paraId="524A916B" w14:textId="77777777" w:rsidR="001C74A0" w:rsidRPr="00930935" w:rsidRDefault="001C74A0" w:rsidP="00D76ADD">
      <w:pPr>
        <w:pStyle w:val="1e"/>
      </w:pPr>
    </w:p>
    <w:p w14:paraId="11E20D1F" w14:textId="46968AB8" w:rsidR="00817404" w:rsidRDefault="0081740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</w:pPr>
      <w:r w:rsidRPr="00930935">
        <w:rPr>
          <w:rFonts w:ascii="Huawei Sans" w:eastAsia="方正兰亭黑简体" w:hAnsi="Huawei Sans" w:cs="Huawei Sans"/>
        </w:rPr>
        <w:br w:type="page"/>
      </w:r>
    </w:p>
    <w:p w14:paraId="6B833EB1" w14:textId="3DE35BD3" w:rsidR="001A7ED1" w:rsidRDefault="001A7ED1" w:rsidP="005968A0">
      <w:pPr>
        <w:pStyle w:val="1"/>
        <w:rPr>
          <w:rFonts w:cs="Huawei Sans"/>
        </w:rPr>
      </w:pPr>
      <w:bookmarkStart w:id="92" w:name="_Toc180160354"/>
      <w:r w:rsidRPr="005968A0">
        <w:rPr>
          <w:rFonts w:cs="Huawei Sans" w:hint="eastAsia"/>
        </w:rPr>
        <w:lastRenderedPageBreak/>
        <w:t>基于选课</w:t>
      </w:r>
      <w:r w:rsidR="00032F13">
        <w:rPr>
          <w:rFonts w:cs="Huawei Sans" w:hint="eastAsia"/>
        </w:rPr>
        <w:t>管理</w:t>
      </w:r>
      <w:r w:rsidRPr="005968A0">
        <w:rPr>
          <w:rFonts w:cs="Huawei Sans" w:hint="eastAsia"/>
        </w:rPr>
        <w:t>系统的统计信息开发</w:t>
      </w:r>
      <w:bookmarkEnd w:id="92"/>
    </w:p>
    <w:p w14:paraId="252A583B" w14:textId="33B06718" w:rsidR="00D86EA7" w:rsidRPr="00D86EA7" w:rsidRDefault="00EC22BE" w:rsidP="00D86EA7">
      <w:pPr>
        <w:pStyle w:val="1e"/>
      </w:pPr>
      <w:r>
        <w:rPr>
          <w:rFonts w:hint="eastAsia"/>
        </w:rPr>
        <w:t>系统工程结构</w:t>
      </w:r>
      <w:r w:rsidR="008D56F2">
        <w:rPr>
          <w:rFonts w:hint="eastAsia"/>
        </w:rPr>
        <w:t>说明</w:t>
      </w:r>
      <w:r>
        <w:rPr>
          <w:rFonts w:hint="eastAsia"/>
        </w:rPr>
        <w:t>：</w:t>
      </w:r>
    </w:p>
    <w:p w14:paraId="2508F98C" w14:textId="77777777" w:rsidR="001A7ED1" w:rsidRDefault="001A7ED1" w:rsidP="001A7ED1">
      <w:pPr>
        <w:pStyle w:val="1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1EE2214D" wp14:editId="64244ED4">
                <wp:simplePos x="0" y="0"/>
                <wp:positionH relativeFrom="margin">
                  <wp:posOffset>2750445</wp:posOffset>
                </wp:positionH>
                <wp:positionV relativeFrom="paragraph">
                  <wp:posOffset>1840491</wp:posOffset>
                </wp:positionV>
                <wp:extent cx="771690" cy="379953"/>
                <wp:effectExtent l="0" t="0" r="0" b="0"/>
                <wp:wrapNone/>
                <wp:docPr id="104" name="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690" cy="379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11639" w14:textId="77777777" w:rsidR="00055A6F" w:rsidRPr="00FC3C0D" w:rsidRDefault="00055A6F" w:rsidP="001A7ED1">
                            <w:pPr>
                              <w:ind w:left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服务处理m</w:t>
                            </w:r>
                            <w:r>
                              <w:rPr>
                                <w:color w:val="FF0000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Machin</w:t>
                            </w:r>
                            <w:r>
                              <w:rPr>
                                <w:color w:val="FF0000"/>
                              </w:rPr>
                              <w:t>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2214D" id="矩形 104" o:spid="_x0000_s1096" style="position:absolute;left:0;text-align:left;margin-left:216.55pt;margin-top:144.9pt;width:60.75pt;height:29.9pt;z-index:25197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" filled="f" stroked="f" strokeweight="2pt">
                <v:textbox>
                  <w:txbxContent>
                    <w:p w14:paraId="3DA11639" w14:textId="77777777" w:rsidR="00055A6F" w:rsidRPr="00FC3C0D" w:rsidRDefault="00055A6F" w:rsidP="001A7ED1">
                      <w:pPr>
                        <w:ind w:left="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服务处理m</w:t>
                      </w:r>
                      <w:r>
                        <w:rPr>
                          <w:color w:val="FF0000"/>
                        </w:rPr>
                        <w:t>y</w:t>
                      </w:r>
                      <w:r>
                        <w:rPr>
                          <w:rFonts w:hint="eastAsia"/>
                          <w:color w:val="FF0000"/>
                        </w:rPr>
                        <w:t>Machin</w:t>
                      </w:r>
                      <w:r>
                        <w:rPr>
                          <w:color w:val="FF0000"/>
                        </w:rPr>
                        <w:t>mu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5FF0FC45" wp14:editId="3B0ADA6E">
                <wp:simplePos x="0" y="0"/>
                <wp:positionH relativeFrom="margin">
                  <wp:posOffset>2715371</wp:posOffset>
                </wp:positionH>
                <wp:positionV relativeFrom="paragraph">
                  <wp:posOffset>1477198</wp:posOffset>
                </wp:positionV>
                <wp:extent cx="771690" cy="379953"/>
                <wp:effectExtent l="0" t="0" r="0" b="0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690" cy="379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1ED41" w14:textId="77777777" w:rsidR="00055A6F" w:rsidRPr="00FC3C0D" w:rsidRDefault="00055A6F" w:rsidP="001A7ED1">
                            <w:pPr>
                              <w:ind w:left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实体对象m</w:t>
                            </w:r>
                            <w:r>
                              <w:rPr>
                                <w:color w:val="FF0000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Machin</w:t>
                            </w:r>
                            <w:r>
                              <w:rPr>
                                <w:color w:val="FF0000"/>
                              </w:rPr>
                              <w:t>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0FC45" id="矩形 107" o:spid="_x0000_s1097" style="position:absolute;left:0;text-align:left;margin-left:213.8pt;margin-top:116.3pt;width:60.75pt;height:29.9pt;z-index:25197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" filled="f" stroked="f" strokeweight="2pt">
                <v:textbox>
                  <w:txbxContent>
                    <w:p w14:paraId="58E1ED41" w14:textId="77777777" w:rsidR="00055A6F" w:rsidRPr="00FC3C0D" w:rsidRDefault="00055A6F" w:rsidP="001A7ED1">
                      <w:pPr>
                        <w:ind w:left="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实体对象m</w:t>
                      </w:r>
                      <w:r>
                        <w:rPr>
                          <w:color w:val="FF0000"/>
                        </w:rPr>
                        <w:t>y</w:t>
                      </w:r>
                      <w:r>
                        <w:rPr>
                          <w:rFonts w:hint="eastAsia"/>
                          <w:color w:val="FF0000"/>
                        </w:rPr>
                        <w:t>Machin</w:t>
                      </w:r>
                      <w:r>
                        <w:rPr>
                          <w:color w:val="FF0000"/>
                        </w:rPr>
                        <w:t>mu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2A6A6F00" wp14:editId="50311FF3">
                <wp:simplePos x="0" y="0"/>
                <wp:positionH relativeFrom="margin">
                  <wp:posOffset>2673013</wp:posOffset>
                </wp:positionH>
                <wp:positionV relativeFrom="paragraph">
                  <wp:posOffset>1011893</wp:posOffset>
                </wp:positionV>
                <wp:extent cx="480985" cy="379730"/>
                <wp:effectExtent l="0" t="0" r="0" b="0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98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63DCB" w14:textId="77777777" w:rsidR="00055A6F" w:rsidRPr="00FC3C0D" w:rsidRDefault="00055A6F" w:rsidP="001A7ED1">
                            <w:pPr>
                              <w:ind w:left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映射m</w:t>
                            </w:r>
                            <w:r>
                              <w:rPr>
                                <w:color w:val="FF0000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Machin</w:t>
                            </w:r>
                            <w:r>
                              <w:rPr>
                                <w:color w:val="FF0000"/>
                              </w:rPr>
                              <w:t>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A6F00" id="矩形 108" o:spid="_x0000_s1098" style="position:absolute;left:0;text-align:left;margin-left:210.45pt;margin-top:79.7pt;width:37.85pt;height:29.9pt;z-index:25196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" filled="f" stroked="f" strokeweight="2pt">
                <v:textbox>
                  <w:txbxContent>
                    <w:p w14:paraId="38663DCB" w14:textId="77777777" w:rsidR="00055A6F" w:rsidRPr="00FC3C0D" w:rsidRDefault="00055A6F" w:rsidP="001A7ED1">
                      <w:pPr>
                        <w:ind w:left="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映射m</w:t>
                      </w:r>
                      <w:r>
                        <w:rPr>
                          <w:color w:val="FF0000"/>
                        </w:rPr>
                        <w:t>y</w:t>
                      </w:r>
                      <w:r>
                        <w:rPr>
                          <w:rFonts w:hint="eastAsia"/>
                          <w:color w:val="FF0000"/>
                        </w:rPr>
                        <w:t>Machin</w:t>
                      </w:r>
                      <w:r>
                        <w:rPr>
                          <w:color w:val="FF0000"/>
                        </w:rPr>
                        <w:t>mu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7A39C06" wp14:editId="2AA5577D">
                <wp:simplePos x="0" y="0"/>
                <wp:positionH relativeFrom="column">
                  <wp:posOffset>2799770</wp:posOffset>
                </wp:positionH>
                <wp:positionV relativeFrom="paragraph">
                  <wp:posOffset>478195</wp:posOffset>
                </wp:positionV>
                <wp:extent cx="607838" cy="379953"/>
                <wp:effectExtent l="0" t="0" r="0" b="0"/>
                <wp:wrapNone/>
                <wp:docPr id="109" name="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838" cy="379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FE697B" w14:textId="77777777" w:rsidR="00055A6F" w:rsidRPr="00FC3C0D" w:rsidRDefault="00055A6F" w:rsidP="001A7ED1">
                            <w:pPr>
                              <w:ind w:left="0"/>
                              <w:rPr>
                                <w:color w:val="FF0000"/>
                              </w:rPr>
                            </w:pPr>
                            <w:r w:rsidRPr="00FC3C0D">
                              <w:rPr>
                                <w:rFonts w:hint="eastAsia"/>
                                <w:color w:val="FF0000"/>
                              </w:rPr>
                              <w:t>控制器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39C06" id="矩形 109" o:spid="_x0000_s1099" style="position:absolute;left:0;text-align:left;margin-left:220.45pt;margin-top:37.65pt;width:47.85pt;height:29.9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" filled="f" stroked="f" strokeweight="2pt">
                <v:textbox>
                  <w:txbxContent>
                    <w:p w14:paraId="28FE697B" w14:textId="77777777" w:rsidR="00055A6F" w:rsidRPr="00FC3C0D" w:rsidRDefault="00055A6F" w:rsidP="001A7ED1">
                      <w:pPr>
                        <w:ind w:left="0"/>
                        <w:rPr>
                          <w:color w:val="FF0000"/>
                        </w:rPr>
                      </w:pPr>
                      <w:r w:rsidRPr="00FC3C0D">
                        <w:rPr>
                          <w:rFonts w:hint="eastAsia"/>
                          <w:color w:val="FF0000"/>
                        </w:rPr>
                        <w:t>控制器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241A30ED" wp14:editId="1BD3B7C3">
                <wp:simplePos x="0" y="0"/>
                <wp:positionH relativeFrom="margin">
                  <wp:posOffset>3761010</wp:posOffset>
                </wp:positionH>
                <wp:positionV relativeFrom="paragraph">
                  <wp:posOffset>2554429</wp:posOffset>
                </wp:positionV>
                <wp:extent cx="771690" cy="379953"/>
                <wp:effectExtent l="0" t="0" r="0" b="0"/>
                <wp:wrapNone/>
                <wp:docPr id="115" name="矩形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690" cy="379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856E3" w14:textId="77777777" w:rsidR="00055A6F" w:rsidRPr="00FC3C0D" w:rsidRDefault="00055A6F" w:rsidP="001A7ED1">
                            <w:pPr>
                              <w:ind w:left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服务配置m</w:t>
                            </w:r>
                            <w:r>
                              <w:rPr>
                                <w:color w:val="FF0000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Machin</w:t>
                            </w:r>
                            <w:r>
                              <w:rPr>
                                <w:color w:val="FF0000"/>
                              </w:rPr>
                              <w:t>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A30ED" id="矩形 115" o:spid="_x0000_s1100" style="position:absolute;left:0;text-align:left;margin-left:296.15pt;margin-top:201.15pt;width:60.75pt;height:29.9pt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" filled="f" stroked="f" strokeweight="2pt">
                <v:textbox>
                  <w:txbxContent>
                    <w:p w14:paraId="726856E3" w14:textId="77777777" w:rsidR="00055A6F" w:rsidRPr="00FC3C0D" w:rsidRDefault="00055A6F" w:rsidP="001A7ED1">
                      <w:pPr>
                        <w:ind w:left="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服务配置m</w:t>
                      </w:r>
                      <w:r>
                        <w:rPr>
                          <w:color w:val="FF0000"/>
                        </w:rPr>
                        <w:t>y</w:t>
                      </w:r>
                      <w:r>
                        <w:rPr>
                          <w:rFonts w:hint="eastAsia"/>
                          <w:color w:val="FF0000"/>
                        </w:rPr>
                        <w:t>Machin</w:t>
                      </w:r>
                      <w:r>
                        <w:rPr>
                          <w:color w:val="FF0000"/>
                        </w:rPr>
                        <w:t>mu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243D6824" wp14:editId="62D0FEAC">
                <wp:simplePos x="0" y="0"/>
                <wp:positionH relativeFrom="margin">
                  <wp:posOffset>2671427</wp:posOffset>
                </wp:positionH>
                <wp:positionV relativeFrom="paragraph">
                  <wp:posOffset>2385339</wp:posOffset>
                </wp:positionV>
                <wp:extent cx="808689" cy="379730"/>
                <wp:effectExtent l="0" t="0" r="0" b="0"/>
                <wp:wrapNone/>
                <wp:docPr id="116" name="矩形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689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60A63" w14:textId="77777777" w:rsidR="00055A6F" w:rsidRPr="00FC3C0D" w:rsidRDefault="00055A6F" w:rsidP="001A7ED1">
                            <w:pPr>
                              <w:ind w:left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模板</w:t>
                            </w:r>
                            <w:r>
                              <w:rPr>
                                <w:color w:val="FF0000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Machin</w:t>
                            </w:r>
                            <w:r>
                              <w:rPr>
                                <w:color w:val="FF0000"/>
                              </w:rPr>
                              <w:t>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D6824" id="矩形 116" o:spid="_x0000_s1101" style="position:absolute;left:0;text-align:left;margin-left:210.35pt;margin-top:187.8pt;width:63.7pt;height:29.9pt;z-index:25197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" filled="f" stroked="f" strokeweight="2pt">
                <v:textbox>
                  <w:txbxContent>
                    <w:p w14:paraId="78960A63" w14:textId="77777777" w:rsidR="00055A6F" w:rsidRPr="00FC3C0D" w:rsidRDefault="00055A6F" w:rsidP="001A7ED1">
                      <w:pPr>
                        <w:ind w:left="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模板</w:t>
                      </w:r>
                      <w:r>
                        <w:rPr>
                          <w:color w:val="FF0000"/>
                        </w:rPr>
                        <w:t>y</w:t>
                      </w:r>
                      <w:r>
                        <w:rPr>
                          <w:rFonts w:hint="eastAsia"/>
                          <w:color w:val="FF0000"/>
                        </w:rPr>
                        <w:t>Machin</w:t>
                      </w:r>
                      <w:r>
                        <w:rPr>
                          <w:color w:val="FF0000"/>
                        </w:rPr>
                        <w:t>mu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06C70546" wp14:editId="1C21FA6A">
                <wp:simplePos x="0" y="0"/>
                <wp:positionH relativeFrom="margin">
                  <wp:posOffset>2694375</wp:posOffset>
                </wp:positionH>
                <wp:positionV relativeFrom="paragraph">
                  <wp:posOffset>2201681</wp:posOffset>
                </wp:positionV>
                <wp:extent cx="808689" cy="379730"/>
                <wp:effectExtent l="0" t="0" r="0" b="0"/>
                <wp:wrapNone/>
                <wp:docPr id="117" name="矩形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689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39B20" w14:textId="77777777" w:rsidR="00055A6F" w:rsidRPr="00FC3C0D" w:rsidRDefault="00055A6F" w:rsidP="001A7ED1">
                            <w:pPr>
                              <w:ind w:left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映射实现</w:t>
                            </w:r>
                            <w:r>
                              <w:rPr>
                                <w:color w:val="FF0000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Machin</w:t>
                            </w:r>
                            <w:r>
                              <w:rPr>
                                <w:color w:val="FF0000"/>
                              </w:rPr>
                              <w:t>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70546" id="矩形 117" o:spid="_x0000_s1102" style="position:absolute;left:0;text-align:left;margin-left:212.15pt;margin-top:173.35pt;width:63.7pt;height:29.9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" filled="f" stroked="f" strokeweight="2pt">
                <v:textbox>
                  <w:txbxContent>
                    <w:p w14:paraId="7C639B20" w14:textId="77777777" w:rsidR="00055A6F" w:rsidRPr="00FC3C0D" w:rsidRDefault="00055A6F" w:rsidP="001A7ED1">
                      <w:pPr>
                        <w:ind w:left="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映射实现</w:t>
                      </w:r>
                      <w:r>
                        <w:rPr>
                          <w:color w:val="FF0000"/>
                        </w:rPr>
                        <w:t>y</w:t>
                      </w:r>
                      <w:r>
                        <w:rPr>
                          <w:rFonts w:hint="eastAsia"/>
                          <w:color w:val="FF0000"/>
                        </w:rPr>
                        <w:t>Machin</w:t>
                      </w:r>
                      <w:r>
                        <w:rPr>
                          <w:color w:val="FF0000"/>
                        </w:rPr>
                        <w:t>mu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E907FE2" wp14:editId="30DCFDF3">
            <wp:extent cx="5342384" cy="4745355"/>
            <wp:effectExtent l="19050" t="19050" r="10795" b="17145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55634" cy="47571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5A4367" w14:textId="31E0BC87" w:rsidR="001A7ED1" w:rsidRDefault="001A7ED1" w:rsidP="001A7ED1">
      <w:pPr>
        <w:pStyle w:val="1e"/>
      </w:pPr>
      <w:r>
        <w:rPr>
          <w:rFonts w:hint="eastAsia"/>
        </w:rPr>
        <w:t>选课系统中，教师</w:t>
      </w:r>
      <w:r w:rsidR="00F51C7A">
        <w:rPr>
          <w:rFonts w:hint="eastAsia"/>
        </w:rPr>
        <w:t>端</w:t>
      </w:r>
      <w:r>
        <w:rPr>
          <w:rFonts w:hint="eastAsia"/>
        </w:rPr>
        <w:t>中</w:t>
      </w:r>
      <w:r w:rsidR="004E4663">
        <w:rPr>
          <w:rFonts w:hint="eastAsia"/>
        </w:rPr>
        <w:t>的</w:t>
      </w:r>
      <w:r>
        <w:rPr>
          <w:rFonts w:hint="eastAsia"/>
        </w:rPr>
        <w:t>统计信息功能缺失，需要</w:t>
      </w:r>
      <w:r w:rsidR="00F51C7A">
        <w:rPr>
          <w:rFonts w:hint="eastAsia"/>
        </w:rPr>
        <w:t>通过</w:t>
      </w:r>
      <w:r>
        <w:rPr>
          <w:rFonts w:hint="eastAsia"/>
        </w:rPr>
        <w:t>完成前端页面的开发</w:t>
      </w:r>
      <w:r w:rsidR="004E4663">
        <w:rPr>
          <w:rFonts w:hint="eastAsia"/>
        </w:rPr>
        <w:t>、</w:t>
      </w:r>
      <w:r>
        <w:rPr>
          <w:rFonts w:hint="eastAsia"/>
        </w:rPr>
        <w:t>数据库开发</w:t>
      </w:r>
      <w:r w:rsidR="004E4663">
        <w:rPr>
          <w:rFonts w:hint="eastAsia"/>
        </w:rPr>
        <w:t>、</w:t>
      </w:r>
      <w:r>
        <w:rPr>
          <w:rFonts w:hint="eastAsia"/>
        </w:rPr>
        <w:t>后端代码开发</w:t>
      </w:r>
      <w:r w:rsidR="00F51C7A">
        <w:rPr>
          <w:rFonts w:hint="eastAsia"/>
        </w:rPr>
        <w:t>来完善</w:t>
      </w:r>
      <w:r w:rsidR="00DF056D">
        <w:rPr>
          <w:rFonts w:hint="eastAsia"/>
        </w:rPr>
        <w:t>此</w:t>
      </w:r>
      <w:r w:rsidR="00F51C7A">
        <w:rPr>
          <w:rFonts w:hint="eastAsia"/>
        </w:rPr>
        <w:t>统计功能</w:t>
      </w:r>
      <w:r>
        <w:rPr>
          <w:rFonts w:hint="eastAsia"/>
        </w:rPr>
        <w:t>。</w:t>
      </w:r>
    </w:p>
    <w:p w14:paraId="6FA42CD2" w14:textId="77777777" w:rsidR="00F51C7A" w:rsidRDefault="00F51C7A" w:rsidP="001A7ED1">
      <w:pPr>
        <w:pStyle w:val="1e"/>
      </w:pPr>
    </w:p>
    <w:p w14:paraId="43D5FEF8" w14:textId="77777777" w:rsidR="00F51C7A" w:rsidRDefault="00F51C7A" w:rsidP="001A7ED1">
      <w:pPr>
        <w:pStyle w:val="1e"/>
      </w:pPr>
    </w:p>
    <w:p w14:paraId="2752EA49" w14:textId="77777777" w:rsidR="00F51C7A" w:rsidRDefault="00F51C7A" w:rsidP="001A7ED1">
      <w:pPr>
        <w:pStyle w:val="1e"/>
      </w:pPr>
    </w:p>
    <w:p w14:paraId="26ED1EBA" w14:textId="77777777" w:rsidR="00F51C7A" w:rsidRDefault="00F51C7A" w:rsidP="001A7ED1">
      <w:pPr>
        <w:pStyle w:val="1e"/>
      </w:pPr>
    </w:p>
    <w:p w14:paraId="01D09D70" w14:textId="77777777" w:rsidR="00F51C7A" w:rsidRDefault="00F51C7A" w:rsidP="001A7ED1">
      <w:pPr>
        <w:pStyle w:val="1e"/>
      </w:pPr>
    </w:p>
    <w:p w14:paraId="69302A91" w14:textId="77777777" w:rsidR="00F51C7A" w:rsidRDefault="00F51C7A" w:rsidP="001A7ED1">
      <w:pPr>
        <w:pStyle w:val="1e"/>
      </w:pPr>
    </w:p>
    <w:p w14:paraId="75D8B48F" w14:textId="3B34871D" w:rsidR="001A7ED1" w:rsidRDefault="001A7ED1" w:rsidP="001A7ED1">
      <w:pPr>
        <w:pStyle w:val="1e"/>
      </w:pPr>
      <w:r>
        <w:rPr>
          <w:rFonts w:hint="eastAsia"/>
        </w:rPr>
        <w:lastRenderedPageBreak/>
        <w:t>未开发之前的界面</w:t>
      </w:r>
      <w:r w:rsidR="00A15E56">
        <w:rPr>
          <w:rFonts w:hint="eastAsia"/>
        </w:rPr>
        <w:t>，</w:t>
      </w:r>
      <w:r>
        <w:rPr>
          <w:rFonts w:hint="eastAsia"/>
        </w:rPr>
        <w:t>点击统计信息会出现下述错误</w:t>
      </w:r>
      <w:r w:rsidR="00A15E56">
        <w:rPr>
          <w:rFonts w:hint="eastAsia"/>
        </w:rPr>
        <w:t>：</w:t>
      </w:r>
    </w:p>
    <w:p w14:paraId="1593D29B" w14:textId="77777777" w:rsidR="001A7ED1" w:rsidRDefault="001A7ED1" w:rsidP="001A7ED1">
      <w:pPr>
        <w:pStyle w:val="1e"/>
      </w:pPr>
      <w:r>
        <w:rPr>
          <w:noProof/>
        </w:rPr>
        <w:drawing>
          <wp:inline distT="0" distB="0" distL="0" distR="0" wp14:anchorId="1CBD30DB" wp14:editId="261337E8">
            <wp:extent cx="5079413" cy="1547856"/>
            <wp:effectExtent l="19050" t="19050" r="26035" b="14605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90671" cy="155128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033323" w14:textId="77777777" w:rsidR="001A7ED1" w:rsidRDefault="001A7ED1" w:rsidP="001A7ED1">
      <w:pPr>
        <w:pStyle w:val="1e"/>
      </w:pPr>
      <w:r>
        <w:rPr>
          <w:noProof/>
        </w:rPr>
        <w:drawing>
          <wp:inline distT="0" distB="0" distL="0" distR="0" wp14:anchorId="4DFBF624" wp14:editId="476A2BD7">
            <wp:extent cx="5079365" cy="878533"/>
            <wp:effectExtent l="19050" t="19050" r="26035" b="17145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23229" cy="8861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CDB3B7" w14:textId="3166EAD4" w:rsidR="001A7ED1" w:rsidRDefault="001A7ED1" w:rsidP="001A7ED1">
      <w:pPr>
        <w:pStyle w:val="1e"/>
      </w:pPr>
      <w:r>
        <w:rPr>
          <w:rFonts w:hint="eastAsia"/>
        </w:rPr>
        <w:t>开发完成后的界面</w:t>
      </w:r>
      <w:r w:rsidR="00A15E56">
        <w:rPr>
          <w:rFonts w:hint="eastAsia"/>
        </w:rPr>
        <w:t>：</w:t>
      </w:r>
    </w:p>
    <w:p w14:paraId="4A741978" w14:textId="5CC00B6B" w:rsidR="001A7ED1" w:rsidRDefault="001A7ED1" w:rsidP="001A7ED1">
      <w:pPr>
        <w:pStyle w:val="1e"/>
      </w:pPr>
      <w:r>
        <w:rPr>
          <w:noProof/>
        </w:rPr>
        <w:drawing>
          <wp:inline distT="0" distB="0" distL="0" distR="0" wp14:anchorId="71316120" wp14:editId="00E13975">
            <wp:extent cx="5079365" cy="1324388"/>
            <wp:effectExtent l="19050" t="19050" r="26035" b="28575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133751" cy="133856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82F0FF" w14:textId="77777777" w:rsidR="008F20A9" w:rsidRDefault="008F20A9" w:rsidP="001A7ED1">
      <w:pPr>
        <w:pStyle w:val="1e"/>
      </w:pPr>
    </w:p>
    <w:p w14:paraId="6301EDF4" w14:textId="77777777" w:rsidR="001A7ED1" w:rsidRDefault="001A7ED1" w:rsidP="001A7ED1">
      <w:pPr>
        <w:pStyle w:val="3"/>
        <w:numPr>
          <w:ilvl w:val="2"/>
          <w:numId w:val="4"/>
        </w:numPr>
      </w:pPr>
      <w:bookmarkStart w:id="93" w:name="_Toc180160355"/>
      <w:r>
        <w:rPr>
          <w:rFonts w:hint="eastAsia"/>
        </w:rPr>
        <w:t>制定需求</w:t>
      </w:r>
      <w:bookmarkEnd w:id="93"/>
    </w:p>
    <w:p w14:paraId="5C128FEB" w14:textId="7600A0BD" w:rsidR="001A7ED1" w:rsidRDefault="001A7ED1" w:rsidP="001A7ED1">
      <w:pPr>
        <w:pStyle w:val="1e"/>
      </w:pPr>
      <w:r>
        <w:rPr>
          <w:rFonts w:hint="eastAsia"/>
        </w:rPr>
        <w:t>统计信息功能需求如下</w:t>
      </w:r>
      <w:r w:rsidR="004E4663">
        <w:rPr>
          <w:rFonts w:hint="eastAsia"/>
        </w:rPr>
        <w:t>：</w:t>
      </w:r>
    </w:p>
    <w:p w14:paraId="4F2801E3" w14:textId="6E44CF1D" w:rsidR="001A7ED1" w:rsidRDefault="001A7ED1" w:rsidP="001A7ED1">
      <w:pPr>
        <w:pStyle w:val="1e"/>
      </w:pPr>
      <w:r>
        <w:rPr>
          <w:rFonts w:hint="eastAsia"/>
        </w:rPr>
        <w:t>1.</w:t>
      </w:r>
      <w:r>
        <w:rPr>
          <w:rFonts w:hint="eastAsia"/>
        </w:rPr>
        <w:t>完成当前已选</w:t>
      </w:r>
      <w:r w:rsidR="00D443FA">
        <w:rPr>
          <w:rFonts w:hint="eastAsia"/>
        </w:rPr>
        <w:t>课程</w:t>
      </w:r>
      <w:r>
        <w:rPr>
          <w:rFonts w:hint="eastAsia"/>
        </w:rPr>
        <w:t>人数统计；</w:t>
      </w:r>
    </w:p>
    <w:p w14:paraId="4CDD414C" w14:textId="45ADA3E0" w:rsidR="001A7ED1" w:rsidRDefault="001A7ED1" w:rsidP="001A7ED1">
      <w:pPr>
        <w:pStyle w:val="1e"/>
      </w:pPr>
      <w:r>
        <w:rPr>
          <w:rFonts w:hint="eastAsia"/>
        </w:rPr>
        <w:t>2.</w:t>
      </w:r>
      <w:r>
        <w:rPr>
          <w:rFonts w:hint="eastAsia"/>
        </w:rPr>
        <w:t>完成当前</w:t>
      </w:r>
      <w:r w:rsidR="00D443FA">
        <w:rPr>
          <w:rFonts w:hint="eastAsia"/>
        </w:rPr>
        <w:t>已</w:t>
      </w:r>
      <w:r>
        <w:rPr>
          <w:rFonts w:hint="eastAsia"/>
        </w:rPr>
        <w:t>学员专业</w:t>
      </w:r>
      <w:r w:rsidR="00D443FA">
        <w:rPr>
          <w:rFonts w:hint="eastAsia"/>
        </w:rPr>
        <w:t>显示</w:t>
      </w:r>
      <w:r>
        <w:rPr>
          <w:rFonts w:hint="eastAsia"/>
        </w:rPr>
        <w:t>。</w:t>
      </w:r>
    </w:p>
    <w:p w14:paraId="3F83CA5F" w14:textId="77777777" w:rsidR="001A7ED1" w:rsidRDefault="001A7ED1" w:rsidP="001A7ED1">
      <w:pPr>
        <w:pStyle w:val="3"/>
        <w:numPr>
          <w:ilvl w:val="2"/>
          <w:numId w:val="4"/>
        </w:numPr>
      </w:pPr>
      <w:bookmarkStart w:id="94" w:name="_Toc180160356"/>
      <w:r>
        <w:rPr>
          <w:rFonts w:hint="eastAsia"/>
        </w:rPr>
        <w:t>分析需求</w:t>
      </w:r>
      <w:bookmarkEnd w:id="94"/>
    </w:p>
    <w:p w14:paraId="3DF76458" w14:textId="77777777" w:rsidR="001A7ED1" w:rsidRDefault="001A7ED1" w:rsidP="001A7ED1">
      <w:pPr>
        <w:pStyle w:val="30"/>
      </w:pPr>
      <w:r>
        <w:rPr>
          <w:rFonts w:hint="eastAsia"/>
        </w:rPr>
        <w:t>前端规划按照原有项目，需要采用和</w:t>
      </w:r>
      <w:r>
        <w:rPr>
          <w:rFonts w:hint="eastAsia"/>
        </w:rPr>
        <w:t>lay</w:t>
      </w:r>
      <w:r>
        <w:t>ui</w:t>
      </w:r>
      <w:r>
        <w:rPr>
          <w:rFonts w:hint="eastAsia"/>
        </w:rPr>
        <w:t>、</w:t>
      </w:r>
      <w:r>
        <w:t>html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t>hymeleaf</w:t>
      </w:r>
      <w:r>
        <w:rPr>
          <w:rFonts w:hint="eastAsia"/>
        </w:rPr>
        <w:t>；</w:t>
      </w:r>
    </w:p>
    <w:p w14:paraId="56D168E5" w14:textId="77777777" w:rsidR="001A7ED1" w:rsidRDefault="001A7ED1" w:rsidP="001A7ED1">
      <w:pPr>
        <w:pStyle w:val="30"/>
      </w:pPr>
      <w:r>
        <w:rPr>
          <w:rFonts w:hint="eastAsia"/>
        </w:rPr>
        <w:t>数据库无需新建表，根据已有表进行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语句开发；</w:t>
      </w:r>
    </w:p>
    <w:p w14:paraId="3AB20CBB" w14:textId="77777777" w:rsidR="001A7ED1" w:rsidRDefault="001A7ED1" w:rsidP="001A7ED1">
      <w:pPr>
        <w:pStyle w:val="30"/>
      </w:pPr>
      <w:r>
        <w:rPr>
          <w:rFonts w:hint="eastAsia"/>
        </w:rPr>
        <w:t>后端开发采用</w:t>
      </w:r>
      <w:r>
        <w:rPr>
          <w:rFonts w:hint="eastAsia"/>
        </w:rPr>
        <w:t>sp</w:t>
      </w:r>
      <w:r>
        <w:t>ringboot</w:t>
      </w:r>
      <w:r>
        <w:rPr>
          <w:rFonts w:hint="eastAsia"/>
        </w:rPr>
        <w:t>进行开发。</w:t>
      </w:r>
    </w:p>
    <w:p w14:paraId="074926A8" w14:textId="77777777" w:rsidR="001A7ED1" w:rsidRDefault="001A7ED1" w:rsidP="001A7ED1">
      <w:pPr>
        <w:pStyle w:val="3"/>
        <w:numPr>
          <w:ilvl w:val="2"/>
          <w:numId w:val="4"/>
        </w:numPr>
      </w:pPr>
      <w:bookmarkStart w:id="95" w:name="_Toc180160357"/>
      <w:r>
        <w:rPr>
          <w:rFonts w:hint="eastAsia"/>
        </w:rPr>
        <w:t>前端开发</w:t>
      </w:r>
      <w:bookmarkEnd w:id="95"/>
    </w:p>
    <w:p w14:paraId="5D50F4AA" w14:textId="3C9CBFB0" w:rsidR="008C2029" w:rsidRDefault="008C2029" w:rsidP="001A7ED1">
      <w:pPr>
        <w:pStyle w:val="30"/>
      </w:pPr>
      <w:r>
        <w:rPr>
          <w:rFonts w:hint="eastAsia"/>
        </w:rPr>
        <w:t>添加前端代码。</w:t>
      </w:r>
    </w:p>
    <w:p w14:paraId="1C5CB04F" w14:textId="40E86B74" w:rsidR="001A7ED1" w:rsidRDefault="001A7ED1" w:rsidP="008C2029">
      <w:pPr>
        <w:pStyle w:val="1e"/>
      </w:pPr>
      <w:r>
        <w:rPr>
          <w:rFonts w:hint="eastAsia"/>
        </w:rPr>
        <w:t>在</w:t>
      </w:r>
      <w:r w:rsidR="008F20A9" w:rsidRPr="008F20A9">
        <w:t>graduation-design-master\src\main\resources\templates\teacher\</w:t>
      </w:r>
      <w:r w:rsidR="00526454">
        <w:t xml:space="preserve"> </w:t>
      </w:r>
      <w:r w:rsidR="008C2029">
        <w:rPr>
          <w:rFonts w:hint="eastAsia"/>
        </w:rPr>
        <w:t>代码目录下</w:t>
      </w:r>
      <w:r w:rsidR="00A42F13">
        <w:rPr>
          <w:rFonts w:hint="eastAsia"/>
        </w:rPr>
        <w:t>创建</w:t>
      </w:r>
      <w:r w:rsidR="00A42F13" w:rsidRPr="002C66B5">
        <w:t>statisticalInfo.html</w:t>
      </w:r>
      <w:r w:rsidR="002C66B5" w:rsidRPr="002C66B5">
        <w:rPr>
          <w:rFonts w:hint="eastAsia"/>
        </w:rPr>
        <w:t>文件，然后</w:t>
      </w:r>
      <w:r>
        <w:rPr>
          <w:rFonts w:hint="eastAsia"/>
        </w:rPr>
        <w:t>添加前端代码，代码如下</w:t>
      </w:r>
      <w:r w:rsidR="00790510">
        <w:rPr>
          <w:rFonts w:hint="eastAsia"/>
        </w:rPr>
        <w:t>：</w:t>
      </w:r>
    </w:p>
    <w:p w14:paraId="2AE47FCC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lastRenderedPageBreak/>
        <w:t>&lt;!DOCTYPE html&gt;</w:t>
      </w:r>
    </w:p>
    <w:p w14:paraId="1B077853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>&lt;html lang="zh"</w:t>
      </w:r>
    </w:p>
    <w:p w14:paraId="089FB902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xmlns:th="http://www.thymeleaf.org"</w:t>
      </w:r>
    </w:p>
    <w:p w14:paraId="728945AF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</w:t>
      </w:r>
      <w:proofErr w:type="gramStart"/>
      <w:r w:rsidRPr="001C48B7">
        <w:rPr>
          <w:rFonts w:cs="Huawei Sans"/>
        </w:rPr>
        <w:t>xmlns:layout</w:t>
      </w:r>
      <w:proofErr w:type="gramEnd"/>
      <w:r w:rsidRPr="001C48B7">
        <w:rPr>
          <w:rFonts w:cs="Huawei Sans"/>
        </w:rPr>
        <w:t>="http://www.ultraq.net.nz/web/thymeleaf/layout"</w:t>
      </w:r>
    </w:p>
    <w:p w14:paraId="1743411D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</w:t>
      </w:r>
      <w:proofErr w:type="gramStart"/>
      <w:r w:rsidRPr="001C48B7">
        <w:rPr>
          <w:rFonts w:cs="Huawei Sans"/>
        </w:rPr>
        <w:t>xmlns:=</w:t>
      </w:r>
      <w:proofErr w:type="gramEnd"/>
      <w:r w:rsidRPr="001C48B7">
        <w:rPr>
          <w:rFonts w:cs="Huawei Sans"/>
        </w:rPr>
        <w:t>"http://www.w3.org/1999/xhtml"</w:t>
      </w:r>
    </w:p>
    <w:p w14:paraId="0A25B6CD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>&gt;</w:t>
      </w:r>
    </w:p>
    <w:p w14:paraId="63E291F7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>&lt;head&gt;</w:t>
      </w:r>
    </w:p>
    <w:p w14:paraId="0606931D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&lt;meta charset="UTF-8"/&gt;</w:t>
      </w:r>
    </w:p>
    <w:p w14:paraId="454685F8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&lt;title&gt;</w:t>
      </w:r>
      <w:r w:rsidRPr="001C48B7">
        <w:rPr>
          <w:rFonts w:cs="Huawei Sans"/>
        </w:rPr>
        <w:t>选课统计</w:t>
      </w:r>
      <w:r w:rsidRPr="001C48B7">
        <w:rPr>
          <w:rFonts w:cs="Huawei Sans"/>
        </w:rPr>
        <w:t>&lt;/title&gt;</w:t>
      </w:r>
    </w:p>
    <w:p w14:paraId="3D8E4B0B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&lt;link href="../../static/css/index.css" type="text/css" rel="stylesheet"/&gt;</w:t>
      </w:r>
    </w:p>
    <w:p w14:paraId="16E1B792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&lt;link href="../../static/css/course.css" type="text/css" rel="stylesheet"/&gt;</w:t>
      </w:r>
    </w:p>
    <w:p w14:paraId="6C4C15F5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&lt;link rel="stylesheet" href="../../static/layui/css/layui.css"/&gt;</w:t>
      </w:r>
    </w:p>
    <w:p w14:paraId="3DF34181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>&lt;/head&gt;</w:t>
      </w:r>
    </w:p>
    <w:p w14:paraId="3824C21D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>&lt;body class="layui-layout-body"&gt;</w:t>
      </w:r>
    </w:p>
    <w:p w14:paraId="75379A9D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>&lt;div class="layui-layout layui-layout-admin"&gt;</w:t>
      </w:r>
    </w:p>
    <w:p w14:paraId="71336F32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</w:t>
      </w:r>
      <w:proofErr w:type="gramStart"/>
      <w:r w:rsidRPr="001C48B7">
        <w:rPr>
          <w:rFonts w:cs="Huawei Sans"/>
        </w:rPr>
        <w:t>&lt;!--</w:t>
      </w:r>
      <w:proofErr w:type="gramEnd"/>
      <w:r w:rsidRPr="001C48B7">
        <w:rPr>
          <w:rFonts w:cs="Huawei Sans"/>
        </w:rPr>
        <w:t>头部导航栏</w:t>
      </w:r>
      <w:r w:rsidRPr="001C48B7">
        <w:rPr>
          <w:rFonts w:cs="Huawei Sans"/>
        </w:rPr>
        <w:t>--&gt;</w:t>
      </w:r>
    </w:p>
    <w:p w14:paraId="5D3DBC3C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&lt;div id="head" </w:t>
      </w:r>
      <w:proofErr w:type="gramStart"/>
      <w:r w:rsidRPr="001C48B7">
        <w:rPr>
          <w:rFonts w:cs="Huawei Sans"/>
        </w:rPr>
        <w:t>th:include</w:t>
      </w:r>
      <w:proofErr w:type="gramEnd"/>
      <w:r w:rsidRPr="001C48B7">
        <w:rPr>
          <w:rFonts w:cs="Huawei Sans"/>
        </w:rPr>
        <w:t>="common/header :: common_head(user=${session.user})"&gt;&lt;/div&gt;</w:t>
      </w:r>
    </w:p>
    <w:p w14:paraId="246B395E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</w:t>
      </w:r>
      <w:proofErr w:type="gramStart"/>
      <w:r w:rsidRPr="001C48B7">
        <w:rPr>
          <w:rFonts w:cs="Huawei Sans"/>
        </w:rPr>
        <w:t>&lt;!--</w:t>
      </w:r>
      <w:proofErr w:type="gramEnd"/>
      <w:r w:rsidRPr="001C48B7">
        <w:rPr>
          <w:rFonts w:cs="Huawei Sans"/>
        </w:rPr>
        <w:t>左边菜单栏</w:t>
      </w:r>
      <w:r w:rsidRPr="001C48B7">
        <w:rPr>
          <w:rFonts w:cs="Huawei Sans"/>
        </w:rPr>
        <w:t>--&gt;</w:t>
      </w:r>
    </w:p>
    <w:p w14:paraId="40849062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&lt;div id="left_column" </w:t>
      </w:r>
      <w:proofErr w:type="gramStart"/>
      <w:r w:rsidRPr="001C48B7">
        <w:rPr>
          <w:rFonts w:cs="Huawei Sans"/>
        </w:rPr>
        <w:t>th:include</w:t>
      </w:r>
      <w:proofErr w:type="gramEnd"/>
      <w:r w:rsidRPr="001C48B7">
        <w:rPr>
          <w:rFonts w:cs="Huawei Sans"/>
        </w:rPr>
        <w:t>="common/left_column :: left_column(menuList=${session.menuList})"&gt;&lt;/div&gt;</w:t>
      </w:r>
    </w:p>
    <w:p w14:paraId="38A3D326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</w:t>
      </w:r>
      <w:proofErr w:type="gramStart"/>
      <w:r w:rsidRPr="001C48B7">
        <w:rPr>
          <w:rFonts w:cs="Huawei Sans"/>
        </w:rPr>
        <w:t>&lt;!--</w:t>
      </w:r>
      <w:proofErr w:type="gramEnd"/>
      <w:r w:rsidRPr="001C48B7">
        <w:rPr>
          <w:rFonts w:cs="Huawei Sans"/>
        </w:rPr>
        <w:t xml:space="preserve"> </w:t>
      </w:r>
      <w:r w:rsidRPr="001C48B7">
        <w:rPr>
          <w:rFonts w:cs="Huawei Sans"/>
        </w:rPr>
        <w:t>内容主体区域</w:t>
      </w:r>
      <w:r w:rsidRPr="001C48B7">
        <w:rPr>
          <w:rFonts w:cs="Huawei Sans"/>
        </w:rPr>
        <w:t xml:space="preserve"> --&gt;</w:t>
      </w:r>
    </w:p>
    <w:p w14:paraId="7FE82095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&lt;div class="layui-body"&gt;</w:t>
      </w:r>
    </w:p>
    <w:p w14:paraId="0736F4C9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&lt;div style="padding: 15px;"&gt;</w:t>
      </w:r>
    </w:p>
    <w:p w14:paraId="625971D9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&lt;div class="index_cloum course-box"&gt;</w:t>
      </w:r>
    </w:p>
    <w:p w14:paraId="1C717FD4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&lt;blockquote class="layui-elem-quote"&gt;</w:t>
      </w:r>
    </w:p>
    <w:p w14:paraId="4941B45E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    </w:t>
      </w:r>
      <w:r w:rsidRPr="001C48B7">
        <w:rPr>
          <w:rFonts w:cs="Huawei Sans"/>
        </w:rPr>
        <w:t>选课统计</w:t>
      </w:r>
    </w:p>
    <w:p w14:paraId="78B15782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&lt;/blockquote&gt;</w:t>
      </w:r>
    </w:p>
    <w:p w14:paraId="4676FC81" w14:textId="77777777" w:rsidR="001A7ED1" w:rsidRPr="001C48B7" w:rsidRDefault="001A7ED1" w:rsidP="001A7ED1">
      <w:pPr>
        <w:pStyle w:val="2f2"/>
        <w:rPr>
          <w:rFonts w:cs="Huawei Sans"/>
        </w:rPr>
      </w:pPr>
    </w:p>
    <w:p w14:paraId="5DC1B874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&lt;blockquote class="layui-elem-quote course-column count-box</w:t>
      </w:r>
      <w:proofErr w:type="gramStart"/>
      <w:r w:rsidRPr="001C48B7">
        <w:rPr>
          <w:rFonts w:cs="Huawei Sans"/>
        </w:rPr>
        <w:t>"  th</w:t>
      </w:r>
      <w:proofErr w:type="gramEnd"/>
      <w:r w:rsidRPr="001C48B7">
        <w:rPr>
          <w:rFonts w:cs="Huawei Sans"/>
        </w:rPr>
        <w:t>:each="ths:${TeacherStatis}"&gt;</w:t>
      </w:r>
    </w:p>
    <w:p w14:paraId="6BCE20F1" w14:textId="77777777" w:rsidR="001A7ED1" w:rsidRPr="001C48B7" w:rsidRDefault="001A7ED1" w:rsidP="001A7ED1">
      <w:pPr>
        <w:pStyle w:val="2f2"/>
        <w:rPr>
          <w:rFonts w:cs="Huawei Sans"/>
          <w:lang w:eastAsia="zh-CN"/>
        </w:rPr>
      </w:pPr>
      <w:r w:rsidRPr="001C48B7">
        <w:rPr>
          <w:rFonts w:cs="Huawei Sans"/>
        </w:rPr>
        <w:t xml:space="preserve">                    </w:t>
      </w:r>
      <w:r w:rsidRPr="001C48B7">
        <w:rPr>
          <w:rFonts w:cs="Huawei Sans"/>
          <w:lang w:eastAsia="zh-CN"/>
        </w:rPr>
        <w:t>&lt;div&gt;</w:t>
      </w:r>
      <w:r w:rsidRPr="001C48B7">
        <w:rPr>
          <w:rFonts w:cs="Huawei Sans"/>
          <w:lang w:eastAsia="zh-CN"/>
        </w:rPr>
        <w:t>已完成课程统计</w:t>
      </w:r>
      <w:r w:rsidRPr="001C48B7">
        <w:rPr>
          <w:rFonts w:cs="Huawei Sans"/>
          <w:lang w:eastAsia="zh-CN"/>
        </w:rPr>
        <w:t>&lt;/div&gt;</w:t>
      </w:r>
    </w:p>
    <w:p w14:paraId="5DD29F7B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  <w:lang w:eastAsia="zh-CN"/>
        </w:rPr>
        <w:t xml:space="preserve">                    </w:t>
      </w:r>
      <w:r w:rsidRPr="001C48B7">
        <w:rPr>
          <w:rFonts w:cs="Huawei Sans"/>
        </w:rPr>
        <w:t>&lt;hr&gt;</w:t>
      </w:r>
    </w:p>
    <w:p w14:paraId="743D1B1B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    &lt;div class="count-tip"&gt;</w:t>
      </w:r>
      <w:r w:rsidRPr="001C48B7">
        <w:rPr>
          <w:rFonts w:cs="Huawei Sans"/>
        </w:rPr>
        <w:t>当前已选课程人数</w:t>
      </w:r>
      <w:r w:rsidRPr="001C48B7">
        <w:rPr>
          <w:rFonts w:cs="Huawei Sans"/>
        </w:rPr>
        <w:t>:&lt;span class="count_num" th:text="${</w:t>
      </w:r>
      <w:proofErr w:type="gramStart"/>
      <w:r w:rsidRPr="001C48B7">
        <w:rPr>
          <w:rFonts w:cs="Huawei Sans"/>
        </w:rPr>
        <w:t>ths.count</w:t>
      </w:r>
      <w:proofErr w:type="gramEnd"/>
      <w:r w:rsidRPr="001C48B7">
        <w:rPr>
          <w:rFonts w:cs="Huawei Sans"/>
        </w:rPr>
        <w:t>}"&gt;&lt;/span&gt;&lt;/div&gt;</w:t>
      </w:r>
    </w:p>
    <w:p w14:paraId="6745CA73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    &lt;div class="count-tip"&gt;</w:t>
      </w:r>
      <w:r w:rsidRPr="001C48B7">
        <w:rPr>
          <w:rFonts w:cs="Huawei Sans"/>
        </w:rPr>
        <w:t>当前已选学员专业</w:t>
      </w:r>
      <w:r w:rsidRPr="001C48B7">
        <w:rPr>
          <w:rFonts w:cs="Huawei Sans"/>
        </w:rPr>
        <w:t>:&lt;span class="collage_num" th:text="${ths.name}"&gt;&lt;/span&gt;&lt;/div&gt;</w:t>
      </w:r>
    </w:p>
    <w:p w14:paraId="7B74907D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    &lt;div class="clear"&gt;&lt;/div&gt;</w:t>
      </w:r>
    </w:p>
    <w:p w14:paraId="41D80F22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&lt;/blockquote&gt;</w:t>
      </w:r>
    </w:p>
    <w:p w14:paraId="18C971C8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&lt;/div&gt;</w:t>
      </w:r>
    </w:p>
    <w:p w14:paraId="031EC4C0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&lt;/div&gt;</w:t>
      </w:r>
    </w:p>
    <w:p w14:paraId="4E6EAAFA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&lt;/div&gt;</w:t>
      </w:r>
    </w:p>
    <w:p w14:paraId="06A21FA1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>&lt;/div&gt;</w:t>
      </w:r>
    </w:p>
    <w:p w14:paraId="14A40FB3" w14:textId="77777777" w:rsidR="001A7ED1" w:rsidRPr="001C48B7" w:rsidRDefault="001A7ED1" w:rsidP="001A7ED1">
      <w:pPr>
        <w:pStyle w:val="2f2"/>
        <w:rPr>
          <w:rFonts w:cs="Huawei Sans"/>
        </w:rPr>
      </w:pPr>
      <w:r w:rsidRPr="001C48B7">
        <w:rPr>
          <w:rFonts w:cs="Huawei Sans"/>
        </w:rPr>
        <w:t>&lt;/body&gt;</w:t>
      </w:r>
    </w:p>
    <w:p w14:paraId="5C39D069" w14:textId="77777777" w:rsidR="001A7ED1" w:rsidRDefault="001A7ED1" w:rsidP="001A7ED1">
      <w:pPr>
        <w:pStyle w:val="3"/>
        <w:numPr>
          <w:ilvl w:val="2"/>
          <w:numId w:val="4"/>
        </w:numPr>
      </w:pPr>
      <w:bookmarkStart w:id="96" w:name="_Toc180160358"/>
      <w:r>
        <w:rPr>
          <w:rFonts w:hint="eastAsia"/>
        </w:rPr>
        <w:t>编写对象模型及完成</w:t>
      </w:r>
      <w:r>
        <w:rPr>
          <w:rFonts w:hint="eastAsia"/>
        </w:rPr>
        <w:t>SQ</w:t>
      </w:r>
      <w:r>
        <w:t>L</w:t>
      </w:r>
      <w:r>
        <w:rPr>
          <w:rFonts w:hint="eastAsia"/>
        </w:rPr>
        <w:t>查询功能</w:t>
      </w:r>
      <w:bookmarkEnd w:id="96"/>
    </w:p>
    <w:p w14:paraId="30FD42C2" w14:textId="77777777" w:rsidR="001A7ED1" w:rsidRDefault="001A7ED1" w:rsidP="001A7ED1">
      <w:pPr>
        <w:pStyle w:val="1e"/>
      </w:pPr>
      <w:r>
        <w:rPr>
          <w:rFonts w:hint="eastAsia"/>
        </w:rPr>
        <w:t>对象模型接受统计的数量（</w:t>
      </w:r>
      <w:r>
        <w:rPr>
          <w:rFonts w:hint="eastAsia"/>
        </w:rPr>
        <w:t>in</w:t>
      </w:r>
      <w:r>
        <w:t>t</w:t>
      </w:r>
      <w:r>
        <w:rPr>
          <w:rFonts w:hint="eastAsia"/>
        </w:rPr>
        <w:t>类型），以及学院的名字（字符串）</w:t>
      </w:r>
    </w:p>
    <w:p w14:paraId="7EF6D48E" w14:textId="4164F5A1" w:rsidR="001A7ED1" w:rsidRDefault="001A7ED1" w:rsidP="001A7ED1">
      <w:pPr>
        <w:pStyle w:val="30"/>
      </w:pPr>
      <w:r>
        <w:rPr>
          <w:rFonts w:hint="eastAsia"/>
        </w:rPr>
        <w:lastRenderedPageBreak/>
        <w:t>在</w:t>
      </w:r>
      <w:r>
        <w:rPr>
          <w:rFonts w:hint="eastAsia"/>
        </w:rPr>
        <w:t>en</w:t>
      </w:r>
      <w:r>
        <w:t>tity</w:t>
      </w:r>
      <w:r>
        <w:rPr>
          <w:rFonts w:hint="eastAsia"/>
        </w:rPr>
        <w:t>中添加数据模型对象</w:t>
      </w:r>
      <w:r w:rsidR="006F3E1E">
        <w:rPr>
          <w:rFonts w:hint="eastAsia"/>
        </w:rPr>
        <w:t>。</w:t>
      </w:r>
    </w:p>
    <w:p w14:paraId="5816B894" w14:textId="1A85462A" w:rsidR="006F4B40" w:rsidRDefault="006F4B40" w:rsidP="006F4B40">
      <w:pPr>
        <w:pStyle w:val="1e"/>
      </w:pPr>
      <w:r>
        <w:rPr>
          <w:rFonts w:hint="eastAsia"/>
        </w:rPr>
        <w:t>代码路径：</w:t>
      </w:r>
      <w:r w:rsidR="00C45FC9">
        <w:rPr>
          <w:rFonts w:hint="eastAsia"/>
        </w:rPr>
        <w:t>在</w:t>
      </w:r>
      <w:r w:rsidR="00777CAD" w:rsidRPr="00777CAD">
        <w:t>graduation-design-master</w:t>
      </w:r>
      <w:r w:rsidRPr="006F4B40">
        <w:t>\src\main\java\com\kzl\entity\</w:t>
      </w:r>
      <w:r w:rsidR="00C45FC9">
        <w:rPr>
          <w:rFonts w:hint="eastAsia"/>
        </w:rPr>
        <w:t>目录下新增</w:t>
      </w:r>
      <w:r w:rsidR="00D01F5F" w:rsidRPr="00AF0619">
        <w:t>TeacherStatis.java</w:t>
      </w:r>
      <w:r w:rsidR="00C45FC9">
        <w:rPr>
          <w:rFonts w:hint="eastAsia"/>
        </w:rPr>
        <w:t>文件，并添加如下代码：</w:t>
      </w:r>
    </w:p>
    <w:p w14:paraId="5902C69C" w14:textId="77777777" w:rsidR="003354E0" w:rsidRPr="003354E0" w:rsidRDefault="003354E0" w:rsidP="003354E0">
      <w:pPr>
        <w:pStyle w:val="2f2"/>
        <w:rPr>
          <w:rFonts w:cs="Huawei Sans"/>
        </w:rPr>
      </w:pPr>
      <w:r w:rsidRPr="003354E0">
        <w:rPr>
          <w:rFonts w:cs="Huawei Sans"/>
        </w:rPr>
        <w:t xml:space="preserve">package </w:t>
      </w:r>
      <w:proofErr w:type="gramStart"/>
      <w:r w:rsidRPr="003354E0">
        <w:rPr>
          <w:rFonts w:cs="Huawei Sans"/>
        </w:rPr>
        <w:t>com.kzl.entity</w:t>
      </w:r>
      <w:proofErr w:type="gramEnd"/>
      <w:r w:rsidRPr="003354E0">
        <w:rPr>
          <w:rFonts w:cs="Huawei Sans"/>
        </w:rPr>
        <w:t>;</w:t>
      </w:r>
    </w:p>
    <w:p w14:paraId="5A8A3087" w14:textId="77777777" w:rsidR="003354E0" w:rsidRPr="003354E0" w:rsidRDefault="003354E0" w:rsidP="003354E0">
      <w:pPr>
        <w:pStyle w:val="2f2"/>
        <w:rPr>
          <w:rFonts w:cs="Huawei Sans"/>
        </w:rPr>
      </w:pPr>
    </w:p>
    <w:p w14:paraId="02748D6E" w14:textId="77777777" w:rsidR="003354E0" w:rsidRPr="003354E0" w:rsidRDefault="003354E0" w:rsidP="003354E0">
      <w:pPr>
        <w:pStyle w:val="2f2"/>
        <w:rPr>
          <w:rFonts w:cs="Huawei Sans"/>
        </w:rPr>
      </w:pPr>
      <w:r w:rsidRPr="003354E0">
        <w:rPr>
          <w:rFonts w:cs="Huawei Sans"/>
        </w:rPr>
        <w:t xml:space="preserve">import </w:t>
      </w:r>
      <w:proofErr w:type="gramStart"/>
      <w:r w:rsidRPr="003354E0">
        <w:rPr>
          <w:rFonts w:cs="Huawei Sans"/>
        </w:rPr>
        <w:t>lombok.Data</w:t>
      </w:r>
      <w:proofErr w:type="gramEnd"/>
      <w:r w:rsidRPr="003354E0">
        <w:rPr>
          <w:rFonts w:cs="Huawei Sans"/>
        </w:rPr>
        <w:t>;</w:t>
      </w:r>
    </w:p>
    <w:p w14:paraId="4C625508" w14:textId="77777777" w:rsidR="003354E0" w:rsidRPr="003354E0" w:rsidRDefault="003354E0" w:rsidP="003354E0">
      <w:pPr>
        <w:pStyle w:val="2f2"/>
        <w:rPr>
          <w:rFonts w:cs="Huawei Sans"/>
        </w:rPr>
      </w:pPr>
    </w:p>
    <w:p w14:paraId="7364E3DB" w14:textId="77777777" w:rsidR="003354E0" w:rsidRPr="003354E0" w:rsidRDefault="003354E0" w:rsidP="003354E0">
      <w:pPr>
        <w:pStyle w:val="2f2"/>
        <w:rPr>
          <w:rFonts w:cs="Huawei Sans"/>
        </w:rPr>
      </w:pPr>
      <w:r w:rsidRPr="003354E0">
        <w:rPr>
          <w:rFonts w:cs="Huawei Sans"/>
        </w:rPr>
        <w:t>@Data</w:t>
      </w:r>
    </w:p>
    <w:p w14:paraId="00863223" w14:textId="77777777" w:rsidR="003354E0" w:rsidRPr="003354E0" w:rsidRDefault="003354E0" w:rsidP="003354E0">
      <w:pPr>
        <w:pStyle w:val="2f2"/>
        <w:rPr>
          <w:rFonts w:cs="Huawei Sans"/>
        </w:rPr>
      </w:pPr>
      <w:r w:rsidRPr="003354E0">
        <w:rPr>
          <w:rFonts w:cs="Huawei Sans"/>
        </w:rPr>
        <w:t>public class TeacherStatis {</w:t>
      </w:r>
    </w:p>
    <w:p w14:paraId="373E19A5" w14:textId="77777777" w:rsidR="003354E0" w:rsidRPr="003354E0" w:rsidRDefault="003354E0" w:rsidP="003354E0">
      <w:pPr>
        <w:pStyle w:val="2f2"/>
        <w:rPr>
          <w:rFonts w:cs="Huawei Sans"/>
        </w:rPr>
      </w:pPr>
    </w:p>
    <w:p w14:paraId="646A99DE" w14:textId="77777777" w:rsidR="003354E0" w:rsidRPr="003354E0" w:rsidRDefault="003354E0" w:rsidP="003354E0">
      <w:pPr>
        <w:pStyle w:val="2f2"/>
        <w:rPr>
          <w:rFonts w:cs="Huawei Sans"/>
        </w:rPr>
      </w:pPr>
      <w:r w:rsidRPr="003354E0">
        <w:rPr>
          <w:rFonts w:cs="Huawei Sans"/>
        </w:rPr>
        <w:t xml:space="preserve">    </w:t>
      </w:r>
      <w:proofErr w:type="gramStart"/>
      <w:r w:rsidRPr="003354E0">
        <w:rPr>
          <w:rFonts w:cs="Huawei Sans"/>
        </w:rPr>
        <w:t>private  int</w:t>
      </w:r>
      <w:proofErr w:type="gramEnd"/>
      <w:r w:rsidRPr="003354E0">
        <w:rPr>
          <w:rFonts w:cs="Huawei Sans"/>
        </w:rPr>
        <w:t xml:space="preserve"> count;</w:t>
      </w:r>
    </w:p>
    <w:p w14:paraId="689DD787" w14:textId="77777777" w:rsidR="003354E0" w:rsidRPr="003354E0" w:rsidRDefault="003354E0" w:rsidP="003354E0">
      <w:pPr>
        <w:pStyle w:val="2f2"/>
        <w:rPr>
          <w:rFonts w:cs="Huawei Sans"/>
        </w:rPr>
      </w:pPr>
      <w:r w:rsidRPr="003354E0">
        <w:rPr>
          <w:rFonts w:cs="Huawei Sans"/>
        </w:rPr>
        <w:t xml:space="preserve">    </w:t>
      </w:r>
      <w:proofErr w:type="gramStart"/>
      <w:r w:rsidRPr="003354E0">
        <w:rPr>
          <w:rFonts w:cs="Huawei Sans"/>
        </w:rPr>
        <w:t>private  String</w:t>
      </w:r>
      <w:proofErr w:type="gramEnd"/>
      <w:r w:rsidRPr="003354E0">
        <w:rPr>
          <w:rFonts w:cs="Huawei Sans"/>
        </w:rPr>
        <w:t xml:space="preserve"> name;</w:t>
      </w:r>
    </w:p>
    <w:p w14:paraId="0A6235E1" w14:textId="77777777" w:rsidR="003354E0" w:rsidRPr="003354E0" w:rsidRDefault="003354E0" w:rsidP="003354E0">
      <w:pPr>
        <w:pStyle w:val="2f2"/>
        <w:rPr>
          <w:rFonts w:cs="Huawei Sans"/>
        </w:rPr>
      </w:pPr>
      <w:r w:rsidRPr="003354E0">
        <w:rPr>
          <w:rFonts w:cs="Huawei Sans"/>
        </w:rPr>
        <w:t>}</w:t>
      </w:r>
    </w:p>
    <w:p w14:paraId="75914911" w14:textId="41BC70F2" w:rsidR="001A7ED1" w:rsidRDefault="001A7ED1" w:rsidP="001A7ED1">
      <w:pPr>
        <w:pStyle w:val="30"/>
      </w:pPr>
      <w:r>
        <w:rPr>
          <w:rFonts w:hint="eastAsia"/>
        </w:rPr>
        <w:t>在</w:t>
      </w:r>
      <w:r>
        <w:rPr>
          <w:rFonts w:hint="eastAsia"/>
        </w:rPr>
        <w:t>dao</w:t>
      </w:r>
      <w:r>
        <w:rPr>
          <w:rFonts w:hint="eastAsia"/>
        </w:rPr>
        <w:t>中新建</w:t>
      </w:r>
      <w:r w:rsidR="00353516">
        <w:rPr>
          <w:rFonts w:hint="eastAsia"/>
        </w:rPr>
        <w:t>映射</w:t>
      </w:r>
      <w:r>
        <w:rPr>
          <w:rFonts w:hint="eastAsia"/>
        </w:rPr>
        <w:t>方法</w:t>
      </w:r>
      <w:r w:rsidR="006F3E1E">
        <w:rPr>
          <w:rFonts w:hint="eastAsia"/>
        </w:rPr>
        <w:t>。</w:t>
      </w:r>
    </w:p>
    <w:p w14:paraId="5C2C6783" w14:textId="0A111256" w:rsidR="00777CAD" w:rsidRDefault="00777CAD" w:rsidP="00777CAD">
      <w:pPr>
        <w:pStyle w:val="1e"/>
      </w:pPr>
      <w:r>
        <w:rPr>
          <w:rFonts w:hint="eastAsia"/>
        </w:rPr>
        <w:t>代码路径：</w:t>
      </w:r>
      <w:r w:rsidR="00353516">
        <w:rPr>
          <w:rFonts w:hint="eastAsia"/>
        </w:rPr>
        <w:t>在</w:t>
      </w:r>
      <w:r w:rsidRPr="00777CAD">
        <w:t>graduation-design-master\src\main\java\com\kzl\dao\TeacherMapper.java</w:t>
      </w:r>
      <w:r>
        <w:t xml:space="preserve"> </w:t>
      </w:r>
      <w:r w:rsidR="00353516">
        <w:rPr>
          <w:rFonts w:hint="eastAsia"/>
        </w:rPr>
        <w:t>文件的最后</w:t>
      </w:r>
      <w:r w:rsidR="00FF5884">
        <w:rPr>
          <w:rFonts w:hint="eastAsia"/>
        </w:rPr>
        <w:t>按规范</w:t>
      </w:r>
      <w:r w:rsidR="00353516">
        <w:rPr>
          <w:rFonts w:hint="eastAsia"/>
        </w:rPr>
        <w:t>添加如下代码：</w:t>
      </w:r>
    </w:p>
    <w:p w14:paraId="61ACFCEC" w14:textId="1B85BF53" w:rsidR="001A7ED1" w:rsidRDefault="001A7ED1" w:rsidP="001A7ED1">
      <w:pPr>
        <w:pStyle w:val="2f2"/>
        <w:rPr>
          <w:rFonts w:cs="Huawei Sans"/>
        </w:rPr>
      </w:pPr>
      <w:r w:rsidRPr="00AF0619">
        <w:rPr>
          <w:rFonts w:cs="Huawei Sans"/>
        </w:rPr>
        <w:t xml:space="preserve">List&lt;TeacherStatis&gt; </w:t>
      </w:r>
      <w:proofErr w:type="gramStart"/>
      <w:r w:rsidRPr="00AF0619">
        <w:rPr>
          <w:rFonts w:cs="Huawei Sans"/>
        </w:rPr>
        <w:t>selectTeacherStatisList(</w:t>
      </w:r>
      <w:proofErr w:type="gramEnd"/>
      <w:r w:rsidRPr="00AF0619">
        <w:rPr>
          <w:rFonts w:cs="Huawei Sans"/>
        </w:rPr>
        <w:t>String teacherId);</w:t>
      </w:r>
    </w:p>
    <w:p w14:paraId="75098C8B" w14:textId="5F5BD1BB" w:rsidR="00463316" w:rsidRPr="00AF0619" w:rsidRDefault="00463316" w:rsidP="00463316">
      <w:pPr>
        <w:pStyle w:val="1e"/>
      </w:pPr>
      <w:r>
        <w:rPr>
          <w:noProof/>
        </w:rPr>
        <w:drawing>
          <wp:inline distT="0" distB="0" distL="0" distR="0" wp14:anchorId="6089D9A9" wp14:editId="76C017EE">
            <wp:extent cx="5196840" cy="1833830"/>
            <wp:effectExtent l="19050" t="19050" r="22860" b="14605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52589" cy="185350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6FCB5E" w14:textId="64C81522" w:rsidR="001A7ED1" w:rsidRDefault="001A7ED1" w:rsidP="001A7ED1">
      <w:pPr>
        <w:pStyle w:val="30"/>
      </w:pPr>
      <w:r>
        <w:rPr>
          <w:rFonts w:hint="eastAsia"/>
        </w:rPr>
        <w:t>在</w:t>
      </w:r>
      <w:r>
        <w:rPr>
          <w:rFonts w:hint="eastAsia"/>
        </w:rPr>
        <w:t xml:space="preserve"> re</w:t>
      </w:r>
      <w:r>
        <w:t>sources</w:t>
      </w:r>
      <w:r>
        <w:rPr>
          <w:rFonts w:hint="eastAsia"/>
        </w:rPr>
        <w:t>/m</w:t>
      </w:r>
      <w:r>
        <w:t>ybatis</w:t>
      </w:r>
      <w:r>
        <w:rPr>
          <w:rFonts w:hint="eastAsia"/>
        </w:rPr>
        <w:t>中创建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语言，并配置映射的类和返回类型</w:t>
      </w:r>
      <w:r w:rsidR="006F3E1E">
        <w:rPr>
          <w:rFonts w:hint="eastAsia"/>
        </w:rPr>
        <w:t>。</w:t>
      </w:r>
    </w:p>
    <w:p w14:paraId="36615811" w14:textId="3870A822" w:rsidR="00514271" w:rsidRDefault="00BF62F1" w:rsidP="00514271">
      <w:pPr>
        <w:pStyle w:val="1e"/>
      </w:pPr>
      <w:r>
        <w:rPr>
          <w:rFonts w:hint="eastAsia"/>
        </w:rPr>
        <w:t>主要</w:t>
      </w:r>
      <w:r w:rsidR="00514271" w:rsidRPr="00CD1D0E">
        <w:t>查寻当前已经选课的人数</w:t>
      </w:r>
      <w:r w:rsidR="00514271">
        <w:rPr>
          <w:rFonts w:hint="eastAsia"/>
        </w:rPr>
        <w:t>及</w:t>
      </w:r>
      <w:r w:rsidR="00514271" w:rsidRPr="00CD1D0E">
        <w:t>当前选课学生的专业</w:t>
      </w:r>
      <w:r w:rsidR="00514271">
        <w:rPr>
          <w:rFonts w:hint="eastAsia"/>
        </w:rPr>
        <w:t>。</w:t>
      </w:r>
    </w:p>
    <w:p w14:paraId="1AF91890" w14:textId="32B8E5E5" w:rsidR="00A1248D" w:rsidRDefault="00777CAD" w:rsidP="00A1248D">
      <w:pPr>
        <w:pStyle w:val="1e"/>
      </w:pPr>
      <w:r>
        <w:rPr>
          <w:rFonts w:hint="eastAsia"/>
        </w:rPr>
        <w:t>代码路径：</w:t>
      </w:r>
      <w:r w:rsidR="00A1248D">
        <w:rPr>
          <w:rFonts w:hint="eastAsia"/>
        </w:rPr>
        <w:t>在</w:t>
      </w:r>
      <w:r w:rsidRPr="00777CAD">
        <w:t>graduation-design-master\src\main\resources\mybatis\teacherMapping.xml</w:t>
      </w:r>
      <w:r w:rsidR="00A1248D">
        <w:t xml:space="preserve"> </w:t>
      </w:r>
      <w:r w:rsidR="00A1248D">
        <w:rPr>
          <w:rFonts w:hint="eastAsia"/>
        </w:rPr>
        <w:t>文件的最后</w:t>
      </w:r>
      <w:r w:rsidR="00FF5884">
        <w:rPr>
          <w:rFonts w:hint="eastAsia"/>
        </w:rPr>
        <w:t>按规范</w:t>
      </w:r>
      <w:r w:rsidR="00A1248D">
        <w:rPr>
          <w:rFonts w:hint="eastAsia"/>
        </w:rPr>
        <w:t>添加如下代码：</w:t>
      </w:r>
    </w:p>
    <w:p w14:paraId="0FD9A2A1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>&lt;select id="</w:t>
      </w:r>
      <w:r w:rsidRPr="00EC6677">
        <w:rPr>
          <w:color w:val="C7000B"/>
        </w:rPr>
        <w:t>selectTeacherStatisList</w:t>
      </w:r>
      <w:proofErr w:type="gramStart"/>
      <w:r>
        <w:t>"  resultType</w:t>
      </w:r>
      <w:proofErr w:type="gramEnd"/>
      <w:r>
        <w:t>="</w:t>
      </w:r>
      <w:r w:rsidRPr="00EC6677">
        <w:rPr>
          <w:color w:val="C7000B"/>
        </w:rPr>
        <w:t>com.kzl.entity.TeacherStatis</w:t>
      </w:r>
      <w:r w:rsidRPr="00EC6677">
        <w:t>"</w:t>
      </w:r>
      <w:r>
        <w:t>&gt;</w:t>
      </w:r>
    </w:p>
    <w:p w14:paraId="2B40A6EC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SELECT count(</w:t>
      </w:r>
      <w:proofErr w:type="gramStart"/>
      <w:r>
        <w:t>s.studentNumber</w:t>
      </w:r>
      <w:proofErr w:type="gramEnd"/>
      <w:r>
        <w:t>), cu.name name</w:t>
      </w:r>
    </w:p>
    <w:p w14:paraId="6A507A8F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FROM student_course_rel sc</w:t>
      </w:r>
    </w:p>
    <w:p w14:paraId="2C7A9D16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         LEFT JOIN course c ON c.id=</w:t>
      </w:r>
      <w:proofErr w:type="gramStart"/>
      <w:r>
        <w:t>sc.courseId</w:t>
      </w:r>
      <w:proofErr w:type="gramEnd"/>
    </w:p>
    <w:p w14:paraId="76E9265C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         LEFT JOIN student s ON s.id = </w:t>
      </w:r>
      <w:proofErr w:type="gramStart"/>
      <w:r>
        <w:t>sc.studentId</w:t>
      </w:r>
      <w:proofErr w:type="gramEnd"/>
    </w:p>
    <w:p w14:paraId="6971A1AA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         LEFT JOIN college cu ON cu.id = c. collegeId</w:t>
      </w:r>
    </w:p>
    <w:p w14:paraId="4753D58B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WHERE </w:t>
      </w:r>
      <w:proofErr w:type="gramStart"/>
      <w:r>
        <w:t>c.teacherId</w:t>
      </w:r>
      <w:proofErr w:type="gramEnd"/>
      <w:r>
        <w:t>=#{teacherId}  GROUP BY name;</w:t>
      </w:r>
    </w:p>
    <w:p w14:paraId="763406B7" w14:textId="0E8BE8B8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&lt;/select&gt;</w:t>
      </w:r>
    </w:p>
    <w:p w14:paraId="286B834F" w14:textId="15595BBD" w:rsidR="00463316" w:rsidRPr="00530F9F" w:rsidRDefault="00463316" w:rsidP="00463316">
      <w:pPr>
        <w:pStyle w:val="1e"/>
      </w:pPr>
      <w:r>
        <w:rPr>
          <w:noProof/>
        </w:rPr>
        <w:lastRenderedPageBreak/>
        <w:drawing>
          <wp:inline distT="0" distB="0" distL="0" distR="0" wp14:anchorId="202124B9" wp14:editId="740F9A74">
            <wp:extent cx="4596765" cy="1585355"/>
            <wp:effectExtent l="19050" t="19050" r="13335" b="1524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683149" cy="161514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F296C9" w14:textId="1F2C711C" w:rsidR="001A7ED1" w:rsidRDefault="001A7ED1" w:rsidP="001A7ED1">
      <w:pPr>
        <w:pStyle w:val="3"/>
        <w:numPr>
          <w:ilvl w:val="2"/>
          <w:numId w:val="4"/>
        </w:numPr>
      </w:pPr>
      <w:bookmarkStart w:id="97" w:name="_Toc180160359"/>
      <w:r>
        <w:rPr>
          <w:rFonts w:hint="eastAsia"/>
        </w:rPr>
        <w:t>编码</w:t>
      </w:r>
      <w:r>
        <w:rPr>
          <w:rFonts w:hint="eastAsia"/>
        </w:rPr>
        <w:t>Se</w:t>
      </w:r>
      <w:r>
        <w:t>rvice</w:t>
      </w:r>
      <w:r>
        <w:rPr>
          <w:rFonts w:hint="eastAsia"/>
        </w:rPr>
        <w:t>端代码实现</w:t>
      </w:r>
      <w:bookmarkEnd w:id="97"/>
    </w:p>
    <w:p w14:paraId="298F840C" w14:textId="77777777" w:rsidR="001A7ED1" w:rsidRDefault="001A7ED1" w:rsidP="001A7ED1">
      <w:pPr>
        <w:pStyle w:val="1e"/>
      </w:pPr>
      <w:r>
        <w:rPr>
          <w:rFonts w:hint="eastAsia"/>
        </w:rPr>
        <w:t>在</w:t>
      </w:r>
      <w:r>
        <w:rPr>
          <w:rFonts w:hint="eastAsia"/>
        </w:rPr>
        <w:t>service</w:t>
      </w:r>
      <w:r>
        <w:rPr>
          <w:rFonts w:hint="eastAsia"/>
        </w:rPr>
        <w:t>中编写接口和实现接口（</w:t>
      </w:r>
      <w:r w:rsidRPr="00CD1D0E">
        <w:t>TeacherService.java</w:t>
      </w:r>
      <w:r>
        <w:rPr>
          <w:rFonts w:hint="eastAsia"/>
        </w:rPr>
        <w:t>）</w:t>
      </w:r>
    </w:p>
    <w:p w14:paraId="0C4685E5" w14:textId="715D9F39" w:rsidR="00514271" w:rsidRDefault="00BF62F1" w:rsidP="001A7ED1">
      <w:pPr>
        <w:pStyle w:val="30"/>
      </w:pPr>
      <w:r>
        <w:rPr>
          <w:rFonts w:hint="eastAsia"/>
        </w:rPr>
        <w:t>定义</w:t>
      </w:r>
      <w:r w:rsidR="00514271">
        <w:rPr>
          <w:rFonts w:hint="eastAsia"/>
        </w:rPr>
        <w:t>查询</w:t>
      </w:r>
      <w:r w:rsidR="00DC00E5">
        <w:rPr>
          <w:rFonts w:hint="eastAsia"/>
        </w:rPr>
        <w:t>A</w:t>
      </w:r>
      <w:r w:rsidR="00DC00E5">
        <w:t>PI</w:t>
      </w:r>
      <w:r w:rsidR="00514271">
        <w:rPr>
          <w:rFonts w:hint="eastAsia"/>
        </w:rPr>
        <w:t>接口。</w:t>
      </w:r>
    </w:p>
    <w:p w14:paraId="20111CCB" w14:textId="293699F2" w:rsidR="006B22D1" w:rsidRPr="00CD1D0E" w:rsidRDefault="006B22D1" w:rsidP="006B22D1">
      <w:pPr>
        <w:pStyle w:val="1e"/>
      </w:pPr>
      <w:r>
        <w:rPr>
          <w:rFonts w:hint="eastAsia"/>
        </w:rPr>
        <w:t>代码路径：</w:t>
      </w:r>
      <w:r w:rsidR="0060776B">
        <w:rPr>
          <w:rFonts w:hint="eastAsia"/>
        </w:rPr>
        <w:t>在</w:t>
      </w:r>
      <w:r w:rsidRPr="006B22D1">
        <w:t>graduation-design-master\src\main\java\com\kzl\service\TeacherService.java</w:t>
      </w:r>
      <w:r w:rsidR="0060776B">
        <w:rPr>
          <w:rFonts w:hint="eastAsia"/>
        </w:rPr>
        <w:t>文件的最后按规范添加如下代码：</w:t>
      </w:r>
    </w:p>
    <w:p w14:paraId="2CC6185E" w14:textId="46B26398" w:rsidR="001A7ED1" w:rsidRDefault="001A7ED1" w:rsidP="001A7ED1">
      <w:pPr>
        <w:pStyle w:val="2f2"/>
        <w:pBdr>
          <w:bottom w:val="single" w:sz="4" w:space="0" w:color="auto"/>
        </w:pBdr>
      </w:pPr>
      <w:r w:rsidRPr="00CD1D0E">
        <w:t xml:space="preserve">List&lt;TeacherStatis&gt; </w:t>
      </w:r>
      <w:proofErr w:type="gramStart"/>
      <w:r w:rsidRPr="00CD1D0E">
        <w:t>selectTeacherStatisList(</w:t>
      </w:r>
      <w:proofErr w:type="gramEnd"/>
      <w:r w:rsidRPr="00CD1D0E">
        <w:t>String teacherId);</w:t>
      </w:r>
    </w:p>
    <w:p w14:paraId="44A3A9AA" w14:textId="07AC5349" w:rsidR="00D54B10" w:rsidRPr="00CD1D0E" w:rsidRDefault="00D54B10" w:rsidP="00D54B10">
      <w:pPr>
        <w:pStyle w:val="1e"/>
      </w:pPr>
      <w:r>
        <w:rPr>
          <w:noProof/>
        </w:rPr>
        <w:drawing>
          <wp:inline distT="0" distB="0" distL="0" distR="0" wp14:anchorId="7903CD51" wp14:editId="07FE3E70">
            <wp:extent cx="4730115" cy="1074312"/>
            <wp:effectExtent l="19050" t="19050" r="13335" b="12065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59788" cy="110376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A19196" w14:textId="0F3BBFDA" w:rsidR="001A7ED1" w:rsidRDefault="001A7ED1" w:rsidP="001A7ED1">
      <w:pPr>
        <w:pStyle w:val="30"/>
      </w:pPr>
      <w:r>
        <w:rPr>
          <w:rFonts w:hint="eastAsia"/>
        </w:rPr>
        <w:t>实现</w:t>
      </w:r>
      <w:r w:rsidR="00DC00E5">
        <w:rPr>
          <w:rFonts w:hint="eastAsia"/>
        </w:rPr>
        <w:t>查询</w:t>
      </w:r>
      <w:r w:rsidR="00DC00E5">
        <w:rPr>
          <w:rFonts w:hint="eastAsia"/>
        </w:rPr>
        <w:t>A</w:t>
      </w:r>
      <w:r w:rsidR="00DC00E5">
        <w:t>PI</w:t>
      </w:r>
      <w:r w:rsidR="00DC00E5">
        <w:rPr>
          <w:rFonts w:hint="eastAsia"/>
        </w:rPr>
        <w:t>接口</w:t>
      </w:r>
      <w:r w:rsidR="006F3E1E">
        <w:rPr>
          <w:rFonts w:hint="eastAsia"/>
        </w:rPr>
        <w:t>。</w:t>
      </w:r>
    </w:p>
    <w:p w14:paraId="7D49CCD4" w14:textId="12E2FDFD" w:rsidR="001E6D74" w:rsidRDefault="001E6D74" w:rsidP="001E6D74">
      <w:pPr>
        <w:pStyle w:val="1e"/>
      </w:pPr>
      <w:r>
        <w:rPr>
          <w:rFonts w:hint="eastAsia"/>
        </w:rPr>
        <w:t>代码路径：</w:t>
      </w:r>
      <w:r w:rsidR="0060776B">
        <w:rPr>
          <w:rFonts w:hint="eastAsia"/>
        </w:rPr>
        <w:t>在</w:t>
      </w:r>
      <w:r w:rsidRPr="001E6D74">
        <w:t>graduation-design-master\src\main\java\com\kzl\service\impl\TeacherServiceImpl.java</w:t>
      </w:r>
      <w:r w:rsidR="0060776B">
        <w:rPr>
          <w:rFonts w:hint="eastAsia"/>
        </w:rPr>
        <w:t>文件的最后按规范添加如下代码：</w:t>
      </w:r>
    </w:p>
    <w:p w14:paraId="3F5B0441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>@Override</w:t>
      </w:r>
    </w:p>
    <w:p w14:paraId="21BF0682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public List&lt;TeacherStatis&gt; </w:t>
      </w:r>
      <w:proofErr w:type="gramStart"/>
      <w:r>
        <w:t>selectTeacherStatisList(</w:t>
      </w:r>
      <w:proofErr w:type="gramEnd"/>
      <w:r>
        <w:t>String teacherId) {</w:t>
      </w:r>
    </w:p>
    <w:p w14:paraId="38697B59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List&lt;TeacherStatis&gt; teacherStatiss = teacherMapper.selectTeacherStatisList(teacherId);</w:t>
      </w:r>
    </w:p>
    <w:p w14:paraId="41ADE22B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return teacherStatiss;</w:t>
      </w:r>
    </w:p>
    <w:p w14:paraId="46CA677C" w14:textId="2C41DE6E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}</w:t>
      </w:r>
    </w:p>
    <w:p w14:paraId="75FEE937" w14:textId="4927AD9C" w:rsidR="00D54B10" w:rsidRDefault="00D54B10" w:rsidP="00D54B10">
      <w:pPr>
        <w:pStyle w:val="1e"/>
      </w:pPr>
      <w:r>
        <w:rPr>
          <w:noProof/>
        </w:rPr>
        <w:drawing>
          <wp:inline distT="0" distB="0" distL="0" distR="0" wp14:anchorId="123C0B33" wp14:editId="705BB986">
            <wp:extent cx="4530090" cy="1574580"/>
            <wp:effectExtent l="19050" t="19050" r="22860" b="26035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606613" cy="160117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F0CE0C" w14:textId="77777777" w:rsidR="001A7ED1" w:rsidRDefault="001A7ED1" w:rsidP="001A7ED1">
      <w:pPr>
        <w:pStyle w:val="3"/>
        <w:numPr>
          <w:ilvl w:val="2"/>
          <w:numId w:val="4"/>
        </w:numPr>
      </w:pPr>
      <w:bookmarkStart w:id="98" w:name="_Toc180160360"/>
      <w:r>
        <w:rPr>
          <w:rFonts w:hint="eastAsia"/>
        </w:rPr>
        <w:lastRenderedPageBreak/>
        <w:t>编写控制器</w:t>
      </w:r>
      <w:bookmarkEnd w:id="98"/>
    </w:p>
    <w:p w14:paraId="7A1D7F91" w14:textId="05EDD5A3" w:rsidR="001A7ED1" w:rsidRDefault="001A7ED1" w:rsidP="001A7ED1">
      <w:pPr>
        <w:pStyle w:val="30"/>
      </w:pPr>
      <w:r>
        <w:rPr>
          <w:rFonts w:hint="eastAsia"/>
        </w:rPr>
        <w:t>实现统计信息的控制数据转移</w:t>
      </w:r>
      <w:r w:rsidR="006F3E1E">
        <w:rPr>
          <w:rFonts w:hint="eastAsia"/>
        </w:rPr>
        <w:t>。</w:t>
      </w:r>
    </w:p>
    <w:p w14:paraId="10298B96" w14:textId="3A2CF79F" w:rsidR="00FB6971" w:rsidRDefault="00FB6971" w:rsidP="00FB3855">
      <w:pPr>
        <w:pStyle w:val="1e"/>
      </w:pPr>
      <w:r>
        <w:rPr>
          <w:rFonts w:hint="eastAsia"/>
        </w:rPr>
        <w:t>代码路径：</w:t>
      </w:r>
      <w:r w:rsidR="00E04AFC">
        <w:rPr>
          <w:rFonts w:hint="eastAsia"/>
        </w:rPr>
        <w:t>首先在</w:t>
      </w:r>
      <w:r w:rsidR="00060EDE" w:rsidRPr="00060EDE">
        <w:t>graduation-design-master\src\main\java\com\kzl\controller\TeacherController.java</w:t>
      </w:r>
      <w:r w:rsidR="00E8612E">
        <w:rPr>
          <w:rFonts w:hint="eastAsia"/>
        </w:rPr>
        <w:t>文件</w:t>
      </w:r>
      <w:r w:rsidR="00FB3855">
        <w:rPr>
          <w:rFonts w:hint="eastAsia"/>
        </w:rPr>
        <w:t>中把原</w:t>
      </w:r>
      <w:r w:rsidR="00FB3855" w:rsidRPr="00FB3855">
        <w:t>public String statisticalInfo</w:t>
      </w:r>
      <w:r w:rsidR="00FB3855">
        <w:rPr>
          <w:rFonts w:hint="eastAsia"/>
        </w:rPr>
        <w:t>注释掉，然后</w:t>
      </w:r>
      <w:r w:rsidR="00E8612E">
        <w:rPr>
          <w:rFonts w:hint="eastAsia"/>
        </w:rPr>
        <w:t>按规范添加如下代码：</w:t>
      </w:r>
    </w:p>
    <w:p w14:paraId="58B3DC61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>@RequestMapping("statisticalInfo")</w:t>
      </w:r>
    </w:p>
    <w:p w14:paraId="071A5513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public ModelAndView </w:t>
      </w:r>
      <w:proofErr w:type="gramStart"/>
      <w:r>
        <w:t>statisticalInfo(</w:t>
      </w:r>
      <w:proofErr w:type="gramEnd"/>
      <w:r>
        <w:t>HttpServletRequest request){</w:t>
      </w:r>
    </w:p>
    <w:p w14:paraId="183E7998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boolean state = judgeUserLoginState(request);</w:t>
      </w:r>
    </w:p>
    <w:p w14:paraId="2FCB7ED5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ModelAndView modelAndView = new </w:t>
      </w:r>
      <w:proofErr w:type="gramStart"/>
      <w:r>
        <w:t>ModelAndView(</w:t>
      </w:r>
      <w:proofErr w:type="gramEnd"/>
      <w:r>
        <w:t>);</w:t>
      </w:r>
    </w:p>
    <w:p w14:paraId="2CCD7737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if (state =</w:t>
      </w:r>
      <w:proofErr w:type="gramStart"/>
      <w:r>
        <w:t>=  true</w:t>
      </w:r>
      <w:proofErr w:type="gramEnd"/>
      <w:r>
        <w:t>)</w:t>
      </w:r>
    </w:p>
    <w:p w14:paraId="6163378B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{</w:t>
      </w:r>
    </w:p>
    <w:p w14:paraId="3656C309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    Teacher user = (Teacher) </w:t>
      </w:r>
      <w:proofErr w:type="gramStart"/>
      <w:r>
        <w:t>request.getSession</w:t>
      </w:r>
      <w:proofErr w:type="gramEnd"/>
      <w:r>
        <w:t>().getAttribute("user");</w:t>
      </w:r>
    </w:p>
    <w:p w14:paraId="39850D8E" w14:textId="77777777" w:rsidR="001A7ED1" w:rsidRPr="00737125" w:rsidRDefault="001A7ED1" w:rsidP="001A7ED1">
      <w:pPr>
        <w:pStyle w:val="2f2"/>
        <w:pBdr>
          <w:bottom w:val="single" w:sz="4" w:space="0" w:color="auto"/>
        </w:pBdr>
        <w:rPr>
          <w:color w:val="C7000B"/>
        </w:rPr>
      </w:pPr>
      <w:r>
        <w:t xml:space="preserve">           </w:t>
      </w:r>
      <w:r w:rsidRPr="00737125">
        <w:rPr>
          <w:color w:val="C7000B"/>
        </w:rPr>
        <w:t xml:space="preserve"> List&lt;TeacherStatis&gt; CoutStudent_</w:t>
      </w:r>
      <w:proofErr w:type="gramStart"/>
      <w:r w:rsidRPr="00737125">
        <w:rPr>
          <w:color w:val="C7000B"/>
        </w:rPr>
        <w:t>collage  =</w:t>
      </w:r>
      <w:proofErr w:type="gramEnd"/>
      <w:r w:rsidRPr="00737125">
        <w:rPr>
          <w:color w:val="C7000B"/>
        </w:rPr>
        <w:t xml:space="preserve"> teacherService.selectTeacherStatisList(user.getId());</w:t>
      </w:r>
    </w:p>
    <w:p w14:paraId="4065DFE5" w14:textId="77777777" w:rsidR="001A7ED1" w:rsidRPr="00737125" w:rsidRDefault="001A7ED1" w:rsidP="001A7ED1">
      <w:pPr>
        <w:pStyle w:val="2f2"/>
        <w:pBdr>
          <w:bottom w:val="single" w:sz="4" w:space="0" w:color="auto"/>
        </w:pBdr>
        <w:rPr>
          <w:color w:val="C7000B"/>
        </w:rPr>
      </w:pPr>
      <w:r w:rsidRPr="00737125">
        <w:rPr>
          <w:color w:val="C7000B"/>
        </w:rPr>
        <w:t xml:space="preserve">            modelAndView.setViewName("teacher/statisticalInfo");</w:t>
      </w:r>
    </w:p>
    <w:p w14:paraId="1F4B2FD5" w14:textId="77777777" w:rsidR="001A7ED1" w:rsidRPr="00737125" w:rsidRDefault="001A7ED1" w:rsidP="001A7ED1">
      <w:pPr>
        <w:pStyle w:val="2f2"/>
        <w:pBdr>
          <w:bottom w:val="single" w:sz="4" w:space="0" w:color="auto"/>
        </w:pBdr>
        <w:rPr>
          <w:color w:val="C7000B"/>
        </w:rPr>
      </w:pPr>
      <w:r w:rsidRPr="00737125">
        <w:rPr>
          <w:color w:val="C7000B"/>
        </w:rPr>
        <w:t xml:space="preserve">            modelAndView.addObject("TeacherStatis</w:t>
      </w:r>
      <w:proofErr w:type="gramStart"/>
      <w:r w:rsidRPr="00737125">
        <w:rPr>
          <w:color w:val="C7000B"/>
        </w:rPr>
        <w:t>",CoutStudent</w:t>
      </w:r>
      <w:proofErr w:type="gramEnd"/>
      <w:r w:rsidRPr="00737125">
        <w:rPr>
          <w:color w:val="C7000B"/>
        </w:rPr>
        <w:t>_collage);</w:t>
      </w:r>
    </w:p>
    <w:p w14:paraId="2276B77A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} else {</w:t>
      </w:r>
    </w:p>
    <w:p w14:paraId="3F698688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    modelAndView.setViewName("redirect:/");</w:t>
      </w:r>
    </w:p>
    <w:p w14:paraId="4E5AE69F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}</w:t>
      </w:r>
    </w:p>
    <w:p w14:paraId="104E4C17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    </w:t>
      </w:r>
      <w:proofErr w:type="gramStart"/>
      <w:r>
        <w:t>return  modelAndView</w:t>
      </w:r>
      <w:proofErr w:type="gramEnd"/>
      <w:r>
        <w:t>;</w:t>
      </w:r>
    </w:p>
    <w:p w14:paraId="26C9B82B" w14:textId="77777777" w:rsidR="001A7ED1" w:rsidRDefault="001A7ED1" w:rsidP="001A7ED1">
      <w:pPr>
        <w:pStyle w:val="2f2"/>
        <w:pBdr>
          <w:bottom w:val="single" w:sz="4" w:space="0" w:color="auto"/>
        </w:pBdr>
      </w:pPr>
      <w:r>
        <w:t xml:space="preserve">    }</w:t>
      </w:r>
    </w:p>
    <w:p w14:paraId="18549F52" w14:textId="21EDCE63" w:rsidR="001A7ED1" w:rsidRDefault="00D54B10" w:rsidP="00091CB9">
      <w:pPr>
        <w:pStyle w:val="1e"/>
      </w:pPr>
      <w:r>
        <w:rPr>
          <w:noProof/>
        </w:rPr>
        <w:drawing>
          <wp:inline distT="0" distB="0" distL="0" distR="0" wp14:anchorId="3B1375EB" wp14:editId="4B00CA5C">
            <wp:extent cx="4996815" cy="3933476"/>
            <wp:effectExtent l="19050" t="19050" r="13335" b="1016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53081" cy="397776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68FDC3" w14:textId="36E3990C" w:rsidR="006F3E1E" w:rsidRDefault="006F3E1E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sz w:val="21"/>
        </w:rPr>
      </w:pPr>
    </w:p>
    <w:sectPr w:rsidR="006F3E1E" w:rsidSect="00033B54">
      <w:headerReference w:type="default" r:id="rId94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rgValue="AgA1AC4AaIg8aAdomJg="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rgValue="AgA1AC4AaIg8aAdomJg="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rgValue="AgA1AC4AaIg8aAdomJg=" wne:acdName="acd13" wne:fciIndexBasedOn="0065"/>
    <wne:acd wne:argValue="AgA1AC4AaIg8aAdomJg=" wne:acdName="acd14" wne:fciIndexBasedOn="0065"/>
    <wne:acd wne:argValue="AgA1AC4AaIg8aAdomJg=" wne:acdName="acd15" wne:fciIndexBasedOn="0065"/>
    <wne:acd wne:argValue="AgA1AC4AaIg8aAdomJg=" wne:acdName="acd16" wne:fciIndexBasedOn="0065"/>
    <wne:acd wne:argValue="AgA1AC4AaIg8aAdomJg=" wne:acdName="acd17" wne:fciIndexBasedOn="0065"/>
    <wne:acd wne:argValue="AgA1AC4AaIg8aAdomJg=" wne:acdName="acd18" wne:fciIndexBasedOn="0065"/>
    <wne:acd wne:argValue="AgA1AC4AaIg8aAdomJg=" wne:acdName="acd19" wne:fciIndexBasedOn="0065"/>
    <wne:acd wne:argValue="AgA1AC4AaIg8aAdomJg=" wne:acdName="acd20" wne:fciIndexBasedOn="0065"/>
    <wne:acd wne:argValue="AgA1AC4AaIg8aAdomJg="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622D13" w14:textId="77777777" w:rsidR="009F4A60" w:rsidRDefault="009F4A60" w:rsidP="00940D2A">
      <w:pPr>
        <w:spacing w:before="0" w:after="0" w:line="240" w:lineRule="auto"/>
      </w:pPr>
      <w:r>
        <w:separator/>
      </w:r>
    </w:p>
  </w:endnote>
  <w:endnote w:type="continuationSeparator" w:id="0">
    <w:p w14:paraId="5A99FE0E" w14:textId="77777777" w:rsidR="009F4A60" w:rsidRDefault="009F4A60" w:rsidP="00940D2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alibri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Times New Roman"/>
    <w:charset w:val="00"/>
    <w:family w:val="swiss"/>
    <w:pitch w:val="variable"/>
    <w:sig w:usb0="A00000AF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2F387C" w14:textId="77777777" w:rsidR="009F4A60" w:rsidRDefault="009F4A60" w:rsidP="00940D2A">
      <w:pPr>
        <w:spacing w:before="0" w:after="0" w:line="240" w:lineRule="auto"/>
      </w:pPr>
      <w:r>
        <w:separator/>
      </w:r>
    </w:p>
  </w:footnote>
  <w:footnote w:type="continuationSeparator" w:id="0">
    <w:p w14:paraId="08141E44" w14:textId="77777777" w:rsidR="009F4A60" w:rsidRDefault="009F4A60" w:rsidP="00940D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7439D" w14:textId="77777777" w:rsidR="00055A6F" w:rsidRPr="009D4127" w:rsidRDefault="00055A6F" w:rsidP="00033B54">
    <w:pPr>
      <w:pStyle w:val="a7"/>
      <w:rPr>
        <w:rFonts w:ascii="Huawei Sans" w:eastAsia="方正兰亭黑简体" w:hAnsi="Huawei Sans"/>
      </w:rPr>
    </w:pPr>
  </w:p>
  <w:p w14:paraId="6619D47F" w14:textId="77777777" w:rsidR="00055A6F" w:rsidRPr="009D4127" w:rsidRDefault="00055A6F" w:rsidP="00033B54">
    <w:pPr>
      <w:pStyle w:val="a7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055A6F" w:rsidRPr="009D4127" w14:paraId="2FAC5D03" w14:textId="77777777" w:rsidTr="00854769">
      <w:trPr>
        <w:cantSplit/>
        <w:trHeight w:hRule="exact" w:val="738"/>
      </w:trPr>
      <w:tc>
        <w:tcPr>
          <w:tcW w:w="1134" w:type="dxa"/>
        </w:tcPr>
        <w:p w14:paraId="07F9ECB9" w14:textId="0621B518" w:rsidR="00055A6F" w:rsidRPr="009D4127" w:rsidRDefault="00055A6F" w:rsidP="00854769">
          <w:pPr>
            <w:pStyle w:val="afffd"/>
            <w:jc w:val="left"/>
            <w:rPr>
              <w:rFonts w:ascii="Huawei Sans" w:eastAsia="方正兰亭黑简体" w:hAnsi="Huawei Sans"/>
            </w:rPr>
          </w:pPr>
          <w:r w:rsidRPr="009D4127">
            <w:rPr>
              <w:rFonts w:ascii="Huawei Sans" w:eastAsia="方正兰亭黑简体" w:hAnsi="Huawei Sans"/>
              <w:noProof/>
            </w:rPr>
            <w:drawing>
              <wp:inline distT="0" distB="0" distL="0" distR="0" wp14:anchorId="562D1C54" wp14:editId="1BA4AEB7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 w14:textId="77777777" w:rsidR="00055A6F" w:rsidRPr="009D4127" w:rsidRDefault="00055A6F" w:rsidP="00033B54">
          <w:pPr>
            <w:spacing w:before="120"/>
            <w:rPr>
              <w:rFonts w:ascii="Huawei Sans" w:eastAsia="方正兰亭黑简体" w:hAnsi="Huawei Sans"/>
            </w:rPr>
          </w:pPr>
        </w:p>
      </w:tc>
      <w:tc>
        <w:tcPr>
          <w:tcW w:w="7371" w:type="dxa"/>
          <w:vAlign w:val="bottom"/>
        </w:tcPr>
        <w:p w14:paraId="32A56592" w14:textId="77777777" w:rsidR="00055A6F" w:rsidRDefault="00055A6F" w:rsidP="00647A3C">
          <w:pPr>
            <w:pStyle w:val="TableNote"/>
            <w:ind w:left="0"/>
            <w:jc w:val="center"/>
            <w:rPr>
              <w:rFonts w:ascii="Huawei Sans" w:hAnsi="Huawei Sans"/>
              <w:noProof/>
            </w:rPr>
          </w:pPr>
        </w:p>
        <w:p w14:paraId="541AEA52" w14:textId="3A6D8192" w:rsidR="00055A6F" w:rsidRPr="009D4127" w:rsidRDefault="00055A6F" w:rsidP="00647A3C">
          <w:pPr>
            <w:pStyle w:val="TableNote"/>
            <w:ind w:left="0"/>
            <w:jc w:val="center"/>
            <w:rPr>
              <w:rFonts w:ascii="Huawei Sans" w:eastAsia="方正兰亭黑简体" w:hAnsi="Huawei Sans"/>
              <w:noProof/>
            </w:rPr>
          </w:pPr>
          <w:r w:rsidRPr="00357D90">
            <w:rPr>
              <w:rFonts w:ascii="Huawei Sans" w:eastAsia="方正兰亭黑简体" w:hAnsi="Huawei Sans"/>
              <w:noProof/>
            </w:rPr>
            <w:t>openGauss</w:t>
          </w:r>
          <w:r w:rsidRPr="00357D90">
            <w:rPr>
              <w:rFonts w:ascii="Huawei Sans" w:eastAsia="方正兰亭黑简体" w:hAnsi="Huawei Sans"/>
              <w:noProof/>
            </w:rPr>
            <w:t>数据库应用系统开发</w:t>
          </w:r>
          <w:r w:rsidRPr="00357D90">
            <w:rPr>
              <w:rFonts w:ascii="Huawei Sans" w:eastAsia="方正兰亭黑简体" w:hAnsi="Huawei Sans"/>
              <w:noProof/>
            </w:rPr>
            <w:t>(</w:t>
          </w:r>
          <w:r w:rsidRPr="00357D90">
            <w:rPr>
              <w:rFonts w:ascii="Huawei Sans" w:eastAsia="方正兰亭黑简体" w:hAnsi="Huawei Sans"/>
              <w:noProof/>
            </w:rPr>
            <w:t>学生选课管理系统</w:t>
          </w:r>
          <w:r w:rsidRPr="00357D90">
            <w:rPr>
              <w:rFonts w:ascii="Huawei Sans" w:eastAsia="方正兰亭黑简体" w:hAnsi="Huawei Sans"/>
              <w:noProof/>
            </w:rPr>
            <w:t>)</w:t>
          </w:r>
        </w:p>
      </w:tc>
      <w:tc>
        <w:tcPr>
          <w:tcW w:w="1134" w:type="dxa"/>
          <w:vAlign w:val="bottom"/>
        </w:tcPr>
        <w:p w14:paraId="279C3BBC" w14:textId="1A924E70" w:rsidR="00055A6F" w:rsidRPr="009D4127" w:rsidRDefault="00055A6F" w:rsidP="00033B54">
          <w:pPr>
            <w:pStyle w:val="TableNote"/>
            <w:ind w:left="0"/>
            <w:jc w:val="right"/>
            <w:rPr>
              <w:rFonts w:ascii="Huawei Sans" w:eastAsia="方正兰亭黑简体" w:hAnsi="Huawei Sans"/>
              <w:noProof/>
            </w:rPr>
          </w:pPr>
          <w:r w:rsidRPr="009D4127">
            <w:rPr>
              <w:rFonts w:ascii="Huawei Sans" w:eastAsia="方正兰亭黑简体" w:hAnsi="Huawei Sans"/>
            </w:rPr>
            <w:t>第</w:t>
          </w:r>
          <w:r w:rsidRPr="009D4127">
            <w:rPr>
              <w:rFonts w:ascii="Huawei Sans" w:eastAsia="方正兰亭黑简体" w:hAnsi="Huawei Sans"/>
            </w:rPr>
            <w:fldChar w:fldCharType="begin"/>
          </w:r>
          <w:r w:rsidRPr="009D4127">
            <w:rPr>
              <w:rFonts w:ascii="Huawei Sans" w:eastAsia="方正兰亭黑简体" w:hAnsi="Huawei Sans"/>
            </w:rPr>
            <w:instrText xml:space="preserve"> PAGE </w:instrText>
          </w:r>
          <w:r w:rsidRPr="009D4127">
            <w:rPr>
              <w:rFonts w:ascii="Huawei Sans" w:eastAsia="方正兰亭黑简体" w:hAnsi="Huawei Sans"/>
            </w:rPr>
            <w:fldChar w:fldCharType="separate"/>
          </w:r>
          <w:r>
            <w:rPr>
              <w:rFonts w:ascii="Huawei Sans" w:eastAsia="方正兰亭黑简体" w:hAnsi="Huawei Sans"/>
              <w:noProof/>
            </w:rPr>
            <w:t>15</w:t>
          </w:r>
          <w:r w:rsidRPr="009D4127">
            <w:rPr>
              <w:rFonts w:ascii="Huawei Sans" w:eastAsia="方正兰亭黑简体" w:hAnsi="Huawei Sans"/>
              <w:noProof/>
            </w:rPr>
            <w:fldChar w:fldCharType="end"/>
          </w:r>
          <w:r w:rsidRPr="009D4127">
            <w:rPr>
              <w:rFonts w:ascii="Huawei Sans" w:eastAsia="方正兰亭黑简体" w:hAnsi="Huawei Sans"/>
              <w:noProof/>
            </w:rPr>
            <w:t>页</w:t>
          </w:r>
        </w:p>
      </w:tc>
    </w:tr>
  </w:tbl>
  <w:p w14:paraId="0278FB09" w14:textId="77777777" w:rsidR="00055A6F" w:rsidRPr="009D4127" w:rsidRDefault="00055A6F" w:rsidP="00033B54">
    <w:pPr>
      <w:pStyle w:val="a7"/>
      <w:rPr>
        <w:rFonts w:ascii="Huawei Sans" w:eastAsia="方正兰亭黑简体" w:hAnsi="Huawei Sans"/>
      </w:rPr>
    </w:pPr>
  </w:p>
  <w:p w14:paraId="76432B8F" w14:textId="77777777" w:rsidR="00055A6F" w:rsidRPr="009D4127" w:rsidRDefault="00055A6F" w:rsidP="00033B54">
    <w:pPr>
      <w:pStyle w:val="a7"/>
      <w:rPr>
        <w:rFonts w:ascii="Huawei Sans" w:eastAsia="方正兰亭黑简体" w:hAnsi="Huawei Sans"/>
      </w:rPr>
    </w:pPr>
  </w:p>
  <w:p w14:paraId="2CCE42D9" w14:textId="77777777" w:rsidR="00055A6F" w:rsidRPr="009D4127" w:rsidRDefault="00055A6F">
    <w:pPr>
      <w:pStyle w:val="a7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71657A1"/>
    <w:multiLevelType w:val="multilevel"/>
    <w:tmpl w:val="C8D2CE4C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4" w15:restartNumberingAfterBreak="0">
    <w:nsid w:val="1D5755D3"/>
    <w:multiLevelType w:val="hybridMultilevel"/>
    <w:tmpl w:val="014866A4"/>
    <w:lvl w:ilvl="0" w:tplc="0C6CCB62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3CF7222F"/>
    <w:multiLevelType w:val="hybridMultilevel"/>
    <w:tmpl w:val="7D64FD7A"/>
    <w:lvl w:ilvl="0" w:tplc="482E8930">
      <w:start w:val="1"/>
      <w:numFmt w:val="decimal"/>
      <w:lvlText w:val="(%1)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7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9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2B87D62"/>
    <w:multiLevelType w:val="hybridMultilevel"/>
    <w:tmpl w:val="F072C5A8"/>
    <w:lvl w:ilvl="0" w:tplc="3F8C41AA">
      <w:start w:val="1"/>
      <w:numFmt w:val="bullet"/>
      <w:pStyle w:val="41"/>
      <w:lvlText w:val=""/>
      <w:lvlJc w:val="left"/>
      <w:pPr>
        <w:ind w:left="2121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5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1" w:hanging="420"/>
      </w:pPr>
      <w:rPr>
        <w:rFonts w:ascii="Wingdings" w:hAnsi="Wingdings" w:hint="default"/>
      </w:rPr>
    </w:lvl>
  </w:abstractNum>
  <w:abstractNum w:abstractNumId="13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5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16"/>
  </w:num>
  <w:num w:numId="2">
    <w:abstractNumId w:val="8"/>
  </w:num>
  <w:num w:numId="3">
    <w:abstractNumId w:val="5"/>
  </w:num>
  <w:num w:numId="4">
    <w:abstractNumId w:val="2"/>
  </w:num>
  <w:num w:numId="5">
    <w:abstractNumId w:val="10"/>
  </w:num>
  <w:num w:numId="6">
    <w:abstractNumId w:val="4"/>
  </w:num>
  <w:num w:numId="7">
    <w:abstractNumId w:val="1"/>
  </w:num>
  <w:num w:numId="8">
    <w:abstractNumId w:val="7"/>
  </w:num>
  <w:num w:numId="9">
    <w:abstractNumId w:val="11"/>
  </w:num>
  <w:num w:numId="10">
    <w:abstractNumId w:val="9"/>
  </w:num>
  <w:num w:numId="11">
    <w:abstractNumId w:val="13"/>
  </w:num>
  <w:num w:numId="12">
    <w:abstractNumId w:val="0"/>
  </w:num>
  <w:num w:numId="13">
    <w:abstractNumId w:val="2"/>
  </w:num>
  <w:num w:numId="14">
    <w:abstractNumId w:val="3"/>
  </w:num>
  <w:num w:numId="15">
    <w:abstractNumId w:val="15"/>
  </w:num>
  <w:num w:numId="16">
    <w:abstractNumId w:val="14"/>
  </w:num>
  <w:num w:numId="17">
    <w:abstractNumId w:val="12"/>
  </w:num>
  <w:num w:numId="18">
    <w:abstractNumId w:val="6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</w:num>
  <w:num w:numId="26">
    <w:abstractNumId w:val="2"/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"/>
  </w:num>
  <w:num w:numId="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"/>
  </w:num>
  <w:num w:numId="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"/>
  </w:num>
  <w:num w:numId="40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bordersDoNotSurroundHeader/>
  <w:bordersDoNotSurroundFooter/>
  <w:hideSpellingError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904"/>
    <w:rsid w:val="00002028"/>
    <w:rsid w:val="00002614"/>
    <w:rsid w:val="00002A67"/>
    <w:rsid w:val="000031D4"/>
    <w:rsid w:val="00007325"/>
    <w:rsid w:val="00010623"/>
    <w:rsid w:val="00010C0A"/>
    <w:rsid w:val="000110CF"/>
    <w:rsid w:val="00011630"/>
    <w:rsid w:val="00011962"/>
    <w:rsid w:val="00011B50"/>
    <w:rsid w:val="00013155"/>
    <w:rsid w:val="00013DB1"/>
    <w:rsid w:val="00014021"/>
    <w:rsid w:val="00014276"/>
    <w:rsid w:val="000145D8"/>
    <w:rsid w:val="00014C0D"/>
    <w:rsid w:val="00014D41"/>
    <w:rsid w:val="000171EC"/>
    <w:rsid w:val="00017C40"/>
    <w:rsid w:val="000210D2"/>
    <w:rsid w:val="0002214D"/>
    <w:rsid w:val="0002276F"/>
    <w:rsid w:val="00024836"/>
    <w:rsid w:val="0002501E"/>
    <w:rsid w:val="0002558E"/>
    <w:rsid w:val="00027F46"/>
    <w:rsid w:val="0003026D"/>
    <w:rsid w:val="00030293"/>
    <w:rsid w:val="00030AB3"/>
    <w:rsid w:val="00030C93"/>
    <w:rsid w:val="00031C2E"/>
    <w:rsid w:val="000321CB"/>
    <w:rsid w:val="00032F13"/>
    <w:rsid w:val="00033243"/>
    <w:rsid w:val="00033B54"/>
    <w:rsid w:val="00033F84"/>
    <w:rsid w:val="0003425A"/>
    <w:rsid w:val="000375E9"/>
    <w:rsid w:val="00041545"/>
    <w:rsid w:val="00041907"/>
    <w:rsid w:val="00043B1A"/>
    <w:rsid w:val="00043D86"/>
    <w:rsid w:val="00045374"/>
    <w:rsid w:val="000502C1"/>
    <w:rsid w:val="00050311"/>
    <w:rsid w:val="000504DB"/>
    <w:rsid w:val="0005157D"/>
    <w:rsid w:val="00051A7C"/>
    <w:rsid w:val="00051CA2"/>
    <w:rsid w:val="00052608"/>
    <w:rsid w:val="000535E5"/>
    <w:rsid w:val="00053F97"/>
    <w:rsid w:val="00054255"/>
    <w:rsid w:val="00054DE4"/>
    <w:rsid w:val="00055A6F"/>
    <w:rsid w:val="000568A1"/>
    <w:rsid w:val="00057115"/>
    <w:rsid w:val="00060EDE"/>
    <w:rsid w:val="00062A29"/>
    <w:rsid w:val="00062A99"/>
    <w:rsid w:val="00063C86"/>
    <w:rsid w:val="00064F80"/>
    <w:rsid w:val="0006678D"/>
    <w:rsid w:val="0006684D"/>
    <w:rsid w:val="00066A44"/>
    <w:rsid w:val="00066F4D"/>
    <w:rsid w:val="000702BC"/>
    <w:rsid w:val="00070957"/>
    <w:rsid w:val="00071923"/>
    <w:rsid w:val="00072087"/>
    <w:rsid w:val="0007236C"/>
    <w:rsid w:val="00072AAD"/>
    <w:rsid w:val="00073589"/>
    <w:rsid w:val="00074B6E"/>
    <w:rsid w:val="00074E91"/>
    <w:rsid w:val="0007553D"/>
    <w:rsid w:val="00075540"/>
    <w:rsid w:val="00076475"/>
    <w:rsid w:val="00076AFE"/>
    <w:rsid w:val="000777E5"/>
    <w:rsid w:val="0008037B"/>
    <w:rsid w:val="0008048D"/>
    <w:rsid w:val="00080838"/>
    <w:rsid w:val="00080D2F"/>
    <w:rsid w:val="00082C9D"/>
    <w:rsid w:val="00082F3F"/>
    <w:rsid w:val="00083436"/>
    <w:rsid w:val="000834DE"/>
    <w:rsid w:val="00083A51"/>
    <w:rsid w:val="00084BE0"/>
    <w:rsid w:val="0008503A"/>
    <w:rsid w:val="000854EA"/>
    <w:rsid w:val="00085706"/>
    <w:rsid w:val="000862CE"/>
    <w:rsid w:val="00087B38"/>
    <w:rsid w:val="0009129A"/>
    <w:rsid w:val="00091B19"/>
    <w:rsid w:val="00091CB9"/>
    <w:rsid w:val="000934F1"/>
    <w:rsid w:val="00094AA2"/>
    <w:rsid w:val="0009536E"/>
    <w:rsid w:val="00095A26"/>
    <w:rsid w:val="0009621C"/>
    <w:rsid w:val="00096488"/>
    <w:rsid w:val="00096A63"/>
    <w:rsid w:val="00097458"/>
    <w:rsid w:val="0009792A"/>
    <w:rsid w:val="00097A9D"/>
    <w:rsid w:val="00097DE7"/>
    <w:rsid w:val="00097F5F"/>
    <w:rsid w:val="000A0022"/>
    <w:rsid w:val="000A1AFA"/>
    <w:rsid w:val="000A2674"/>
    <w:rsid w:val="000A2A94"/>
    <w:rsid w:val="000A585E"/>
    <w:rsid w:val="000A5CB3"/>
    <w:rsid w:val="000A5E01"/>
    <w:rsid w:val="000A6E55"/>
    <w:rsid w:val="000A7FBA"/>
    <w:rsid w:val="000B07D7"/>
    <w:rsid w:val="000B1E79"/>
    <w:rsid w:val="000B1F79"/>
    <w:rsid w:val="000B245B"/>
    <w:rsid w:val="000B279C"/>
    <w:rsid w:val="000B2800"/>
    <w:rsid w:val="000B463D"/>
    <w:rsid w:val="000B5EE1"/>
    <w:rsid w:val="000B6384"/>
    <w:rsid w:val="000B785D"/>
    <w:rsid w:val="000B7C6A"/>
    <w:rsid w:val="000B7EFF"/>
    <w:rsid w:val="000C06CE"/>
    <w:rsid w:val="000C0963"/>
    <w:rsid w:val="000C0A74"/>
    <w:rsid w:val="000C0B2E"/>
    <w:rsid w:val="000C3F98"/>
    <w:rsid w:val="000C5EB9"/>
    <w:rsid w:val="000C62CD"/>
    <w:rsid w:val="000D0045"/>
    <w:rsid w:val="000D0502"/>
    <w:rsid w:val="000D2513"/>
    <w:rsid w:val="000D41DD"/>
    <w:rsid w:val="000D4929"/>
    <w:rsid w:val="000D4C14"/>
    <w:rsid w:val="000D57E7"/>
    <w:rsid w:val="000D601E"/>
    <w:rsid w:val="000D70C0"/>
    <w:rsid w:val="000D79DE"/>
    <w:rsid w:val="000E12FE"/>
    <w:rsid w:val="000E149F"/>
    <w:rsid w:val="000E16AA"/>
    <w:rsid w:val="000E2EAB"/>
    <w:rsid w:val="000E3396"/>
    <w:rsid w:val="000E3FA8"/>
    <w:rsid w:val="000E48ED"/>
    <w:rsid w:val="000E5B3B"/>
    <w:rsid w:val="000E653C"/>
    <w:rsid w:val="000F1D2B"/>
    <w:rsid w:val="000F21A1"/>
    <w:rsid w:val="000F443B"/>
    <w:rsid w:val="000F4683"/>
    <w:rsid w:val="000F536E"/>
    <w:rsid w:val="000F6AA5"/>
    <w:rsid w:val="000F73A2"/>
    <w:rsid w:val="001005F2"/>
    <w:rsid w:val="001007FB"/>
    <w:rsid w:val="001017DC"/>
    <w:rsid w:val="0010187A"/>
    <w:rsid w:val="00101AE3"/>
    <w:rsid w:val="001020BB"/>
    <w:rsid w:val="0010214D"/>
    <w:rsid w:val="0010341A"/>
    <w:rsid w:val="0010410B"/>
    <w:rsid w:val="00104ADC"/>
    <w:rsid w:val="00106460"/>
    <w:rsid w:val="00106670"/>
    <w:rsid w:val="00106A4A"/>
    <w:rsid w:val="00106A7D"/>
    <w:rsid w:val="00107072"/>
    <w:rsid w:val="00107825"/>
    <w:rsid w:val="00107898"/>
    <w:rsid w:val="00107DA6"/>
    <w:rsid w:val="00110F4C"/>
    <w:rsid w:val="0011199D"/>
    <w:rsid w:val="0011435A"/>
    <w:rsid w:val="00114A3D"/>
    <w:rsid w:val="0011636E"/>
    <w:rsid w:val="001169E9"/>
    <w:rsid w:val="00116DBF"/>
    <w:rsid w:val="001178C7"/>
    <w:rsid w:val="00117C30"/>
    <w:rsid w:val="001208F8"/>
    <w:rsid w:val="00120C0B"/>
    <w:rsid w:val="0012112D"/>
    <w:rsid w:val="00122A8A"/>
    <w:rsid w:val="00122E3F"/>
    <w:rsid w:val="00124303"/>
    <w:rsid w:val="00124C95"/>
    <w:rsid w:val="00125657"/>
    <w:rsid w:val="001263C2"/>
    <w:rsid w:val="001278CC"/>
    <w:rsid w:val="00131CAC"/>
    <w:rsid w:val="00133D10"/>
    <w:rsid w:val="00134805"/>
    <w:rsid w:val="00135B97"/>
    <w:rsid w:val="00135C53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766B"/>
    <w:rsid w:val="0015095A"/>
    <w:rsid w:val="00150967"/>
    <w:rsid w:val="001511F2"/>
    <w:rsid w:val="00152621"/>
    <w:rsid w:val="00154ACF"/>
    <w:rsid w:val="00156D30"/>
    <w:rsid w:val="00156F51"/>
    <w:rsid w:val="00160729"/>
    <w:rsid w:val="00161BC3"/>
    <w:rsid w:val="001626AE"/>
    <w:rsid w:val="00163D02"/>
    <w:rsid w:val="001646F0"/>
    <w:rsid w:val="00164DA6"/>
    <w:rsid w:val="001666C5"/>
    <w:rsid w:val="00172027"/>
    <w:rsid w:val="00172E55"/>
    <w:rsid w:val="0017327A"/>
    <w:rsid w:val="001743DD"/>
    <w:rsid w:val="0017451A"/>
    <w:rsid w:val="001748CC"/>
    <w:rsid w:val="001769EE"/>
    <w:rsid w:val="00176B45"/>
    <w:rsid w:val="00177115"/>
    <w:rsid w:val="00180259"/>
    <w:rsid w:val="0018080D"/>
    <w:rsid w:val="00180E3E"/>
    <w:rsid w:val="00181143"/>
    <w:rsid w:val="00181A80"/>
    <w:rsid w:val="0018470F"/>
    <w:rsid w:val="001851E8"/>
    <w:rsid w:val="00185231"/>
    <w:rsid w:val="00185AA1"/>
    <w:rsid w:val="00185EEE"/>
    <w:rsid w:val="00187508"/>
    <w:rsid w:val="00187DEF"/>
    <w:rsid w:val="00190A41"/>
    <w:rsid w:val="00190DD5"/>
    <w:rsid w:val="00191323"/>
    <w:rsid w:val="00191D15"/>
    <w:rsid w:val="001921A9"/>
    <w:rsid w:val="00194800"/>
    <w:rsid w:val="00194F1A"/>
    <w:rsid w:val="001964B5"/>
    <w:rsid w:val="00196C9F"/>
    <w:rsid w:val="00197385"/>
    <w:rsid w:val="001977C0"/>
    <w:rsid w:val="00197C9E"/>
    <w:rsid w:val="001A14C4"/>
    <w:rsid w:val="001A1A68"/>
    <w:rsid w:val="001A1BD6"/>
    <w:rsid w:val="001A24AF"/>
    <w:rsid w:val="001A3936"/>
    <w:rsid w:val="001A42A4"/>
    <w:rsid w:val="001A7817"/>
    <w:rsid w:val="001A7ED1"/>
    <w:rsid w:val="001B0FF2"/>
    <w:rsid w:val="001B1484"/>
    <w:rsid w:val="001B1712"/>
    <w:rsid w:val="001B18BF"/>
    <w:rsid w:val="001B2001"/>
    <w:rsid w:val="001B206F"/>
    <w:rsid w:val="001B20C3"/>
    <w:rsid w:val="001B254B"/>
    <w:rsid w:val="001B34E8"/>
    <w:rsid w:val="001B38FF"/>
    <w:rsid w:val="001B3964"/>
    <w:rsid w:val="001B3B2E"/>
    <w:rsid w:val="001B4094"/>
    <w:rsid w:val="001B4737"/>
    <w:rsid w:val="001B5D02"/>
    <w:rsid w:val="001B6D35"/>
    <w:rsid w:val="001B6FAC"/>
    <w:rsid w:val="001B70B6"/>
    <w:rsid w:val="001C02B4"/>
    <w:rsid w:val="001C0851"/>
    <w:rsid w:val="001C0E12"/>
    <w:rsid w:val="001C0F7A"/>
    <w:rsid w:val="001C33D3"/>
    <w:rsid w:val="001C3D41"/>
    <w:rsid w:val="001C3F12"/>
    <w:rsid w:val="001C4487"/>
    <w:rsid w:val="001C74A0"/>
    <w:rsid w:val="001C7C3E"/>
    <w:rsid w:val="001D001D"/>
    <w:rsid w:val="001D0149"/>
    <w:rsid w:val="001D0278"/>
    <w:rsid w:val="001D18DC"/>
    <w:rsid w:val="001D2D89"/>
    <w:rsid w:val="001D5484"/>
    <w:rsid w:val="001D669F"/>
    <w:rsid w:val="001D6842"/>
    <w:rsid w:val="001D7530"/>
    <w:rsid w:val="001D7DDA"/>
    <w:rsid w:val="001E24E9"/>
    <w:rsid w:val="001E30B9"/>
    <w:rsid w:val="001E382D"/>
    <w:rsid w:val="001E5B72"/>
    <w:rsid w:val="001E6211"/>
    <w:rsid w:val="001E6ABB"/>
    <w:rsid w:val="001E6D74"/>
    <w:rsid w:val="001E71BD"/>
    <w:rsid w:val="001E76CF"/>
    <w:rsid w:val="001F1D00"/>
    <w:rsid w:val="001F263D"/>
    <w:rsid w:val="001F3661"/>
    <w:rsid w:val="001F54BE"/>
    <w:rsid w:val="002004D8"/>
    <w:rsid w:val="00200836"/>
    <w:rsid w:val="0020153C"/>
    <w:rsid w:val="00201EEA"/>
    <w:rsid w:val="00202906"/>
    <w:rsid w:val="00203177"/>
    <w:rsid w:val="002035D4"/>
    <w:rsid w:val="00203E5B"/>
    <w:rsid w:val="002044DD"/>
    <w:rsid w:val="002055AA"/>
    <w:rsid w:val="002069F6"/>
    <w:rsid w:val="0020785C"/>
    <w:rsid w:val="00207FC8"/>
    <w:rsid w:val="00210AA0"/>
    <w:rsid w:val="0021145E"/>
    <w:rsid w:val="002116A0"/>
    <w:rsid w:val="002116A1"/>
    <w:rsid w:val="00211DC6"/>
    <w:rsid w:val="0021235C"/>
    <w:rsid w:val="002134C0"/>
    <w:rsid w:val="0021362D"/>
    <w:rsid w:val="00213E96"/>
    <w:rsid w:val="00213FEE"/>
    <w:rsid w:val="002148FC"/>
    <w:rsid w:val="00215F94"/>
    <w:rsid w:val="00216D88"/>
    <w:rsid w:val="00217D84"/>
    <w:rsid w:val="0022088C"/>
    <w:rsid w:val="00220C70"/>
    <w:rsid w:val="002213B8"/>
    <w:rsid w:val="002216CC"/>
    <w:rsid w:val="00221DE2"/>
    <w:rsid w:val="002226E2"/>
    <w:rsid w:val="002245F2"/>
    <w:rsid w:val="002247BC"/>
    <w:rsid w:val="00225DA0"/>
    <w:rsid w:val="00226466"/>
    <w:rsid w:val="002315E3"/>
    <w:rsid w:val="002321B5"/>
    <w:rsid w:val="0023220D"/>
    <w:rsid w:val="00232D1D"/>
    <w:rsid w:val="00234C61"/>
    <w:rsid w:val="00234CC4"/>
    <w:rsid w:val="002352DE"/>
    <w:rsid w:val="00236A73"/>
    <w:rsid w:val="00236B97"/>
    <w:rsid w:val="0023742E"/>
    <w:rsid w:val="002375BA"/>
    <w:rsid w:val="002376A5"/>
    <w:rsid w:val="00242D9E"/>
    <w:rsid w:val="00244EA6"/>
    <w:rsid w:val="00245645"/>
    <w:rsid w:val="002457D8"/>
    <w:rsid w:val="002461C9"/>
    <w:rsid w:val="00246939"/>
    <w:rsid w:val="00246E3D"/>
    <w:rsid w:val="002470B4"/>
    <w:rsid w:val="002512A2"/>
    <w:rsid w:val="00251FCE"/>
    <w:rsid w:val="00253234"/>
    <w:rsid w:val="00253B8B"/>
    <w:rsid w:val="002541B3"/>
    <w:rsid w:val="00254270"/>
    <w:rsid w:val="00254FAD"/>
    <w:rsid w:val="00257718"/>
    <w:rsid w:val="002605B0"/>
    <w:rsid w:val="00260775"/>
    <w:rsid w:val="00262636"/>
    <w:rsid w:val="00264059"/>
    <w:rsid w:val="0026470E"/>
    <w:rsid w:val="002652D5"/>
    <w:rsid w:val="00267807"/>
    <w:rsid w:val="002711B7"/>
    <w:rsid w:val="002711F9"/>
    <w:rsid w:val="00271653"/>
    <w:rsid w:val="00271804"/>
    <w:rsid w:val="00273DF1"/>
    <w:rsid w:val="002742A6"/>
    <w:rsid w:val="00274745"/>
    <w:rsid w:val="00274DC5"/>
    <w:rsid w:val="0027689A"/>
    <w:rsid w:val="00276B83"/>
    <w:rsid w:val="00276BD2"/>
    <w:rsid w:val="00277BED"/>
    <w:rsid w:val="002819BC"/>
    <w:rsid w:val="00282C8C"/>
    <w:rsid w:val="00283DAE"/>
    <w:rsid w:val="0028482D"/>
    <w:rsid w:val="00284CBB"/>
    <w:rsid w:val="0028659D"/>
    <w:rsid w:val="002867B5"/>
    <w:rsid w:val="002867C1"/>
    <w:rsid w:val="00287854"/>
    <w:rsid w:val="00287B6B"/>
    <w:rsid w:val="00287E2E"/>
    <w:rsid w:val="0029043A"/>
    <w:rsid w:val="0029076F"/>
    <w:rsid w:val="002907EC"/>
    <w:rsid w:val="00291A96"/>
    <w:rsid w:val="00292365"/>
    <w:rsid w:val="00292405"/>
    <w:rsid w:val="002935E0"/>
    <w:rsid w:val="00293D76"/>
    <w:rsid w:val="00293F38"/>
    <w:rsid w:val="00293F70"/>
    <w:rsid w:val="0029472A"/>
    <w:rsid w:val="00294C23"/>
    <w:rsid w:val="00295EAF"/>
    <w:rsid w:val="00296788"/>
    <w:rsid w:val="00296E4D"/>
    <w:rsid w:val="002978F8"/>
    <w:rsid w:val="00297AEF"/>
    <w:rsid w:val="00297FF2"/>
    <w:rsid w:val="002A09D3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1CC"/>
    <w:rsid w:val="002A7E08"/>
    <w:rsid w:val="002B0014"/>
    <w:rsid w:val="002B12E7"/>
    <w:rsid w:val="002B2160"/>
    <w:rsid w:val="002B3A45"/>
    <w:rsid w:val="002B44B6"/>
    <w:rsid w:val="002B479B"/>
    <w:rsid w:val="002B5115"/>
    <w:rsid w:val="002B5643"/>
    <w:rsid w:val="002B6979"/>
    <w:rsid w:val="002C0294"/>
    <w:rsid w:val="002C0543"/>
    <w:rsid w:val="002C10AF"/>
    <w:rsid w:val="002C12D6"/>
    <w:rsid w:val="002C13CF"/>
    <w:rsid w:val="002C189D"/>
    <w:rsid w:val="002C1DB5"/>
    <w:rsid w:val="002C2097"/>
    <w:rsid w:val="002C22D4"/>
    <w:rsid w:val="002C2318"/>
    <w:rsid w:val="002C2323"/>
    <w:rsid w:val="002C3278"/>
    <w:rsid w:val="002C32D5"/>
    <w:rsid w:val="002C3365"/>
    <w:rsid w:val="002C42E3"/>
    <w:rsid w:val="002C46D1"/>
    <w:rsid w:val="002C46FF"/>
    <w:rsid w:val="002C48D7"/>
    <w:rsid w:val="002C5BEE"/>
    <w:rsid w:val="002C5C00"/>
    <w:rsid w:val="002C5EE9"/>
    <w:rsid w:val="002C6505"/>
    <w:rsid w:val="002C66B5"/>
    <w:rsid w:val="002C7308"/>
    <w:rsid w:val="002D10F5"/>
    <w:rsid w:val="002D1728"/>
    <w:rsid w:val="002D489E"/>
    <w:rsid w:val="002D5BF8"/>
    <w:rsid w:val="002D6C54"/>
    <w:rsid w:val="002E0191"/>
    <w:rsid w:val="002E3375"/>
    <w:rsid w:val="002E48D0"/>
    <w:rsid w:val="002E5399"/>
    <w:rsid w:val="002E54D0"/>
    <w:rsid w:val="002F014B"/>
    <w:rsid w:val="002F16D9"/>
    <w:rsid w:val="002F41B8"/>
    <w:rsid w:val="002F4605"/>
    <w:rsid w:val="002F496F"/>
    <w:rsid w:val="002F6142"/>
    <w:rsid w:val="002F64F1"/>
    <w:rsid w:val="002F692D"/>
    <w:rsid w:val="002F6A34"/>
    <w:rsid w:val="002F723A"/>
    <w:rsid w:val="002F755C"/>
    <w:rsid w:val="002F7B08"/>
    <w:rsid w:val="00300685"/>
    <w:rsid w:val="00302245"/>
    <w:rsid w:val="00303D9D"/>
    <w:rsid w:val="00303FDD"/>
    <w:rsid w:val="003041A0"/>
    <w:rsid w:val="00305273"/>
    <w:rsid w:val="00305BEB"/>
    <w:rsid w:val="00305FB3"/>
    <w:rsid w:val="00306280"/>
    <w:rsid w:val="00306F5A"/>
    <w:rsid w:val="003073B8"/>
    <w:rsid w:val="003079E5"/>
    <w:rsid w:val="00307DBA"/>
    <w:rsid w:val="00311171"/>
    <w:rsid w:val="00312DF1"/>
    <w:rsid w:val="003141CC"/>
    <w:rsid w:val="00314574"/>
    <w:rsid w:val="00314A12"/>
    <w:rsid w:val="0031589E"/>
    <w:rsid w:val="003162A8"/>
    <w:rsid w:val="003162AE"/>
    <w:rsid w:val="0031692E"/>
    <w:rsid w:val="00316C8E"/>
    <w:rsid w:val="00320117"/>
    <w:rsid w:val="00321154"/>
    <w:rsid w:val="00322063"/>
    <w:rsid w:val="00322C5D"/>
    <w:rsid w:val="00325029"/>
    <w:rsid w:val="00325A42"/>
    <w:rsid w:val="00326705"/>
    <w:rsid w:val="003267BB"/>
    <w:rsid w:val="00327963"/>
    <w:rsid w:val="00327A89"/>
    <w:rsid w:val="00327D9A"/>
    <w:rsid w:val="00332FDF"/>
    <w:rsid w:val="003344D9"/>
    <w:rsid w:val="003354E0"/>
    <w:rsid w:val="003372EA"/>
    <w:rsid w:val="00337A16"/>
    <w:rsid w:val="00337B1D"/>
    <w:rsid w:val="00340C4B"/>
    <w:rsid w:val="00342110"/>
    <w:rsid w:val="003449B6"/>
    <w:rsid w:val="00345758"/>
    <w:rsid w:val="00345CA8"/>
    <w:rsid w:val="003460BF"/>
    <w:rsid w:val="00346199"/>
    <w:rsid w:val="003461B0"/>
    <w:rsid w:val="00346A7C"/>
    <w:rsid w:val="0034741F"/>
    <w:rsid w:val="0034799D"/>
    <w:rsid w:val="0035046E"/>
    <w:rsid w:val="00350893"/>
    <w:rsid w:val="00350A7D"/>
    <w:rsid w:val="00352552"/>
    <w:rsid w:val="00352F23"/>
    <w:rsid w:val="00353516"/>
    <w:rsid w:val="003539B9"/>
    <w:rsid w:val="00354F26"/>
    <w:rsid w:val="00355556"/>
    <w:rsid w:val="00357166"/>
    <w:rsid w:val="003579F6"/>
    <w:rsid w:val="00357D90"/>
    <w:rsid w:val="003600BB"/>
    <w:rsid w:val="00360713"/>
    <w:rsid w:val="003610EF"/>
    <w:rsid w:val="00361792"/>
    <w:rsid w:val="00361F14"/>
    <w:rsid w:val="00362546"/>
    <w:rsid w:val="003629CB"/>
    <w:rsid w:val="00362BAD"/>
    <w:rsid w:val="00362ECF"/>
    <w:rsid w:val="00365D20"/>
    <w:rsid w:val="0036631D"/>
    <w:rsid w:val="00366E4B"/>
    <w:rsid w:val="00370DC3"/>
    <w:rsid w:val="00373AE6"/>
    <w:rsid w:val="00373B2C"/>
    <w:rsid w:val="00375EAD"/>
    <w:rsid w:val="00376DEE"/>
    <w:rsid w:val="0037713F"/>
    <w:rsid w:val="00381762"/>
    <w:rsid w:val="00382427"/>
    <w:rsid w:val="00382C74"/>
    <w:rsid w:val="00383C67"/>
    <w:rsid w:val="00384F48"/>
    <w:rsid w:val="00385893"/>
    <w:rsid w:val="003860AA"/>
    <w:rsid w:val="0038612C"/>
    <w:rsid w:val="00386230"/>
    <w:rsid w:val="0038624B"/>
    <w:rsid w:val="0038691E"/>
    <w:rsid w:val="00387C73"/>
    <w:rsid w:val="00387D7A"/>
    <w:rsid w:val="00390D3B"/>
    <w:rsid w:val="00391A56"/>
    <w:rsid w:val="003925C2"/>
    <w:rsid w:val="003938C4"/>
    <w:rsid w:val="00393E86"/>
    <w:rsid w:val="00394017"/>
    <w:rsid w:val="003944FC"/>
    <w:rsid w:val="0039593B"/>
    <w:rsid w:val="003959B9"/>
    <w:rsid w:val="00395E30"/>
    <w:rsid w:val="0039711D"/>
    <w:rsid w:val="003A104F"/>
    <w:rsid w:val="003A20BC"/>
    <w:rsid w:val="003A271D"/>
    <w:rsid w:val="003A27F5"/>
    <w:rsid w:val="003A380F"/>
    <w:rsid w:val="003A3E26"/>
    <w:rsid w:val="003A3E7D"/>
    <w:rsid w:val="003A49B8"/>
    <w:rsid w:val="003A4BCB"/>
    <w:rsid w:val="003A539B"/>
    <w:rsid w:val="003A5BE8"/>
    <w:rsid w:val="003A5FE1"/>
    <w:rsid w:val="003A7260"/>
    <w:rsid w:val="003A7ACB"/>
    <w:rsid w:val="003A7C9C"/>
    <w:rsid w:val="003B08A8"/>
    <w:rsid w:val="003B0C21"/>
    <w:rsid w:val="003B1CDC"/>
    <w:rsid w:val="003B22E9"/>
    <w:rsid w:val="003B235C"/>
    <w:rsid w:val="003B2CEF"/>
    <w:rsid w:val="003B49A7"/>
    <w:rsid w:val="003B6059"/>
    <w:rsid w:val="003B6F29"/>
    <w:rsid w:val="003B7B6B"/>
    <w:rsid w:val="003C08CB"/>
    <w:rsid w:val="003C1978"/>
    <w:rsid w:val="003C1A5C"/>
    <w:rsid w:val="003C1E9E"/>
    <w:rsid w:val="003C1FA0"/>
    <w:rsid w:val="003C2080"/>
    <w:rsid w:val="003C2E2D"/>
    <w:rsid w:val="003C30C3"/>
    <w:rsid w:val="003C39E6"/>
    <w:rsid w:val="003C56CB"/>
    <w:rsid w:val="003C5BE1"/>
    <w:rsid w:val="003C656E"/>
    <w:rsid w:val="003C799E"/>
    <w:rsid w:val="003D2573"/>
    <w:rsid w:val="003D2786"/>
    <w:rsid w:val="003D7D15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6B34"/>
    <w:rsid w:val="003E7FEC"/>
    <w:rsid w:val="003F0B45"/>
    <w:rsid w:val="003F0F18"/>
    <w:rsid w:val="003F114B"/>
    <w:rsid w:val="003F26C1"/>
    <w:rsid w:val="003F3A47"/>
    <w:rsid w:val="003F3D2A"/>
    <w:rsid w:val="003F40B5"/>
    <w:rsid w:val="003F4170"/>
    <w:rsid w:val="003F43CE"/>
    <w:rsid w:val="003F48B7"/>
    <w:rsid w:val="003F4FCF"/>
    <w:rsid w:val="003F7555"/>
    <w:rsid w:val="00400890"/>
    <w:rsid w:val="00400F61"/>
    <w:rsid w:val="00403032"/>
    <w:rsid w:val="0040332D"/>
    <w:rsid w:val="004040EF"/>
    <w:rsid w:val="004053CB"/>
    <w:rsid w:val="00407996"/>
    <w:rsid w:val="0041039A"/>
    <w:rsid w:val="00410C4F"/>
    <w:rsid w:val="004112FB"/>
    <w:rsid w:val="00411791"/>
    <w:rsid w:val="00413400"/>
    <w:rsid w:val="004136A5"/>
    <w:rsid w:val="0041409F"/>
    <w:rsid w:val="00415475"/>
    <w:rsid w:val="00416E2E"/>
    <w:rsid w:val="00420B72"/>
    <w:rsid w:val="004211F5"/>
    <w:rsid w:val="00422748"/>
    <w:rsid w:val="004243A2"/>
    <w:rsid w:val="004278B5"/>
    <w:rsid w:val="004300F4"/>
    <w:rsid w:val="00430AAF"/>
    <w:rsid w:val="004314CE"/>
    <w:rsid w:val="00431A3B"/>
    <w:rsid w:val="004346AD"/>
    <w:rsid w:val="004356EB"/>
    <w:rsid w:val="00435FAE"/>
    <w:rsid w:val="0043602D"/>
    <w:rsid w:val="0043675F"/>
    <w:rsid w:val="00436804"/>
    <w:rsid w:val="00436B92"/>
    <w:rsid w:val="00440AA8"/>
    <w:rsid w:val="00441046"/>
    <w:rsid w:val="00441689"/>
    <w:rsid w:val="00441D72"/>
    <w:rsid w:val="00442364"/>
    <w:rsid w:val="00442C37"/>
    <w:rsid w:val="00445598"/>
    <w:rsid w:val="004460B4"/>
    <w:rsid w:val="00447103"/>
    <w:rsid w:val="0044762D"/>
    <w:rsid w:val="00450E12"/>
    <w:rsid w:val="00450F29"/>
    <w:rsid w:val="00451CF6"/>
    <w:rsid w:val="004522C0"/>
    <w:rsid w:val="0045280A"/>
    <w:rsid w:val="0045366D"/>
    <w:rsid w:val="00454146"/>
    <w:rsid w:val="00454412"/>
    <w:rsid w:val="004544BD"/>
    <w:rsid w:val="004547B4"/>
    <w:rsid w:val="00455194"/>
    <w:rsid w:val="00455497"/>
    <w:rsid w:val="0045663F"/>
    <w:rsid w:val="00457348"/>
    <w:rsid w:val="004601F1"/>
    <w:rsid w:val="00461FC8"/>
    <w:rsid w:val="004622AB"/>
    <w:rsid w:val="00462B7A"/>
    <w:rsid w:val="00462D8E"/>
    <w:rsid w:val="00463316"/>
    <w:rsid w:val="0046363A"/>
    <w:rsid w:val="00463820"/>
    <w:rsid w:val="00464653"/>
    <w:rsid w:val="00464E48"/>
    <w:rsid w:val="00465D36"/>
    <w:rsid w:val="00466677"/>
    <w:rsid w:val="0046676C"/>
    <w:rsid w:val="00466E8E"/>
    <w:rsid w:val="00470A8F"/>
    <w:rsid w:val="004722EF"/>
    <w:rsid w:val="00472FCD"/>
    <w:rsid w:val="00473645"/>
    <w:rsid w:val="00473CB2"/>
    <w:rsid w:val="00473FEF"/>
    <w:rsid w:val="00476FB1"/>
    <w:rsid w:val="00477927"/>
    <w:rsid w:val="0048056E"/>
    <w:rsid w:val="004816A5"/>
    <w:rsid w:val="004821F6"/>
    <w:rsid w:val="004832FC"/>
    <w:rsid w:val="0048347D"/>
    <w:rsid w:val="00483F9A"/>
    <w:rsid w:val="00483FC2"/>
    <w:rsid w:val="00486E75"/>
    <w:rsid w:val="00487A1C"/>
    <w:rsid w:val="00487E35"/>
    <w:rsid w:val="00490EDD"/>
    <w:rsid w:val="00491A2E"/>
    <w:rsid w:val="00492CA9"/>
    <w:rsid w:val="004933CE"/>
    <w:rsid w:val="004957AB"/>
    <w:rsid w:val="00496E4C"/>
    <w:rsid w:val="00497684"/>
    <w:rsid w:val="00497F73"/>
    <w:rsid w:val="004A2642"/>
    <w:rsid w:val="004A2673"/>
    <w:rsid w:val="004A31D9"/>
    <w:rsid w:val="004A3992"/>
    <w:rsid w:val="004A4005"/>
    <w:rsid w:val="004A7871"/>
    <w:rsid w:val="004B0D41"/>
    <w:rsid w:val="004B29CD"/>
    <w:rsid w:val="004B3531"/>
    <w:rsid w:val="004B38F1"/>
    <w:rsid w:val="004B3D5C"/>
    <w:rsid w:val="004B48E3"/>
    <w:rsid w:val="004B4C7A"/>
    <w:rsid w:val="004B6114"/>
    <w:rsid w:val="004B6496"/>
    <w:rsid w:val="004B6621"/>
    <w:rsid w:val="004B6AA4"/>
    <w:rsid w:val="004B7A61"/>
    <w:rsid w:val="004B7B82"/>
    <w:rsid w:val="004C0466"/>
    <w:rsid w:val="004C089D"/>
    <w:rsid w:val="004C28C6"/>
    <w:rsid w:val="004C41B3"/>
    <w:rsid w:val="004C7563"/>
    <w:rsid w:val="004C7F41"/>
    <w:rsid w:val="004D2AC9"/>
    <w:rsid w:val="004D2AE8"/>
    <w:rsid w:val="004D2C13"/>
    <w:rsid w:val="004D3ECB"/>
    <w:rsid w:val="004D44D8"/>
    <w:rsid w:val="004D5CF1"/>
    <w:rsid w:val="004D5DC8"/>
    <w:rsid w:val="004D643F"/>
    <w:rsid w:val="004D69D2"/>
    <w:rsid w:val="004D6AAD"/>
    <w:rsid w:val="004E058B"/>
    <w:rsid w:val="004E0672"/>
    <w:rsid w:val="004E1202"/>
    <w:rsid w:val="004E1362"/>
    <w:rsid w:val="004E2448"/>
    <w:rsid w:val="004E2A9A"/>
    <w:rsid w:val="004E2DD3"/>
    <w:rsid w:val="004E2FEA"/>
    <w:rsid w:val="004E305E"/>
    <w:rsid w:val="004E42D2"/>
    <w:rsid w:val="004E4663"/>
    <w:rsid w:val="004E50B6"/>
    <w:rsid w:val="004E660C"/>
    <w:rsid w:val="004E6EC6"/>
    <w:rsid w:val="004E7C97"/>
    <w:rsid w:val="004F06FA"/>
    <w:rsid w:val="004F1A3D"/>
    <w:rsid w:val="004F38AE"/>
    <w:rsid w:val="004F3C7C"/>
    <w:rsid w:val="004F3E1C"/>
    <w:rsid w:val="004F6280"/>
    <w:rsid w:val="004F697C"/>
    <w:rsid w:val="004F6CED"/>
    <w:rsid w:val="005016A8"/>
    <w:rsid w:val="00501B07"/>
    <w:rsid w:val="00501EA8"/>
    <w:rsid w:val="00503848"/>
    <w:rsid w:val="00503D14"/>
    <w:rsid w:val="00504B55"/>
    <w:rsid w:val="0050614A"/>
    <w:rsid w:val="00507E2A"/>
    <w:rsid w:val="00513034"/>
    <w:rsid w:val="005135D9"/>
    <w:rsid w:val="00514271"/>
    <w:rsid w:val="005179F2"/>
    <w:rsid w:val="005214A7"/>
    <w:rsid w:val="00522580"/>
    <w:rsid w:val="0052309F"/>
    <w:rsid w:val="00523C28"/>
    <w:rsid w:val="0052474E"/>
    <w:rsid w:val="00525BC2"/>
    <w:rsid w:val="00526454"/>
    <w:rsid w:val="00526952"/>
    <w:rsid w:val="00526BBC"/>
    <w:rsid w:val="00530302"/>
    <w:rsid w:val="00530D24"/>
    <w:rsid w:val="0053194D"/>
    <w:rsid w:val="00533708"/>
    <w:rsid w:val="005350A0"/>
    <w:rsid w:val="00536900"/>
    <w:rsid w:val="00536D4D"/>
    <w:rsid w:val="00537472"/>
    <w:rsid w:val="0053748A"/>
    <w:rsid w:val="00537915"/>
    <w:rsid w:val="005423FF"/>
    <w:rsid w:val="00542DD1"/>
    <w:rsid w:val="00543953"/>
    <w:rsid w:val="00543A76"/>
    <w:rsid w:val="00543FDE"/>
    <w:rsid w:val="00545A3D"/>
    <w:rsid w:val="005476F7"/>
    <w:rsid w:val="00547873"/>
    <w:rsid w:val="00554185"/>
    <w:rsid w:val="0055520C"/>
    <w:rsid w:val="0055558A"/>
    <w:rsid w:val="0055595D"/>
    <w:rsid w:val="00556DB2"/>
    <w:rsid w:val="00557360"/>
    <w:rsid w:val="005578B6"/>
    <w:rsid w:val="005607FC"/>
    <w:rsid w:val="00561820"/>
    <w:rsid w:val="00562E3E"/>
    <w:rsid w:val="00563999"/>
    <w:rsid w:val="005706B5"/>
    <w:rsid w:val="005716FE"/>
    <w:rsid w:val="00571B40"/>
    <w:rsid w:val="00573C39"/>
    <w:rsid w:val="00573E52"/>
    <w:rsid w:val="0057476C"/>
    <w:rsid w:val="0057502B"/>
    <w:rsid w:val="005750C8"/>
    <w:rsid w:val="005759F4"/>
    <w:rsid w:val="00576004"/>
    <w:rsid w:val="005776AF"/>
    <w:rsid w:val="00577A5F"/>
    <w:rsid w:val="00577A8B"/>
    <w:rsid w:val="00577CDF"/>
    <w:rsid w:val="00581446"/>
    <w:rsid w:val="00581962"/>
    <w:rsid w:val="00581D6A"/>
    <w:rsid w:val="005836B0"/>
    <w:rsid w:val="005847EF"/>
    <w:rsid w:val="00584E9F"/>
    <w:rsid w:val="00585E01"/>
    <w:rsid w:val="00586748"/>
    <w:rsid w:val="00586D12"/>
    <w:rsid w:val="00590E00"/>
    <w:rsid w:val="00591F06"/>
    <w:rsid w:val="00592400"/>
    <w:rsid w:val="005924F0"/>
    <w:rsid w:val="00592EA9"/>
    <w:rsid w:val="00594091"/>
    <w:rsid w:val="0059616D"/>
    <w:rsid w:val="005968A0"/>
    <w:rsid w:val="00596A92"/>
    <w:rsid w:val="00597BF8"/>
    <w:rsid w:val="00597DAD"/>
    <w:rsid w:val="005A0AAD"/>
    <w:rsid w:val="005A1A80"/>
    <w:rsid w:val="005A1E6F"/>
    <w:rsid w:val="005A252F"/>
    <w:rsid w:val="005A26CE"/>
    <w:rsid w:val="005A348F"/>
    <w:rsid w:val="005A53D7"/>
    <w:rsid w:val="005A751D"/>
    <w:rsid w:val="005B0949"/>
    <w:rsid w:val="005B1188"/>
    <w:rsid w:val="005B11F5"/>
    <w:rsid w:val="005B2518"/>
    <w:rsid w:val="005B2743"/>
    <w:rsid w:val="005B2BFD"/>
    <w:rsid w:val="005B30B2"/>
    <w:rsid w:val="005B310A"/>
    <w:rsid w:val="005B399A"/>
    <w:rsid w:val="005B3DDC"/>
    <w:rsid w:val="005B4AE7"/>
    <w:rsid w:val="005B5054"/>
    <w:rsid w:val="005B5970"/>
    <w:rsid w:val="005B5FCA"/>
    <w:rsid w:val="005B6D8C"/>
    <w:rsid w:val="005B755C"/>
    <w:rsid w:val="005B7931"/>
    <w:rsid w:val="005B7DC2"/>
    <w:rsid w:val="005B7E6C"/>
    <w:rsid w:val="005C4B55"/>
    <w:rsid w:val="005C4CCF"/>
    <w:rsid w:val="005C4E64"/>
    <w:rsid w:val="005C79AA"/>
    <w:rsid w:val="005C7E6A"/>
    <w:rsid w:val="005C7FAB"/>
    <w:rsid w:val="005D203C"/>
    <w:rsid w:val="005D21C0"/>
    <w:rsid w:val="005D26F6"/>
    <w:rsid w:val="005D2A15"/>
    <w:rsid w:val="005D2DB6"/>
    <w:rsid w:val="005D4160"/>
    <w:rsid w:val="005D419D"/>
    <w:rsid w:val="005D453E"/>
    <w:rsid w:val="005D499C"/>
    <w:rsid w:val="005D4B94"/>
    <w:rsid w:val="005D4C6C"/>
    <w:rsid w:val="005E004F"/>
    <w:rsid w:val="005E0257"/>
    <w:rsid w:val="005E08C3"/>
    <w:rsid w:val="005E0D3A"/>
    <w:rsid w:val="005E2BA8"/>
    <w:rsid w:val="005E2DD2"/>
    <w:rsid w:val="005E4B56"/>
    <w:rsid w:val="005E4E37"/>
    <w:rsid w:val="005E4E96"/>
    <w:rsid w:val="005E5310"/>
    <w:rsid w:val="005F0B42"/>
    <w:rsid w:val="005F10B1"/>
    <w:rsid w:val="005F26D0"/>
    <w:rsid w:val="005F2A85"/>
    <w:rsid w:val="005F5536"/>
    <w:rsid w:val="005F7810"/>
    <w:rsid w:val="00600FA3"/>
    <w:rsid w:val="0060106F"/>
    <w:rsid w:val="006014A4"/>
    <w:rsid w:val="0060265A"/>
    <w:rsid w:val="0060294A"/>
    <w:rsid w:val="00602B73"/>
    <w:rsid w:val="00606353"/>
    <w:rsid w:val="00606F63"/>
    <w:rsid w:val="006072A9"/>
    <w:rsid w:val="0060776B"/>
    <w:rsid w:val="00607A81"/>
    <w:rsid w:val="00610C3F"/>
    <w:rsid w:val="006120E1"/>
    <w:rsid w:val="006137CA"/>
    <w:rsid w:val="00613D31"/>
    <w:rsid w:val="00614715"/>
    <w:rsid w:val="0061512A"/>
    <w:rsid w:val="006167C3"/>
    <w:rsid w:val="006174FF"/>
    <w:rsid w:val="0061787C"/>
    <w:rsid w:val="00620B4A"/>
    <w:rsid w:val="00621B0C"/>
    <w:rsid w:val="00621B16"/>
    <w:rsid w:val="00621FE8"/>
    <w:rsid w:val="00622AD7"/>
    <w:rsid w:val="006231A8"/>
    <w:rsid w:val="00623396"/>
    <w:rsid w:val="00624D51"/>
    <w:rsid w:val="00624F47"/>
    <w:rsid w:val="006259EC"/>
    <w:rsid w:val="00627321"/>
    <w:rsid w:val="00631584"/>
    <w:rsid w:val="00631B2F"/>
    <w:rsid w:val="00631DA0"/>
    <w:rsid w:val="006320F1"/>
    <w:rsid w:val="00632A2C"/>
    <w:rsid w:val="00633087"/>
    <w:rsid w:val="0063351F"/>
    <w:rsid w:val="006339AE"/>
    <w:rsid w:val="00633B84"/>
    <w:rsid w:val="00634469"/>
    <w:rsid w:val="00634DF4"/>
    <w:rsid w:val="00634E1D"/>
    <w:rsid w:val="00636190"/>
    <w:rsid w:val="00636666"/>
    <w:rsid w:val="0064022C"/>
    <w:rsid w:val="00640FAB"/>
    <w:rsid w:val="00641667"/>
    <w:rsid w:val="00641CA3"/>
    <w:rsid w:val="00641F46"/>
    <w:rsid w:val="00641FC7"/>
    <w:rsid w:val="006420EA"/>
    <w:rsid w:val="00644563"/>
    <w:rsid w:val="006468D2"/>
    <w:rsid w:val="00647A3C"/>
    <w:rsid w:val="006521BE"/>
    <w:rsid w:val="00652A23"/>
    <w:rsid w:val="00652FDB"/>
    <w:rsid w:val="00655365"/>
    <w:rsid w:val="00656D35"/>
    <w:rsid w:val="00656DFB"/>
    <w:rsid w:val="00660F94"/>
    <w:rsid w:val="006611CD"/>
    <w:rsid w:val="00661235"/>
    <w:rsid w:val="00661929"/>
    <w:rsid w:val="00662E2B"/>
    <w:rsid w:val="00664687"/>
    <w:rsid w:val="006646A8"/>
    <w:rsid w:val="006651F6"/>
    <w:rsid w:val="00665B0E"/>
    <w:rsid w:val="00666CCC"/>
    <w:rsid w:val="00670590"/>
    <w:rsid w:val="00672951"/>
    <w:rsid w:val="00674A4C"/>
    <w:rsid w:val="006765F5"/>
    <w:rsid w:val="00676C2A"/>
    <w:rsid w:val="00680302"/>
    <w:rsid w:val="00680585"/>
    <w:rsid w:val="00680B76"/>
    <w:rsid w:val="00681061"/>
    <w:rsid w:val="00683953"/>
    <w:rsid w:val="0068422F"/>
    <w:rsid w:val="00690707"/>
    <w:rsid w:val="00691C48"/>
    <w:rsid w:val="00691CA6"/>
    <w:rsid w:val="00692958"/>
    <w:rsid w:val="00693DFD"/>
    <w:rsid w:val="0069554C"/>
    <w:rsid w:val="006955EF"/>
    <w:rsid w:val="00695D19"/>
    <w:rsid w:val="00696DC4"/>
    <w:rsid w:val="00697D2C"/>
    <w:rsid w:val="006A144A"/>
    <w:rsid w:val="006A22A1"/>
    <w:rsid w:val="006A25D7"/>
    <w:rsid w:val="006A29DF"/>
    <w:rsid w:val="006A39FD"/>
    <w:rsid w:val="006A458E"/>
    <w:rsid w:val="006A539B"/>
    <w:rsid w:val="006A682F"/>
    <w:rsid w:val="006A7318"/>
    <w:rsid w:val="006A7AB4"/>
    <w:rsid w:val="006B1F8F"/>
    <w:rsid w:val="006B22D1"/>
    <w:rsid w:val="006B39B1"/>
    <w:rsid w:val="006B3F4F"/>
    <w:rsid w:val="006B54DC"/>
    <w:rsid w:val="006B58EE"/>
    <w:rsid w:val="006B5E98"/>
    <w:rsid w:val="006B62A4"/>
    <w:rsid w:val="006B6A79"/>
    <w:rsid w:val="006B6C63"/>
    <w:rsid w:val="006C1E0B"/>
    <w:rsid w:val="006C1E91"/>
    <w:rsid w:val="006C2D51"/>
    <w:rsid w:val="006C324E"/>
    <w:rsid w:val="006C425F"/>
    <w:rsid w:val="006C4329"/>
    <w:rsid w:val="006C52E0"/>
    <w:rsid w:val="006C559F"/>
    <w:rsid w:val="006C65AA"/>
    <w:rsid w:val="006C6FE2"/>
    <w:rsid w:val="006C756C"/>
    <w:rsid w:val="006D0B05"/>
    <w:rsid w:val="006D14F0"/>
    <w:rsid w:val="006D23E0"/>
    <w:rsid w:val="006D46A5"/>
    <w:rsid w:val="006D622A"/>
    <w:rsid w:val="006D7F96"/>
    <w:rsid w:val="006E0824"/>
    <w:rsid w:val="006E0FC3"/>
    <w:rsid w:val="006E17E3"/>
    <w:rsid w:val="006E22C6"/>
    <w:rsid w:val="006E2DF2"/>
    <w:rsid w:val="006E2F9F"/>
    <w:rsid w:val="006E6D22"/>
    <w:rsid w:val="006E70B8"/>
    <w:rsid w:val="006F206B"/>
    <w:rsid w:val="006F23AF"/>
    <w:rsid w:val="006F2A6C"/>
    <w:rsid w:val="006F3081"/>
    <w:rsid w:val="006F30BD"/>
    <w:rsid w:val="006F3E1E"/>
    <w:rsid w:val="006F4046"/>
    <w:rsid w:val="006F4B40"/>
    <w:rsid w:val="006F58F0"/>
    <w:rsid w:val="006F6B63"/>
    <w:rsid w:val="006F6CFB"/>
    <w:rsid w:val="006F7296"/>
    <w:rsid w:val="00700847"/>
    <w:rsid w:val="007016FA"/>
    <w:rsid w:val="00702863"/>
    <w:rsid w:val="007029D0"/>
    <w:rsid w:val="0070345E"/>
    <w:rsid w:val="0070376F"/>
    <w:rsid w:val="007042AA"/>
    <w:rsid w:val="007043C1"/>
    <w:rsid w:val="00704E84"/>
    <w:rsid w:val="00705017"/>
    <w:rsid w:val="0070636C"/>
    <w:rsid w:val="00707F57"/>
    <w:rsid w:val="007104E0"/>
    <w:rsid w:val="00710D5B"/>
    <w:rsid w:val="007117AB"/>
    <w:rsid w:val="00711AA7"/>
    <w:rsid w:val="00713707"/>
    <w:rsid w:val="00714AC5"/>
    <w:rsid w:val="00714C88"/>
    <w:rsid w:val="007153FB"/>
    <w:rsid w:val="00715EF5"/>
    <w:rsid w:val="007163A7"/>
    <w:rsid w:val="00716916"/>
    <w:rsid w:val="00716F24"/>
    <w:rsid w:val="00720444"/>
    <w:rsid w:val="0072122A"/>
    <w:rsid w:val="00721CFD"/>
    <w:rsid w:val="00722684"/>
    <w:rsid w:val="00723A5F"/>
    <w:rsid w:val="007259EB"/>
    <w:rsid w:val="00725F76"/>
    <w:rsid w:val="00726785"/>
    <w:rsid w:val="0072774E"/>
    <w:rsid w:val="00727A1A"/>
    <w:rsid w:val="0073084B"/>
    <w:rsid w:val="007308D9"/>
    <w:rsid w:val="007317BB"/>
    <w:rsid w:val="00731863"/>
    <w:rsid w:val="00731ADC"/>
    <w:rsid w:val="007328E3"/>
    <w:rsid w:val="00732D46"/>
    <w:rsid w:val="0073326B"/>
    <w:rsid w:val="00733628"/>
    <w:rsid w:val="00733BDB"/>
    <w:rsid w:val="00734040"/>
    <w:rsid w:val="0073530A"/>
    <w:rsid w:val="007369BD"/>
    <w:rsid w:val="00737125"/>
    <w:rsid w:val="00737788"/>
    <w:rsid w:val="00737D63"/>
    <w:rsid w:val="00737E11"/>
    <w:rsid w:val="00737EF0"/>
    <w:rsid w:val="007402F2"/>
    <w:rsid w:val="00740749"/>
    <w:rsid w:val="00741CEA"/>
    <w:rsid w:val="00741F8D"/>
    <w:rsid w:val="00742A75"/>
    <w:rsid w:val="00742D5E"/>
    <w:rsid w:val="0074365E"/>
    <w:rsid w:val="00744457"/>
    <w:rsid w:val="007455B8"/>
    <w:rsid w:val="00745939"/>
    <w:rsid w:val="00745FB1"/>
    <w:rsid w:val="0074627D"/>
    <w:rsid w:val="0074648A"/>
    <w:rsid w:val="007476D8"/>
    <w:rsid w:val="00750D00"/>
    <w:rsid w:val="007511FB"/>
    <w:rsid w:val="007513EB"/>
    <w:rsid w:val="007520C4"/>
    <w:rsid w:val="00752B9C"/>
    <w:rsid w:val="0075561F"/>
    <w:rsid w:val="00756434"/>
    <w:rsid w:val="0075691C"/>
    <w:rsid w:val="00756FCA"/>
    <w:rsid w:val="00757266"/>
    <w:rsid w:val="0075743B"/>
    <w:rsid w:val="007578B3"/>
    <w:rsid w:val="00760707"/>
    <w:rsid w:val="00760AD1"/>
    <w:rsid w:val="00762127"/>
    <w:rsid w:val="007638B2"/>
    <w:rsid w:val="00764E63"/>
    <w:rsid w:val="00765F00"/>
    <w:rsid w:val="00766FEB"/>
    <w:rsid w:val="0076735B"/>
    <w:rsid w:val="007673B1"/>
    <w:rsid w:val="00767EC7"/>
    <w:rsid w:val="00770D98"/>
    <w:rsid w:val="00771F53"/>
    <w:rsid w:val="00774DDB"/>
    <w:rsid w:val="007750B2"/>
    <w:rsid w:val="00775422"/>
    <w:rsid w:val="00775ED6"/>
    <w:rsid w:val="0077789B"/>
    <w:rsid w:val="00777CAD"/>
    <w:rsid w:val="00780864"/>
    <w:rsid w:val="00781B39"/>
    <w:rsid w:val="00781C4D"/>
    <w:rsid w:val="0078266A"/>
    <w:rsid w:val="0078422C"/>
    <w:rsid w:val="00785ECF"/>
    <w:rsid w:val="0078631E"/>
    <w:rsid w:val="00787543"/>
    <w:rsid w:val="00790510"/>
    <w:rsid w:val="00790918"/>
    <w:rsid w:val="00790CE5"/>
    <w:rsid w:val="00791CC2"/>
    <w:rsid w:val="00792F48"/>
    <w:rsid w:val="00793F4E"/>
    <w:rsid w:val="007946B0"/>
    <w:rsid w:val="00796312"/>
    <w:rsid w:val="007A0830"/>
    <w:rsid w:val="007A0C9B"/>
    <w:rsid w:val="007A1506"/>
    <w:rsid w:val="007A1649"/>
    <w:rsid w:val="007A2313"/>
    <w:rsid w:val="007A2AA5"/>
    <w:rsid w:val="007A2E34"/>
    <w:rsid w:val="007A40F2"/>
    <w:rsid w:val="007A4B89"/>
    <w:rsid w:val="007A550D"/>
    <w:rsid w:val="007B1662"/>
    <w:rsid w:val="007B1E9D"/>
    <w:rsid w:val="007B43DA"/>
    <w:rsid w:val="007B570C"/>
    <w:rsid w:val="007B5F15"/>
    <w:rsid w:val="007B656E"/>
    <w:rsid w:val="007C0C8B"/>
    <w:rsid w:val="007C16D6"/>
    <w:rsid w:val="007C4485"/>
    <w:rsid w:val="007C58EA"/>
    <w:rsid w:val="007D0F25"/>
    <w:rsid w:val="007D1776"/>
    <w:rsid w:val="007D1AD5"/>
    <w:rsid w:val="007D1DFD"/>
    <w:rsid w:val="007D2A02"/>
    <w:rsid w:val="007D2A46"/>
    <w:rsid w:val="007D343E"/>
    <w:rsid w:val="007D370D"/>
    <w:rsid w:val="007D410C"/>
    <w:rsid w:val="007D64F6"/>
    <w:rsid w:val="007E021F"/>
    <w:rsid w:val="007E1945"/>
    <w:rsid w:val="007E2B96"/>
    <w:rsid w:val="007E2F3F"/>
    <w:rsid w:val="007E30DF"/>
    <w:rsid w:val="007E4F2E"/>
    <w:rsid w:val="007E59F2"/>
    <w:rsid w:val="007E5E20"/>
    <w:rsid w:val="007E6778"/>
    <w:rsid w:val="007E6E3E"/>
    <w:rsid w:val="007F18F2"/>
    <w:rsid w:val="007F1CDC"/>
    <w:rsid w:val="007F25E3"/>
    <w:rsid w:val="007F2ED8"/>
    <w:rsid w:val="007F349E"/>
    <w:rsid w:val="007F5A96"/>
    <w:rsid w:val="007F72E4"/>
    <w:rsid w:val="007F79DF"/>
    <w:rsid w:val="007F7AA3"/>
    <w:rsid w:val="007F7C13"/>
    <w:rsid w:val="0080041E"/>
    <w:rsid w:val="008019B8"/>
    <w:rsid w:val="00802701"/>
    <w:rsid w:val="00802CB6"/>
    <w:rsid w:val="00803565"/>
    <w:rsid w:val="00803612"/>
    <w:rsid w:val="00803972"/>
    <w:rsid w:val="0080456A"/>
    <w:rsid w:val="008054F9"/>
    <w:rsid w:val="008059FB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45EA"/>
    <w:rsid w:val="00814B59"/>
    <w:rsid w:val="00815215"/>
    <w:rsid w:val="0081556A"/>
    <w:rsid w:val="008170F5"/>
    <w:rsid w:val="00817404"/>
    <w:rsid w:val="00817623"/>
    <w:rsid w:val="008178E2"/>
    <w:rsid w:val="0082028F"/>
    <w:rsid w:val="00820D56"/>
    <w:rsid w:val="008222C3"/>
    <w:rsid w:val="008226AF"/>
    <w:rsid w:val="00822CBA"/>
    <w:rsid w:val="00823835"/>
    <w:rsid w:val="00824E3E"/>
    <w:rsid w:val="008251CB"/>
    <w:rsid w:val="00825757"/>
    <w:rsid w:val="00826AC1"/>
    <w:rsid w:val="0082774B"/>
    <w:rsid w:val="00827D2F"/>
    <w:rsid w:val="00832676"/>
    <w:rsid w:val="00832765"/>
    <w:rsid w:val="00832AC3"/>
    <w:rsid w:val="00832F4E"/>
    <w:rsid w:val="008330FA"/>
    <w:rsid w:val="008340B9"/>
    <w:rsid w:val="008354A3"/>
    <w:rsid w:val="008402C6"/>
    <w:rsid w:val="0084058A"/>
    <w:rsid w:val="00840808"/>
    <w:rsid w:val="00841044"/>
    <w:rsid w:val="00841556"/>
    <w:rsid w:val="00842A43"/>
    <w:rsid w:val="00843274"/>
    <w:rsid w:val="0084363F"/>
    <w:rsid w:val="00843817"/>
    <w:rsid w:val="0084475E"/>
    <w:rsid w:val="0084484A"/>
    <w:rsid w:val="0084655B"/>
    <w:rsid w:val="0084677B"/>
    <w:rsid w:val="00846A64"/>
    <w:rsid w:val="00846BB0"/>
    <w:rsid w:val="00847D02"/>
    <w:rsid w:val="008500C2"/>
    <w:rsid w:val="00850B14"/>
    <w:rsid w:val="00850D78"/>
    <w:rsid w:val="00851383"/>
    <w:rsid w:val="008514EC"/>
    <w:rsid w:val="00851563"/>
    <w:rsid w:val="00851688"/>
    <w:rsid w:val="00851DB9"/>
    <w:rsid w:val="00851F82"/>
    <w:rsid w:val="008522C4"/>
    <w:rsid w:val="00852C97"/>
    <w:rsid w:val="00852EDF"/>
    <w:rsid w:val="008545F4"/>
    <w:rsid w:val="00854769"/>
    <w:rsid w:val="008555B6"/>
    <w:rsid w:val="008558AA"/>
    <w:rsid w:val="008565BB"/>
    <w:rsid w:val="00856EDA"/>
    <w:rsid w:val="0085798F"/>
    <w:rsid w:val="0086134D"/>
    <w:rsid w:val="008619CD"/>
    <w:rsid w:val="00861AD4"/>
    <w:rsid w:val="00861D51"/>
    <w:rsid w:val="00862089"/>
    <w:rsid w:val="00862B74"/>
    <w:rsid w:val="00863AC1"/>
    <w:rsid w:val="00863B54"/>
    <w:rsid w:val="00864218"/>
    <w:rsid w:val="00864F67"/>
    <w:rsid w:val="00865C51"/>
    <w:rsid w:val="0086618C"/>
    <w:rsid w:val="00866CFB"/>
    <w:rsid w:val="00870F0E"/>
    <w:rsid w:val="008711C0"/>
    <w:rsid w:val="008731B3"/>
    <w:rsid w:val="0087575D"/>
    <w:rsid w:val="00875B8B"/>
    <w:rsid w:val="008763C5"/>
    <w:rsid w:val="00877078"/>
    <w:rsid w:val="008770D9"/>
    <w:rsid w:val="0087789B"/>
    <w:rsid w:val="00877F78"/>
    <w:rsid w:val="008815FE"/>
    <w:rsid w:val="00882AEE"/>
    <w:rsid w:val="008836D1"/>
    <w:rsid w:val="00883CD8"/>
    <w:rsid w:val="00883E98"/>
    <w:rsid w:val="00883FAE"/>
    <w:rsid w:val="00884505"/>
    <w:rsid w:val="008845C4"/>
    <w:rsid w:val="00884B45"/>
    <w:rsid w:val="00885854"/>
    <w:rsid w:val="00887F79"/>
    <w:rsid w:val="00890300"/>
    <w:rsid w:val="00890E6E"/>
    <w:rsid w:val="0089106F"/>
    <w:rsid w:val="00891893"/>
    <w:rsid w:val="00892ED7"/>
    <w:rsid w:val="008938AC"/>
    <w:rsid w:val="00893DED"/>
    <w:rsid w:val="00894601"/>
    <w:rsid w:val="00894B1A"/>
    <w:rsid w:val="008957A4"/>
    <w:rsid w:val="00896E8D"/>
    <w:rsid w:val="00896F81"/>
    <w:rsid w:val="00897757"/>
    <w:rsid w:val="008A08C6"/>
    <w:rsid w:val="008A0CDC"/>
    <w:rsid w:val="008A10ED"/>
    <w:rsid w:val="008A26EE"/>
    <w:rsid w:val="008A288E"/>
    <w:rsid w:val="008A3B32"/>
    <w:rsid w:val="008A4ADD"/>
    <w:rsid w:val="008A4BDD"/>
    <w:rsid w:val="008A4D88"/>
    <w:rsid w:val="008A5256"/>
    <w:rsid w:val="008A58A6"/>
    <w:rsid w:val="008A5EDC"/>
    <w:rsid w:val="008B0AF2"/>
    <w:rsid w:val="008B0E3E"/>
    <w:rsid w:val="008B17EE"/>
    <w:rsid w:val="008B34F2"/>
    <w:rsid w:val="008B4225"/>
    <w:rsid w:val="008B45B1"/>
    <w:rsid w:val="008B4D70"/>
    <w:rsid w:val="008B5835"/>
    <w:rsid w:val="008B59CC"/>
    <w:rsid w:val="008B6D57"/>
    <w:rsid w:val="008B77CF"/>
    <w:rsid w:val="008B7B9B"/>
    <w:rsid w:val="008B7FA1"/>
    <w:rsid w:val="008C0438"/>
    <w:rsid w:val="008C09F3"/>
    <w:rsid w:val="008C0D9F"/>
    <w:rsid w:val="008C2029"/>
    <w:rsid w:val="008C2E4D"/>
    <w:rsid w:val="008C30F4"/>
    <w:rsid w:val="008C410F"/>
    <w:rsid w:val="008C424E"/>
    <w:rsid w:val="008C5037"/>
    <w:rsid w:val="008C62A3"/>
    <w:rsid w:val="008C77ED"/>
    <w:rsid w:val="008C7F85"/>
    <w:rsid w:val="008D2C22"/>
    <w:rsid w:val="008D4F1E"/>
    <w:rsid w:val="008D56F2"/>
    <w:rsid w:val="008D76B5"/>
    <w:rsid w:val="008D7861"/>
    <w:rsid w:val="008E0285"/>
    <w:rsid w:val="008E0BEF"/>
    <w:rsid w:val="008E322E"/>
    <w:rsid w:val="008E6235"/>
    <w:rsid w:val="008E68BA"/>
    <w:rsid w:val="008E72B4"/>
    <w:rsid w:val="008F204C"/>
    <w:rsid w:val="008F2081"/>
    <w:rsid w:val="008F20A9"/>
    <w:rsid w:val="008F4A15"/>
    <w:rsid w:val="008F6647"/>
    <w:rsid w:val="008F6953"/>
    <w:rsid w:val="008F71BE"/>
    <w:rsid w:val="008F7FF9"/>
    <w:rsid w:val="00900AEF"/>
    <w:rsid w:val="009021A0"/>
    <w:rsid w:val="00902B2B"/>
    <w:rsid w:val="00903192"/>
    <w:rsid w:val="00903F93"/>
    <w:rsid w:val="009043EA"/>
    <w:rsid w:val="00904C58"/>
    <w:rsid w:val="0090551E"/>
    <w:rsid w:val="009058A8"/>
    <w:rsid w:val="00907A51"/>
    <w:rsid w:val="00907F52"/>
    <w:rsid w:val="00912A6C"/>
    <w:rsid w:val="00912D70"/>
    <w:rsid w:val="00914937"/>
    <w:rsid w:val="0091628A"/>
    <w:rsid w:val="00916F4E"/>
    <w:rsid w:val="009171BC"/>
    <w:rsid w:val="0092083F"/>
    <w:rsid w:val="00920D28"/>
    <w:rsid w:val="00920F20"/>
    <w:rsid w:val="009227DD"/>
    <w:rsid w:val="00923F55"/>
    <w:rsid w:val="0092482D"/>
    <w:rsid w:val="00925318"/>
    <w:rsid w:val="0092533E"/>
    <w:rsid w:val="00925EA4"/>
    <w:rsid w:val="009301F6"/>
    <w:rsid w:val="00930935"/>
    <w:rsid w:val="00931189"/>
    <w:rsid w:val="00931412"/>
    <w:rsid w:val="009319E8"/>
    <w:rsid w:val="009338D7"/>
    <w:rsid w:val="00934483"/>
    <w:rsid w:val="00935280"/>
    <w:rsid w:val="00937764"/>
    <w:rsid w:val="009379C2"/>
    <w:rsid w:val="0094028B"/>
    <w:rsid w:val="00940D2A"/>
    <w:rsid w:val="0094124A"/>
    <w:rsid w:val="00941295"/>
    <w:rsid w:val="00941CE0"/>
    <w:rsid w:val="00941DF8"/>
    <w:rsid w:val="00942B00"/>
    <w:rsid w:val="00943F7A"/>
    <w:rsid w:val="009440B4"/>
    <w:rsid w:val="0094620B"/>
    <w:rsid w:val="00946F0D"/>
    <w:rsid w:val="00947A35"/>
    <w:rsid w:val="00950A31"/>
    <w:rsid w:val="00951F14"/>
    <w:rsid w:val="009540D2"/>
    <w:rsid w:val="009574FE"/>
    <w:rsid w:val="00957B6C"/>
    <w:rsid w:val="00963BC9"/>
    <w:rsid w:val="00963C53"/>
    <w:rsid w:val="009642C5"/>
    <w:rsid w:val="00964E90"/>
    <w:rsid w:val="00965B42"/>
    <w:rsid w:val="00965D09"/>
    <w:rsid w:val="00967337"/>
    <w:rsid w:val="00967407"/>
    <w:rsid w:val="00967511"/>
    <w:rsid w:val="0096779F"/>
    <w:rsid w:val="00967B12"/>
    <w:rsid w:val="00970421"/>
    <w:rsid w:val="00970D02"/>
    <w:rsid w:val="00970D6C"/>
    <w:rsid w:val="0097211B"/>
    <w:rsid w:val="00972BB4"/>
    <w:rsid w:val="0097410A"/>
    <w:rsid w:val="009756BF"/>
    <w:rsid w:val="009761C5"/>
    <w:rsid w:val="0097664E"/>
    <w:rsid w:val="00977DD6"/>
    <w:rsid w:val="00980BB8"/>
    <w:rsid w:val="00980F37"/>
    <w:rsid w:val="00982BE1"/>
    <w:rsid w:val="00983660"/>
    <w:rsid w:val="00983B1F"/>
    <w:rsid w:val="00984EAC"/>
    <w:rsid w:val="00984F4D"/>
    <w:rsid w:val="009850E3"/>
    <w:rsid w:val="00986B3A"/>
    <w:rsid w:val="0098700B"/>
    <w:rsid w:val="00987F76"/>
    <w:rsid w:val="0099118D"/>
    <w:rsid w:val="00991782"/>
    <w:rsid w:val="00993624"/>
    <w:rsid w:val="009951C6"/>
    <w:rsid w:val="0099614E"/>
    <w:rsid w:val="00997EF2"/>
    <w:rsid w:val="009A00CC"/>
    <w:rsid w:val="009A0D55"/>
    <w:rsid w:val="009A2185"/>
    <w:rsid w:val="009A3F02"/>
    <w:rsid w:val="009A50FD"/>
    <w:rsid w:val="009A65E8"/>
    <w:rsid w:val="009A6947"/>
    <w:rsid w:val="009A6B73"/>
    <w:rsid w:val="009A72CE"/>
    <w:rsid w:val="009A7644"/>
    <w:rsid w:val="009A7919"/>
    <w:rsid w:val="009A7EAF"/>
    <w:rsid w:val="009B014A"/>
    <w:rsid w:val="009B2AEB"/>
    <w:rsid w:val="009B2E12"/>
    <w:rsid w:val="009B499C"/>
    <w:rsid w:val="009B51C4"/>
    <w:rsid w:val="009B5A9B"/>
    <w:rsid w:val="009B6143"/>
    <w:rsid w:val="009B7234"/>
    <w:rsid w:val="009B7760"/>
    <w:rsid w:val="009C1BE8"/>
    <w:rsid w:val="009C1E1B"/>
    <w:rsid w:val="009C3747"/>
    <w:rsid w:val="009C3DB8"/>
    <w:rsid w:val="009C4B91"/>
    <w:rsid w:val="009C4F82"/>
    <w:rsid w:val="009C6EF4"/>
    <w:rsid w:val="009C730E"/>
    <w:rsid w:val="009D0212"/>
    <w:rsid w:val="009D0D2A"/>
    <w:rsid w:val="009D19D5"/>
    <w:rsid w:val="009D2C7C"/>
    <w:rsid w:val="009D2DA5"/>
    <w:rsid w:val="009D32BE"/>
    <w:rsid w:val="009D4127"/>
    <w:rsid w:val="009D586E"/>
    <w:rsid w:val="009D744F"/>
    <w:rsid w:val="009D7B26"/>
    <w:rsid w:val="009E1954"/>
    <w:rsid w:val="009E1B18"/>
    <w:rsid w:val="009E1F10"/>
    <w:rsid w:val="009E2157"/>
    <w:rsid w:val="009E2C46"/>
    <w:rsid w:val="009E58E3"/>
    <w:rsid w:val="009E6D66"/>
    <w:rsid w:val="009E7A42"/>
    <w:rsid w:val="009E7B91"/>
    <w:rsid w:val="009F02B4"/>
    <w:rsid w:val="009F04F9"/>
    <w:rsid w:val="009F0D01"/>
    <w:rsid w:val="009F3595"/>
    <w:rsid w:val="009F4A60"/>
    <w:rsid w:val="009F4AF8"/>
    <w:rsid w:val="009F5451"/>
    <w:rsid w:val="009F5D6B"/>
    <w:rsid w:val="009F675F"/>
    <w:rsid w:val="009F72A5"/>
    <w:rsid w:val="00A002BA"/>
    <w:rsid w:val="00A00541"/>
    <w:rsid w:val="00A01367"/>
    <w:rsid w:val="00A01EBD"/>
    <w:rsid w:val="00A02096"/>
    <w:rsid w:val="00A0237C"/>
    <w:rsid w:val="00A02EF3"/>
    <w:rsid w:val="00A03BF9"/>
    <w:rsid w:val="00A06748"/>
    <w:rsid w:val="00A07CC4"/>
    <w:rsid w:val="00A07EFA"/>
    <w:rsid w:val="00A07FFB"/>
    <w:rsid w:val="00A103A7"/>
    <w:rsid w:val="00A104AE"/>
    <w:rsid w:val="00A10792"/>
    <w:rsid w:val="00A12301"/>
    <w:rsid w:val="00A1248D"/>
    <w:rsid w:val="00A12AAA"/>
    <w:rsid w:val="00A13D67"/>
    <w:rsid w:val="00A13FB6"/>
    <w:rsid w:val="00A142D6"/>
    <w:rsid w:val="00A15D7B"/>
    <w:rsid w:val="00A15E56"/>
    <w:rsid w:val="00A20093"/>
    <w:rsid w:val="00A207D3"/>
    <w:rsid w:val="00A20DAD"/>
    <w:rsid w:val="00A22743"/>
    <w:rsid w:val="00A22BAD"/>
    <w:rsid w:val="00A248D2"/>
    <w:rsid w:val="00A24979"/>
    <w:rsid w:val="00A24A27"/>
    <w:rsid w:val="00A25571"/>
    <w:rsid w:val="00A27105"/>
    <w:rsid w:val="00A30296"/>
    <w:rsid w:val="00A302FD"/>
    <w:rsid w:val="00A31558"/>
    <w:rsid w:val="00A32071"/>
    <w:rsid w:val="00A32195"/>
    <w:rsid w:val="00A3398E"/>
    <w:rsid w:val="00A37587"/>
    <w:rsid w:val="00A37BAA"/>
    <w:rsid w:val="00A37CD7"/>
    <w:rsid w:val="00A401DE"/>
    <w:rsid w:val="00A40B3C"/>
    <w:rsid w:val="00A42333"/>
    <w:rsid w:val="00A42F13"/>
    <w:rsid w:val="00A435F9"/>
    <w:rsid w:val="00A47302"/>
    <w:rsid w:val="00A47728"/>
    <w:rsid w:val="00A504D3"/>
    <w:rsid w:val="00A516EF"/>
    <w:rsid w:val="00A51906"/>
    <w:rsid w:val="00A51A89"/>
    <w:rsid w:val="00A5245A"/>
    <w:rsid w:val="00A531D2"/>
    <w:rsid w:val="00A53288"/>
    <w:rsid w:val="00A539FD"/>
    <w:rsid w:val="00A5523D"/>
    <w:rsid w:val="00A55A75"/>
    <w:rsid w:val="00A55F0C"/>
    <w:rsid w:val="00A57961"/>
    <w:rsid w:val="00A61A96"/>
    <w:rsid w:val="00A61CAB"/>
    <w:rsid w:val="00A61F42"/>
    <w:rsid w:val="00A621E5"/>
    <w:rsid w:val="00A651F8"/>
    <w:rsid w:val="00A65E23"/>
    <w:rsid w:val="00A67072"/>
    <w:rsid w:val="00A673A0"/>
    <w:rsid w:val="00A6744F"/>
    <w:rsid w:val="00A70A70"/>
    <w:rsid w:val="00A72213"/>
    <w:rsid w:val="00A72830"/>
    <w:rsid w:val="00A72F1E"/>
    <w:rsid w:val="00A73D37"/>
    <w:rsid w:val="00A73FA6"/>
    <w:rsid w:val="00A7532F"/>
    <w:rsid w:val="00A75ACB"/>
    <w:rsid w:val="00A76879"/>
    <w:rsid w:val="00A76910"/>
    <w:rsid w:val="00A76E5D"/>
    <w:rsid w:val="00A81AF3"/>
    <w:rsid w:val="00A8201C"/>
    <w:rsid w:val="00A82F82"/>
    <w:rsid w:val="00A83E06"/>
    <w:rsid w:val="00A851F0"/>
    <w:rsid w:val="00A85C31"/>
    <w:rsid w:val="00A86CB6"/>
    <w:rsid w:val="00A875D5"/>
    <w:rsid w:val="00A87702"/>
    <w:rsid w:val="00A91900"/>
    <w:rsid w:val="00A92AB8"/>
    <w:rsid w:val="00A93FAC"/>
    <w:rsid w:val="00A94F8B"/>
    <w:rsid w:val="00A965B7"/>
    <w:rsid w:val="00A96839"/>
    <w:rsid w:val="00A97E4A"/>
    <w:rsid w:val="00AA0054"/>
    <w:rsid w:val="00AA0998"/>
    <w:rsid w:val="00AA0D6A"/>
    <w:rsid w:val="00AA16B2"/>
    <w:rsid w:val="00AA1C68"/>
    <w:rsid w:val="00AA2290"/>
    <w:rsid w:val="00AA2952"/>
    <w:rsid w:val="00AA31C3"/>
    <w:rsid w:val="00AA3467"/>
    <w:rsid w:val="00AA35BF"/>
    <w:rsid w:val="00AA3B07"/>
    <w:rsid w:val="00AA44C9"/>
    <w:rsid w:val="00AA4983"/>
    <w:rsid w:val="00AA4DBA"/>
    <w:rsid w:val="00AA52F9"/>
    <w:rsid w:val="00AA55C8"/>
    <w:rsid w:val="00AA5866"/>
    <w:rsid w:val="00AA5CD8"/>
    <w:rsid w:val="00AA66AA"/>
    <w:rsid w:val="00AA695C"/>
    <w:rsid w:val="00AA6A66"/>
    <w:rsid w:val="00AA6BAC"/>
    <w:rsid w:val="00AA76F9"/>
    <w:rsid w:val="00AB0B93"/>
    <w:rsid w:val="00AB3B4E"/>
    <w:rsid w:val="00AB3DED"/>
    <w:rsid w:val="00AB4692"/>
    <w:rsid w:val="00AB4E49"/>
    <w:rsid w:val="00AC0FE4"/>
    <w:rsid w:val="00AC248F"/>
    <w:rsid w:val="00AC263C"/>
    <w:rsid w:val="00AC2F29"/>
    <w:rsid w:val="00AC33AE"/>
    <w:rsid w:val="00AC3B01"/>
    <w:rsid w:val="00AC3D4B"/>
    <w:rsid w:val="00AC3F87"/>
    <w:rsid w:val="00AC40C5"/>
    <w:rsid w:val="00AC4746"/>
    <w:rsid w:val="00AC4EAE"/>
    <w:rsid w:val="00AC7F0E"/>
    <w:rsid w:val="00AD03AE"/>
    <w:rsid w:val="00AD0444"/>
    <w:rsid w:val="00AD0914"/>
    <w:rsid w:val="00AD1C1B"/>
    <w:rsid w:val="00AD1EE1"/>
    <w:rsid w:val="00AD3733"/>
    <w:rsid w:val="00AD442D"/>
    <w:rsid w:val="00AD482A"/>
    <w:rsid w:val="00AD48F7"/>
    <w:rsid w:val="00AD6D29"/>
    <w:rsid w:val="00AD7A12"/>
    <w:rsid w:val="00AD7D83"/>
    <w:rsid w:val="00AE348A"/>
    <w:rsid w:val="00AE38D9"/>
    <w:rsid w:val="00AE3C81"/>
    <w:rsid w:val="00AE54DA"/>
    <w:rsid w:val="00AE5AB6"/>
    <w:rsid w:val="00AE6172"/>
    <w:rsid w:val="00AE6A54"/>
    <w:rsid w:val="00AF18DD"/>
    <w:rsid w:val="00AF2E9B"/>
    <w:rsid w:val="00AF5312"/>
    <w:rsid w:val="00AF5A9B"/>
    <w:rsid w:val="00AF62FF"/>
    <w:rsid w:val="00AF63C5"/>
    <w:rsid w:val="00AF79D0"/>
    <w:rsid w:val="00B00DC6"/>
    <w:rsid w:val="00B0131B"/>
    <w:rsid w:val="00B019CA"/>
    <w:rsid w:val="00B028B1"/>
    <w:rsid w:val="00B0343B"/>
    <w:rsid w:val="00B039AF"/>
    <w:rsid w:val="00B03E5E"/>
    <w:rsid w:val="00B03F48"/>
    <w:rsid w:val="00B04A7C"/>
    <w:rsid w:val="00B0531F"/>
    <w:rsid w:val="00B0626D"/>
    <w:rsid w:val="00B062AB"/>
    <w:rsid w:val="00B07A6A"/>
    <w:rsid w:val="00B104D4"/>
    <w:rsid w:val="00B10FF9"/>
    <w:rsid w:val="00B121F3"/>
    <w:rsid w:val="00B122B9"/>
    <w:rsid w:val="00B12767"/>
    <w:rsid w:val="00B1346D"/>
    <w:rsid w:val="00B13EB0"/>
    <w:rsid w:val="00B201C9"/>
    <w:rsid w:val="00B2047C"/>
    <w:rsid w:val="00B2191E"/>
    <w:rsid w:val="00B22966"/>
    <w:rsid w:val="00B22BAC"/>
    <w:rsid w:val="00B23A0F"/>
    <w:rsid w:val="00B23E35"/>
    <w:rsid w:val="00B27534"/>
    <w:rsid w:val="00B27FC8"/>
    <w:rsid w:val="00B3026B"/>
    <w:rsid w:val="00B320DD"/>
    <w:rsid w:val="00B3254B"/>
    <w:rsid w:val="00B325E6"/>
    <w:rsid w:val="00B32B98"/>
    <w:rsid w:val="00B32C83"/>
    <w:rsid w:val="00B32E78"/>
    <w:rsid w:val="00B3672F"/>
    <w:rsid w:val="00B37A3E"/>
    <w:rsid w:val="00B40687"/>
    <w:rsid w:val="00B40D7A"/>
    <w:rsid w:val="00B4225D"/>
    <w:rsid w:val="00B434B0"/>
    <w:rsid w:val="00B446C6"/>
    <w:rsid w:val="00B45749"/>
    <w:rsid w:val="00B463C9"/>
    <w:rsid w:val="00B476CD"/>
    <w:rsid w:val="00B47FD9"/>
    <w:rsid w:val="00B50808"/>
    <w:rsid w:val="00B513C0"/>
    <w:rsid w:val="00B51FE4"/>
    <w:rsid w:val="00B52D8B"/>
    <w:rsid w:val="00B53096"/>
    <w:rsid w:val="00B5440C"/>
    <w:rsid w:val="00B546C4"/>
    <w:rsid w:val="00B55F9B"/>
    <w:rsid w:val="00B56140"/>
    <w:rsid w:val="00B56EBF"/>
    <w:rsid w:val="00B602CD"/>
    <w:rsid w:val="00B60EC4"/>
    <w:rsid w:val="00B617D6"/>
    <w:rsid w:val="00B62F16"/>
    <w:rsid w:val="00B6476C"/>
    <w:rsid w:val="00B662F7"/>
    <w:rsid w:val="00B664F2"/>
    <w:rsid w:val="00B66DA1"/>
    <w:rsid w:val="00B6735C"/>
    <w:rsid w:val="00B70E91"/>
    <w:rsid w:val="00B72ACC"/>
    <w:rsid w:val="00B736C2"/>
    <w:rsid w:val="00B7444D"/>
    <w:rsid w:val="00B74B54"/>
    <w:rsid w:val="00B756BB"/>
    <w:rsid w:val="00B75A0C"/>
    <w:rsid w:val="00B75A84"/>
    <w:rsid w:val="00B77152"/>
    <w:rsid w:val="00B8152A"/>
    <w:rsid w:val="00B81DEF"/>
    <w:rsid w:val="00B82F1B"/>
    <w:rsid w:val="00B83916"/>
    <w:rsid w:val="00B83DFF"/>
    <w:rsid w:val="00B8503A"/>
    <w:rsid w:val="00B90C54"/>
    <w:rsid w:val="00B90E9B"/>
    <w:rsid w:val="00B90EBC"/>
    <w:rsid w:val="00B919A9"/>
    <w:rsid w:val="00B926B6"/>
    <w:rsid w:val="00B94593"/>
    <w:rsid w:val="00B94890"/>
    <w:rsid w:val="00B94B50"/>
    <w:rsid w:val="00B94FB4"/>
    <w:rsid w:val="00B9558A"/>
    <w:rsid w:val="00B95E78"/>
    <w:rsid w:val="00B9624E"/>
    <w:rsid w:val="00B96C7D"/>
    <w:rsid w:val="00B97E51"/>
    <w:rsid w:val="00BA015E"/>
    <w:rsid w:val="00BA1BDD"/>
    <w:rsid w:val="00BA3062"/>
    <w:rsid w:val="00BA33D5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8B3"/>
    <w:rsid w:val="00BB1B45"/>
    <w:rsid w:val="00BB2DF8"/>
    <w:rsid w:val="00BB2E35"/>
    <w:rsid w:val="00BB3A14"/>
    <w:rsid w:val="00BB6E5C"/>
    <w:rsid w:val="00BB7A7C"/>
    <w:rsid w:val="00BC0B94"/>
    <w:rsid w:val="00BC118D"/>
    <w:rsid w:val="00BC128B"/>
    <w:rsid w:val="00BC19DC"/>
    <w:rsid w:val="00BC23EC"/>
    <w:rsid w:val="00BC25E0"/>
    <w:rsid w:val="00BC365E"/>
    <w:rsid w:val="00BC50B6"/>
    <w:rsid w:val="00BC5C02"/>
    <w:rsid w:val="00BC7C8F"/>
    <w:rsid w:val="00BD0135"/>
    <w:rsid w:val="00BD0B27"/>
    <w:rsid w:val="00BD0FDD"/>
    <w:rsid w:val="00BD38BD"/>
    <w:rsid w:val="00BD7E25"/>
    <w:rsid w:val="00BE05AF"/>
    <w:rsid w:val="00BE174A"/>
    <w:rsid w:val="00BE194F"/>
    <w:rsid w:val="00BE1DA9"/>
    <w:rsid w:val="00BE21C1"/>
    <w:rsid w:val="00BE2F7B"/>
    <w:rsid w:val="00BE30B8"/>
    <w:rsid w:val="00BE3B30"/>
    <w:rsid w:val="00BE3BC4"/>
    <w:rsid w:val="00BE49FA"/>
    <w:rsid w:val="00BE5A13"/>
    <w:rsid w:val="00BE61E8"/>
    <w:rsid w:val="00BE6A13"/>
    <w:rsid w:val="00BF046A"/>
    <w:rsid w:val="00BF17B9"/>
    <w:rsid w:val="00BF1B54"/>
    <w:rsid w:val="00BF1C93"/>
    <w:rsid w:val="00BF2029"/>
    <w:rsid w:val="00BF2CEA"/>
    <w:rsid w:val="00BF3191"/>
    <w:rsid w:val="00BF6169"/>
    <w:rsid w:val="00BF62F1"/>
    <w:rsid w:val="00BF64F4"/>
    <w:rsid w:val="00BF6560"/>
    <w:rsid w:val="00BF6D0B"/>
    <w:rsid w:val="00BF73B0"/>
    <w:rsid w:val="00BF7805"/>
    <w:rsid w:val="00BF7E54"/>
    <w:rsid w:val="00C010B6"/>
    <w:rsid w:val="00C01CD5"/>
    <w:rsid w:val="00C01DF2"/>
    <w:rsid w:val="00C03A93"/>
    <w:rsid w:val="00C05792"/>
    <w:rsid w:val="00C060BC"/>
    <w:rsid w:val="00C066BC"/>
    <w:rsid w:val="00C067C4"/>
    <w:rsid w:val="00C06F68"/>
    <w:rsid w:val="00C07C21"/>
    <w:rsid w:val="00C07E78"/>
    <w:rsid w:val="00C101BC"/>
    <w:rsid w:val="00C11C49"/>
    <w:rsid w:val="00C11E5E"/>
    <w:rsid w:val="00C12837"/>
    <w:rsid w:val="00C14F84"/>
    <w:rsid w:val="00C15115"/>
    <w:rsid w:val="00C1569C"/>
    <w:rsid w:val="00C159AF"/>
    <w:rsid w:val="00C165A1"/>
    <w:rsid w:val="00C1668F"/>
    <w:rsid w:val="00C1742D"/>
    <w:rsid w:val="00C20B50"/>
    <w:rsid w:val="00C20F4E"/>
    <w:rsid w:val="00C219FC"/>
    <w:rsid w:val="00C23CF1"/>
    <w:rsid w:val="00C243D2"/>
    <w:rsid w:val="00C24D2E"/>
    <w:rsid w:val="00C2595D"/>
    <w:rsid w:val="00C25FEA"/>
    <w:rsid w:val="00C260DE"/>
    <w:rsid w:val="00C264E9"/>
    <w:rsid w:val="00C266F5"/>
    <w:rsid w:val="00C26A17"/>
    <w:rsid w:val="00C274D6"/>
    <w:rsid w:val="00C315D5"/>
    <w:rsid w:val="00C32D87"/>
    <w:rsid w:val="00C330D6"/>
    <w:rsid w:val="00C33769"/>
    <w:rsid w:val="00C34715"/>
    <w:rsid w:val="00C36EDB"/>
    <w:rsid w:val="00C40614"/>
    <w:rsid w:val="00C41742"/>
    <w:rsid w:val="00C41B58"/>
    <w:rsid w:val="00C445BE"/>
    <w:rsid w:val="00C44E38"/>
    <w:rsid w:val="00C45200"/>
    <w:rsid w:val="00C45FC9"/>
    <w:rsid w:val="00C460DE"/>
    <w:rsid w:val="00C46510"/>
    <w:rsid w:val="00C47B0D"/>
    <w:rsid w:val="00C50344"/>
    <w:rsid w:val="00C50E8E"/>
    <w:rsid w:val="00C5274C"/>
    <w:rsid w:val="00C5308B"/>
    <w:rsid w:val="00C533E6"/>
    <w:rsid w:val="00C5363D"/>
    <w:rsid w:val="00C54293"/>
    <w:rsid w:val="00C55D39"/>
    <w:rsid w:val="00C57035"/>
    <w:rsid w:val="00C57360"/>
    <w:rsid w:val="00C57AA7"/>
    <w:rsid w:val="00C57E7D"/>
    <w:rsid w:val="00C602AF"/>
    <w:rsid w:val="00C62495"/>
    <w:rsid w:val="00C63397"/>
    <w:rsid w:val="00C67061"/>
    <w:rsid w:val="00C672C6"/>
    <w:rsid w:val="00C71229"/>
    <w:rsid w:val="00C71844"/>
    <w:rsid w:val="00C72048"/>
    <w:rsid w:val="00C72410"/>
    <w:rsid w:val="00C72E0B"/>
    <w:rsid w:val="00C7376F"/>
    <w:rsid w:val="00C758A2"/>
    <w:rsid w:val="00C75C41"/>
    <w:rsid w:val="00C82BCB"/>
    <w:rsid w:val="00C82FB3"/>
    <w:rsid w:val="00C84622"/>
    <w:rsid w:val="00C84841"/>
    <w:rsid w:val="00C85351"/>
    <w:rsid w:val="00C85E9D"/>
    <w:rsid w:val="00C86DAC"/>
    <w:rsid w:val="00C86F5D"/>
    <w:rsid w:val="00C87587"/>
    <w:rsid w:val="00C9043E"/>
    <w:rsid w:val="00C919E6"/>
    <w:rsid w:val="00C91D8E"/>
    <w:rsid w:val="00C92BC4"/>
    <w:rsid w:val="00C95961"/>
    <w:rsid w:val="00CA145C"/>
    <w:rsid w:val="00CA1938"/>
    <w:rsid w:val="00CA29F8"/>
    <w:rsid w:val="00CA332F"/>
    <w:rsid w:val="00CA563B"/>
    <w:rsid w:val="00CA5672"/>
    <w:rsid w:val="00CA5B38"/>
    <w:rsid w:val="00CA64E4"/>
    <w:rsid w:val="00CA6827"/>
    <w:rsid w:val="00CA73C3"/>
    <w:rsid w:val="00CB00A4"/>
    <w:rsid w:val="00CB043F"/>
    <w:rsid w:val="00CB12B5"/>
    <w:rsid w:val="00CB2011"/>
    <w:rsid w:val="00CB32ED"/>
    <w:rsid w:val="00CB472C"/>
    <w:rsid w:val="00CB76A4"/>
    <w:rsid w:val="00CB7DE5"/>
    <w:rsid w:val="00CC0765"/>
    <w:rsid w:val="00CC0FB5"/>
    <w:rsid w:val="00CC5335"/>
    <w:rsid w:val="00CC6B12"/>
    <w:rsid w:val="00CC7F17"/>
    <w:rsid w:val="00CD1901"/>
    <w:rsid w:val="00CD1F3E"/>
    <w:rsid w:val="00CD2A08"/>
    <w:rsid w:val="00CD375E"/>
    <w:rsid w:val="00CD3E4A"/>
    <w:rsid w:val="00CD4986"/>
    <w:rsid w:val="00CD5107"/>
    <w:rsid w:val="00CD510E"/>
    <w:rsid w:val="00CD5637"/>
    <w:rsid w:val="00CD5937"/>
    <w:rsid w:val="00CD5FCA"/>
    <w:rsid w:val="00CD601A"/>
    <w:rsid w:val="00CD7055"/>
    <w:rsid w:val="00CE31C9"/>
    <w:rsid w:val="00CE4471"/>
    <w:rsid w:val="00CE4BA5"/>
    <w:rsid w:val="00CE4D13"/>
    <w:rsid w:val="00CE5DF7"/>
    <w:rsid w:val="00CE6569"/>
    <w:rsid w:val="00CE7CCC"/>
    <w:rsid w:val="00CE7E9F"/>
    <w:rsid w:val="00CF05DE"/>
    <w:rsid w:val="00CF07C0"/>
    <w:rsid w:val="00CF0A83"/>
    <w:rsid w:val="00CF12BE"/>
    <w:rsid w:val="00CF1D76"/>
    <w:rsid w:val="00CF2259"/>
    <w:rsid w:val="00CF29BC"/>
    <w:rsid w:val="00CF2BE3"/>
    <w:rsid w:val="00CF3031"/>
    <w:rsid w:val="00CF46C7"/>
    <w:rsid w:val="00CF60E2"/>
    <w:rsid w:val="00D00B2D"/>
    <w:rsid w:val="00D0104C"/>
    <w:rsid w:val="00D01EA7"/>
    <w:rsid w:val="00D01F5F"/>
    <w:rsid w:val="00D0295B"/>
    <w:rsid w:val="00D02D23"/>
    <w:rsid w:val="00D03557"/>
    <w:rsid w:val="00D0414F"/>
    <w:rsid w:val="00D063A8"/>
    <w:rsid w:val="00D064FF"/>
    <w:rsid w:val="00D065EA"/>
    <w:rsid w:val="00D069B3"/>
    <w:rsid w:val="00D07622"/>
    <w:rsid w:val="00D07E88"/>
    <w:rsid w:val="00D100E0"/>
    <w:rsid w:val="00D10165"/>
    <w:rsid w:val="00D11BC7"/>
    <w:rsid w:val="00D12A88"/>
    <w:rsid w:val="00D13439"/>
    <w:rsid w:val="00D14B03"/>
    <w:rsid w:val="00D157DD"/>
    <w:rsid w:val="00D161D7"/>
    <w:rsid w:val="00D173F3"/>
    <w:rsid w:val="00D17B6D"/>
    <w:rsid w:val="00D2174E"/>
    <w:rsid w:val="00D21EE5"/>
    <w:rsid w:val="00D22B29"/>
    <w:rsid w:val="00D23189"/>
    <w:rsid w:val="00D256C4"/>
    <w:rsid w:val="00D26DAA"/>
    <w:rsid w:val="00D26F70"/>
    <w:rsid w:val="00D27659"/>
    <w:rsid w:val="00D277C9"/>
    <w:rsid w:val="00D27B01"/>
    <w:rsid w:val="00D312EB"/>
    <w:rsid w:val="00D31358"/>
    <w:rsid w:val="00D31E13"/>
    <w:rsid w:val="00D32D89"/>
    <w:rsid w:val="00D34627"/>
    <w:rsid w:val="00D34ADC"/>
    <w:rsid w:val="00D3574A"/>
    <w:rsid w:val="00D3691A"/>
    <w:rsid w:val="00D36AE0"/>
    <w:rsid w:val="00D372D9"/>
    <w:rsid w:val="00D408C8"/>
    <w:rsid w:val="00D40CEF"/>
    <w:rsid w:val="00D40DCC"/>
    <w:rsid w:val="00D41398"/>
    <w:rsid w:val="00D41603"/>
    <w:rsid w:val="00D416D7"/>
    <w:rsid w:val="00D43650"/>
    <w:rsid w:val="00D443FA"/>
    <w:rsid w:val="00D44FDB"/>
    <w:rsid w:val="00D46064"/>
    <w:rsid w:val="00D50578"/>
    <w:rsid w:val="00D506E0"/>
    <w:rsid w:val="00D507E6"/>
    <w:rsid w:val="00D546F0"/>
    <w:rsid w:val="00D54B10"/>
    <w:rsid w:val="00D54DA0"/>
    <w:rsid w:val="00D5597A"/>
    <w:rsid w:val="00D55A0F"/>
    <w:rsid w:val="00D565A7"/>
    <w:rsid w:val="00D56881"/>
    <w:rsid w:val="00D56A0D"/>
    <w:rsid w:val="00D56ABF"/>
    <w:rsid w:val="00D570F3"/>
    <w:rsid w:val="00D57460"/>
    <w:rsid w:val="00D576E4"/>
    <w:rsid w:val="00D60062"/>
    <w:rsid w:val="00D6048A"/>
    <w:rsid w:val="00D61762"/>
    <w:rsid w:val="00D63AF2"/>
    <w:rsid w:val="00D65514"/>
    <w:rsid w:val="00D65689"/>
    <w:rsid w:val="00D65C31"/>
    <w:rsid w:val="00D661A8"/>
    <w:rsid w:val="00D66D85"/>
    <w:rsid w:val="00D67D46"/>
    <w:rsid w:val="00D705F1"/>
    <w:rsid w:val="00D711C3"/>
    <w:rsid w:val="00D7153D"/>
    <w:rsid w:val="00D72DB1"/>
    <w:rsid w:val="00D7434C"/>
    <w:rsid w:val="00D747A4"/>
    <w:rsid w:val="00D74E65"/>
    <w:rsid w:val="00D75929"/>
    <w:rsid w:val="00D7687D"/>
    <w:rsid w:val="00D76A65"/>
    <w:rsid w:val="00D76ADD"/>
    <w:rsid w:val="00D8081B"/>
    <w:rsid w:val="00D831FC"/>
    <w:rsid w:val="00D84170"/>
    <w:rsid w:val="00D844BA"/>
    <w:rsid w:val="00D84AC2"/>
    <w:rsid w:val="00D84ACF"/>
    <w:rsid w:val="00D8581C"/>
    <w:rsid w:val="00D8584C"/>
    <w:rsid w:val="00D85B3A"/>
    <w:rsid w:val="00D86EA7"/>
    <w:rsid w:val="00D87A93"/>
    <w:rsid w:val="00D87F8D"/>
    <w:rsid w:val="00D9006B"/>
    <w:rsid w:val="00D90198"/>
    <w:rsid w:val="00D90840"/>
    <w:rsid w:val="00D916B4"/>
    <w:rsid w:val="00D919AA"/>
    <w:rsid w:val="00D91CEE"/>
    <w:rsid w:val="00D924C0"/>
    <w:rsid w:val="00D92705"/>
    <w:rsid w:val="00D93007"/>
    <w:rsid w:val="00D9376B"/>
    <w:rsid w:val="00D94261"/>
    <w:rsid w:val="00D94299"/>
    <w:rsid w:val="00D94588"/>
    <w:rsid w:val="00D95A41"/>
    <w:rsid w:val="00DA1598"/>
    <w:rsid w:val="00DA2331"/>
    <w:rsid w:val="00DA23CF"/>
    <w:rsid w:val="00DA35A2"/>
    <w:rsid w:val="00DA37A8"/>
    <w:rsid w:val="00DA3CE9"/>
    <w:rsid w:val="00DA46CC"/>
    <w:rsid w:val="00DA555C"/>
    <w:rsid w:val="00DA58B2"/>
    <w:rsid w:val="00DA58B9"/>
    <w:rsid w:val="00DA58E1"/>
    <w:rsid w:val="00DA649B"/>
    <w:rsid w:val="00DA7B74"/>
    <w:rsid w:val="00DA7CD4"/>
    <w:rsid w:val="00DB2748"/>
    <w:rsid w:val="00DB53C2"/>
    <w:rsid w:val="00DB7765"/>
    <w:rsid w:val="00DC00E5"/>
    <w:rsid w:val="00DC1FBE"/>
    <w:rsid w:val="00DC2761"/>
    <w:rsid w:val="00DC2C3A"/>
    <w:rsid w:val="00DC300C"/>
    <w:rsid w:val="00DC33B4"/>
    <w:rsid w:val="00DC3C4E"/>
    <w:rsid w:val="00DC5960"/>
    <w:rsid w:val="00DC6966"/>
    <w:rsid w:val="00DC6DD9"/>
    <w:rsid w:val="00DC7A65"/>
    <w:rsid w:val="00DC7C6B"/>
    <w:rsid w:val="00DD0015"/>
    <w:rsid w:val="00DD12E2"/>
    <w:rsid w:val="00DD12E4"/>
    <w:rsid w:val="00DD2D28"/>
    <w:rsid w:val="00DD370A"/>
    <w:rsid w:val="00DD3ABB"/>
    <w:rsid w:val="00DD5B11"/>
    <w:rsid w:val="00DD7BE0"/>
    <w:rsid w:val="00DD7EA6"/>
    <w:rsid w:val="00DE1666"/>
    <w:rsid w:val="00DE1E40"/>
    <w:rsid w:val="00DE26CF"/>
    <w:rsid w:val="00DE2D12"/>
    <w:rsid w:val="00DE349D"/>
    <w:rsid w:val="00DE3E92"/>
    <w:rsid w:val="00DE428D"/>
    <w:rsid w:val="00DE58FA"/>
    <w:rsid w:val="00DE6573"/>
    <w:rsid w:val="00DE6816"/>
    <w:rsid w:val="00DE7588"/>
    <w:rsid w:val="00DF056D"/>
    <w:rsid w:val="00DF0619"/>
    <w:rsid w:val="00DF0C63"/>
    <w:rsid w:val="00DF3B5B"/>
    <w:rsid w:val="00DF588F"/>
    <w:rsid w:val="00DF6311"/>
    <w:rsid w:val="00DF6479"/>
    <w:rsid w:val="00DF7819"/>
    <w:rsid w:val="00E00406"/>
    <w:rsid w:val="00E00FE7"/>
    <w:rsid w:val="00E01D44"/>
    <w:rsid w:val="00E01F77"/>
    <w:rsid w:val="00E02ED6"/>
    <w:rsid w:val="00E04AFC"/>
    <w:rsid w:val="00E04EEA"/>
    <w:rsid w:val="00E059F3"/>
    <w:rsid w:val="00E05F59"/>
    <w:rsid w:val="00E0637C"/>
    <w:rsid w:val="00E06527"/>
    <w:rsid w:val="00E07ACA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55C5"/>
    <w:rsid w:val="00E15626"/>
    <w:rsid w:val="00E165B0"/>
    <w:rsid w:val="00E17315"/>
    <w:rsid w:val="00E219D5"/>
    <w:rsid w:val="00E2309E"/>
    <w:rsid w:val="00E231E7"/>
    <w:rsid w:val="00E25BD2"/>
    <w:rsid w:val="00E25EFE"/>
    <w:rsid w:val="00E260FB"/>
    <w:rsid w:val="00E263D0"/>
    <w:rsid w:val="00E26463"/>
    <w:rsid w:val="00E27088"/>
    <w:rsid w:val="00E27356"/>
    <w:rsid w:val="00E3083B"/>
    <w:rsid w:val="00E31CCD"/>
    <w:rsid w:val="00E31ED1"/>
    <w:rsid w:val="00E31F8F"/>
    <w:rsid w:val="00E32B18"/>
    <w:rsid w:val="00E32BAC"/>
    <w:rsid w:val="00E32C1F"/>
    <w:rsid w:val="00E330A8"/>
    <w:rsid w:val="00E3459F"/>
    <w:rsid w:val="00E36635"/>
    <w:rsid w:val="00E37736"/>
    <w:rsid w:val="00E40671"/>
    <w:rsid w:val="00E418C3"/>
    <w:rsid w:val="00E43ED6"/>
    <w:rsid w:val="00E440C6"/>
    <w:rsid w:val="00E445BF"/>
    <w:rsid w:val="00E44B38"/>
    <w:rsid w:val="00E45B25"/>
    <w:rsid w:val="00E47910"/>
    <w:rsid w:val="00E47CF2"/>
    <w:rsid w:val="00E50604"/>
    <w:rsid w:val="00E509FF"/>
    <w:rsid w:val="00E50DA7"/>
    <w:rsid w:val="00E51DEA"/>
    <w:rsid w:val="00E51F41"/>
    <w:rsid w:val="00E5304E"/>
    <w:rsid w:val="00E53059"/>
    <w:rsid w:val="00E53D67"/>
    <w:rsid w:val="00E53FDB"/>
    <w:rsid w:val="00E54273"/>
    <w:rsid w:val="00E54FB1"/>
    <w:rsid w:val="00E565DA"/>
    <w:rsid w:val="00E56F57"/>
    <w:rsid w:val="00E609C5"/>
    <w:rsid w:val="00E63113"/>
    <w:rsid w:val="00E65C68"/>
    <w:rsid w:val="00E66289"/>
    <w:rsid w:val="00E66978"/>
    <w:rsid w:val="00E66A56"/>
    <w:rsid w:val="00E670C2"/>
    <w:rsid w:val="00E70255"/>
    <w:rsid w:val="00E730F3"/>
    <w:rsid w:val="00E733CE"/>
    <w:rsid w:val="00E74316"/>
    <w:rsid w:val="00E7444B"/>
    <w:rsid w:val="00E7511B"/>
    <w:rsid w:val="00E75636"/>
    <w:rsid w:val="00E75EA5"/>
    <w:rsid w:val="00E7797E"/>
    <w:rsid w:val="00E8074C"/>
    <w:rsid w:val="00E8157D"/>
    <w:rsid w:val="00E82504"/>
    <w:rsid w:val="00E825B6"/>
    <w:rsid w:val="00E83BFD"/>
    <w:rsid w:val="00E84541"/>
    <w:rsid w:val="00E8559C"/>
    <w:rsid w:val="00E857B6"/>
    <w:rsid w:val="00E85A93"/>
    <w:rsid w:val="00E8612E"/>
    <w:rsid w:val="00E9111D"/>
    <w:rsid w:val="00E91CFC"/>
    <w:rsid w:val="00E933ED"/>
    <w:rsid w:val="00E93620"/>
    <w:rsid w:val="00E937DC"/>
    <w:rsid w:val="00E945B1"/>
    <w:rsid w:val="00E948CC"/>
    <w:rsid w:val="00E95C32"/>
    <w:rsid w:val="00E95F9D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5FEE"/>
    <w:rsid w:val="00EA6654"/>
    <w:rsid w:val="00EA73B1"/>
    <w:rsid w:val="00EA73FF"/>
    <w:rsid w:val="00EB12DC"/>
    <w:rsid w:val="00EB1D56"/>
    <w:rsid w:val="00EB21E1"/>
    <w:rsid w:val="00EB35E7"/>
    <w:rsid w:val="00EB4AF4"/>
    <w:rsid w:val="00EB74F9"/>
    <w:rsid w:val="00EC077F"/>
    <w:rsid w:val="00EC2199"/>
    <w:rsid w:val="00EC22BE"/>
    <w:rsid w:val="00EC277D"/>
    <w:rsid w:val="00EC27D8"/>
    <w:rsid w:val="00EC2807"/>
    <w:rsid w:val="00EC2C02"/>
    <w:rsid w:val="00EC34C2"/>
    <w:rsid w:val="00EC3C72"/>
    <w:rsid w:val="00EC4EA2"/>
    <w:rsid w:val="00EC632F"/>
    <w:rsid w:val="00EC6677"/>
    <w:rsid w:val="00ED0CA9"/>
    <w:rsid w:val="00ED231A"/>
    <w:rsid w:val="00ED23AD"/>
    <w:rsid w:val="00ED330C"/>
    <w:rsid w:val="00ED5A32"/>
    <w:rsid w:val="00ED6254"/>
    <w:rsid w:val="00ED68EE"/>
    <w:rsid w:val="00ED6C19"/>
    <w:rsid w:val="00ED7745"/>
    <w:rsid w:val="00EE0805"/>
    <w:rsid w:val="00EE100A"/>
    <w:rsid w:val="00EE119C"/>
    <w:rsid w:val="00EE1C7A"/>
    <w:rsid w:val="00EE216D"/>
    <w:rsid w:val="00EE2196"/>
    <w:rsid w:val="00EE2404"/>
    <w:rsid w:val="00EE2DE2"/>
    <w:rsid w:val="00EE2DF2"/>
    <w:rsid w:val="00EE51F2"/>
    <w:rsid w:val="00EE73CE"/>
    <w:rsid w:val="00EE7C55"/>
    <w:rsid w:val="00EF0B3B"/>
    <w:rsid w:val="00EF1717"/>
    <w:rsid w:val="00EF1BAA"/>
    <w:rsid w:val="00EF2FD5"/>
    <w:rsid w:val="00EF4EB6"/>
    <w:rsid w:val="00EF6554"/>
    <w:rsid w:val="00EF67DA"/>
    <w:rsid w:val="00EF6AA6"/>
    <w:rsid w:val="00EF799C"/>
    <w:rsid w:val="00F01270"/>
    <w:rsid w:val="00F026A3"/>
    <w:rsid w:val="00F03014"/>
    <w:rsid w:val="00F034C3"/>
    <w:rsid w:val="00F03FF8"/>
    <w:rsid w:val="00F04521"/>
    <w:rsid w:val="00F04810"/>
    <w:rsid w:val="00F04A3F"/>
    <w:rsid w:val="00F064EA"/>
    <w:rsid w:val="00F06E9C"/>
    <w:rsid w:val="00F073BE"/>
    <w:rsid w:val="00F1025C"/>
    <w:rsid w:val="00F1087F"/>
    <w:rsid w:val="00F11616"/>
    <w:rsid w:val="00F11A16"/>
    <w:rsid w:val="00F1237A"/>
    <w:rsid w:val="00F12554"/>
    <w:rsid w:val="00F1348B"/>
    <w:rsid w:val="00F150BC"/>
    <w:rsid w:val="00F15A4E"/>
    <w:rsid w:val="00F15E32"/>
    <w:rsid w:val="00F161B7"/>
    <w:rsid w:val="00F20933"/>
    <w:rsid w:val="00F211EE"/>
    <w:rsid w:val="00F21660"/>
    <w:rsid w:val="00F21A7A"/>
    <w:rsid w:val="00F22DAE"/>
    <w:rsid w:val="00F22E0F"/>
    <w:rsid w:val="00F239B6"/>
    <w:rsid w:val="00F2439C"/>
    <w:rsid w:val="00F30A7E"/>
    <w:rsid w:val="00F30F5A"/>
    <w:rsid w:val="00F320DF"/>
    <w:rsid w:val="00F33BC2"/>
    <w:rsid w:val="00F33F84"/>
    <w:rsid w:val="00F3414D"/>
    <w:rsid w:val="00F34D8C"/>
    <w:rsid w:val="00F35791"/>
    <w:rsid w:val="00F3654F"/>
    <w:rsid w:val="00F36970"/>
    <w:rsid w:val="00F37818"/>
    <w:rsid w:val="00F4079D"/>
    <w:rsid w:val="00F41950"/>
    <w:rsid w:val="00F41C79"/>
    <w:rsid w:val="00F42053"/>
    <w:rsid w:val="00F420F5"/>
    <w:rsid w:val="00F43761"/>
    <w:rsid w:val="00F43E0A"/>
    <w:rsid w:val="00F448F4"/>
    <w:rsid w:val="00F45242"/>
    <w:rsid w:val="00F45C23"/>
    <w:rsid w:val="00F45FC0"/>
    <w:rsid w:val="00F46D70"/>
    <w:rsid w:val="00F47143"/>
    <w:rsid w:val="00F50371"/>
    <w:rsid w:val="00F5170C"/>
    <w:rsid w:val="00F51C7A"/>
    <w:rsid w:val="00F53A66"/>
    <w:rsid w:val="00F53ACE"/>
    <w:rsid w:val="00F5427A"/>
    <w:rsid w:val="00F54CD2"/>
    <w:rsid w:val="00F55CCB"/>
    <w:rsid w:val="00F56732"/>
    <w:rsid w:val="00F608E9"/>
    <w:rsid w:val="00F60D1E"/>
    <w:rsid w:val="00F60D3E"/>
    <w:rsid w:val="00F61D65"/>
    <w:rsid w:val="00F62169"/>
    <w:rsid w:val="00F64E13"/>
    <w:rsid w:val="00F65914"/>
    <w:rsid w:val="00F65D9B"/>
    <w:rsid w:val="00F67934"/>
    <w:rsid w:val="00F70B27"/>
    <w:rsid w:val="00F714DF"/>
    <w:rsid w:val="00F719DD"/>
    <w:rsid w:val="00F7225F"/>
    <w:rsid w:val="00F7304E"/>
    <w:rsid w:val="00F73117"/>
    <w:rsid w:val="00F73215"/>
    <w:rsid w:val="00F738F5"/>
    <w:rsid w:val="00F739A7"/>
    <w:rsid w:val="00F73F7D"/>
    <w:rsid w:val="00F742E3"/>
    <w:rsid w:val="00F749B0"/>
    <w:rsid w:val="00F75204"/>
    <w:rsid w:val="00F7529E"/>
    <w:rsid w:val="00F75C29"/>
    <w:rsid w:val="00F77175"/>
    <w:rsid w:val="00F8338E"/>
    <w:rsid w:val="00F845AB"/>
    <w:rsid w:val="00F8501E"/>
    <w:rsid w:val="00F85AF1"/>
    <w:rsid w:val="00F85C37"/>
    <w:rsid w:val="00F90BA4"/>
    <w:rsid w:val="00F936A3"/>
    <w:rsid w:val="00F93E68"/>
    <w:rsid w:val="00F94D50"/>
    <w:rsid w:val="00F959A4"/>
    <w:rsid w:val="00F959FD"/>
    <w:rsid w:val="00F95C68"/>
    <w:rsid w:val="00F95E42"/>
    <w:rsid w:val="00F96BA0"/>
    <w:rsid w:val="00F970AA"/>
    <w:rsid w:val="00F97501"/>
    <w:rsid w:val="00F97B9A"/>
    <w:rsid w:val="00FA0954"/>
    <w:rsid w:val="00FA1991"/>
    <w:rsid w:val="00FA1E6F"/>
    <w:rsid w:val="00FA264A"/>
    <w:rsid w:val="00FA5CD5"/>
    <w:rsid w:val="00FA7295"/>
    <w:rsid w:val="00FB0BAB"/>
    <w:rsid w:val="00FB1848"/>
    <w:rsid w:val="00FB1CB3"/>
    <w:rsid w:val="00FB3776"/>
    <w:rsid w:val="00FB3855"/>
    <w:rsid w:val="00FB3A49"/>
    <w:rsid w:val="00FB4062"/>
    <w:rsid w:val="00FB494A"/>
    <w:rsid w:val="00FB5073"/>
    <w:rsid w:val="00FB6971"/>
    <w:rsid w:val="00FC188E"/>
    <w:rsid w:val="00FC2504"/>
    <w:rsid w:val="00FC2E70"/>
    <w:rsid w:val="00FC3250"/>
    <w:rsid w:val="00FC3AAC"/>
    <w:rsid w:val="00FC3B03"/>
    <w:rsid w:val="00FC4056"/>
    <w:rsid w:val="00FC41DA"/>
    <w:rsid w:val="00FC4683"/>
    <w:rsid w:val="00FC5DD0"/>
    <w:rsid w:val="00FC5E37"/>
    <w:rsid w:val="00FC74A2"/>
    <w:rsid w:val="00FC7574"/>
    <w:rsid w:val="00FC77D7"/>
    <w:rsid w:val="00FC7B31"/>
    <w:rsid w:val="00FC7B61"/>
    <w:rsid w:val="00FD0ED5"/>
    <w:rsid w:val="00FD1298"/>
    <w:rsid w:val="00FD15DD"/>
    <w:rsid w:val="00FD182A"/>
    <w:rsid w:val="00FD3373"/>
    <w:rsid w:val="00FD37B7"/>
    <w:rsid w:val="00FD450C"/>
    <w:rsid w:val="00FD6CD0"/>
    <w:rsid w:val="00FD733D"/>
    <w:rsid w:val="00FD73EA"/>
    <w:rsid w:val="00FD7A39"/>
    <w:rsid w:val="00FE5A74"/>
    <w:rsid w:val="00FE5E39"/>
    <w:rsid w:val="00FE71DC"/>
    <w:rsid w:val="00FE74C3"/>
    <w:rsid w:val="00FE74CD"/>
    <w:rsid w:val="00FF08F9"/>
    <w:rsid w:val="00FF0D35"/>
    <w:rsid w:val="00FF4540"/>
    <w:rsid w:val="00FF580D"/>
    <w:rsid w:val="00FF5884"/>
    <w:rsid w:val="00FF6999"/>
    <w:rsid w:val="00FF7585"/>
    <w:rsid w:val="00FF7757"/>
    <w:rsid w:val="00FF7BE1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3CAA1E"/>
  <w15:docId w15:val="{1FBDDAD1-F791-4D28-985C-8955E1E5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 w:qFormat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aliases w:val="正文基准"/>
    <w:rsid w:val="00194F1A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aliases w:val="ALT+1"/>
    <w:basedOn w:val="a2"/>
    <w:next w:val="2"/>
    <w:link w:val="10"/>
    <w:autoRedefine/>
    <w:qFormat/>
    <w:rsid w:val="00346199"/>
    <w:pPr>
      <w:keepNext/>
      <w:numPr>
        <w:numId w:val="4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/>
      <w:b/>
      <w:bCs/>
      <w:color w:val="000000" w:themeColor="text1"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FC5DD0"/>
    <w:pPr>
      <w:keepNext/>
      <w:keepLines/>
      <w:numPr>
        <w:ilvl w:val="1"/>
        <w:numId w:val="13"/>
      </w:numPr>
      <w:spacing w:before="600"/>
      <w:outlineLvl w:val="1"/>
    </w:pPr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2"/>
    <w:link w:val="31"/>
    <w:autoRedefine/>
    <w:qFormat/>
    <w:rsid w:val="009D4127"/>
    <w:pPr>
      <w:keepNext/>
      <w:keepLines/>
      <w:numPr>
        <w:ilvl w:val="2"/>
        <w:numId w:val="13"/>
      </w:numPr>
      <w:spacing w:before="200"/>
      <w:outlineLvl w:val="2"/>
    </w:pPr>
    <w:rPr>
      <w:rFonts w:ascii="Huawei Sans" w:eastAsia="方正兰亭黑简体" w:hAnsi="Huawei Sans"/>
      <w:noProof/>
      <w:sz w:val="32"/>
      <w:szCs w:val="32"/>
    </w:rPr>
  </w:style>
  <w:style w:type="paragraph" w:styleId="4">
    <w:name w:val="heading 4"/>
    <w:aliases w:val="ALT+4"/>
    <w:basedOn w:val="a2"/>
    <w:next w:val="5"/>
    <w:link w:val="42"/>
    <w:autoRedefine/>
    <w:qFormat/>
    <w:rsid w:val="009D4127"/>
    <w:pPr>
      <w:keepNext/>
      <w:keepLines/>
      <w:numPr>
        <w:ilvl w:val="3"/>
        <w:numId w:val="13"/>
      </w:numPr>
      <w:outlineLvl w:val="3"/>
    </w:pPr>
    <w:rPr>
      <w:rFonts w:ascii="Huawei Sans" w:eastAsia="方正兰亭黑简体" w:hAnsi="Huawei Sans" w:hint="eastAsia"/>
      <w:noProof/>
      <w:sz w:val="28"/>
      <w:szCs w:val="28"/>
    </w:rPr>
  </w:style>
  <w:style w:type="paragraph" w:styleId="5">
    <w:name w:val="heading 5"/>
    <w:aliases w:val="ALT+5"/>
    <w:basedOn w:val="a2"/>
    <w:next w:val="BlockLabel"/>
    <w:autoRedefine/>
    <w:qFormat/>
    <w:rsid w:val="009D4127"/>
    <w:pPr>
      <w:keepNext/>
      <w:keepLines/>
      <w:numPr>
        <w:ilvl w:val="4"/>
        <w:numId w:val="13"/>
      </w:numPr>
      <w:outlineLvl w:val="4"/>
    </w:pPr>
    <w:rPr>
      <w:rFonts w:ascii="Huawei Sans" w:eastAsia="方正兰亭黑简体" w:hAnsi="Huawei Sans" w:hint="eastAsia"/>
      <w:noProof/>
      <w:sz w:val="24"/>
      <w:szCs w:val="24"/>
    </w:rPr>
  </w:style>
  <w:style w:type="paragraph" w:styleId="6">
    <w:name w:val="heading 6"/>
    <w:basedOn w:val="a2"/>
    <w:next w:val="a2"/>
    <w:semiHidden/>
    <w:qFormat/>
    <w:rsid w:val="008938AC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rsid w:val="00963BC9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8938AC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rsid w:val="008938AC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9319E8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9D0E48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1178C7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semiHidden/>
    <w:rsid w:val="00DD12E4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A461C1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686344"/>
  </w:style>
  <w:style w:type="paragraph" w:customStyle="1" w:styleId="FigureDescription">
    <w:name w:val="Figure Description"/>
    <w:next w:val="Figure"/>
    <w:rsid w:val="00302245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6256E0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9D0E48"/>
    <w:pPr>
      <w:spacing w:before="0" w:after="0"/>
      <w:ind w:left="0"/>
    </w:pPr>
  </w:style>
  <w:style w:type="paragraph" w:customStyle="1" w:styleId="HeadingRight">
    <w:name w:val="Heading Right"/>
    <w:basedOn w:val="a2"/>
    <w:rsid w:val="009D0E48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2"/>
    <w:link w:val="Heading1NoNumber0"/>
    <w:rsid w:val="001A0403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477927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CB5842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9D0E48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9D0E48"/>
    <w:pPr>
      <w:spacing w:after="560"/>
    </w:pPr>
  </w:style>
  <w:style w:type="numbering" w:styleId="111111">
    <w:name w:val="Outline List 2"/>
    <w:basedOn w:val="a5"/>
    <w:semiHidden/>
    <w:rsid w:val="009D0E48"/>
  </w:style>
  <w:style w:type="paragraph" w:customStyle="1" w:styleId="ItemList">
    <w:name w:val="Item List"/>
    <w:link w:val="ItemList0"/>
    <w:rsid w:val="00FD450C"/>
    <w:pPr>
      <w:numPr>
        <w:numId w:val="6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DE6816"/>
    <w:pPr>
      <w:numPr>
        <w:numId w:val="9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6256E0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qFormat/>
    <w:rsid w:val="006765F5"/>
    <w:pPr>
      <w:numPr>
        <w:ilvl w:val="6"/>
        <w:numId w:val="13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sid w:val="009D0E48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6256E0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6256E0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6256E0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F03FF8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List">
    <w:name w:val="CAUTION Text List"/>
    <w:basedOn w:val="CAUTIONText"/>
    <w:rsid w:val="002541B3"/>
    <w:pPr>
      <w:keepNext/>
      <w:numPr>
        <w:numId w:val="12"/>
      </w:numPr>
    </w:pPr>
  </w:style>
  <w:style w:type="paragraph" w:customStyle="1" w:styleId="11">
    <w:name w:val="表格1"/>
    <w:basedOn w:val="TableHeading"/>
    <w:link w:val="12"/>
    <w:rsid w:val="002C2323"/>
    <w:pPr>
      <w:jc w:val="center"/>
    </w:pPr>
    <w:rPr>
      <w:b/>
    </w:rPr>
  </w:style>
  <w:style w:type="table" w:styleId="a8">
    <w:name w:val="Table Grid"/>
    <w:basedOn w:val="a4"/>
    <w:rsid w:val="009D0E48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2"/>
    <w:link w:val="Step0"/>
    <w:rsid w:val="000D0045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1C0E12"/>
    <w:pPr>
      <w:numPr>
        <w:numId w:val="7"/>
      </w:numPr>
    </w:pPr>
  </w:style>
  <w:style w:type="paragraph" w:customStyle="1" w:styleId="SubItemListText">
    <w:name w:val="Sub Item List Text"/>
    <w:rsid w:val="006256E0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9">
    <w:name w:val="Title"/>
    <w:basedOn w:val="a2"/>
    <w:semiHidden/>
    <w:qFormat/>
    <w:rsid w:val="008938AC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a">
    <w:name w:val="Table Professional"/>
    <w:basedOn w:val="a4"/>
    <w:semiHidden/>
    <w:rsid w:val="009D0E48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rsid w:val="00302245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6256E0"/>
    <w:rPr>
      <w:sz w:val="18"/>
      <w:szCs w:val="18"/>
    </w:rPr>
  </w:style>
  <w:style w:type="paragraph" w:customStyle="1" w:styleId="TerminalDisplay">
    <w:name w:val="Terminal Display"/>
    <w:rsid w:val="00C5274C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2"/>
    <w:next w:val="a2"/>
    <w:uiPriority w:val="39"/>
    <w:rsid w:val="001B1484"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TOC2">
    <w:name w:val="toc 2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3">
    <w:name w:val="toc 3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4">
    <w:name w:val="toc 4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TOC5">
    <w:name w:val="toc 5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TOC6">
    <w:name w:val="toc 6"/>
    <w:basedOn w:val="a2"/>
    <w:next w:val="a2"/>
    <w:autoRedefine/>
    <w:uiPriority w:val="39"/>
    <w:rsid w:val="001B1484"/>
    <w:pPr>
      <w:ind w:left="2100"/>
    </w:pPr>
    <w:rPr>
      <w:rFonts w:ascii="Huawei Sans" w:eastAsia="方正兰亭黑简体" w:hAnsi="Huawei Sans"/>
      <w:sz w:val="24"/>
    </w:rPr>
  </w:style>
  <w:style w:type="paragraph" w:styleId="TOC7">
    <w:name w:val="toc 7"/>
    <w:basedOn w:val="a2"/>
    <w:next w:val="a2"/>
    <w:autoRedefine/>
    <w:uiPriority w:val="39"/>
    <w:rsid w:val="001B1484"/>
    <w:pPr>
      <w:ind w:left="2520"/>
    </w:pPr>
    <w:rPr>
      <w:rFonts w:ascii="Huawei Sans" w:eastAsia="方正兰亭黑简体" w:hAnsi="Huawei Sans"/>
      <w:sz w:val="24"/>
    </w:rPr>
  </w:style>
  <w:style w:type="paragraph" w:styleId="TOC8">
    <w:name w:val="toc 8"/>
    <w:basedOn w:val="a2"/>
    <w:next w:val="a2"/>
    <w:autoRedefine/>
    <w:uiPriority w:val="39"/>
    <w:rsid w:val="009D0E48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9D0E48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9D0E48"/>
    <w:rPr>
      <w:sz w:val="24"/>
    </w:rPr>
  </w:style>
  <w:style w:type="paragraph" w:styleId="21">
    <w:name w:val="index 2"/>
    <w:basedOn w:val="a2"/>
    <w:next w:val="a2"/>
    <w:autoRedefine/>
    <w:semiHidden/>
    <w:rsid w:val="009D0E48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9D0E48"/>
    <w:pPr>
      <w:ind w:leftChars="400" w:left="400"/>
    </w:pPr>
    <w:rPr>
      <w:sz w:val="24"/>
    </w:rPr>
  </w:style>
  <w:style w:type="paragraph" w:styleId="52">
    <w:name w:val="index 5"/>
    <w:basedOn w:val="a2"/>
    <w:next w:val="a2"/>
    <w:autoRedefine/>
    <w:semiHidden/>
    <w:rsid w:val="009D0E48"/>
    <w:pPr>
      <w:ind w:left="1050" w:hanging="210"/>
    </w:pPr>
  </w:style>
  <w:style w:type="paragraph" w:styleId="60">
    <w:name w:val="index 6"/>
    <w:basedOn w:val="a2"/>
    <w:next w:val="a2"/>
    <w:autoRedefine/>
    <w:semiHidden/>
    <w:rsid w:val="009D0E48"/>
    <w:pPr>
      <w:ind w:left="1260" w:hanging="210"/>
    </w:pPr>
  </w:style>
  <w:style w:type="paragraph" w:styleId="70">
    <w:name w:val="index 7"/>
    <w:basedOn w:val="a2"/>
    <w:next w:val="a2"/>
    <w:autoRedefine/>
    <w:semiHidden/>
    <w:rsid w:val="009D0E48"/>
    <w:pPr>
      <w:ind w:left="1470" w:hanging="210"/>
    </w:pPr>
  </w:style>
  <w:style w:type="paragraph" w:styleId="80">
    <w:name w:val="index 8"/>
    <w:basedOn w:val="a2"/>
    <w:next w:val="a2"/>
    <w:autoRedefine/>
    <w:semiHidden/>
    <w:rsid w:val="009D0E48"/>
    <w:pPr>
      <w:ind w:left="1680" w:hanging="210"/>
    </w:pPr>
  </w:style>
  <w:style w:type="paragraph" w:styleId="91">
    <w:name w:val="index 9"/>
    <w:basedOn w:val="a2"/>
    <w:next w:val="a2"/>
    <w:autoRedefine/>
    <w:semiHidden/>
    <w:rsid w:val="009D0E48"/>
    <w:pPr>
      <w:ind w:left="1890" w:hanging="210"/>
    </w:pPr>
  </w:style>
  <w:style w:type="paragraph" w:styleId="ab">
    <w:name w:val="table of figures"/>
    <w:basedOn w:val="a2"/>
    <w:next w:val="a2"/>
    <w:semiHidden/>
    <w:rsid w:val="009D0E48"/>
    <w:pPr>
      <w:spacing w:afterLines="50"/>
      <w:ind w:leftChars="300" w:left="300"/>
    </w:pPr>
  </w:style>
  <w:style w:type="paragraph" w:styleId="ac">
    <w:name w:val="Document Map"/>
    <w:basedOn w:val="a2"/>
    <w:semiHidden/>
    <w:rsid w:val="009D0E48"/>
    <w:pPr>
      <w:shd w:val="clear" w:color="auto" w:fill="000080"/>
    </w:pPr>
  </w:style>
  <w:style w:type="paragraph" w:styleId="ad">
    <w:name w:val="footer"/>
    <w:basedOn w:val="HeadingLeft"/>
    <w:link w:val="ae"/>
    <w:uiPriority w:val="99"/>
    <w:rsid w:val="001A084E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6256E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semiHidden/>
    <w:rsid w:val="001A084E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character" w:styleId="af">
    <w:name w:val="Hyperlink"/>
    <w:uiPriority w:val="99"/>
    <w:qFormat/>
    <w:rsid w:val="009D0E48"/>
    <w:rPr>
      <w:color w:val="0000FF"/>
      <w:u w:val="none"/>
    </w:rPr>
  </w:style>
  <w:style w:type="paragraph" w:customStyle="1" w:styleId="CopyrightDeclaration">
    <w:name w:val="Copyright Declaration"/>
    <w:semiHidden/>
    <w:rsid w:val="009D0E48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5"/>
    <w:semiHidden/>
    <w:rsid w:val="009D0E48"/>
  </w:style>
  <w:style w:type="paragraph" w:customStyle="1" w:styleId="TableHeading">
    <w:name w:val="Table Heading"/>
    <w:basedOn w:val="a2"/>
    <w:link w:val="TableHeading0"/>
    <w:rsid w:val="006256E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6256E0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9D0E48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styleId="af0">
    <w:name w:val="macro"/>
    <w:semiHidden/>
    <w:rsid w:val="009D0E4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1">
    <w:name w:val="footnote text"/>
    <w:basedOn w:val="a2"/>
    <w:link w:val="af2"/>
    <w:uiPriority w:val="99"/>
    <w:rsid w:val="009D0E48"/>
    <w:rPr>
      <w:sz w:val="18"/>
      <w:szCs w:val="18"/>
    </w:rPr>
  </w:style>
  <w:style w:type="character" w:styleId="af3">
    <w:name w:val="footnote reference"/>
    <w:basedOn w:val="a3"/>
    <w:semiHidden/>
    <w:rsid w:val="009D0E48"/>
    <w:rPr>
      <w:vertAlign w:val="superscript"/>
    </w:rPr>
  </w:style>
  <w:style w:type="paragraph" w:styleId="af4">
    <w:name w:val="Balloon Text"/>
    <w:basedOn w:val="a2"/>
    <w:semiHidden/>
    <w:rsid w:val="009D0E48"/>
    <w:rPr>
      <w:sz w:val="18"/>
      <w:szCs w:val="18"/>
    </w:rPr>
  </w:style>
  <w:style w:type="paragraph" w:styleId="af5">
    <w:name w:val="annotation text"/>
    <w:basedOn w:val="a2"/>
    <w:link w:val="af6"/>
    <w:uiPriority w:val="99"/>
    <w:qFormat/>
    <w:rsid w:val="009D0E48"/>
  </w:style>
  <w:style w:type="character" w:styleId="af7">
    <w:name w:val="annotation reference"/>
    <w:basedOn w:val="a3"/>
    <w:semiHidden/>
    <w:rsid w:val="009D0E48"/>
    <w:rPr>
      <w:sz w:val="21"/>
      <w:szCs w:val="21"/>
    </w:rPr>
  </w:style>
  <w:style w:type="paragraph" w:styleId="af8">
    <w:name w:val="annotation subject"/>
    <w:basedOn w:val="af5"/>
    <w:next w:val="af5"/>
    <w:semiHidden/>
    <w:rsid w:val="009D0E48"/>
    <w:rPr>
      <w:b/>
      <w:bCs/>
    </w:rPr>
  </w:style>
  <w:style w:type="paragraph" w:styleId="43">
    <w:name w:val="index 4"/>
    <w:basedOn w:val="a2"/>
    <w:next w:val="a2"/>
    <w:autoRedefine/>
    <w:semiHidden/>
    <w:rsid w:val="009D0E48"/>
    <w:pPr>
      <w:ind w:left="1260"/>
    </w:pPr>
  </w:style>
  <w:style w:type="paragraph" w:styleId="af9">
    <w:name w:val="index heading"/>
    <w:basedOn w:val="a2"/>
    <w:next w:val="13"/>
    <w:semiHidden/>
    <w:rsid w:val="009D0E48"/>
    <w:rPr>
      <w:rFonts w:ascii="Arial" w:hAnsi="Arial"/>
      <w:b/>
      <w:bCs/>
    </w:rPr>
  </w:style>
  <w:style w:type="paragraph" w:styleId="afa">
    <w:name w:val="caption"/>
    <w:basedOn w:val="a2"/>
    <w:next w:val="a2"/>
    <w:semiHidden/>
    <w:qFormat/>
    <w:rsid w:val="008938AC"/>
    <w:pPr>
      <w:spacing w:before="152"/>
    </w:pPr>
    <w:rPr>
      <w:rFonts w:ascii="Arial" w:eastAsia="黑体" w:hAnsi="Arial"/>
    </w:rPr>
  </w:style>
  <w:style w:type="paragraph" w:styleId="afb">
    <w:name w:val="endnote text"/>
    <w:basedOn w:val="a2"/>
    <w:semiHidden/>
    <w:rsid w:val="009D0E48"/>
  </w:style>
  <w:style w:type="character" w:styleId="afc">
    <w:name w:val="endnote reference"/>
    <w:basedOn w:val="a3"/>
    <w:semiHidden/>
    <w:rsid w:val="009D0E48"/>
    <w:rPr>
      <w:vertAlign w:val="superscript"/>
    </w:rPr>
  </w:style>
  <w:style w:type="paragraph" w:styleId="afd">
    <w:name w:val="table of authorities"/>
    <w:basedOn w:val="a2"/>
    <w:next w:val="a2"/>
    <w:semiHidden/>
    <w:rsid w:val="009D0E48"/>
    <w:pPr>
      <w:ind w:left="420"/>
    </w:pPr>
  </w:style>
  <w:style w:type="paragraph" w:styleId="afe">
    <w:name w:val="toa heading"/>
    <w:basedOn w:val="a2"/>
    <w:next w:val="a2"/>
    <w:semiHidden/>
    <w:rsid w:val="009D0E48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1A0403"/>
    <w:pPr>
      <w:outlineLvl w:val="9"/>
    </w:pPr>
  </w:style>
  <w:style w:type="character" w:styleId="HTML">
    <w:name w:val="HTML Variable"/>
    <w:basedOn w:val="a3"/>
    <w:semiHidden/>
    <w:rsid w:val="009D0E48"/>
    <w:rPr>
      <w:i/>
      <w:iCs/>
    </w:rPr>
  </w:style>
  <w:style w:type="character" w:styleId="HTML0">
    <w:name w:val="HTML Typewriter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9D0E48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9D0E48"/>
    <w:rPr>
      <w:i/>
      <w:iCs/>
    </w:rPr>
  </w:style>
  <w:style w:type="character" w:styleId="HTML3">
    <w:name w:val="HTML Definition"/>
    <w:basedOn w:val="a3"/>
    <w:semiHidden/>
    <w:rsid w:val="009D0E48"/>
    <w:rPr>
      <w:i/>
      <w:iCs/>
    </w:rPr>
  </w:style>
  <w:style w:type="character" w:styleId="HTML4">
    <w:name w:val="HTML Keyboard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9D0E48"/>
  </w:style>
  <w:style w:type="character" w:styleId="HTML6">
    <w:name w:val="HTML Sample"/>
    <w:basedOn w:val="a3"/>
    <w:semiHidden/>
    <w:rsid w:val="009D0E48"/>
    <w:rPr>
      <w:rFonts w:ascii="Courier New" w:hAnsi="Courier New" w:cs="Courier New"/>
    </w:rPr>
  </w:style>
  <w:style w:type="character" w:styleId="HTML7">
    <w:name w:val="HTML Cite"/>
    <w:basedOn w:val="a3"/>
    <w:semiHidden/>
    <w:rsid w:val="009D0E48"/>
    <w:rPr>
      <w:i/>
      <w:iCs/>
    </w:rPr>
  </w:style>
  <w:style w:type="paragraph" w:styleId="HTML8">
    <w:name w:val="HTML Preformatted"/>
    <w:basedOn w:val="a2"/>
    <w:link w:val="HTML9"/>
    <w:uiPriority w:val="99"/>
    <w:semiHidden/>
    <w:rsid w:val="009D0E48"/>
    <w:rPr>
      <w:rFonts w:ascii="Courier New" w:hAnsi="Courier New" w:cs="Courier New"/>
    </w:rPr>
  </w:style>
  <w:style w:type="table" w:styleId="14">
    <w:name w:val="Table Web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">
    <w:name w:val="Table Theme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0">
    <w:name w:val="Salutation"/>
    <w:basedOn w:val="a2"/>
    <w:next w:val="a2"/>
    <w:semiHidden/>
    <w:rsid w:val="009D0E48"/>
  </w:style>
  <w:style w:type="paragraph" w:styleId="aff1">
    <w:name w:val="Plain Text"/>
    <w:basedOn w:val="a2"/>
    <w:semiHidden/>
    <w:rsid w:val="009D0E48"/>
    <w:rPr>
      <w:rFonts w:ascii="宋体" w:hAnsi="Courier New" w:cs="Courier New"/>
    </w:rPr>
  </w:style>
  <w:style w:type="table" w:styleId="aff2">
    <w:name w:val="Table Elegant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E-mail Signature"/>
    <w:basedOn w:val="a2"/>
    <w:semiHidden/>
    <w:rsid w:val="009D0E48"/>
  </w:style>
  <w:style w:type="paragraph" w:styleId="aff4">
    <w:name w:val="Subtitle"/>
    <w:basedOn w:val="a2"/>
    <w:semiHidden/>
    <w:qFormat/>
    <w:rsid w:val="008938AC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6">
    <w:name w:val="Table Classic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5">
    <w:name w:val="envelope return"/>
    <w:basedOn w:val="a2"/>
    <w:semiHidden/>
    <w:rsid w:val="009D0E48"/>
    <w:rPr>
      <w:rFonts w:ascii="Arial" w:hAnsi="Arial"/>
    </w:rPr>
  </w:style>
  <w:style w:type="table" w:styleId="17">
    <w:name w:val="Table Simp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6">
    <w:name w:val="Closing"/>
    <w:basedOn w:val="a2"/>
    <w:semiHidden/>
    <w:rsid w:val="009D0E48"/>
    <w:pPr>
      <w:ind w:leftChars="2100" w:left="100"/>
    </w:pPr>
  </w:style>
  <w:style w:type="table" w:styleId="18">
    <w:name w:val="Table Subt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7">
    <w:name w:val="List"/>
    <w:basedOn w:val="a2"/>
    <w:semiHidden/>
    <w:rsid w:val="009D0E48"/>
    <w:pPr>
      <w:ind w:left="200" w:hangingChars="200" w:hanging="200"/>
    </w:pPr>
  </w:style>
  <w:style w:type="paragraph" w:styleId="28">
    <w:name w:val="List 2"/>
    <w:basedOn w:val="a2"/>
    <w:semiHidden/>
    <w:rsid w:val="009D0E48"/>
    <w:pPr>
      <w:ind w:leftChars="200" w:left="100" w:hangingChars="200" w:hanging="200"/>
    </w:pPr>
  </w:style>
  <w:style w:type="paragraph" w:styleId="38">
    <w:name w:val="List 3"/>
    <w:basedOn w:val="a2"/>
    <w:semiHidden/>
    <w:rsid w:val="009D0E48"/>
    <w:pPr>
      <w:ind w:leftChars="400" w:left="100" w:hangingChars="200" w:hanging="200"/>
    </w:pPr>
  </w:style>
  <w:style w:type="paragraph" w:styleId="45">
    <w:name w:val="List 4"/>
    <w:basedOn w:val="a2"/>
    <w:semiHidden/>
    <w:rsid w:val="009D0E48"/>
    <w:pPr>
      <w:ind w:leftChars="600" w:left="100" w:hangingChars="200" w:hanging="200"/>
    </w:pPr>
  </w:style>
  <w:style w:type="paragraph" w:styleId="53">
    <w:name w:val="List 5"/>
    <w:basedOn w:val="a2"/>
    <w:semiHidden/>
    <w:rsid w:val="009D0E48"/>
    <w:pPr>
      <w:ind w:leftChars="800" w:left="100" w:hangingChars="200" w:hanging="200"/>
    </w:pPr>
  </w:style>
  <w:style w:type="paragraph" w:styleId="a1">
    <w:name w:val="List Number"/>
    <w:basedOn w:val="a2"/>
    <w:semiHidden/>
    <w:rsid w:val="009D0E48"/>
    <w:pPr>
      <w:numPr>
        <w:numId w:val="1"/>
      </w:numPr>
    </w:pPr>
  </w:style>
  <w:style w:type="paragraph" w:styleId="29">
    <w:name w:val="List Number 2"/>
    <w:basedOn w:val="a2"/>
    <w:semiHidden/>
    <w:rsid w:val="009D0E48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9D0E48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9D0E48"/>
    <w:pPr>
      <w:numPr>
        <w:numId w:val="2"/>
      </w:numPr>
    </w:pPr>
  </w:style>
  <w:style w:type="paragraph" w:styleId="54">
    <w:name w:val="List Number 5"/>
    <w:basedOn w:val="a2"/>
    <w:semiHidden/>
    <w:rsid w:val="009D0E48"/>
    <w:pPr>
      <w:ind w:left="0"/>
    </w:pPr>
  </w:style>
  <w:style w:type="paragraph" w:styleId="aff8">
    <w:name w:val="List Continue"/>
    <w:basedOn w:val="a2"/>
    <w:semiHidden/>
    <w:rsid w:val="009D0E48"/>
    <w:pPr>
      <w:spacing w:after="120"/>
      <w:ind w:leftChars="200" w:left="420"/>
    </w:pPr>
  </w:style>
  <w:style w:type="paragraph" w:styleId="2a">
    <w:name w:val="List Continue 2"/>
    <w:basedOn w:val="a2"/>
    <w:semiHidden/>
    <w:rsid w:val="009D0E48"/>
    <w:pPr>
      <w:spacing w:after="120"/>
      <w:ind w:leftChars="400" w:left="840"/>
    </w:pPr>
  </w:style>
  <w:style w:type="paragraph" w:styleId="3a">
    <w:name w:val="List Continue 3"/>
    <w:basedOn w:val="a2"/>
    <w:semiHidden/>
    <w:rsid w:val="009D0E48"/>
    <w:pPr>
      <w:spacing w:after="120"/>
      <w:ind w:leftChars="600" w:left="1260"/>
    </w:pPr>
  </w:style>
  <w:style w:type="paragraph" w:styleId="46">
    <w:name w:val="List Continue 4"/>
    <w:basedOn w:val="a2"/>
    <w:semiHidden/>
    <w:rsid w:val="009D0E48"/>
    <w:pPr>
      <w:spacing w:after="120"/>
      <w:ind w:leftChars="800" w:left="1680"/>
    </w:pPr>
  </w:style>
  <w:style w:type="paragraph" w:styleId="55">
    <w:name w:val="List Continue 5"/>
    <w:basedOn w:val="a2"/>
    <w:semiHidden/>
    <w:rsid w:val="009D0E48"/>
    <w:pPr>
      <w:spacing w:after="120"/>
      <w:ind w:leftChars="1000" w:left="2100"/>
    </w:pPr>
  </w:style>
  <w:style w:type="paragraph" w:styleId="aff9">
    <w:name w:val="List Bullet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47">
    <w:name w:val="List Bullet 4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9D0E48"/>
    <w:pPr>
      <w:numPr>
        <w:numId w:val="3"/>
      </w:numPr>
    </w:pPr>
  </w:style>
  <w:style w:type="table" w:styleId="1a">
    <w:name w:val="Table List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List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a">
    <w:name w:val="Table Contemporary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b">
    <w:name w:val="Normal (Web)"/>
    <w:basedOn w:val="a2"/>
    <w:uiPriority w:val="99"/>
    <w:semiHidden/>
    <w:rsid w:val="009D0E48"/>
    <w:rPr>
      <w:rFonts w:cs="Times New Roman"/>
    </w:rPr>
  </w:style>
  <w:style w:type="paragraph" w:styleId="affc">
    <w:name w:val="Signature"/>
    <w:basedOn w:val="a2"/>
    <w:semiHidden/>
    <w:rsid w:val="009D0E48"/>
    <w:pPr>
      <w:ind w:leftChars="2100" w:left="100"/>
    </w:pPr>
  </w:style>
  <w:style w:type="character" w:styleId="affd">
    <w:name w:val="Emphasis"/>
    <w:basedOn w:val="a3"/>
    <w:semiHidden/>
    <w:qFormat/>
    <w:rsid w:val="008938AC"/>
    <w:rPr>
      <w:i/>
      <w:iCs/>
    </w:rPr>
  </w:style>
  <w:style w:type="paragraph" w:styleId="affe">
    <w:name w:val="Date"/>
    <w:basedOn w:val="a2"/>
    <w:next w:val="a2"/>
    <w:semiHidden/>
    <w:rsid w:val="009D0E48"/>
    <w:pPr>
      <w:ind w:leftChars="2500" w:left="100"/>
    </w:pPr>
  </w:style>
  <w:style w:type="table" w:styleId="1b">
    <w:name w:val="Table Column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a">
    <w:name w:val="Table Grid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Block Text"/>
    <w:basedOn w:val="a2"/>
    <w:semiHidden/>
    <w:rsid w:val="009D0E48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9D0E48"/>
    <w:pPr>
      <w:numPr>
        <w:numId w:val="8"/>
      </w:numPr>
    </w:pPr>
  </w:style>
  <w:style w:type="paragraph" w:styleId="afff0">
    <w:name w:val="envelope address"/>
    <w:basedOn w:val="a2"/>
    <w:semiHidden/>
    <w:rsid w:val="009D0E48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1">
    <w:name w:val="Message Header"/>
    <w:basedOn w:val="a2"/>
    <w:semiHidden/>
    <w:rsid w:val="009D0E4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2">
    <w:name w:val="line number"/>
    <w:basedOn w:val="a3"/>
    <w:semiHidden/>
    <w:rsid w:val="009D0E48"/>
  </w:style>
  <w:style w:type="character" w:styleId="afff3">
    <w:name w:val="Strong"/>
    <w:basedOn w:val="a3"/>
    <w:uiPriority w:val="22"/>
    <w:qFormat/>
    <w:rsid w:val="008938AC"/>
    <w:rPr>
      <w:b/>
      <w:bCs/>
    </w:rPr>
  </w:style>
  <w:style w:type="character" w:styleId="afff4">
    <w:name w:val="page number"/>
    <w:basedOn w:val="a3"/>
    <w:semiHidden/>
    <w:rsid w:val="009D0E48"/>
  </w:style>
  <w:style w:type="character" w:styleId="afff5">
    <w:name w:val="FollowedHyperlink"/>
    <w:semiHidden/>
    <w:rsid w:val="009D0E48"/>
    <w:rPr>
      <w:color w:val="800080"/>
      <w:u w:val="none"/>
    </w:rPr>
  </w:style>
  <w:style w:type="paragraph" w:styleId="afff6">
    <w:name w:val="Body Text"/>
    <w:basedOn w:val="a2"/>
    <w:semiHidden/>
    <w:rsid w:val="009D0E48"/>
    <w:pPr>
      <w:spacing w:after="120"/>
    </w:pPr>
  </w:style>
  <w:style w:type="paragraph" w:styleId="afff7">
    <w:name w:val="Body Text First Indent"/>
    <w:basedOn w:val="afff6"/>
    <w:semiHidden/>
    <w:rsid w:val="009D0E48"/>
    <w:pPr>
      <w:ind w:firstLineChars="100" w:firstLine="420"/>
    </w:pPr>
  </w:style>
  <w:style w:type="paragraph" w:styleId="afff8">
    <w:name w:val="Body Text Indent"/>
    <w:basedOn w:val="a2"/>
    <w:semiHidden/>
    <w:rsid w:val="009D0E48"/>
    <w:pPr>
      <w:spacing w:after="120"/>
      <w:ind w:leftChars="200" w:left="420"/>
    </w:pPr>
  </w:style>
  <w:style w:type="paragraph" w:styleId="2f">
    <w:name w:val="Body Text First Indent 2"/>
    <w:basedOn w:val="afff8"/>
    <w:semiHidden/>
    <w:rsid w:val="009D0E48"/>
    <w:pPr>
      <w:ind w:firstLineChars="200" w:firstLine="420"/>
    </w:pPr>
  </w:style>
  <w:style w:type="paragraph" w:styleId="afff9">
    <w:name w:val="Normal Indent"/>
    <w:basedOn w:val="a2"/>
    <w:semiHidden/>
    <w:rsid w:val="009D0E48"/>
    <w:pPr>
      <w:ind w:firstLineChars="200" w:firstLine="420"/>
    </w:pPr>
  </w:style>
  <w:style w:type="paragraph" w:styleId="2f0">
    <w:name w:val="Body Text 2"/>
    <w:basedOn w:val="a2"/>
    <w:semiHidden/>
    <w:rsid w:val="009D0E48"/>
    <w:pPr>
      <w:spacing w:after="120" w:line="480" w:lineRule="auto"/>
    </w:pPr>
  </w:style>
  <w:style w:type="paragraph" w:styleId="3f">
    <w:name w:val="Body Text 3"/>
    <w:basedOn w:val="a2"/>
    <w:semiHidden/>
    <w:rsid w:val="009D0E48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9D0E48"/>
    <w:pPr>
      <w:spacing w:after="120" w:line="480" w:lineRule="auto"/>
      <w:ind w:leftChars="200" w:left="420"/>
    </w:pPr>
  </w:style>
  <w:style w:type="paragraph" w:styleId="3f0">
    <w:name w:val="Body Text Indent 3"/>
    <w:basedOn w:val="a2"/>
    <w:semiHidden/>
    <w:rsid w:val="009D0E48"/>
    <w:pPr>
      <w:spacing w:after="120"/>
      <w:ind w:leftChars="200" w:left="420"/>
    </w:pPr>
    <w:rPr>
      <w:sz w:val="16"/>
      <w:szCs w:val="16"/>
    </w:rPr>
  </w:style>
  <w:style w:type="paragraph" w:styleId="afffa">
    <w:name w:val="Note Heading"/>
    <w:basedOn w:val="a2"/>
    <w:next w:val="a2"/>
    <w:semiHidden/>
    <w:rsid w:val="009D0E48"/>
    <w:pPr>
      <w:jc w:val="center"/>
    </w:pPr>
  </w:style>
  <w:style w:type="paragraph" w:customStyle="1" w:styleId="ItemStepinTable">
    <w:name w:val="Item Step in Table"/>
    <w:rsid w:val="00EF7646"/>
    <w:pPr>
      <w:numPr>
        <w:numId w:val="10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2"/>
    <w:rsid w:val="006256E0"/>
    <w:pPr>
      <w:spacing w:after="400"/>
    </w:pPr>
    <w:rPr>
      <w:b/>
    </w:rPr>
  </w:style>
  <w:style w:type="paragraph" w:customStyle="1" w:styleId="1d">
    <w:name w:val="样式1"/>
    <w:basedOn w:val="End"/>
    <w:semiHidden/>
    <w:rsid w:val="009D0E48"/>
    <w:rPr>
      <w:b w:val="0"/>
    </w:rPr>
  </w:style>
  <w:style w:type="paragraph" w:customStyle="1" w:styleId="NotesTextListinTable">
    <w:name w:val="Notes Text List in Table"/>
    <w:rsid w:val="006C425F"/>
    <w:pPr>
      <w:numPr>
        <w:numId w:val="14"/>
      </w:numPr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6256E0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21362D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F03FF8"/>
    <w:pPr>
      <w:numPr>
        <w:numId w:val="11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rsid w:val="00302245"/>
    <w:pPr>
      <w:keepNext/>
      <w:numPr>
        <w:ilvl w:val="7"/>
        <w:numId w:val="5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AF79D0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9D0E48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3">
    <w:name w:val="Cover 3"/>
    <w:basedOn w:val="a2"/>
    <w:rsid w:val="009D0E48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BF0F77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024836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sid w:val="00BF0F77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BF0F77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2C2323"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2"/>
    <w:semiHidden/>
    <w:rsid w:val="009D0E48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CB5842"/>
    <w:pPr>
      <w:ind w:left="0"/>
    </w:pPr>
  </w:style>
  <w:style w:type="paragraph" w:customStyle="1" w:styleId="Code">
    <w:name w:val="Code"/>
    <w:basedOn w:val="a2"/>
    <w:rsid w:val="006256E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BF0F77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rsid w:val="00BF0F77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BF0F77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704857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704857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4A31D9"/>
    <w:pPr>
      <w:ind w:left="284"/>
    </w:pPr>
  </w:style>
  <w:style w:type="paragraph" w:customStyle="1" w:styleId="Appendixheading1">
    <w:name w:val="Appendix heading 1"/>
    <w:basedOn w:val="1"/>
    <w:next w:val="2"/>
    <w:rsid w:val="002A19E4"/>
    <w:pPr>
      <w:keepLines/>
      <w:numPr>
        <w:numId w:val="5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8D2A40"/>
    <w:pPr>
      <w:numPr>
        <w:numId w:val="5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8D2A40"/>
    <w:pPr>
      <w:numPr>
        <w:numId w:val="5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8D2A40"/>
    <w:pPr>
      <w:numPr>
        <w:numId w:val="5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173771"/>
    <w:pPr>
      <w:numPr>
        <w:numId w:val="5"/>
      </w:numPr>
      <w:topLinePunct w:val="0"/>
    </w:pPr>
    <w:rPr>
      <w:rFonts w:cs="Times New Roman"/>
      <w:bCs/>
    </w:rPr>
  </w:style>
  <w:style w:type="character" w:styleId="afffb">
    <w:name w:val="Placeholder Text"/>
    <w:basedOn w:val="a3"/>
    <w:uiPriority w:val="99"/>
    <w:semiHidden/>
    <w:rsid w:val="00F62169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4A31D9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2">
    <w:name w:val="脚注文本 字符"/>
    <w:basedOn w:val="a3"/>
    <w:link w:val="af1"/>
    <w:uiPriority w:val="99"/>
    <w:rsid w:val="00A5245A"/>
    <w:rPr>
      <w:rFonts w:cs="Arial"/>
      <w:kern w:val="2"/>
      <w:sz w:val="18"/>
      <w:szCs w:val="18"/>
    </w:rPr>
  </w:style>
  <w:style w:type="character" w:styleId="afffc">
    <w:name w:val="Subtle Emphasis"/>
    <w:basedOn w:val="a3"/>
    <w:uiPriority w:val="19"/>
    <w:rsid w:val="004A31D9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A5245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F739A7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d">
    <w:name w:val="图样式"/>
    <w:basedOn w:val="a2"/>
    <w:rsid w:val="00DD12E4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e">
    <w:name w:val="微软雅黑"/>
    <w:basedOn w:val="a2"/>
    <w:link w:val="Char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e"/>
    <w:rsid w:val="004A31D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e"/>
    <w:rsid w:val="00014276"/>
    <w:pPr>
      <w:spacing w:after="120"/>
    </w:pPr>
    <w:rPr>
      <w:rFonts w:cs="宋体"/>
      <w:szCs w:val="20"/>
    </w:rPr>
  </w:style>
  <w:style w:type="paragraph" w:customStyle="1" w:styleId="affff">
    <w:name w:val="表格"/>
    <w:next w:val="a2"/>
    <w:link w:val="Char0"/>
    <w:autoRedefine/>
    <w:rsid w:val="004A31D9"/>
    <w:pPr>
      <w:framePr w:wrap="around" w:vAnchor="text" w:hAnchor="margin" w:x="-34" w:y="1"/>
      <w:mirrorIndents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3"/>
    <w:link w:val="affff"/>
    <w:rsid w:val="004A31D9"/>
    <w:rPr>
      <w:rFonts w:ascii="微软雅黑" w:eastAsia="微软雅黑" w:hAnsi="微软雅黑" w:cs="微软雅黑"/>
      <w:snapToGrid w:val="0"/>
      <w:szCs w:val="21"/>
    </w:rPr>
  </w:style>
  <w:style w:type="character" w:customStyle="1" w:styleId="affff0">
    <w:name w:val="样式 蓝色"/>
    <w:basedOn w:val="a3"/>
    <w:semiHidden/>
    <w:rsid w:val="00D9006B"/>
    <w:rPr>
      <w:color w:val="0000FF"/>
    </w:rPr>
  </w:style>
  <w:style w:type="character" w:customStyle="1" w:styleId="affff1">
    <w:name w:val="样式 倾斜 蓝色"/>
    <w:basedOn w:val="a3"/>
    <w:semiHidden/>
    <w:rsid w:val="00D9006B"/>
    <w:rPr>
      <w:i/>
      <w:iCs/>
      <w:color w:val="0000FF"/>
    </w:rPr>
  </w:style>
  <w:style w:type="paragraph" w:customStyle="1" w:styleId="Tab">
    <w:name w:val="正文+Tab"/>
    <w:basedOn w:val="a2"/>
    <w:rsid w:val="000145D8"/>
    <w:pPr>
      <w:ind w:left="420"/>
    </w:pPr>
    <w:rPr>
      <w:rFonts w:cs="宋体"/>
    </w:rPr>
  </w:style>
  <w:style w:type="character" w:customStyle="1" w:styleId="12">
    <w:name w:val="表格1 字符"/>
    <w:basedOn w:val="TableHeading0"/>
    <w:link w:val="11"/>
    <w:rsid w:val="002C2323"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2">
    <w:name w:val="命令行"/>
    <w:basedOn w:val="a2"/>
    <w:rsid w:val="00C330D6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rsid w:val="00024836"/>
    <w:pPr>
      <w:ind w:left="2940"/>
    </w:pPr>
  </w:style>
  <w:style w:type="character" w:customStyle="1" w:styleId="affff3">
    <w:name w:val="样式 正文 +"/>
    <w:basedOn w:val="a3"/>
    <w:rsid w:val="0070345E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rsid w:val="004A31D9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0D0045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9B014A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0">
    <w:name w:val="样式 Table Description + 居中"/>
    <w:basedOn w:val="TableDescription"/>
    <w:rsid w:val="00F53ACE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rsid w:val="00346199"/>
    <w:rPr>
      <w:rFonts w:ascii="Huawei Sans" w:eastAsia="方正兰亭黑简体" w:hAnsi="Huawei Sans" w:cs="微软雅黑"/>
      <w:b/>
      <w:bCs/>
      <w:color w:val="000000" w:themeColor="text1"/>
      <w:sz w:val="44"/>
      <w:szCs w:val="44"/>
    </w:rPr>
  </w:style>
  <w:style w:type="paragraph" w:customStyle="1" w:styleId="affff4">
    <w:name w:val="正文（首行不缩进）"/>
    <w:basedOn w:val="a2"/>
    <w:rsid w:val="0020153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5">
    <w:name w:val="List Paragraph"/>
    <w:basedOn w:val="a2"/>
    <w:link w:val="affff6"/>
    <w:autoRedefine/>
    <w:uiPriority w:val="34"/>
    <w:rsid w:val="004A31D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6">
    <w:name w:val="列表段落 字符"/>
    <w:basedOn w:val="a3"/>
    <w:link w:val="affff5"/>
    <w:uiPriority w:val="34"/>
    <w:rsid w:val="004A31D9"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2"/>
    <w:rsid w:val="0020153C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7">
    <w:name w:val="表格题注"/>
    <w:next w:val="a2"/>
    <w:rsid w:val="0020153C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8">
    <w:name w:val="插图题注"/>
    <w:next w:val="a2"/>
    <w:rsid w:val="0020153C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rsid w:val="0020153C"/>
    <w:pPr>
      <w:keepLines w:val="0"/>
      <w:numPr>
        <w:ilvl w:val="0"/>
        <w:numId w:val="15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0">
    <w:name w:val="实验目标"/>
    <w:basedOn w:val="affff5"/>
    <w:rsid w:val="0020153C"/>
    <w:pPr>
      <w:numPr>
        <w:numId w:val="16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f"/>
    <w:rsid w:val="0020153C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e">
    <w:name w:val="页脚 字符"/>
    <w:basedOn w:val="a3"/>
    <w:link w:val="ad"/>
    <w:uiPriority w:val="99"/>
    <w:rsid w:val="0020153C"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2"/>
    <w:link w:val="111Char"/>
    <w:rsid w:val="008619CD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3"/>
    <w:link w:val="1110"/>
    <w:rsid w:val="008619CD"/>
    <w:rPr>
      <w:rFonts w:ascii="微软雅黑" w:eastAsia="微软雅黑" w:hAnsi="微软雅黑"/>
      <w:bCs/>
      <w:snapToGrid w:val="0"/>
      <w:sz w:val="21"/>
    </w:rPr>
  </w:style>
  <w:style w:type="paragraph" w:customStyle="1" w:styleId="1e">
    <w:name w:val="1.正文"/>
    <w:basedOn w:val="a2"/>
    <w:link w:val="1f"/>
    <w:autoRedefine/>
    <w:qFormat/>
    <w:rsid w:val="00514271"/>
    <w:pPr>
      <w:topLinePunct w:val="0"/>
      <w:adjustRightInd/>
      <w:ind w:left="1021"/>
    </w:pPr>
    <w:rPr>
      <w:rFonts w:ascii="Huawei Sans" w:eastAsia="方正兰亭黑简体" w:hAnsi="Huawei Sans" w:cs="Huawei Sans"/>
      <w:sz w:val="21"/>
    </w:rPr>
  </w:style>
  <w:style w:type="paragraph" w:customStyle="1" w:styleId="F1EN">
    <w:name w:val="F1正文EN"/>
    <w:basedOn w:val="a2"/>
    <w:link w:val="F1EN0"/>
    <w:rsid w:val="00EF0B3B"/>
    <w:rPr>
      <w:rFonts w:eastAsia="FrutigerNext LT Regular"/>
    </w:rPr>
  </w:style>
  <w:style w:type="character" w:customStyle="1" w:styleId="1f">
    <w:name w:val="1.正文 字符"/>
    <w:basedOn w:val="a3"/>
    <w:link w:val="1e"/>
    <w:qFormat/>
    <w:rsid w:val="00514271"/>
    <w:rPr>
      <w:rFonts w:ascii="Huawei Sans" w:eastAsia="方正兰亭黑简体" w:hAnsi="Huawei Sans" w:cs="Huawei Sans"/>
      <w:sz w:val="21"/>
    </w:rPr>
  </w:style>
  <w:style w:type="paragraph" w:customStyle="1" w:styleId="2f2">
    <w:name w:val="2.命令"/>
    <w:basedOn w:val="a2"/>
    <w:link w:val="2f3"/>
    <w:autoRedefine/>
    <w:qFormat/>
    <w:rsid w:val="001977C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EF0B3B"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3">
    <w:name w:val="2.命令 字符"/>
    <w:basedOn w:val="a3"/>
    <w:link w:val="2f2"/>
    <w:qFormat/>
    <w:rsid w:val="001977C0"/>
    <w:rPr>
      <w:rFonts w:ascii="Huawei Sans" w:eastAsia="方正兰亭黑简体" w:hAnsi="Huawei Sans" w:cs="Courier New"/>
      <w:sz w:val="18"/>
      <w:szCs w:val="18"/>
      <w:shd w:val="clear" w:color="auto" w:fill="D9D9D9" w:themeFill="background1" w:themeFillShade="D9"/>
      <w:lang w:eastAsia="en-US"/>
    </w:rPr>
  </w:style>
  <w:style w:type="paragraph" w:customStyle="1" w:styleId="30">
    <w:name w:val="3.步骤"/>
    <w:basedOn w:val="a2"/>
    <w:link w:val="3f1"/>
    <w:autoRedefine/>
    <w:qFormat/>
    <w:rsid w:val="00254FAD"/>
    <w:pPr>
      <w:numPr>
        <w:ilvl w:val="5"/>
        <w:numId w:val="4"/>
      </w:numPr>
      <w:spacing w:before="160" w:after="160"/>
      <w:outlineLvl w:val="3"/>
    </w:pPr>
    <w:rPr>
      <w:rFonts w:ascii="Huawei Sans" w:eastAsia="方正兰亭黑简体" w:hAnsi="Huawei Sans"/>
      <w:sz w:val="21"/>
    </w:rPr>
  </w:style>
  <w:style w:type="paragraph" w:customStyle="1" w:styleId="41">
    <w:name w:val="4.任务"/>
    <w:basedOn w:val="ItemList"/>
    <w:link w:val="4b"/>
    <w:autoRedefine/>
    <w:qFormat/>
    <w:rsid w:val="00641CA3"/>
    <w:pPr>
      <w:numPr>
        <w:numId w:val="17"/>
      </w:numPr>
      <w:tabs>
        <w:tab w:val="num" w:pos="2126"/>
      </w:tabs>
      <w:ind w:left="1446" w:hanging="425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4F1A3D"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9">
    <w:name w:val="5.表格文字"/>
    <w:basedOn w:val="TableText"/>
    <w:link w:val="5a"/>
    <w:autoRedefine/>
    <w:qFormat/>
    <w:rsid w:val="006F6CFB"/>
    <w:pPr>
      <w:autoSpaceDE w:val="0"/>
      <w:autoSpaceDN w:val="0"/>
      <w:jc w:val="center"/>
    </w:pPr>
    <w:rPr>
      <w:rFonts w:ascii="Huawei Sans" w:eastAsia="方正兰亭黑简体" w:hAnsi="Huawei Sans"/>
      <w:sz w:val="21"/>
      <w:szCs w:val="32"/>
    </w:rPr>
  </w:style>
  <w:style w:type="character" w:customStyle="1" w:styleId="ItemList0">
    <w:name w:val="Item List 字符"/>
    <w:basedOn w:val="a3"/>
    <w:link w:val="ItemList"/>
    <w:rsid w:val="00FA0954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b">
    <w:name w:val="4.任务 字符"/>
    <w:basedOn w:val="ItemList0"/>
    <w:link w:val="41"/>
    <w:qFormat/>
    <w:rsid w:val="00641CA3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FA0954"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a">
    <w:name w:val="5.表格文字 字符"/>
    <w:basedOn w:val="TableText0"/>
    <w:link w:val="59"/>
    <w:rsid w:val="006F6CFB"/>
    <w:rPr>
      <w:rFonts w:ascii="Huawei Sans" w:eastAsia="方正兰亭黑简体" w:hAnsi="Huawei Sans" w:cs="微软雅黑"/>
      <w:snapToGrid w:val="0"/>
      <w:sz w:val="21"/>
      <w:szCs w:val="32"/>
    </w:rPr>
  </w:style>
  <w:style w:type="paragraph" w:customStyle="1" w:styleId="63">
    <w:name w:val="6.前言"/>
    <w:basedOn w:val="Heading1NoNumber"/>
    <w:link w:val="64"/>
    <w:autoRedefine/>
    <w:qFormat/>
    <w:rsid w:val="00FC5DD0"/>
  </w:style>
  <w:style w:type="paragraph" w:customStyle="1" w:styleId="73">
    <w:name w:val="7.简介标题"/>
    <w:basedOn w:val="a2"/>
    <w:link w:val="74"/>
    <w:autoRedefine/>
    <w:qFormat/>
    <w:rsid w:val="00FC5DD0"/>
    <w:rPr>
      <w:rFonts w:ascii="Huawei Sans" w:eastAsia="方正兰亭黑简体" w:hAnsi="Huawei Sans"/>
    </w:rPr>
  </w:style>
  <w:style w:type="character" w:customStyle="1" w:styleId="Heading1NoNumber0">
    <w:name w:val="Heading1 No Number 字符"/>
    <w:basedOn w:val="10"/>
    <w:link w:val="Heading1NoNumber"/>
    <w:rsid w:val="00EA31D3"/>
    <w:rPr>
      <w:rFonts w:ascii="Arial Unicode MS" w:eastAsia="黑体" w:hAnsi="Arial Unicode MS" w:cs="Book Antiqua"/>
      <w:b/>
      <w:bCs/>
      <w:color w:val="000000" w:themeColor="text1"/>
      <w:kern w:val="2"/>
      <w:sz w:val="44"/>
      <w:szCs w:val="44"/>
    </w:rPr>
  </w:style>
  <w:style w:type="character" w:customStyle="1" w:styleId="64">
    <w:name w:val="6.前言 字符"/>
    <w:basedOn w:val="Heading1NoNumber0"/>
    <w:link w:val="63"/>
    <w:rsid w:val="00FC5DD0"/>
    <w:rPr>
      <w:rFonts w:ascii="Huawei Sans" w:eastAsia="方正兰亭黑简体" w:hAnsi="Huawei Sans" w:cs="微软雅黑"/>
      <w:b/>
      <w:bCs/>
      <w:color w:val="000000" w:themeColor="text1"/>
      <w:kern w:val="2"/>
      <w:sz w:val="44"/>
      <w:szCs w:val="44"/>
    </w:rPr>
  </w:style>
  <w:style w:type="paragraph" w:customStyle="1" w:styleId="83">
    <w:name w:val="8.前言标题"/>
    <w:basedOn w:val="1e"/>
    <w:link w:val="84"/>
    <w:autoRedefine/>
    <w:qFormat/>
    <w:rsid w:val="00FC5DD0"/>
    <w:rPr>
      <w:noProof/>
    </w:rPr>
  </w:style>
  <w:style w:type="character" w:customStyle="1" w:styleId="20">
    <w:name w:val="标题 2 字符"/>
    <w:aliases w:val="ALT+2 字符"/>
    <w:basedOn w:val="a3"/>
    <w:link w:val="2"/>
    <w:rsid w:val="00FC5DD0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EA31D3"/>
    <w:rPr>
      <w:rFonts w:ascii="Arial Unicode MS" w:eastAsia="黑体" w:hAnsi="Arial Unicode MS" w:cs="Book Antiqua"/>
      <w:bCs/>
      <w:noProof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rsid w:val="00FC5DD0"/>
    <w:rPr>
      <w:rFonts w:ascii="Huawei Sans" w:eastAsia="方正兰亭黑简体" w:hAnsi="Huawei Sans" w:cs="微软雅黑"/>
      <w:bCs w:val="0"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rsid w:val="009D4127"/>
    <w:rPr>
      <w:rFonts w:ascii="Huawei Sans" w:eastAsia="方正兰亭黑简体" w:hAnsi="Huawei Sans" w:cs="微软雅黑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EA31D3"/>
    <w:rPr>
      <w:rFonts w:ascii="Arial Unicode MS" w:eastAsia="黑体" w:hAnsi="Arial Unicode MS" w:cs="Book Antiqua"/>
      <w:noProof/>
      <w:sz w:val="26"/>
      <w:szCs w:val="32"/>
    </w:rPr>
  </w:style>
  <w:style w:type="character" w:customStyle="1" w:styleId="84">
    <w:name w:val="8.前言标题 字符"/>
    <w:basedOn w:val="Heading3NoNumber0"/>
    <w:link w:val="83"/>
    <w:rsid w:val="00FC5DD0"/>
    <w:rPr>
      <w:rFonts w:ascii="Huawei Sans" w:eastAsia="方正兰亭黑简体" w:hAnsi="Huawei Sans" w:cs="微软雅黑"/>
      <w:noProof/>
      <w:sz w:val="21"/>
      <w:szCs w:val="32"/>
    </w:rPr>
  </w:style>
  <w:style w:type="table" w:customStyle="1" w:styleId="affff9">
    <w:name w:val="表格样式"/>
    <w:basedOn w:val="a4"/>
    <w:uiPriority w:val="99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a"/>
    <w:rsid w:val="00896E8D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a3"/>
    <w:link w:val="30"/>
    <w:qFormat/>
    <w:rsid w:val="00254FAD"/>
    <w:rPr>
      <w:rFonts w:ascii="Huawei Sans" w:eastAsia="方正兰亭黑简体" w:hAnsi="Huawei Sans" w:cs="微软雅黑"/>
      <w:sz w:val="21"/>
    </w:rPr>
  </w:style>
  <w:style w:type="paragraph" w:customStyle="1" w:styleId="50">
    <w:name w:val="5.表格标题"/>
    <w:basedOn w:val="a2"/>
    <w:link w:val="5b"/>
    <w:autoRedefine/>
    <w:qFormat/>
    <w:rsid w:val="00BA015E"/>
    <w:pPr>
      <w:keepNext/>
      <w:numPr>
        <w:ilvl w:val="8"/>
        <w:numId w:val="4"/>
      </w:numPr>
      <w:topLinePunct w:val="0"/>
      <w:spacing w:before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1"/>
      <w:szCs w:val="24"/>
    </w:rPr>
  </w:style>
  <w:style w:type="paragraph" w:customStyle="1" w:styleId="9">
    <w:name w:val="9.图片标题"/>
    <w:basedOn w:val="a2"/>
    <w:link w:val="92"/>
    <w:autoRedefine/>
    <w:qFormat/>
    <w:rsid w:val="00BA015E"/>
    <w:pPr>
      <w:keepNext/>
      <w:numPr>
        <w:ilvl w:val="7"/>
        <w:numId w:val="4"/>
      </w:numPr>
      <w:topLinePunct w:val="0"/>
      <w:spacing w:after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1"/>
      <w:szCs w:val="24"/>
    </w:rPr>
  </w:style>
  <w:style w:type="character" w:customStyle="1" w:styleId="92">
    <w:name w:val="9.图片标题 字符"/>
    <w:basedOn w:val="a3"/>
    <w:link w:val="9"/>
    <w:rsid w:val="00BA015E"/>
    <w:rPr>
      <w:rFonts w:ascii="Huawei Sans" w:eastAsia="方正兰亭黑简体" w:hAnsi="Huawei Sans" w:cs="微软雅黑"/>
      <w:b/>
      <w:spacing w:val="-4"/>
      <w:sz w:val="21"/>
      <w:szCs w:val="24"/>
    </w:rPr>
  </w:style>
  <w:style w:type="character" w:customStyle="1" w:styleId="5b">
    <w:name w:val="5.表格标题 字符"/>
    <w:basedOn w:val="a3"/>
    <w:link w:val="50"/>
    <w:rsid w:val="00BA015E"/>
    <w:rPr>
      <w:rFonts w:ascii="Huawei Sans" w:eastAsia="方正兰亭黑简体" w:hAnsi="Huawei Sans" w:cs="微软雅黑"/>
      <w:b/>
      <w:spacing w:val="-4"/>
      <w:sz w:val="21"/>
      <w:szCs w:val="24"/>
    </w:rPr>
  </w:style>
  <w:style w:type="paragraph" w:styleId="affffa">
    <w:name w:val="No Spacing"/>
    <w:uiPriority w:val="1"/>
    <w:rsid w:val="004A31D9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styleId="affffb">
    <w:name w:val="Intense Emphasis"/>
    <w:basedOn w:val="a3"/>
    <w:uiPriority w:val="21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c">
    <w:name w:val="Quote"/>
    <w:basedOn w:val="a2"/>
    <w:next w:val="a2"/>
    <w:link w:val="affffd"/>
    <w:uiPriority w:val="29"/>
    <w:rsid w:val="004A31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d">
    <w:name w:val="引用 字符"/>
    <w:basedOn w:val="a3"/>
    <w:link w:val="affffc"/>
    <w:uiPriority w:val="29"/>
    <w:rsid w:val="004A31D9"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e">
    <w:name w:val="Intense Quote"/>
    <w:basedOn w:val="a2"/>
    <w:next w:val="a2"/>
    <w:link w:val="afffff"/>
    <w:autoRedefine/>
    <w:uiPriority w:val="30"/>
    <w:rsid w:val="004A31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f">
    <w:name w:val="明显引用 字符"/>
    <w:basedOn w:val="a3"/>
    <w:link w:val="affffe"/>
    <w:uiPriority w:val="30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character" w:styleId="afffff0">
    <w:name w:val="Subtle Reference"/>
    <w:basedOn w:val="a3"/>
    <w:uiPriority w:val="31"/>
    <w:rsid w:val="004A31D9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1">
    <w:name w:val="Intense Reference"/>
    <w:basedOn w:val="a3"/>
    <w:uiPriority w:val="32"/>
    <w:rsid w:val="004A31D9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2">
    <w:name w:val="Book Title"/>
    <w:basedOn w:val="a3"/>
    <w:uiPriority w:val="33"/>
    <w:rsid w:val="004A31D9"/>
    <w:rPr>
      <w:rFonts w:ascii="微软雅黑" w:eastAsia="微软雅黑" w:hAnsi="微软雅黑" w:cs="微软雅黑"/>
      <w:b/>
      <w:bCs/>
      <w:i/>
      <w:iCs/>
      <w:spacing w:val="5"/>
    </w:rPr>
  </w:style>
  <w:style w:type="table" w:customStyle="1" w:styleId="V10">
    <w:name w:val="实验手册V1.0专用"/>
    <w:basedOn w:val="a4"/>
    <w:uiPriority w:val="99"/>
    <w:rsid w:val="00557360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afffff3">
    <w:name w:val="边框代码"/>
    <w:basedOn w:val="1e"/>
    <w:link w:val="Char1"/>
    <w:qFormat/>
    <w:rsid w:val="00C01DF2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 w:themeFill="background1" w:themeFillShade="D9"/>
      <w:topLinePunct/>
      <w:adjustRightInd w:val="0"/>
      <w:spacing w:before="40" w:after="40" w:line="240" w:lineRule="auto"/>
      <w:ind w:right="210"/>
    </w:pPr>
    <w:rPr>
      <w:rFonts w:eastAsia="微软雅黑"/>
      <w:noProof/>
      <w:snapToGrid w:val="0"/>
      <w:spacing w:val="-4"/>
      <w:kern w:val="2"/>
      <w:sz w:val="18"/>
      <w:szCs w:val="18"/>
      <w:shd w:val="pct15" w:color="auto" w:fill="FFFFFF"/>
    </w:rPr>
  </w:style>
  <w:style w:type="character" w:customStyle="1" w:styleId="Char1">
    <w:name w:val="边框代码 Char"/>
    <w:basedOn w:val="a3"/>
    <w:link w:val="afffff3"/>
    <w:rsid w:val="00C01DF2"/>
    <w:rPr>
      <w:rFonts w:ascii="Huawei Sans" w:eastAsia="微软雅黑" w:hAnsi="Huawei Sans" w:cs="Huawei Sans"/>
      <w:noProof/>
      <w:snapToGrid w:val="0"/>
      <w:spacing w:val="-4"/>
      <w:kern w:val="2"/>
      <w:sz w:val="18"/>
      <w:szCs w:val="18"/>
      <w:shd w:val="clear" w:color="auto" w:fill="D9D9D9" w:themeFill="background1" w:themeFillShade="D9"/>
    </w:rPr>
  </w:style>
  <w:style w:type="paragraph" w:customStyle="1" w:styleId="renwu">
    <w:name w:val="renwu"/>
    <w:basedOn w:val="41"/>
    <w:link w:val="renwuChar"/>
    <w:qFormat/>
    <w:rsid w:val="00454146"/>
    <w:pPr>
      <w:numPr>
        <w:numId w:val="0"/>
      </w:numPr>
      <w:tabs>
        <w:tab w:val="num" w:pos="425"/>
      </w:tabs>
      <w:ind w:left="1446" w:hanging="425"/>
    </w:pPr>
  </w:style>
  <w:style w:type="character" w:customStyle="1" w:styleId="renwuChar">
    <w:name w:val="renwu Char"/>
    <w:basedOn w:val="4b"/>
    <w:link w:val="renwu"/>
    <w:rsid w:val="00454146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af6">
    <w:name w:val="批注文字 字符"/>
    <w:basedOn w:val="a3"/>
    <w:link w:val="af5"/>
    <w:uiPriority w:val="99"/>
    <w:rsid w:val="00EE100A"/>
    <w:rPr>
      <w:rFonts w:ascii="微软雅黑" w:eastAsia="微软雅黑" w:hAnsi="微软雅黑" w:cs="微软雅黑"/>
    </w:rPr>
  </w:style>
  <w:style w:type="character" w:styleId="afffff4">
    <w:name w:val="Unresolved Mention"/>
    <w:basedOn w:val="a3"/>
    <w:uiPriority w:val="99"/>
    <w:semiHidden/>
    <w:unhideWhenUsed/>
    <w:rsid w:val="0085798F"/>
    <w:rPr>
      <w:color w:val="605E5C"/>
      <w:shd w:val="clear" w:color="auto" w:fill="E1DFDD"/>
    </w:rPr>
  </w:style>
  <w:style w:type="character" w:customStyle="1" w:styleId="42">
    <w:name w:val="标题 4 字符"/>
    <w:aliases w:val="ALT+4 字符"/>
    <w:basedOn w:val="a3"/>
    <w:link w:val="4"/>
    <w:rsid w:val="00A24979"/>
    <w:rPr>
      <w:rFonts w:ascii="Huawei Sans" w:eastAsia="方正兰亭黑简体" w:hAnsi="Huawei Sans" w:cs="微软雅黑"/>
      <w:noProof/>
      <w:sz w:val="28"/>
      <w:szCs w:val="28"/>
    </w:rPr>
  </w:style>
  <w:style w:type="character" w:customStyle="1" w:styleId="HTML9">
    <w:name w:val="HTML 预设格式 字符"/>
    <w:basedOn w:val="a3"/>
    <w:link w:val="HTML8"/>
    <w:uiPriority w:val="99"/>
    <w:semiHidden/>
    <w:rsid w:val="00C57035"/>
    <w:rPr>
      <w:rFonts w:ascii="Courier New" w:eastAsia="微软雅黑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02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4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0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.visualstudio.com/downloadg" TargetMode="External"/><Relationship Id="rId21" Type="http://schemas.openxmlformats.org/officeDocument/2006/relationships/image" Target="media/image9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4.pn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6" Type="http://schemas.openxmlformats.org/officeDocument/2006/relationships/image" Target="media/image4.png"/><Relationship Id="rId11" Type="http://schemas.openxmlformats.org/officeDocument/2006/relationships/endnotes" Target="endnotes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5" Type="http://schemas.openxmlformats.org/officeDocument/2006/relationships/customXml" Target="../customXml/item4.xml"/><Relationship Id="rId90" Type="http://schemas.openxmlformats.org/officeDocument/2006/relationships/image" Target="media/image76.png"/><Relationship Id="rId95" Type="http://schemas.openxmlformats.org/officeDocument/2006/relationships/fontTable" Target="fontTable.xm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hyperlink" Target="http://localhost:8088/" TargetMode="External"/><Relationship Id="rId69" Type="http://schemas.openxmlformats.org/officeDocument/2006/relationships/image" Target="media/image55.png"/><Relationship Id="rId8" Type="http://schemas.openxmlformats.org/officeDocument/2006/relationships/settings" Target="settings.xml"/><Relationship Id="rId51" Type="http://schemas.openxmlformats.org/officeDocument/2006/relationships/image" Target="media/image38.png"/><Relationship Id="rId72" Type="http://schemas.openxmlformats.org/officeDocument/2006/relationships/image" Target="media/image58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93" Type="http://schemas.openxmlformats.org/officeDocument/2006/relationships/image" Target="media/image79.png"/><Relationship Id="rId3" Type="http://schemas.openxmlformats.org/officeDocument/2006/relationships/customXml" Target="../customXml/item2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3.png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6.png"/><Relationship Id="rId75" Type="http://schemas.openxmlformats.org/officeDocument/2006/relationships/image" Target="media/image61.emf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91" Type="http://schemas.openxmlformats.org/officeDocument/2006/relationships/image" Target="media/image77.png"/><Relationship Id="rId9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footnotes" Target="footnotes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header" Target="header1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3" Type="http://schemas.openxmlformats.org/officeDocument/2006/relationships/hyperlink" Target="https://gitee.com/kangz1/graduation-design/tree/master" TargetMode="External"/><Relationship Id="rId18" Type="http://schemas.openxmlformats.org/officeDocument/2006/relationships/image" Target="media/image6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2.png"/><Relationship Id="rId7" Type="http://schemas.openxmlformats.org/officeDocument/2006/relationships/styles" Target="styl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1.xml"/><Relationship Id="rId29" Type="http://schemas.openxmlformats.org/officeDocument/2006/relationships/image" Target="media/image16.png"/><Relationship Id="rId24" Type="http://schemas.openxmlformats.org/officeDocument/2006/relationships/image" Target="media/image12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2.png"/><Relationship Id="rId87" Type="http://schemas.openxmlformats.org/officeDocument/2006/relationships/image" Target="media/image73.png"/><Relationship Id="rId61" Type="http://schemas.openxmlformats.org/officeDocument/2006/relationships/image" Target="media/image48.png"/><Relationship Id="rId82" Type="http://schemas.openxmlformats.org/officeDocument/2006/relationships/image" Target="media/image68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3.png"/><Relationship Id="rId77" Type="http://schemas.openxmlformats.org/officeDocument/2006/relationships/image" Target="media/image6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%23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1" ma:contentTypeDescription="Create a new document." ma:contentTypeScope="" ma:versionID="192c310b45bae95d9fdbb51d5532622b">
  <xsd:schema xmlns:xsd="http://www.w3.org/2001/XMLSchema" xmlns:xs="http://www.w3.org/2001/XMLSchema" xmlns:p="http://schemas.microsoft.com/office/2006/metadata/properties" xmlns:ns2="475f1e55-3009-46d8-9566-5d569a2b3a98" targetNamespace="http://schemas.microsoft.com/office/2006/metadata/properties" ma:root="true" ma:fieldsID="1d095aabec1d15598815726bd4b054a7" ns2:_="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9A63F9-0373-4E60-A3D4-AFCE9E1643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5f1e55-3009-46d8-9566-5d569a2b3a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5FE0D43-97C1-4B0A-88B1-DBAB0365D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TotalTime>2729</TotalTime>
  <Pages>59</Pages>
  <Words>5745</Words>
  <Characters>32747</Characters>
  <Application>Microsoft Office Word</Application>
  <DocSecurity>0</DocSecurity>
  <Lines>272</Lines>
  <Paragraphs>76</Paragraphs>
  <ScaleCrop>false</ScaleCrop>
  <Company>Huawei Technologies Co.,Ltd.</Company>
  <LinksUpToDate>false</LinksUpToDate>
  <CharactersWithSpaces>38416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xizhiping (A)</cp:lastModifiedBy>
  <cp:revision>1915</cp:revision>
  <cp:lastPrinted>2016-11-21T02:33:00Z</cp:lastPrinted>
  <dcterms:created xsi:type="dcterms:W3CDTF">2023-01-30T11:22:00Z</dcterms:created>
  <dcterms:modified xsi:type="dcterms:W3CDTF">2024-10-18T08:10:00Z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(3)81L8J3J4SGMUPcpsy+a9uqz9kv7nP1XOds78g8HMW5EOmZSFZh+tgvxyJRibOUn+Bh3Oa1lo
wN3RNVr5mj5EzDFtzg3SyQTmevcbAa72Y+KAB3v5evGXUaz1MO9/xwRIhLVRizQWH2HBBHAS
x4CcEBKhcEBj/tD9SuK8ab5Kufg5kucSYgpQpjqzvGwpLArE/SQKN5vb/AUtbLZdnD2Adp+G
qa1Xt8nV+LIakWpOfx</vt:lpwstr>
  </property>
  <property fmtid="{D5CDD505-2E9C-101B-9397-08002B2CF9AE}" pid="15" name="_2015_ms_pID_7253431">
    <vt:lpwstr>fGHPKmfMgBZAJCj66rjG2kIQ3eiSoioijxaX8ov0+G8i8Qkcx9rbkI
RkLApn4i54SFLwxYsXxM9bLg7Jz0xAoYYjjqB6XuWFpPL/kPdJhe7Q6ZxBFiA1j3bNIZ9pJo
kSJXrF/hYXC8SYYeCU9D5Wibvm2kZb07+rU2Lfl37cuJr/wlm52qqQVKWrBAtzI2jjGeZ7J4
AgdxEMwmcffTM2Cv0oJ79TSnZLXTcE5DmYdQ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b1wUnCKCoZt0iYGLQ370Bk4=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1690784490</vt:lpwstr>
  </property>
</Properties>
</file>