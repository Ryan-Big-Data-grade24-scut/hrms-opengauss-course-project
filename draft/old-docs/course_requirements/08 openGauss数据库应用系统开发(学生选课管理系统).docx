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FEEA6" w14:textId="35D35383" w:rsidR="00002A67" w:rsidRPr="00B66BFD" w:rsidRDefault="00002A67" w:rsidP="006F6CFB">
      <w:pPr>
        <w:pStyle w:val="59"/>
        <w:rPr>
          <w:rFonts w:cs="Huawei Sans"/>
        </w:rPr>
      </w:pPr>
    </w:p>
    <w:p w14:paraId="07379026" w14:textId="77777777" w:rsidR="00002A67" w:rsidRPr="00B66BFD" w:rsidRDefault="00002A67" w:rsidP="006F6CFB">
      <w:pPr>
        <w:pStyle w:val="59"/>
        <w:rPr>
          <w:rFonts w:cs="Huawei Sans"/>
        </w:rPr>
      </w:pPr>
    </w:p>
    <w:p w14:paraId="464137E2" w14:textId="31FE657E" w:rsidR="009A50FD" w:rsidRPr="00B66BFD" w:rsidRDefault="004B6496" w:rsidP="009A50FD">
      <w:pPr>
        <w:pStyle w:val="Cover2"/>
        <w:rPr>
          <w:rFonts w:ascii="Huawei Sans" w:eastAsia="方正兰亭黑简体" w:hAnsi="Huawei Sans" w:cs="Huawei Sans"/>
          <w:sz w:val="72"/>
          <w:szCs w:val="72"/>
          <w:lang w:eastAsia="zh-CN"/>
        </w:rPr>
      </w:pPr>
      <w:r w:rsidRPr="00B66BFD">
        <w:rPr>
          <w:rFonts w:ascii="Huawei Sans" w:eastAsia="方正兰亭黑简体" w:hAnsi="Huawei Sans" w:cs="Huawei Sans"/>
          <w:lang w:eastAsia="zh-CN"/>
        </w:rPr>
        <w:t xml:space="preserve"> </w:t>
      </w:r>
      <w:r w:rsidR="009A50FD" w:rsidRPr="00B66BFD">
        <w:rPr>
          <w:rFonts w:ascii="Huawei Sans" w:eastAsia="方正兰亭黑简体" w:hAnsi="Huawei Sans" w:cs="Huawei Sans"/>
          <w:sz w:val="72"/>
          <w:szCs w:val="72"/>
          <w:lang w:eastAsia="zh-CN"/>
        </w:rPr>
        <w:t>《数据库》</w:t>
      </w:r>
    </w:p>
    <w:p w14:paraId="2B8B609F" w14:textId="0673372D" w:rsidR="00647A3C" w:rsidRPr="00B66BFD" w:rsidRDefault="00734040" w:rsidP="00647A3C">
      <w:pPr>
        <w:pStyle w:val="cover--"/>
        <w:rPr>
          <w:rFonts w:ascii="Huawei Sans" w:eastAsia="方正兰亭黑简体" w:hAnsi="Huawei Sans" w:cs="Huawei Sans"/>
          <w:noProof/>
        </w:rPr>
      </w:pPr>
      <w:r w:rsidRPr="00B66BFD">
        <w:rPr>
          <w:rFonts w:ascii="Huawei Sans" w:eastAsia="方正兰亭黑简体" w:hAnsi="Huawei Sans" w:cs="Huawei Sans"/>
          <w:noProof/>
        </w:rPr>
        <w:t>openGauss</w:t>
      </w:r>
      <w:r w:rsidRPr="00B66BFD">
        <w:rPr>
          <w:rFonts w:ascii="Huawei Sans" w:eastAsia="方正兰亭黑简体" w:hAnsi="Huawei Sans" w:cs="Huawei Sans"/>
          <w:noProof/>
        </w:rPr>
        <w:t>数据库应用系统开发</w:t>
      </w:r>
      <w:r w:rsidRPr="00B66BFD">
        <w:rPr>
          <w:rFonts w:ascii="Huawei Sans" w:eastAsia="方正兰亭黑简体" w:hAnsi="Huawei Sans" w:cs="Huawei Sans"/>
          <w:noProof/>
        </w:rPr>
        <w:t>(</w:t>
      </w:r>
      <w:r w:rsidRPr="00B66BFD">
        <w:rPr>
          <w:rFonts w:ascii="Huawei Sans" w:eastAsia="方正兰亭黑简体" w:hAnsi="Huawei Sans" w:cs="Huawei Sans"/>
          <w:noProof/>
        </w:rPr>
        <w:t>学生选课管理系统</w:t>
      </w:r>
      <w:r w:rsidRPr="00B66BFD">
        <w:rPr>
          <w:rFonts w:ascii="Huawei Sans" w:eastAsia="方正兰亭黑简体" w:hAnsi="Huawei Sans" w:cs="Huawei Sans"/>
          <w:noProof/>
        </w:rPr>
        <w:t>)</w:t>
      </w:r>
    </w:p>
    <w:p w14:paraId="22520186" w14:textId="77777777" w:rsidR="0020153C" w:rsidRPr="00B66BFD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3F112442" w14:textId="77777777" w:rsidR="0020153C" w:rsidRPr="00B66BFD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0FA8C2C2" w14:textId="4EBB84B5" w:rsidR="0020153C" w:rsidRPr="00B66BFD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8444A97" w14:textId="77777777" w:rsidR="0020153C" w:rsidRPr="00B66BFD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EEE72F3" w14:textId="77777777" w:rsidR="0020153C" w:rsidRPr="00B66BFD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ED191B9" w14:textId="77777777" w:rsidR="00213E96" w:rsidRPr="00B66BFD" w:rsidRDefault="00213E96" w:rsidP="00B94890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8D05E2B" w14:textId="7C58E1F6" w:rsidR="00213E96" w:rsidRPr="00B66BFD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8E190AD" w14:textId="007835DC" w:rsidR="0060265A" w:rsidRPr="00B66BFD" w:rsidRDefault="0060265A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028DA36" w14:textId="14CA7C1E" w:rsidR="00213E96" w:rsidRPr="00B66BFD" w:rsidRDefault="00342110" w:rsidP="00213E96">
      <w:pPr>
        <w:pStyle w:val="cover--"/>
        <w:rPr>
          <w:rFonts w:ascii="Huawei Sans" w:eastAsia="方正兰亭黑简体" w:hAnsi="Huawei Sans" w:cs="Huawei Sans"/>
          <w:noProof/>
        </w:rPr>
      </w:pPr>
      <w:r w:rsidRPr="00B66BFD">
        <w:rPr>
          <w:rFonts w:ascii="Huawei Sans" w:eastAsia="方正兰亭黑简体" w:hAnsi="Huawei Sans" w:cs="Huawei Sans"/>
          <w:noProof/>
        </w:rPr>
        <w:drawing>
          <wp:inline distT="0" distB="0" distL="0" distR="0" wp14:anchorId="59921424" wp14:editId="488E93DE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 w="12696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48373C" w14:textId="77777777" w:rsidR="00213E96" w:rsidRPr="00B66BFD" w:rsidRDefault="00213E96" w:rsidP="00213E96">
      <w:pPr>
        <w:rPr>
          <w:rFonts w:ascii="Huawei Sans" w:eastAsia="方正兰亭黑简体" w:hAnsi="Huawei Sans" w:cs="Huawei Sans"/>
        </w:rPr>
      </w:pPr>
      <w:r w:rsidRPr="00B66BFD">
        <w:rPr>
          <w:rFonts w:ascii="Huawei Sans" w:eastAsia="方正兰亭黑简体" w:hAnsi="Huawei Sans" w:cs="Huawei Sans"/>
          <w:caps/>
        </w:rPr>
        <w:fldChar w:fldCharType="begin"/>
      </w:r>
      <w:r w:rsidRPr="00B66BFD">
        <w:rPr>
          <w:rFonts w:ascii="Huawei Sans" w:eastAsia="方正兰亭黑简体" w:hAnsi="Huawei Sans" w:cs="Huawei Sans"/>
          <w:caps/>
        </w:rPr>
        <w:instrText xml:space="preserve"> DOCPROPERTY  Confidential </w:instrText>
      </w:r>
      <w:r w:rsidRPr="00B66BFD">
        <w:rPr>
          <w:rFonts w:ascii="Huawei Sans" w:eastAsia="方正兰亭黑简体" w:hAnsi="Huawei Sans" w:cs="Huawei Sans"/>
          <w:caps/>
        </w:rPr>
        <w:fldChar w:fldCharType="end"/>
      </w:r>
    </w:p>
    <w:p w14:paraId="6F7BEF1B" w14:textId="77777777" w:rsidR="00213E96" w:rsidRPr="00B66BFD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B66BFD">
        <w:rPr>
          <w:rFonts w:ascii="Huawei Sans" w:eastAsia="方正兰亭黑简体" w:hAnsi="Huawei Sans" w:cs="Huawei Sans"/>
          <w:lang w:eastAsia="zh-CN"/>
        </w:rPr>
        <w:t>华为技术有限公司</w:t>
      </w:r>
    </w:p>
    <w:p w14:paraId="31DF679D" w14:textId="77777777" w:rsidR="00221DE2" w:rsidRPr="00B66BFD" w:rsidRDefault="00221DE2" w:rsidP="00221DE2">
      <w:pPr>
        <w:rPr>
          <w:rFonts w:ascii="Huawei Sans" w:eastAsia="方正兰亭黑简体" w:hAnsi="Huawei Sans" w:cs="Huawei Sans"/>
        </w:rPr>
        <w:sectPr w:rsidR="00221DE2" w:rsidRPr="00B66BFD" w:rsidSect="0020153C">
          <w:pgSz w:w="11907" w:h="16840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bookmarkStart w:id="0" w:name="_Ref218071467" w:displacedByCustomXml="next"/>
    <w:bookmarkStart w:id="1" w:name="_Ref218071624" w:displacedByCustomXml="next"/>
    <w:bookmarkStart w:id="2" w:name="_Ref218071784" w:displacedByCustomXml="next"/>
    <w:bookmarkStart w:id="3" w:name="_Ref218072047" w:displacedByCustomXml="next"/>
    <w:bookmarkStart w:id="4" w:name="_Ref218422894" w:displacedByCustomXml="next"/>
    <w:bookmarkStart w:id="5" w:name="_Ref218422900" w:displacedByCustomXml="next"/>
    <w:bookmarkStart w:id="6" w:name="_Ref218423379" w:displacedByCustomXml="next"/>
    <w:bookmarkStart w:id="7" w:name="_Toc218425197" w:displacedByCustomXml="next"/>
    <w:bookmarkStart w:id="8" w:name="_Toc227138864" w:displacedByCustomXml="next"/>
    <w:bookmarkStart w:id="9" w:name="_Toc437504216" w:displacedByCustomXml="next"/>
    <w:sdt>
      <w:sdtPr>
        <w:rPr>
          <w:rFonts w:ascii="微软雅黑" w:eastAsia="微软雅黑" w:hAnsi="微软雅黑" w:cs="Huawei Sans"/>
          <w:b w:val="0"/>
          <w:bCs w:val="0"/>
          <w:color w:val="auto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5B902EF0" w14:textId="5CE9B1BA" w:rsidR="0020153C" w:rsidRPr="00B66BFD" w:rsidRDefault="0020153C" w:rsidP="00346199">
          <w:pPr>
            <w:pStyle w:val="Contents"/>
            <w:rPr>
              <w:rFonts w:cs="Huawei Sans"/>
            </w:rPr>
          </w:pPr>
          <w:r w:rsidRPr="00B66BFD">
            <w:rPr>
              <w:rFonts w:cs="Huawei Sans"/>
              <w:lang w:val="zh-CN"/>
            </w:rPr>
            <w:t>目录</w:t>
          </w:r>
        </w:p>
        <w:p w14:paraId="61DA4387" w14:textId="703D05F8" w:rsidR="004A2D97" w:rsidRDefault="001B14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 w:rsidRPr="00B66BFD">
            <w:rPr>
              <w:rFonts w:cs="Huawei Sans"/>
              <w:b w:val="0"/>
              <w:bCs w:val="0"/>
              <w:noProof/>
            </w:rPr>
            <w:fldChar w:fldCharType="begin"/>
          </w:r>
          <w:r w:rsidRPr="00B66BFD">
            <w:rPr>
              <w:rFonts w:cs="Huawei Sans"/>
              <w:b w:val="0"/>
              <w:bCs w:val="0"/>
              <w:noProof/>
            </w:rPr>
            <w:instrText xml:space="preserve"> TOC \o "1-3" \h \z \u </w:instrText>
          </w:r>
          <w:r w:rsidRPr="00B66BFD">
            <w:rPr>
              <w:rFonts w:cs="Huawei Sans"/>
              <w:b w:val="0"/>
              <w:bCs w:val="0"/>
              <w:noProof/>
            </w:rPr>
            <w:fldChar w:fldCharType="separate"/>
          </w:r>
          <w:hyperlink w:anchor="_Toc173315510" w:history="1">
            <w:r w:rsidR="004A2D97" w:rsidRPr="006B4D9C">
              <w:rPr>
                <w:rStyle w:val="af"/>
                <w:rFonts w:cs="Huawei Sans"/>
                <w:noProof/>
              </w:rPr>
              <w:t xml:space="preserve">1 </w:t>
            </w:r>
            <w:r w:rsidR="004A2D97" w:rsidRPr="006B4D9C">
              <w:rPr>
                <w:rStyle w:val="af"/>
                <w:rFonts w:cs="Huawei Sans"/>
                <w:noProof/>
              </w:rPr>
              <w:t>实验环境介绍</w:t>
            </w:r>
            <w:r w:rsidR="004A2D97">
              <w:rPr>
                <w:noProof/>
                <w:webHidden/>
              </w:rPr>
              <w:tab/>
            </w:r>
            <w:r w:rsidR="004A2D97">
              <w:rPr>
                <w:noProof/>
                <w:webHidden/>
              </w:rPr>
              <w:fldChar w:fldCharType="begin"/>
            </w:r>
            <w:r w:rsidR="004A2D97">
              <w:rPr>
                <w:noProof/>
                <w:webHidden/>
              </w:rPr>
              <w:instrText xml:space="preserve"> PAGEREF _Toc173315510 \h </w:instrText>
            </w:r>
            <w:r w:rsidR="004A2D97">
              <w:rPr>
                <w:noProof/>
                <w:webHidden/>
              </w:rPr>
            </w:r>
            <w:r w:rsidR="004A2D97">
              <w:rPr>
                <w:noProof/>
                <w:webHidden/>
              </w:rPr>
              <w:fldChar w:fldCharType="separate"/>
            </w:r>
            <w:r w:rsidR="00E545E3">
              <w:rPr>
                <w:noProof/>
                <w:webHidden/>
              </w:rPr>
              <w:t>3</w:t>
            </w:r>
            <w:r w:rsidR="004A2D97">
              <w:rPr>
                <w:noProof/>
                <w:webHidden/>
              </w:rPr>
              <w:fldChar w:fldCharType="end"/>
            </w:r>
          </w:hyperlink>
        </w:p>
        <w:p w14:paraId="0D5D8177" w14:textId="77B2D533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11" w:history="1">
            <w:r w:rsidR="004A2D97" w:rsidRPr="006B4D9C">
              <w:rPr>
                <w:rStyle w:val="af"/>
                <w:rFonts w:cs="Huawei Sans"/>
                <w:snapToGrid w:val="0"/>
              </w:rPr>
              <w:t>1.1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实验介绍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_Toc173315511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3</w:t>
            </w:r>
            <w:r w:rsidR="004A2D97">
              <w:rPr>
                <w:webHidden/>
              </w:rPr>
              <w:fldChar w:fldCharType="end"/>
            </w:r>
          </w:hyperlink>
        </w:p>
        <w:p w14:paraId="573C6987" w14:textId="49C13B18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12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1.1.1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关于本实验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_Toc173315512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3</w:t>
            </w:r>
            <w:r w:rsidR="004A2D97">
              <w:rPr>
                <w:webHidden/>
              </w:rPr>
              <w:fldChar w:fldCharType="end"/>
            </w:r>
          </w:hyperlink>
        </w:p>
        <w:p w14:paraId="43A93BD5" w14:textId="7C5EC4D4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13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1.1.2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读者知识背景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_Toc173315513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3</w:t>
            </w:r>
            <w:r w:rsidR="004A2D97">
              <w:rPr>
                <w:webHidden/>
              </w:rPr>
              <w:fldChar w:fldCharType="end"/>
            </w:r>
          </w:hyperlink>
        </w:p>
        <w:p w14:paraId="4E692169" w14:textId="0D1A08FF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14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1.1.3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实验设备介绍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_Toc173315514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3</w:t>
            </w:r>
            <w:r w:rsidR="004A2D97">
              <w:rPr>
                <w:webHidden/>
              </w:rPr>
              <w:fldChar w:fldCharType="end"/>
            </w:r>
          </w:hyperlink>
        </w:p>
        <w:p w14:paraId="32339A7A" w14:textId="2DD9CE07" w:rsidR="004A2D97" w:rsidRDefault="00A879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73315515" w:history="1">
            <w:r w:rsidR="004A2D97" w:rsidRPr="006B4D9C">
              <w:rPr>
                <w:rStyle w:val="af"/>
                <w:rFonts w:cs="Huawei Sans"/>
                <w:noProof/>
              </w:rPr>
              <w:t xml:space="preserve">2 </w:t>
            </w:r>
            <w:r w:rsidR="004A2D97" w:rsidRPr="006B4D9C">
              <w:rPr>
                <w:rStyle w:val="af"/>
                <w:rFonts w:cs="Huawei Sans"/>
                <w:noProof/>
              </w:rPr>
              <w:t>学生选课管理系统介绍</w:t>
            </w:r>
            <w:r w:rsidR="004A2D97">
              <w:rPr>
                <w:noProof/>
                <w:webHidden/>
              </w:rPr>
              <w:tab/>
            </w:r>
            <w:r w:rsidR="004A2D97">
              <w:rPr>
                <w:noProof/>
                <w:webHidden/>
              </w:rPr>
              <w:fldChar w:fldCharType="begin"/>
            </w:r>
            <w:r w:rsidR="004A2D97">
              <w:rPr>
                <w:noProof/>
                <w:webHidden/>
              </w:rPr>
              <w:instrText xml:space="preserve"> PAGEREF _Toc173315515 \h </w:instrText>
            </w:r>
            <w:r w:rsidR="004A2D97">
              <w:rPr>
                <w:noProof/>
                <w:webHidden/>
              </w:rPr>
            </w:r>
            <w:r w:rsidR="004A2D97">
              <w:rPr>
                <w:noProof/>
                <w:webHidden/>
              </w:rPr>
              <w:fldChar w:fldCharType="separate"/>
            </w:r>
            <w:r w:rsidR="00E545E3">
              <w:rPr>
                <w:noProof/>
                <w:webHidden/>
              </w:rPr>
              <w:t>4</w:t>
            </w:r>
            <w:r w:rsidR="004A2D97">
              <w:rPr>
                <w:noProof/>
                <w:webHidden/>
              </w:rPr>
              <w:fldChar w:fldCharType="end"/>
            </w:r>
          </w:hyperlink>
        </w:p>
        <w:p w14:paraId="00BA124A" w14:textId="7EE47FA1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16" w:history="1">
            <w:r w:rsidR="004A2D97" w:rsidRPr="006B4D9C">
              <w:rPr>
                <w:rStyle w:val="af"/>
                <w:rFonts w:cs="Huawei Sans"/>
                <w:snapToGrid w:val="0"/>
              </w:rPr>
              <w:t>2.1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功能简介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_Toc173315516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4</w:t>
            </w:r>
            <w:r w:rsidR="004A2D97">
              <w:rPr>
                <w:webHidden/>
              </w:rPr>
              <w:fldChar w:fldCharType="end"/>
            </w:r>
          </w:hyperlink>
        </w:p>
        <w:p w14:paraId="7D5C5DCC" w14:textId="6BDB8595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17" w:history="1">
            <w:r w:rsidR="004A2D97" w:rsidRPr="006B4D9C">
              <w:rPr>
                <w:rStyle w:val="af"/>
                <w:rFonts w:cs="Huawei Sans"/>
                <w:snapToGrid w:val="0"/>
              </w:rPr>
              <w:t>2.2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管理员模块功能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_Toc173315517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4</w:t>
            </w:r>
            <w:r w:rsidR="004A2D97">
              <w:rPr>
                <w:webHidden/>
              </w:rPr>
              <w:fldChar w:fldCharType="end"/>
            </w:r>
          </w:hyperlink>
        </w:p>
        <w:p w14:paraId="5B874ECC" w14:textId="694B0DD1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18" w:history="1">
            <w:r w:rsidR="004A2D97" w:rsidRPr="006B4D9C">
              <w:rPr>
                <w:rStyle w:val="af"/>
                <w:rFonts w:cs="Huawei Sans"/>
                <w:snapToGrid w:val="0"/>
              </w:rPr>
              <w:t>2.3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教师模块功能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_Toc173315518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5</w:t>
            </w:r>
            <w:r w:rsidR="004A2D97">
              <w:rPr>
                <w:webHidden/>
              </w:rPr>
              <w:fldChar w:fldCharType="end"/>
            </w:r>
          </w:hyperlink>
        </w:p>
        <w:p w14:paraId="70E6DEDE" w14:textId="3F99AB9E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19" w:history="1">
            <w:r w:rsidR="004A2D97" w:rsidRPr="006B4D9C">
              <w:rPr>
                <w:rStyle w:val="af"/>
                <w:rFonts w:cs="Huawei Sans"/>
                <w:snapToGrid w:val="0"/>
              </w:rPr>
              <w:t>2.4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学生模块功能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_Toc173315519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5</w:t>
            </w:r>
            <w:r w:rsidR="004A2D97">
              <w:rPr>
                <w:webHidden/>
              </w:rPr>
              <w:fldChar w:fldCharType="end"/>
            </w:r>
          </w:hyperlink>
        </w:p>
        <w:p w14:paraId="6400E707" w14:textId="0148CDD1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20" w:history="1">
            <w:r w:rsidR="004A2D97" w:rsidRPr="006B4D9C">
              <w:rPr>
                <w:rStyle w:val="af"/>
                <w:rFonts w:cs="Huawei Sans"/>
                <w:snapToGrid w:val="0"/>
              </w:rPr>
              <w:t>2.5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系统界面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_Toc173315520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6</w:t>
            </w:r>
            <w:r w:rsidR="004A2D97">
              <w:rPr>
                <w:webHidden/>
              </w:rPr>
              <w:fldChar w:fldCharType="end"/>
            </w:r>
          </w:hyperlink>
        </w:p>
        <w:p w14:paraId="11ABE577" w14:textId="2B1E0768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21" w:history="1">
            <w:r w:rsidR="004A2D97" w:rsidRPr="006B4D9C">
              <w:rPr>
                <w:rStyle w:val="af"/>
                <w:rFonts w:cs="Huawei Sans"/>
                <w:snapToGrid w:val="0"/>
              </w:rPr>
              <w:t>2.6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系统数据模型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_Toc173315521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8</w:t>
            </w:r>
            <w:r w:rsidR="004A2D97">
              <w:rPr>
                <w:webHidden/>
              </w:rPr>
              <w:fldChar w:fldCharType="end"/>
            </w:r>
          </w:hyperlink>
        </w:p>
        <w:p w14:paraId="0A8ECB9E" w14:textId="1113814B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22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2.6.1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关系模型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_Toc173315522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8</w:t>
            </w:r>
            <w:r w:rsidR="004A2D97">
              <w:rPr>
                <w:webHidden/>
              </w:rPr>
              <w:fldChar w:fldCharType="end"/>
            </w:r>
          </w:hyperlink>
        </w:p>
        <w:p w14:paraId="23262785" w14:textId="5A2D680F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23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2.6.2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物理模型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_Toc173315523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9</w:t>
            </w:r>
            <w:r w:rsidR="004A2D97">
              <w:rPr>
                <w:webHidden/>
              </w:rPr>
              <w:fldChar w:fldCharType="end"/>
            </w:r>
          </w:hyperlink>
        </w:p>
        <w:p w14:paraId="09C6D8DC" w14:textId="6C9D248B" w:rsidR="004A2D97" w:rsidRDefault="00A879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73315524" w:history="1">
            <w:r w:rsidR="004A2D97" w:rsidRPr="006B4D9C">
              <w:rPr>
                <w:rStyle w:val="af"/>
                <w:rFonts w:cs="Huawei Sans"/>
                <w:noProof/>
              </w:rPr>
              <w:t>3 openGauss</w:t>
            </w:r>
            <w:r w:rsidR="004A2D97" w:rsidRPr="006B4D9C">
              <w:rPr>
                <w:rStyle w:val="af"/>
                <w:rFonts w:cs="Huawei Sans"/>
                <w:noProof/>
              </w:rPr>
              <w:t>数据库准备</w:t>
            </w:r>
            <w:r w:rsidR="004A2D97">
              <w:rPr>
                <w:noProof/>
                <w:webHidden/>
              </w:rPr>
              <w:tab/>
            </w:r>
            <w:r w:rsidR="004A2D97">
              <w:rPr>
                <w:noProof/>
                <w:webHidden/>
              </w:rPr>
              <w:fldChar w:fldCharType="begin"/>
            </w:r>
            <w:r w:rsidR="004A2D97">
              <w:rPr>
                <w:noProof/>
                <w:webHidden/>
              </w:rPr>
              <w:instrText xml:space="preserve"> PAGEREF _Toc173315524 \h </w:instrText>
            </w:r>
            <w:r w:rsidR="004A2D97">
              <w:rPr>
                <w:noProof/>
                <w:webHidden/>
              </w:rPr>
            </w:r>
            <w:r w:rsidR="004A2D97">
              <w:rPr>
                <w:noProof/>
                <w:webHidden/>
              </w:rPr>
              <w:fldChar w:fldCharType="separate"/>
            </w:r>
            <w:r w:rsidR="00E545E3">
              <w:rPr>
                <w:noProof/>
                <w:webHidden/>
              </w:rPr>
              <w:t>13</w:t>
            </w:r>
            <w:r w:rsidR="004A2D97">
              <w:rPr>
                <w:noProof/>
                <w:webHidden/>
              </w:rPr>
              <w:fldChar w:fldCharType="end"/>
            </w:r>
          </w:hyperlink>
        </w:p>
        <w:p w14:paraId="2C7A2499" w14:textId="246F182D" w:rsidR="004A2D97" w:rsidRDefault="00A879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73315525" w:history="1">
            <w:r w:rsidR="004A2D97" w:rsidRPr="006B4D9C">
              <w:rPr>
                <w:rStyle w:val="af"/>
                <w:rFonts w:cs="Huawei Sans"/>
                <w:noProof/>
              </w:rPr>
              <w:t xml:space="preserve">4 </w:t>
            </w:r>
            <w:r w:rsidR="004A2D97" w:rsidRPr="006B4D9C">
              <w:rPr>
                <w:rStyle w:val="af"/>
                <w:rFonts w:cs="Huawei Sans"/>
                <w:noProof/>
              </w:rPr>
              <w:t>数据库对象创建</w:t>
            </w:r>
            <w:r w:rsidR="004A2D97">
              <w:rPr>
                <w:noProof/>
                <w:webHidden/>
              </w:rPr>
              <w:tab/>
            </w:r>
            <w:r w:rsidR="004A2D97">
              <w:rPr>
                <w:noProof/>
                <w:webHidden/>
              </w:rPr>
              <w:fldChar w:fldCharType="begin"/>
            </w:r>
            <w:r w:rsidR="004A2D97">
              <w:rPr>
                <w:noProof/>
                <w:webHidden/>
              </w:rPr>
              <w:instrText xml:space="preserve"> PAGEREF _Toc173315525 \h </w:instrText>
            </w:r>
            <w:r w:rsidR="004A2D97">
              <w:rPr>
                <w:noProof/>
                <w:webHidden/>
              </w:rPr>
            </w:r>
            <w:r w:rsidR="004A2D97">
              <w:rPr>
                <w:noProof/>
                <w:webHidden/>
              </w:rPr>
              <w:fldChar w:fldCharType="separate"/>
            </w:r>
            <w:r w:rsidR="00E545E3">
              <w:rPr>
                <w:noProof/>
                <w:webHidden/>
              </w:rPr>
              <w:t>15</w:t>
            </w:r>
            <w:r w:rsidR="004A2D97">
              <w:rPr>
                <w:noProof/>
                <w:webHidden/>
              </w:rPr>
              <w:fldChar w:fldCharType="end"/>
            </w:r>
          </w:hyperlink>
        </w:p>
        <w:p w14:paraId="64DACFA8" w14:textId="0DA5D457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26" w:history="1">
            <w:r w:rsidR="004A2D97" w:rsidRPr="006B4D9C">
              <w:rPr>
                <w:rStyle w:val="af"/>
                <w:rFonts w:cs="Huawei Sans"/>
                <w:snapToGrid w:val="0"/>
              </w:rPr>
              <w:t>4.1</w:t>
            </w:r>
            <w:r w:rsidR="004A2D97" w:rsidRPr="006B4D9C">
              <w:rPr>
                <w:rStyle w:val="af"/>
                <w:rFonts w:cs="Huawei Sans"/>
              </w:rPr>
              <w:t xml:space="preserve"> College</w:t>
            </w:r>
            <w:r w:rsidR="004A2D97" w:rsidRPr="006B4D9C">
              <w:rPr>
                <w:rStyle w:val="af"/>
                <w:rFonts w:cs="Huawei Sans"/>
              </w:rPr>
              <w:t>学院信息表创建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_Toc173315526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15</w:t>
            </w:r>
            <w:r w:rsidR="004A2D97">
              <w:rPr>
                <w:webHidden/>
              </w:rPr>
              <w:fldChar w:fldCharType="end"/>
            </w:r>
          </w:hyperlink>
        </w:p>
        <w:p w14:paraId="395D4436" w14:textId="1AE7833C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27" w:history="1">
            <w:r w:rsidR="004A2D97" w:rsidRPr="006B4D9C">
              <w:rPr>
                <w:rStyle w:val="af"/>
                <w:rFonts w:cs="Huawei Sans"/>
                <w:snapToGrid w:val="0"/>
              </w:rPr>
              <w:t>4.2</w:t>
            </w:r>
            <w:r w:rsidR="004A2D97" w:rsidRPr="006B4D9C">
              <w:rPr>
                <w:rStyle w:val="af"/>
                <w:rFonts w:cs="Huawei Sans"/>
              </w:rPr>
              <w:t xml:space="preserve"> Course</w:t>
            </w:r>
            <w:r w:rsidR="004A2D97" w:rsidRPr="006B4D9C">
              <w:rPr>
                <w:rStyle w:val="af"/>
                <w:rFonts w:cs="Huawei Sans"/>
              </w:rPr>
              <w:t>课程信息表创建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_Toc173315527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16</w:t>
            </w:r>
            <w:r w:rsidR="004A2D97">
              <w:rPr>
                <w:webHidden/>
              </w:rPr>
              <w:fldChar w:fldCharType="end"/>
            </w:r>
          </w:hyperlink>
        </w:p>
        <w:p w14:paraId="4A0E9FD6" w14:textId="013B9817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28" w:history="1">
            <w:r w:rsidR="004A2D97" w:rsidRPr="006B4D9C">
              <w:rPr>
                <w:rStyle w:val="af"/>
                <w:rFonts w:cs="Huawei Sans"/>
                <w:snapToGrid w:val="0"/>
              </w:rPr>
              <w:t>4.3</w:t>
            </w:r>
            <w:r w:rsidR="004A2D97" w:rsidRPr="006B4D9C">
              <w:rPr>
                <w:rStyle w:val="af"/>
                <w:rFonts w:cs="Huawei Sans"/>
              </w:rPr>
              <w:t xml:space="preserve"> course_academic_year</w:t>
            </w:r>
            <w:r w:rsidR="004A2D97" w:rsidRPr="006B4D9C">
              <w:rPr>
                <w:rStyle w:val="af"/>
                <w:rFonts w:cs="Huawei Sans"/>
              </w:rPr>
              <w:t>课程学年表创建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_Toc173315528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17</w:t>
            </w:r>
            <w:r w:rsidR="004A2D97">
              <w:rPr>
                <w:webHidden/>
              </w:rPr>
              <w:fldChar w:fldCharType="end"/>
            </w:r>
          </w:hyperlink>
        </w:p>
        <w:p w14:paraId="2E16B4E0" w14:textId="60EAE9AA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29" w:history="1">
            <w:r w:rsidR="004A2D97" w:rsidRPr="006B4D9C">
              <w:rPr>
                <w:rStyle w:val="af"/>
                <w:rFonts w:cs="Huawei Sans"/>
                <w:snapToGrid w:val="0"/>
              </w:rPr>
              <w:t>4.4</w:t>
            </w:r>
            <w:r w:rsidR="004A2D97" w:rsidRPr="006B4D9C">
              <w:rPr>
                <w:rStyle w:val="af"/>
                <w:rFonts w:cs="Huawei Sans"/>
              </w:rPr>
              <w:t xml:space="preserve"> information</w:t>
            </w:r>
            <w:r w:rsidR="004A2D97" w:rsidRPr="006B4D9C">
              <w:rPr>
                <w:rStyle w:val="af"/>
                <w:rFonts w:cs="Huawei Sans"/>
              </w:rPr>
              <w:t>公告信息表创建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_Toc173315529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18</w:t>
            </w:r>
            <w:r w:rsidR="004A2D97">
              <w:rPr>
                <w:webHidden/>
              </w:rPr>
              <w:fldChar w:fldCharType="end"/>
            </w:r>
          </w:hyperlink>
        </w:p>
        <w:p w14:paraId="3825D0F0" w14:textId="203BD725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30" w:history="1">
            <w:r w:rsidR="004A2D97" w:rsidRPr="006B4D9C">
              <w:rPr>
                <w:rStyle w:val="af"/>
                <w:rFonts w:cs="Huawei Sans"/>
                <w:snapToGrid w:val="0"/>
              </w:rPr>
              <w:t>4.5</w:t>
            </w:r>
            <w:r w:rsidR="004A2D97" w:rsidRPr="006B4D9C">
              <w:rPr>
                <w:rStyle w:val="af"/>
                <w:rFonts w:cs="Huawei Sans"/>
              </w:rPr>
              <w:t xml:space="preserve"> manage_user</w:t>
            </w:r>
            <w:r w:rsidR="004A2D97" w:rsidRPr="006B4D9C">
              <w:rPr>
                <w:rStyle w:val="af"/>
                <w:rFonts w:cs="Huawei Sans"/>
              </w:rPr>
              <w:t>管理员用户表创建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_Toc173315530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19</w:t>
            </w:r>
            <w:r w:rsidR="004A2D97">
              <w:rPr>
                <w:webHidden/>
              </w:rPr>
              <w:fldChar w:fldCharType="end"/>
            </w:r>
          </w:hyperlink>
        </w:p>
        <w:p w14:paraId="1DCD5FAE" w14:textId="0E10E9FA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31" w:history="1">
            <w:r w:rsidR="004A2D97" w:rsidRPr="006B4D9C">
              <w:rPr>
                <w:rStyle w:val="af"/>
                <w:rFonts w:cs="Huawei Sans"/>
                <w:snapToGrid w:val="0"/>
              </w:rPr>
              <w:t>4.6</w:t>
            </w:r>
            <w:r w:rsidR="004A2D97" w:rsidRPr="006B4D9C">
              <w:rPr>
                <w:rStyle w:val="af"/>
                <w:rFonts w:cs="Huawei Sans"/>
              </w:rPr>
              <w:t xml:space="preserve"> menu</w:t>
            </w:r>
            <w:r w:rsidR="004A2D97" w:rsidRPr="006B4D9C">
              <w:rPr>
                <w:rStyle w:val="af"/>
                <w:rFonts w:cs="Huawei Sans"/>
              </w:rPr>
              <w:t>菜单表创建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_Toc173315531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19</w:t>
            </w:r>
            <w:r w:rsidR="004A2D97">
              <w:rPr>
                <w:webHidden/>
              </w:rPr>
              <w:fldChar w:fldCharType="end"/>
            </w:r>
          </w:hyperlink>
        </w:p>
        <w:p w14:paraId="6ADC5D8A" w14:textId="4D2B1565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32" w:history="1">
            <w:r w:rsidR="004A2D97" w:rsidRPr="006B4D9C">
              <w:rPr>
                <w:rStyle w:val="af"/>
                <w:rFonts w:cs="Huawei Sans"/>
                <w:snapToGrid w:val="0"/>
              </w:rPr>
              <w:t>4.7</w:t>
            </w:r>
            <w:r w:rsidR="004A2D97" w:rsidRPr="006B4D9C">
              <w:rPr>
                <w:rStyle w:val="af"/>
                <w:rFonts w:cs="Huawei Sans"/>
              </w:rPr>
              <w:t xml:space="preserve"> role</w:t>
            </w:r>
            <w:r w:rsidR="004A2D97" w:rsidRPr="006B4D9C">
              <w:rPr>
                <w:rStyle w:val="af"/>
                <w:rFonts w:cs="Huawei Sans"/>
              </w:rPr>
              <w:t>角色表创建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_Toc173315532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21</w:t>
            </w:r>
            <w:r w:rsidR="004A2D97">
              <w:rPr>
                <w:webHidden/>
              </w:rPr>
              <w:fldChar w:fldCharType="end"/>
            </w:r>
          </w:hyperlink>
        </w:p>
        <w:p w14:paraId="22FD7457" w14:textId="09CB10D6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33" w:history="1">
            <w:r w:rsidR="004A2D97" w:rsidRPr="006B4D9C">
              <w:rPr>
                <w:rStyle w:val="af"/>
                <w:rFonts w:cs="Huawei Sans"/>
                <w:snapToGrid w:val="0"/>
              </w:rPr>
              <w:t>4.8</w:t>
            </w:r>
            <w:r w:rsidR="004A2D97" w:rsidRPr="006B4D9C">
              <w:rPr>
                <w:rStyle w:val="af"/>
                <w:rFonts w:cs="Huawei Sans"/>
              </w:rPr>
              <w:t xml:space="preserve"> role_menu_rel</w:t>
            </w:r>
            <w:r w:rsidR="004A2D97" w:rsidRPr="006B4D9C">
              <w:rPr>
                <w:rStyle w:val="af"/>
                <w:rFonts w:cs="Huawei Sans"/>
              </w:rPr>
              <w:t>角色菜单关联表创建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_Toc173315533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21</w:t>
            </w:r>
            <w:r w:rsidR="004A2D97">
              <w:rPr>
                <w:webHidden/>
              </w:rPr>
              <w:fldChar w:fldCharType="end"/>
            </w:r>
          </w:hyperlink>
        </w:p>
        <w:p w14:paraId="7064F529" w14:textId="3C8A45A9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34" w:history="1">
            <w:r w:rsidR="004A2D97" w:rsidRPr="006B4D9C">
              <w:rPr>
                <w:rStyle w:val="af"/>
                <w:rFonts w:cs="Huawei Sans"/>
                <w:snapToGrid w:val="0"/>
              </w:rPr>
              <w:t>4.9</w:t>
            </w:r>
            <w:r w:rsidR="004A2D97" w:rsidRPr="006B4D9C">
              <w:rPr>
                <w:rStyle w:val="af"/>
                <w:rFonts w:cs="Huawei Sans"/>
              </w:rPr>
              <w:t xml:space="preserve"> Student</w:t>
            </w:r>
            <w:r w:rsidR="004A2D97" w:rsidRPr="006B4D9C">
              <w:rPr>
                <w:rStyle w:val="af"/>
                <w:rFonts w:cs="Huawei Sans"/>
              </w:rPr>
              <w:t>表学生用户表创建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_Toc173315534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22</w:t>
            </w:r>
            <w:r w:rsidR="004A2D97">
              <w:rPr>
                <w:webHidden/>
              </w:rPr>
              <w:fldChar w:fldCharType="end"/>
            </w:r>
          </w:hyperlink>
        </w:p>
        <w:p w14:paraId="6C1E11A4" w14:textId="47A6E800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35" w:history="1">
            <w:r w:rsidR="004A2D97" w:rsidRPr="006B4D9C">
              <w:rPr>
                <w:rStyle w:val="af"/>
                <w:rFonts w:cs="Huawei Sans"/>
                <w:snapToGrid w:val="0"/>
              </w:rPr>
              <w:t>4.10</w:t>
            </w:r>
            <w:r w:rsidR="004A2D97" w:rsidRPr="006B4D9C">
              <w:rPr>
                <w:rStyle w:val="af"/>
                <w:rFonts w:cs="Huawei Sans"/>
              </w:rPr>
              <w:t xml:space="preserve"> student_course_rel</w:t>
            </w:r>
            <w:r w:rsidR="004A2D97" w:rsidRPr="006B4D9C">
              <w:rPr>
                <w:rStyle w:val="af"/>
                <w:rFonts w:cs="Huawei Sans"/>
              </w:rPr>
              <w:t>学生课程关联表创建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_Toc173315535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23</w:t>
            </w:r>
            <w:r w:rsidR="004A2D97">
              <w:rPr>
                <w:webHidden/>
              </w:rPr>
              <w:fldChar w:fldCharType="end"/>
            </w:r>
          </w:hyperlink>
        </w:p>
        <w:p w14:paraId="5897A235" w14:textId="436DB6B9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36" w:history="1">
            <w:r w:rsidR="004A2D97" w:rsidRPr="006B4D9C">
              <w:rPr>
                <w:rStyle w:val="af"/>
                <w:rFonts w:cs="Huawei Sans"/>
                <w:snapToGrid w:val="0"/>
              </w:rPr>
              <w:t>4.11</w:t>
            </w:r>
            <w:r w:rsidR="004A2D97" w:rsidRPr="006B4D9C">
              <w:rPr>
                <w:rStyle w:val="af"/>
                <w:rFonts w:cs="Huawei Sans"/>
              </w:rPr>
              <w:t xml:space="preserve"> teacher</w:t>
            </w:r>
            <w:r w:rsidR="004A2D97" w:rsidRPr="006B4D9C">
              <w:rPr>
                <w:rStyle w:val="af"/>
                <w:rFonts w:cs="Huawei Sans"/>
              </w:rPr>
              <w:t>教师信息表创建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_Toc173315536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23</w:t>
            </w:r>
            <w:r w:rsidR="004A2D97">
              <w:rPr>
                <w:webHidden/>
              </w:rPr>
              <w:fldChar w:fldCharType="end"/>
            </w:r>
          </w:hyperlink>
        </w:p>
        <w:p w14:paraId="4C36BF2B" w14:textId="7553794A" w:rsidR="004A2D97" w:rsidRDefault="00A879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73315537" w:history="1">
            <w:r w:rsidR="004A2D97" w:rsidRPr="006B4D9C">
              <w:rPr>
                <w:rStyle w:val="af"/>
                <w:rFonts w:cs="Huawei Sans"/>
                <w:noProof/>
              </w:rPr>
              <w:t xml:space="preserve">5 </w:t>
            </w:r>
            <w:r w:rsidR="004A2D97" w:rsidRPr="006B4D9C">
              <w:rPr>
                <w:rStyle w:val="af"/>
                <w:rFonts w:cs="Huawei Sans"/>
                <w:noProof/>
              </w:rPr>
              <w:t>开发环境搭建</w:t>
            </w:r>
            <w:r w:rsidR="004A2D97">
              <w:rPr>
                <w:noProof/>
                <w:webHidden/>
              </w:rPr>
              <w:tab/>
            </w:r>
            <w:r w:rsidR="004A2D97">
              <w:rPr>
                <w:noProof/>
                <w:webHidden/>
              </w:rPr>
              <w:fldChar w:fldCharType="begin"/>
            </w:r>
            <w:r w:rsidR="004A2D97">
              <w:rPr>
                <w:noProof/>
                <w:webHidden/>
              </w:rPr>
              <w:instrText xml:space="preserve"> PAGEREF _Toc173315537 \h </w:instrText>
            </w:r>
            <w:r w:rsidR="004A2D97">
              <w:rPr>
                <w:noProof/>
                <w:webHidden/>
              </w:rPr>
            </w:r>
            <w:r w:rsidR="004A2D97">
              <w:rPr>
                <w:noProof/>
                <w:webHidden/>
              </w:rPr>
              <w:fldChar w:fldCharType="separate"/>
            </w:r>
            <w:r w:rsidR="00E545E3">
              <w:rPr>
                <w:noProof/>
                <w:webHidden/>
              </w:rPr>
              <w:t>25</w:t>
            </w:r>
            <w:r w:rsidR="004A2D97">
              <w:rPr>
                <w:noProof/>
                <w:webHidden/>
              </w:rPr>
              <w:fldChar w:fldCharType="end"/>
            </w:r>
          </w:hyperlink>
        </w:p>
        <w:p w14:paraId="6B50AE62" w14:textId="60863917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38" w:history="1">
            <w:r w:rsidR="004A2D97" w:rsidRPr="006B4D9C">
              <w:rPr>
                <w:rStyle w:val="af"/>
                <w:rFonts w:cs="Huawei Sans"/>
                <w:snapToGrid w:val="0"/>
              </w:rPr>
              <w:t>5.1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开发工具</w:t>
            </w:r>
            <w:r w:rsidR="004A2D97" w:rsidRPr="006B4D9C">
              <w:rPr>
                <w:rStyle w:val="af"/>
                <w:rFonts w:cs="Huawei Sans"/>
              </w:rPr>
              <w:t>vscode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_Toc173315538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25</w:t>
            </w:r>
            <w:r w:rsidR="004A2D97">
              <w:rPr>
                <w:webHidden/>
              </w:rPr>
              <w:fldChar w:fldCharType="end"/>
            </w:r>
          </w:hyperlink>
        </w:p>
        <w:p w14:paraId="113ED6AC" w14:textId="05FC56DA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39" w:history="1">
            <w:r w:rsidR="004A2D97" w:rsidRPr="006B4D9C">
              <w:rPr>
                <w:rStyle w:val="af"/>
                <w:rFonts w:cs="Huawei Sans"/>
                <w:snapToGrid w:val="0"/>
              </w:rPr>
              <w:t>5.2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在</w:t>
            </w:r>
            <w:r w:rsidR="004A2D97" w:rsidRPr="006B4D9C">
              <w:rPr>
                <w:rStyle w:val="af"/>
                <w:rFonts w:cs="Huawei Sans"/>
              </w:rPr>
              <w:t>vscode</w:t>
            </w:r>
            <w:r w:rsidR="004A2D97" w:rsidRPr="006B4D9C">
              <w:rPr>
                <w:rStyle w:val="af"/>
                <w:rFonts w:cs="Huawei Sans"/>
              </w:rPr>
              <w:t>中配置</w:t>
            </w:r>
            <w:r w:rsidR="004A2D97" w:rsidRPr="006B4D9C">
              <w:rPr>
                <w:rStyle w:val="af"/>
                <w:rFonts w:cs="Huawei Sans"/>
              </w:rPr>
              <w:t>java</w:t>
            </w:r>
            <w:r w:rsidR="004A2D97" w:rsidRPr="006B4D9C">
              <w:rPr>
                <w:rStyle w:val="af"/>
                <w:rFonts w:cs="Huawei Sans"/>
              </w:rPr>
              <w:t>环境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_Toc173315539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25</w:t>
            </w:r>
            <w:r w:rsidR="004A2D97">
              <w:rPr>
                <w:webHidden/>
              </w:rPr>
              <w:fldChar w:fldCharType="end"/>
            </w:r>
          </w:hyperlink>
        </w:p>
        <w:p w14:paraId="32BE3BB5" w14:textId="5A39E579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40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5.2.1</w:t>
            </w:r>
            <w:r w:rsidR="004A2D97" w:rsidRPr="006B4D9C">
              <w:rPr>
                <w:rStyle w:val="af"/>
                <w:rFonts w:cs="Huawei Sans"/>
              </w:rPr>
              <w:t xml:space="preserve"> JDK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_Toc173315540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25</w:t>
            </w:r>
            <w:r w:rsidR="004A2D97">
              <w:rPr>
                <w:webHidden/>
              </w:rPr>
              <w:fldChar w:fldCharType="end"/>
            </w:r>
          </w:hyperlink>
        </w:p>
        <w:p w14:paraId="47056393" w14:textId="09022FE6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41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5.2.2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在</w:t>
            </w:r>
            <w:r w:rsidR="004A2D97" w:rsidRPr="006B4D9C">
              <w:rPr>
                <w:rStyle w:val="af"/>
                <w:rFonts w:cs="Huawei Sans"/>
              </w:rPr>
              <w:t>vscode</w:t>
            </w:r>
            <w:r w:rsidR="004A2D97" w:rsidRPr="006B4D9C">
              <w:rPr>
                <w:rStyle w:val="af"/>
                <w:rFonts w:cs="Huawei Sans"/>
              </w:rPr>
              <w:t>中配置</w:t>
            </w:r>
            <w:r w:rsidR="004A2D97" w:rsidRPr="006B4D9C">
              <w:rPr>
                <w:rStyle w:val="af"/>
                <w:rFonts w:cs="Huawei Sans"/>
              </w:rPr>
              <w:t>java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_Toc173315541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26</w:t>
            </w:r>
            <w:r w:rsidR="004A2D97">
              <w:rPr>
                <w:webHidden/>
              </w:rPr>
              <w:fldChar w:fldCharType="end"/>
            </w:r>
          </w:hyperlink>
        </w:p>
        <w:p w14:paraId="34C9C98E" w14:textId="526D0584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42" w:history="1">
            <w:r w:rsidR="004A2D97" w:rsidRPr="006B4D9C">
              <w:rPr>
                <w:rStyle w:val="af"/>
                <w:rFonts w:cs="Huawei Sans"/>
                <w:snapToGrid w:val="0"/>
              </w:rPr>
              <w:t>5.3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在</w:t>
            </w:r>
            <w:r w:rsidR="004A2D97" w:rsidRPr="006B4D9C">
              <w:rPr>
                <w:rStyle w:val="af"/>
                <w:rFonts w:cs="Huawei Sans"/>
              </w:rPr>
              <w:t>vscode</w:t>
            </w:r>
            <w:r w:rsidR="004A2D97" w:rsidRPr="006B4D9C">
              <w:rPr>
                <w:rStyle w:val="af"/>
                <w:rFonts w:cs="Huawei Sans"/>
              </w:rPr>
              <w:t>中配置</w:t>
            </w:r>
            <w:r w:rsidR="004A2D97" w:rsidRPr="006B4D9C">
              <w:rPr>
                <w:rStyle w:val="af"/>
                <w:rFonts w:cs="Huawei Sans"/>
              </w:rPr>
              <w:t>Maven</w:t>
            </w:r>
            <w:r w:rsidR="004A2D97" w:rsidRPr="006B4D9C">
              <w:rPr>
                <w:rStyle w:val="af"/>
                <w:rFonts w:cs="Huawei Sans"/>
              </w:rPr>
              <w:t>环境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_Toc173315542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27</w:t>
            </w:r>
            <w:r w:rsidR="004A2D97">
              <w:rPr>
                <w:webHidden/>
              </w:rPr>
              <w:fldChar w:fldCharType="end"/>
            </w:r>
          </w:hyperlink>
        </w:p>
        <w:p w14:paraId="3C462D8B" w14:textId="06E2A34B" w:rsidR="004A2D97" w:rsidRDefault="00A879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73315543" w:history="1">
            <w:r w:rsidR="004A2D97" w:rsidRPr="006B4D9C">
              <w:rPr>
                <w:rStyle w:val="af"/>
                <w:rFonts w:cs="Huawei Sans"/>
                <w:noProof/>
              </w:rPr>
              <w:t xml:space="preserve">6 </w:t>
            </w:r>
            <w:r w:rsidR="004A2D97" w:rsidRPr="006B4D9C">
              <w:rPr>
                <w:rStyle w:val="af"/>
                <w:rFonts w:cs="Huawei Sans"/>
                <w:noProof/>
              </w:rPr>
              <w:t>项目工程导入</w:t>
            </w:r>
            <w:r w:rsidR="004A2D97">
              <w:rPr>
                <w:noProof/>
                <w:webHidden/>
              </w:rPr>
              <w:tab/>
            </w:r>
            <w:r w:rsidR="004A2D97">
              <w:rPr>
                <w:noProof/>
                <w:webHidden/>
              </w:rPr>
              <w:fldChar w:fldCharType="begin"/>
            </w:r>
            <w:r w:rsidR="004A2D97">
              <w:rPr>
                <w:noProof/>
                <w:webHidden/>
              </w:rPr>
              <w:instrText xml:space="preserve"> PAGEREF _Toc173315543 \h </w:instrText>
            </w:r>
            <w:r w:rsidR="004A2D97">
              <w:rPr>
                <w:noProof/>
                <w:webHidden/>
              </w:rPr>
            </w:r>
            <w:r w:rsidR="004A2D97">
              <w:rPr>
                <w:noProof/>
                <w:webHidden/>
              </w:rPr>
              <w:fldChar w:fldCharType="separate"/>
            </w:r>
            <w:r w:rsidR="00E545E3">
              <w:rPr>
                <w:noProof/>
                <w:webHidden/>
              </w:rPr>
              <w:t>30</w:t>
            </w:r>
            <w:r w:rsidR="004A2D97">
              <w:rPr>
                <w:noProof/>
                <w:webHidden/>
              </w:rPr>
              <w:fldChar w:fldCharType="end"/>
            </w:r>
          </w:hyperlink>
        </w:p>
        <w:p w14:paraId="6B4E08FB" w14:textId="397E4B28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44" w:history="1">
            <w:r w:rsidR="004A2D97" w:rsidRPr="006B4D9C">
              <w:rPr>
                <w:rStyle w:val="af"/>
                <w:rFonts w:cs="Huawei Sans"/>
                <w:snapToGrid w:val="0"/>
              </w:rPr>
              <w:t>6.1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项目源文件获取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_Toc173315544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30</w:t>
            </w:r>
            <w:r w:rsidR="004A2D97">
              <w:rPr>
                <w:webHidden/>
              </w:rPr>
              <w:fldChar w:fldCharType="end"/>
            </w:r>
          </w:hyperlink>
        </w:p>
        <w:p w14:paraId="2BBB7D12" w14:textId="1B3D9195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45" w:history="1">
            <w:r w:rsidR="004A2D97" w:rsidRPr="006B4D9C">
              <w:rPr>
                <w:rStyle w:val="af"/>
                <w:rFonts w:cs="Huawei Sans"/>
                <w:snapToGrid w:val="0"/>
              </w:rPr>
              <w:t>6.2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项目工程配置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_Toc173315545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31</w:t>
            </w:r>
            <w:r w:rsidR="004A2D97">
              <w:rPr>
                <w:webHidden/>
              </w:rPr>
              <w:fldChar w:fldCharType="end"/>
            </w:r>
          </w:hyperlink>
        </w:p>
        <w:p w14:paraId="52B9E6FE" w14:textId="10468D13" w:rsidR="004A2D97" w:rsidRDefault="00A879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73315546" w:history="1">
            <w:r w:rsidR="004A2D97" w:rsidRPr="006B4D9C">
              <w:rPr>
                <w:rStyle w:val="af"/>
                <w:rFonts w:cs="Huawei Sans"/>
                <w:noProof/>
              </w:rPr>
              <w:t xml:space="preserve">7 </w:t>
            </w:r>
            <w:r w:rsidR="004A2D97" w:rsidRPr="006B4D9C">
              <w:rPr>
                <w:rStyle w:val="af"/>
                <w:rFonts w:cs="Huawei Sans"/>
                <w:noProof/>
              </w:rPr>
              <w:t>学校选课系统验证</w:t>
            </w:r>
            <w:r w:rsidR="004A2D97">
              <w:rPr>
                <w:noProof/>
                <w:webHidden/>
              </w:rPr>
              <w:tab/>
            </w:r>
            <w:r w:rsidR="004A2D97">
              <w:rPr>
                <w:noProof/>
                <w:webHidden/>
              </w:rPr>
              <w:fldChar w:fldCharType="begin"/>
            </w:r>
            <w:r w:rsidR="004A2D97">
              <w:rPr>
                <w:noProof/>
                <w:webHidden/>
              </w:rPr>
              <w:instrText xml:space="preserve"> PAGEREF _Toc173315546 \h </w:instrText>
            </w:r>
            <w:r w:rsidR="004A2D97">
              <w:rPr>
                <w:noProof/>
                <w:webHidden/>
              </w:rPr>
            </w:r>
            <w:r w:rsidR="004A2D97">
              <w:rPr>
                <w:noProof/>
                <w:webHidden/>
              </w:rPr>
              <w:fldChar w:fldCharType="separate"/>
            </w:r>
            <w:r w:rsidR="00E545E3">
              <w:rPr>
                <w:noProof/>
                <w:webHidden/>
              </w:rPr>
              <w:t>36</w:t>
            </w:r>
            <w:r w:rsidR="004A2D97">
              <w:rPr>
                <w:noProof/>
                <w:webHidden/>
              </w:rPr>
              <w:fldChar w:fldCharType="end"/>
            </w:r>
          </w:hyperlink>
        </w:p>
        <w:p w14:paraId="40DF74BE" w14:textId="33C49F92" w:rsidR="004A2D97" w:rsidRDefault="00A879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73315547" w:history="1">
            <w:r w:rsidR="004A2D97" w:rsidRPr="006B4D9C">
              <w:rPr>
                <w:rStyle w:val="af"/>
                <w:rFonts w:cs="Huawei Sans"/>
                <w:noProof/>
              </w:rPr>
              <w:t xml:space="preserve">8 </w:t>
            </w:r>
            <w:r w:rsidR="004A2D97" w:rsidRPr="006B4D9C">
              <w:rPr>
                <w:rStyle w:val="af"/>
                <w:rFonts w:cs="Huawei Sans"/>
                <w:noProof/>
              </w:rPr>
              <w:t>基于选课管理系统的数据库开发</w:t>
            </w:r>
            <w:r w:rsidR="004A2D97">
              <w:rPr>
                <w:noProof/>
                <w:webHidden/>
              </w:rPr>
              <w:tab/>
            </w:r>
            <w:r w:rsidR="004A2D97">
              <w:rPr>
                <w:noProof/>
                <w:webHidden/>
              </w:rPr>
              <w:fldChar w:fldCharType="begin"/>
            </w:r>
            <w:r w:rsidR="004A2D97">
              <w:rPr>
                <w:noProof/>
                <w:webHidden/>
              </w:rPr>
              <w:instrText xml:space="preserve"> PAGEREF _Toc173315547 \h </w:instrText>
            </w:r>
            <w:r w:rsidR="004A2D97">
              <w:rPr>
                <w:noProof/>
                <w:webHidden/>
              </w:rPr>
            </w:r>
            <w:r w:rsidR="004A2D97">
              <w:rPr>
                <w:noProof/>
                <w:webHidden/>
              </w:rPr>
              <w:fldChar w:fldCharType="separate"/>
            </w:r>
            <w:r w:rsidR="00E545E3">
              <w:rPr>
                <w:noProof/>
                <w:webHidden/>
              </w:rPr>
              <w:t>39</w:t>
            </w:r>
            <w:r w:rsidR="004A2D97">
              <w:rPr>
                <w:noProof/>
                <w:webHidden/>
              </w:rPr>
              <w:fldChar w:fldCharType="end"/>
            </w:r>
          </w:hyperlink>
        </w:p>
        <w:p w14:paraId="578E6807" w14:textId="4537B894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48" w:history="1">
            <w:r w:rsidR="004A2D97" w:rsidRPr="006B4D9C">
              <w:rPr>
                <w:rStyle w:val="af"/>
                <w:rFonts w:cs="Huawei Sans"/>
                <w:snapToGrid w:val="0"/>
              </w:rPr>
              <w:t>8.1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角色菜单功能设置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_Toc173315548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39</w:t>
            </w:r>
            <w:r w:rsidR="004A2D97">
              <w:rPr>
                <w:webHidden/>
              </w:rPr>
              <w:fldChar w:fldCharType="end"/>
            </w:r>
          </w:hyperlink>
        </w:p>
        <w:p w14:paraId="0D39A791" w14:textId="7DB954C0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49" w:history="1">
            <w:r w:rsidR="004A2D97" w:rsidRPr="006B4D9C">
              <w:rPr>
                <w:rStyle w:val="af"/>
                <w:rFonts w:cs="Huawei Sans"/>
                <w:snapToGrid w:val="0"/>
              </w:rPr>
              <w:t>8.2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课程内容调整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_Toc173315549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41</w:t>
            </w:r>
            <w:r w:rsidR="004A2D97">
              <w:rPr>
                <w:webHidden/>
              </w:rPr>
              <w:fldChar w:fldCharType="end"/>
            </w:r>
          </w:hyperlink>
        </w:p>
        <w:p w14:paraId="77DE230A" w14:textId="6FD5671B" w:rsidR="004A2D97" w:rsidRDefault="00A879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50" w:history="1">
            <w:r w:rsidR="004A2D97" w:rsidRPr="006B4D9C">
              <w:rPr>
                <w:rStyle w:val="af"/>
                <w:rFonts w:cs="Huawei Sans"/>
                <w:snapToGrid w:val="0"/>
              </w:rPr>
              <w:t>8.3</w:t>
            </w:r>
            <w:r w:rsidR="004A2D97" w:rsidRPr="006B4D9C">
              <w:rPr>
                <w:rStyle w:val="af"/>
                <w:rFonts w:cs="Huawei Sans"/>
              </w:rPr>
              <w:t xml:space="preserve"> </w:t>
            </w:r>
            <w:r w:rsidR="004A2D97" w:rsidRPr="006B4D9C">
              <w:rPr>
                <w:rStyle w:val="af"/>
                <w:rFonts w:cs="Huawei Sans"/>
              </w:rPr>
              <w:t>信息列表查询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_Toc173315550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44</w:t>
            </w:r>
            <w:r w:rsidR="004A2D97">
              <w:rPr>
                <w:webHidden/>
              </w:rPr>
              <w:fldChar w:fldCharType="end"/>
            </w:r>
          </w:hyperlink>
        </w:p>
        <w:p w14:paraId="1FF32DC5" w14:textId="7A2A4CF8" w:rsidR="004A2D97" w:rsidRDefault="00A879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73315551" w:history="1">
            <w:r w:rsidR="004A2D97" w:rsidRPr="006B4D9C">
              <w:rPr>
                <w:rStyle w:val="af"/>
                <w:rFonts w:cs="Huawei Sans"/>
                <w:noProof/>
              </w:rPr>
              <w:t xml:space="preserve">9 </w:t>
            </w:r>
            <w:r w:rsidR="004A2D97" w:rsidRPr="006B4D9C">
              <w:rPr>
                <w:rStyle w:val="af"/>
                <w:rFonts w:cs="Huawei Sans"/>
                <w:noProof/>
              </w:rPr>
              <w:t>基于选课管理系统的统计信息开发</w:t>
            </w:r>
            <w:r w:rsidR="004A2D97">
              <w:rPr>
                <w:noProof/>
                <w:webHidden/>
              </w:rPr>
              <w:tab/>
            </w:r>
            <w:r w:rsidR="004A2D97">
              <w:rPr>
                <w:noProof/>
                <w:webHidden/>
              </w:rPr>
              <w:fldChar w:fldCharType="begin"/>
            </w:r>
            <w:r w:rsidR="004A2D97">
              <w:rPr>
                <w:noProof/>
                <w:webHidden/>
              </w:rPr>
              <w:instrText xml:space="preserve"> PAGEREF _Toc173315551 \h </w:instrText>
            </w:r>
            <w:r w:rsidR="004A2D97">
              <w:rPr>
                <w:noProof/>
                <w:webHidden/>
              </w:rPr>
            </w:r>
            <w:r w:rsidR="004A2D97">
              <w:rPr>
                <w:noProof/>
                <w:webHidden/>
              </w:rPr>
              <w:fldChar w:fldCharType="separate"/>
            </w:r>
            <w:r w:rsidR="00E545E3">
              <w:rPr>
                <w:noProof/>
                <w:webHidden/>
              </w:rPr>
              <w:t>47</w:t>
            </w:r>
            <w:r w:rsidR="004A2D97">
              <w:rPr>
                <w:noProof/>
                <w:webHidden/>
              </w:rPr>
              <w:fldChar w:fldCharType="end"/>
            </w:r>
          </w:hyperlink>
        </w:p>
        <w:p w14:paraId="4F2FB136" w14:textId="5A683CC2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52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9.1.1</w:t>
            </w:r>
            <w:r w:rsidR="004A2D97" w:rsidRPr="006B4D9C">
              <w:rPr>
                <w:rStyle w:val="af"/>
              </w:rPr>
              <w:t xml:space="preserve"> </w:t>
            </w:r>
            <w:r w:rsidR="004A2D97" w:rsidRPr="006B4D9C">
              <w:rPr>
                <w:rStyle w:val="af"/>
              </w:rPr>
              <w:t>制定需求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_Toc173315552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48</w:t>
            </w:r>
            <w:r w:rsidR="004A2D97">
              <w:rPr>
                <w:webHidden/>
              </w:rPr>
              <w:fldChar w:fldCharType="end"/>
            </w:r>
          </w:hyperlink>
        </w:p>
        <w:p w14:paraId="73AE4BDE" w14:textId="54DC084F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53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9.1.2</w:t>
            </w:r>
            <w:r w:rsidR="004A2D97" w:rsidRPr="006B4D9C">
              <w:rPr>
                <w:rStyle w:val="af"/>
              </w:rPr>
              <w:t xml:space="preserve"> </w:t>
            </w:r>
            <w:r w:rsidR="004A2D97" w:rsidRPr="006B4D9C">
              <w:rPr>
                <w:rStyle w:val="af"/>
              </w:rPr>
              <w:t>分析需求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_Toc173315553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48</w:t>
            </w:r>
            <w:r w:rsidR="004A2D97">
              <w:rPr>
                <w:webHidden/>
              </w:rPr>
              <w:fldChar w:fldCharType="end"/>
            </w:r>
          </w:hyperlink>
        </w:p>
        <w:p w14:paraId="00A16908" w14:textId="1916D747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54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9.1.3</w:t>
            </w:r>
            <w:r w:rsidR="004A2D97" w:rsidRPr="006B4D9C">
              <w:rPr>
                <w:rStyle w:val="af"/>
              </w:rPr>
              <w:t xml:space="preserve"> </w:t>
            </w:r>
            <w:r w:rsidR="004A2D97" w:rsidRPr="006B4D9C">
              <w:rPr>
                <w:rStyle w:val="af"/>
              </w:rPr>
              <w:t>前端开发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_Toc173315554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48</w:t>
            </w:r>
            <w:r w:rsidR="004A2D97">
              <w:rPr>
                <w:webHidden/>
              </w:rPr>
              <w:fldChar w:fldCharType="end"/>
            </w:r>
          </w:hyperlink>
        </w:p>
        <w:p w14:paraId="4B47023E" w14:textId="10FF4D40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55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9.1.4</w:t>
            </w:r>
            <w:r w:rsidR="004A2D97" w:rsidRPr="006B4D9C">
              <w:rPr>
                <w:rStyle w:val="af"/>
              </w:rPr>
              <w:t xml:space="preserve"> </w:t>
            </w:r>
            <w:r w:rsidR="004A2D97" w:rsidRPr="006B4D9C">
              <w:rPr>
                <w:rStyle w:val="af"/>
              </w:rPr>
              <w:t>编写对象模型及完成</w:t>
            </w:r>
            <w:r w:rsidR="004A2D97" w:rsidRPr="006B4D9C">
              <w:rPr>
                <w:rStyle w:val="af"/>
              </w:rPr>
              <w:t>SQL</w:t>
            </w:r>
            <w:r w:rsidR="004A2D97" w:rsidRPr="006B4D9C">
              <w:rPr>
                <w:rStyle w:val="af"/>
              </w:rPr>
              <w:t>查询功能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_Toc173315555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49</w:t>
            </w:r>
            <w:r w:rsidR="004A2D97">
              <w:rPr>
                <w:webHidden/>
              </w:rPr>
              <w:fldChar w:fldCharType="end"/>
            </w:r>
          </w:hyperlink>
        </w:p>
        <w:p w14:paraId="7E2DD00D" w14:textId="78B5D2D0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56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9.1.5</w:t>
            </w:r>
            <w:r w:rsidR="004A2D97" w:rsidRPr="006B4D9C">
              <w:rPr>
                <w:rStyle w:val="af"/>
              </w:rPr>
              <w:t xml:space="preserve"> </w:t>
            </w:r>
            <w:r w:rsidR="004A2D97" w:rsidRPr="006B4D9C">
              <w:rPr>
                <w:rStyle w:val="af"/>
              </w:rPr>
              <w:t>编码</w:t>
            </w:r>
            <w:r w:rsidR="004A2D97" w:rsidRPr="006B4D9C">
              <w:rPr>
                <w:rStyle w:val="af"/>
              </w:rPr>
              <w:t>Service</w:t>
            </w:r>
            <w:r w:rsidR="004A2D97" w:rsidRPr="006B4D9C">
              <w:rPr>
                <w:rStyle w:val="af"/>
              </w:rPr>
              <w:t>端代码实现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_Toc173315556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51</w:t>
            </w:r>
            <w:r w:rsidR="004A2D97">
              <w:rPr>
                <w:webHidden/>
              </w:rPr>
              <w:fldChar w:fldCharType="end"/>
            </w:r>
          </w:hyperlink>
        </w:p>
        <w:p w14:paraId="3E936B9F" w14:textId="3507051D" w:rsidR="004A2D97" w:rsidRDefault="00A879D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73315557" w:history="1">
            <w:r w:rsidR="004A2D97" w:rsidRPr="006B4D9C">
              <w:rPr>
                <w:rStyle w:val="af"/>
                <w:rFonts w:cs="Huawei Sans"/>
                <w:bCs/>
                <w:snapToGrid w:val="0"/>
              </w:rPr>
              <w:t>9.1.6</w:t>
            </w:r>
            <w:r w:rsidR="004A2D97" w:rsidRPr="006B4D9C">
              <w:rPr>
                <w:rStyle w:val="af"/>
              </w:rPr>
              <w:t xml:space="preserve"> </w:t>
            </w:r>
            <w:r w:rsidR="004A2D97" w:rsidRPr="006B4D9C">
              <w:rPr>
                <w:rStyle w:val="af"/>
              </w:rPr>
              <w:t>编写控制器</w:t>
            </w:r>
            <w:r w:rsidR="004A2D97">
              <w:rPr>
                <w:webHidden/>
              </w:rPr>
              <w:tab/>
            </w:r>
            <w:r w:rsidR="004A2D97">
              <w:rPr>
                <w:webHidden/>
              </w:rPr>
              <w:fldChar w:fldCharType="begin"/>
            </w:r>
            <w:r w:rsidR="004A2D97">
              <w:rPr>
                <w:webHidden/>
              </w:rPr>
              <w:instrText xml:space="preserve"> PAGEREF _Toc173315557 \h </w:instrText>
            </w:r>
            <w:r w:rsidR="004A2D97">
              <w:rPr>
                <w:webHidden/>
              </w:rPr>
            </w:r>
            <w:r w:rsidR="004A2D97">
              <w:rPr>
                <w:webHidden/>
              </w:rPr>
              <w:fldChar w:fldCharType="separate"/>
            </w:r>
            <w:r w:rsidR="00E545E3">
              <w:rPr>
                <w:webHidden/>
              </w:rPr>
              <w:t>52</w:t>
            </w:r>
            <w:r w:rsidR="004A2D97">
              <w:rPr>
                <w:webHidden/>
              </w:rPr>
              <w:fldChar w:fldCharType="end"/>
            </w:r>
          </w:hyperlink>
        </w:p>
        <w:p w14:paraId="1A1B1C95" w14:textId="6F63C71B" w:rsidR="00B81DEF" w:rsidRPr="00B66BFD" w:rsidRDefault="001B1484" w:rsidP="0020153C">
          <w:pPr>
            <w:rPr>
              <w:rFonts w:ascii="Huawei Sans" w:eastAsia="方正兰亭黑简体" w:hAnsi="Huawei Sans" w:cs="Huawei Sans"/>
              <w:lang w:val="zh-CN"/>
            </w:rPr>
          </w:pPr>
          <w:r w:rsidRPr="00B66BFD">
            <w:rPr>
              <w:rFonts w:ascii="Huawei Sans" w:eastAsia="方正兰亭黑简体" w:hAnsi="Huawei Sans" w:cs="Huawei San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B048C6B" w14:textId="638A8257" w:rsidR="00002614" w:rsidRPr="00B66BFD" w:rsidRDefault="00002614" w:rsidP="00A71507">
      <w:pPr>
        <w:pStyle w:val="1e"/>
        <w:rPr>
          <w:lang w:val="zh-CN"/>
        </w:rPr>
      </w:pPr>
      <w:r w:rsidRPr="00B66BFD">
        <w:rPr>
          <w:lang w:val="zh-CN"/>
        </w:rPr>
        <w:br w:type="page"/>
      </w:r>
    </w:p>
    <w:p w14:paraId="2DEDFAD2" w14:textId="6DD126B0" w:rsidR="00896E8D" w:rsidRPr="00B66BFD" w:rsidRDefault="00896E8D" w:rsidP="00346199">
      <w:pPr>
        <w:pStyle w:val="1"/>
        <w:rPr>
          <w:rFonts w:cs="Huawei Sans"/>
        </w:rPr>
      </w:pPr>
      <w:bookmarkStart w:id="10" w:name="_Toc466755566"/>
      <w:bookmarkStart w:id="11" w:name="_Toc173315510"/>
      <w:bookmarkStart w:id="12" w:name="_Toc466755571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 w:rsidRPr="00B66BFD">
        <w:rPr>
          <w:rFonts w:cs="Huawei Sans"/>
        </w:rPr>
        <w:lastRenderedPageBreak/>
        <w:t>实验环境介绍</w:t>
      </w:r>
      <w:bookmarkEnd w:id="10"/>
      <w:bookmarkEnd w:id="11"/>
    </w:p>
    <w:p w14:paraId="1DBC270D" w14:textId="4BF023D1" w:rsidR="00896E8D" w:rsidRPr="00B66BFD" w:rsidRDefault="00896E8D" w:rsidP="00382C74">
      <w:pPr>
        <w:pStyle w:val="2"/>
        <w:rPr>
          <w:rFonts w:cs="Huawei Sans"/>
        </w:rPr>
      </w:pPr>
      <w:bookmarkStart w:id="13" w:name="_Toc437504217"/>
      <w:bookmarkStart w:id="14" w:name="_Toc466755567"/>
      <w:bookmarkStart w:id="15" w:name="_Toc173315511"/>
      <w:r w:rsidRPr="00B66BFD">
        <w:rPr>
          <w:rFonts w:cs="Huawei Sans"/>
        </w:rPr>
        <w:t>实验介绍</w:t>
      </w:r>
      <w:bookmarkEnd w:id="13"/>
      <w:bookmarkEnd w:id="14"/>
      <w:bookmarkEnd w:id="15"/>
    </w:p>
    <w:p w14:paraId="5632F29E" w14:textId="383F6AAA" w:rsidR="00896E8D" w:rsidRPr="00B66BFD" w:rsidRDefault="00896E8D" w:rsidP="00382C74">
      <w:pPr>
        <w:pStyle w:val="3"/>
        <w:rPr>
          <w:rFonts w:cs="Huawei Sans"/>
          <w:bCs/>
          <w:i/>
          <w:iCs/>
          <w:color w:val="0000FF"/>
          <w:kern w:val="2"/>
          <w:sz w:val="21"/>
        </w:rPr>
      </w:pPr>
      <w:bookmarkStart w:id="16" w:name="_Toc437504218"/>
      <w:bookmarkStart w:id="17" w:name="_Toc466755568"/>
      <w:bookmarkStart w:id="18" w:name="_Toc173315512"/>
      <w:r w:rsidRPr="00B66BFD">
        <w:rPr>
          <w:rFonts w:cs="Huawei Sans"/>
        </w:rPr>
        <w:t>关于本实验</w:t>
      </w:r>
      <w:bookmarkEnd w:id="16"/>
      <w:bookmarkEnd w:id="17"/>
      <w:bookmarkEnd w:id="18"/>
    </w:p>
    <w:p w14:paraId="3AE6F027" w14:textId="7CC98D7E" w:rsidR="00896E8D" w:rsidRPr="00B66BFD" w:rsidRDefault="00647A3C" w:rsidP="00A71507">
      <w:pPr>
        <w:pStyle w:val="1e"/>
      </w:pPr>
      <w:r w:rsidRPr="00B66BFD">
        <w:t>openGauss</w:t>
      </w:r>
      <w:r w:rsidRPr="00B66BFD">
        <w:t>是关系型数据库，采用客户端</w:t>
      </w:r>
      <w:r w:rsidRPr="00B66BFD">
        <w:t>/</w:t>
      </w:r>
      <w:r w:rsidRPr="00B66BFD">
        <w:t>服务器，</w:t>
      </w:r>
      <w:proofErr w:type="gramStart"/>
      <w:r w:rsidRPr="00B66BFD">
        <w:t>单进程多</w:t>
      </w:r>
      <w:proofErr w:type="gramEnd"/>
      <w:r w:rsidRPr="00B66BFD">
        <w:t>线程架构，支持单机和一主多备部署方式，备机可读，支持双机高可用和读扩展。</w:t>
      </w:r>
    </w:p>
    <w:p w14:paraId="699A2703" w14:textId="7B2015C9" w:rsidR="005C0987" w:rsidRPr="00B66BFD" w:rsidRDefault="00647A3C" w:rsidP="00A71507">
      <w:pPr>
        <w:pStyle w:val="1e"/>
      </w:pPr>
      <w:r w:rsidRPr="00B66BFD">
        <w:t>本实验主要内容为</w:t>
      </w:r>
      <w:r w:rsidR="00330582" w:rsidRPr="00B66BFD">
        <w:t>基于</w:t>
      </w:r>
      <w:r w:rsidR="003A70B3">
        <w:t>香橙派鲲鹏</w:t>
      </w:r>
      <w:r w:rsidR="003A70B3">
        <w:t>pro</w:t>
      </w:r>
      <w:r w:rsidR="003A70B3">
        <w:t>开发板</w:t>
      </w:r>
      <w:r w:rsidRPr="00B66BFD">
        <w:t>上</w:t>
      </w:r>
      <w:r w:rsidR="00BC6E4F" w:rsidRPr="00B66BFD">
        <w:t>已经集成</w:t>
      </w:r>
      <w:r w:rsidR="00330582" w:rsidRPr="00B66BFD">
        <w:t>的</w:t>
      </w:r>
      <w:r w:rsidR="00330582" w:rsidRPr="00B66BFD">
        <w:t>openGauss</w:t>
      </w:r>
      <w:r w:rsidR="00330582" w:rsidRPr="00B66BFD">
        <w:t>数据库（版本</w:t>
      </w:r>
      <w:r w:rsidR="00330582" w:rsidRPr="00B66BFD">
        <w:t>5.0.1</w:t>
      </w:r>
      <w:r w:rsidR="00330582" w:rsidRPr="00B66BFD">
        <w:t>）、</w:t>
      </w:r>
      <w:proofErr w:type="spellStart"/>
      <w:r w:rsidR="00330582" w:rsidRPr="00B66BFD">
        <w:t>VsCode</w:t>
      </w:r>
      <w:proofErr w:type="spellEnd"/>
      <w:r w:rsidR="00330582" w:rsidRPr="00B66BFD">
        <w:t>等软件进行</w:t>
      </w:r>
      <w:r w:rsidR="00BC6E4F" w:rsidRPr="00B66BFD">
        <w:t>《</w:t>
      </w:r>
      <w:r w:rsidR="007F25E3" w:rsidRPr="00B66BFD">
        <w:t>学生选课管理系统</w:t>
      </w:r>
      <w:r w:rsidR="00BC6E4F" w:rsidRPr="00B66BFD">
        <w:t>》</w:t>
      </w:r>
      <w:r w:rsidR="008453DC" w:rsidRPr="00B66BFD">
        <w:t>鲲鹏</w:t>
      </w:r>
      <w:r w:rsidR="00330582" w:rsidRPr="00B66BFD">
        <w:t>原生开发</w:t>
      </w:r>
      <w:r w:rsidR="005C0987" w:rsidRPr="00B66BFD">
        <w:t>，以</w:t>
      </w:r>
      <w:proofErr w:type="spellStart"/>
      <w:r w:rsidR="005C0987" w:rsidRPr="00B66BFD">
        <w:t>vscode</w:t>
      </w:r>
      <w:proofErr w:type="spellEnd"/>
      <w:r w:rsidR="005C0987" w:rsidRPr="00B66BFD">
        <w:t>作为集成开发环境，</w:t>
      </w:r>
      <w:r w:rsidR="005C0987" w:rsidRPr="00B66BFD">
        <w:t>Java</w:t>
      </w:r>
      <w:r w:rsidR="005C0987" w:rsidRPr="00B66BFD">
        <w:t>作为应用开发语言，</w:t>
      </w:r>
      <w:proofErr w:type="spellStart"/>
      <w:r w:rsidR="005C0987" w:rsidRPr="00B66BFD">
        <w:t>layui</w:t>
      </w:r>
      <w:proofErr w:type="spellEnd"/>
      <w:r w:rsidR="005C0987" w:rsidRPr="00B66BFD">
        <w:t>作为前端框架，</w:t>
      </w:r>
      <w:proofErr w:type="spellStart"/>
      <w:r w:rsidR="005C0987" w:rsidRPr="00B66BFD">
        <w:t>SpringBoot</w:t>
      </w:r>
      <w:proofErr w:type="spellEnd"/>
      <w:r w:rsidR="005C0987" w:rsidRPr="00B66BFD">
        <w:t>、</w:t>
      </w:r>
      <w:proofErr w:type="spellStart"/>
      <w:r w:rsidR="005C0987" w:rsidRPr="00B66BFD">
        <w:t>Mybatis</w:t>
      </w:r>
      <w:proofErr w:type="spellEnd"/>
      <w:r w:rsidR="005C0987" w:rsidRPr="00B66BFD">
        <w:t>作为后端框架，</w:t>
      </w:r>
      <w:r w:rsidR="005C0987" w:rsidRPr="00B66BFD">
        <w:t>openGauss</w:t>
      </w:r>
      <w:r w:rsidR="005C0987" w:rsidRPr="00B66BFD">
        <w:t>作为后端数据库</w:t>
      </w:r>
      <w:r w:rsidRPr="00B66BFD">
        <w:t>。</w:t>
      </w:r>
    </w:p>
    <w:p w14:paraId="4897E41B" w14:textId="0704111F" w:rsidR="00896E8D" w:rsidRPr="00B66BFD" w:rsidRDefault="00647A3C" w:rsidP="00382C74">
      <w:pPr>
        <w:pStyle w:val="3"/>
        <w:rPr>
          <w:rFonts w:cs="Huawei Sans"/>
          <w:bCs/>
          <w:i/>
          <w:iCs/>
          <w:color w:val="0000FF"/>
          <w:kern w:val="2"/>
          <w:sz w:val="21"/>
        </w:rPr>
      </w:pPr>
      <w:bookmarkStart w:id="19" w:name="_Toc70254328"/>
      <w:bookmarkStart w:id="20" w:name="_Toc437504220"/>
      <w:bookmarkStart w:id="21" w:name="_Toc466755569"/>
      <w:bookmarkStart w:id="22" w:name="_Toc173315513"/>
      <w:r w:rsidRPr="00B66BFD">
        <w:rPr>
          <w:rFonts w:cs="Huawei Sans"/>
        </w:rPr>
        <w:t>读者知识背景</w:t>
      </w:r>
      <w:bookmarkEnd w:id="19"/>
      <w:bookmarkEnd w:id="20"/>
      <w:bookmarkEnd w:id="21"/>
      <w:bookmarkEnd w:id="22"/>
    </w:p>
    <w:p w14:paraId="230C7272" w14:textId="2C4F1A60" w:rsidR="00647A3C" w:rsidRPr="00B66BFD" w:rsidRDefault="00647A3C" w:rsidP="00A71507">
      <w:pPr>
        <w:pStyle w:val="1e"/>
      </w:pPr>
      <w:bookmarkStart w:id="23" w:name="_Hlk487190992"/>
      <w:r w:rsidRPr="00B66BFD">
        <w:t>本课程为</w:t>
      </w:r>
      <w:r w:rsidR="001769EE" w:rsidRPr="00B66BFD">
        <w:t>应用系统开发</w:t>
      </w:r>
      <w:r w:rsidRPr="00B66BFD">
        <w:t>实践课，为了更好地掌握本书内容，阅读本书的读者应首先具备以下基本条件：</w:t>
      </w:r>
    </w:p>
    <w:bookmarkEnd w:id="23"/>
    <w:p w14:paraId="30220F62" w14:textId="669261E2" w:rsidR="00896E8D" w:rsidRPr="00B66BFD" w:rsidRDefault="00647A3C" w:rsidP="00641CA3">
      <w:pPr>
        <w:pStyle w:val="41"/>
        <w:rPr>
          <w:rFonts w:cs="Huawei Sans"/>
        </w:rPr>
      </w:pPr>
      <w:r w:rsidRPr="00B66BFD">
        <w:rPr>
          <w:rFonts w:cs="Huawei Sans"/>
        </w:rPr>
        <w:t>具有基本的数据库知识背景，同时熟悉</w:t>
      </w:r>
      <w:r w:rsidR="003A70B3">
        <w:t>香橙派鲲鹏</w:t>
      </w:r>
      <w:r w:rsidR="003A70B3">
        <w:t>pro</w:t>
      </w:r>
      <w:r w:rsidR="003A70B3">
        <w:t>开发板</w:t>
      </w:r>
      <w:r w:rsidRPr="00B66BFD">
        <w:rPr>
          <w:rFonts w:cs="Huawei Sans"/>
        </w:rPr>
        <w:t>，了解基本</w:t>
      </w:r>
      <w:r w:rsidRPr="00B66BFD">
        <w:rPr>
          <w:rFonts w:cs="Huawei Sans"/>
        </w:rPr>
        <w:t>Linux</w:t>
      </w:r>
      <w:r w:rsidR="00045374" w:rsidRPr="00B66BFD">
        <w:rPr>
          <w:rFonts w:cs="Huawei Sans"/>
        </w:rPr>
        <w:t>、</w:t>
      </w:r>
      <w:r w:rsidR="00045374" w:rsidRPr="00B66BFD">
        <w:rPr>
          <w:rFonts w:cs="Huawei Sans"/>
        </w:rPr>
        <w:t>Java</w:t>
      </w:r>
      <w:r w:rsidRPr="00B66BFD">
        <w:rPr>
          <w:rFonts w:cs="Huawei Sans"/>
        </w:rPr>
        <w:t>知识。</w:t>
      </w:r>
    </w:p>
    <w:p w14:paraId="2B1A2EAA" w14:textId="5AAC95D9" w:rsidR="00896E8D" w:rsidRPr="00B66BFD" w:rsidRDefault="00896E8D" w:rsidP="00382C74">
      <w:pPr>
        <w:pStyle w:val="3"/>
        <w:rPr>
          <w:rFonts w:cs="Huawei Sans"/>
        </w:rPr>
      </w:pPr>
      <w:bookmarkStart w:id="24" w:name="_Toc466755570"/>
      <w:bookmarkStart w:id="25" w:name="_Toc173315514"/>
      <w:r w:rsidRPr="00B66BFD">
        <w:rPr>
          <w:rFonts w:cs="Huawei Sans"/>
        </w:rPr>
        <w:t>实验设备介绍</w:t>
      </w:r>
      <w:bookmarkEnd w:id="24"/>
      <w:bookmarkEnd w:id="25"/>
    </w:p>
    <w:p w14:paraId="11AFB1F7" w14:textId="77777777" w:rsidR="00647A3C" w:rsidRPr="00B66BFD" w:rsidRDefault="00647A3C" w:rsidP="00641CA3">
      <w:pPr>
        <w:pStyle w:val="41"/>
        <w:rPr>
          <w:rFonts w:cs="Huawei Sans"/>
        </w:rPr>
      </w:pPr>
      <w:r w:rsidRPr="00B66BFD">
        <w:rPr>
          <w:rFonts w:cs="Huawei Sans"/>
        </w:rPr>
        <w:t>组网说明</w:t>
      </w:r>
    </w:p>
    <w:p w14:paraId="1C4AFA8B" w14:textId="67C9C616" w:rsidR="00647A3C" w:rsidRPr="00B66BFD" w:rsidRDefault="00647A3C" w:rsidP="00A71507">
      <w:pPr>
        <w:pStyle w:val="1e"/>
      </w:pPr>
      <w:r w:rsidRPr="00B66BFD">
        <w:t>本实验环境为</w:t>
      </w:r>
      <w:r w:rsidR="003A70B3">
        <w:t>香橙派鲲鹏</w:t>
      </w:r>
      <w:r w:rsidR="003A70B3">
        <w:t>pro</w:t>
      </w:r>
      <w:r w:rsidR="003A70B3">
        <w:t>开发板</w:t>
      </w:r>
      <w:r w:rsidRPr="00B66BFD">
        <w:t>。</w:t>
      </w:r>
    </w:p>
    <w:p w14:paraId="037A679D" w14:textId="77777777" w:rsidR="00647A3C" w:rsidRPr="00B66BFD" w:rsidRDefault="00647A3C" w:rsidP="00647A3C">
      <w:pPr>
        <w:pStyle w:val="41"/>
        <w:rPr>
          <w:rFonts w:cs="Huawei Sans"/>
        </w:rPr>
      </w:pPr>
      <w:r w:rsidRPr="00B66BFD">
        <w:rPr>
          <w:rFonts w:cs="Huawei Sans"/>
        </w:rPr>
        <w:t>设备介绍</w:t>
      </w:r>
    </w:p>
    <w:p w14:paraId="09E59F98" w14:textId="7936F266" w:rsidR="00647A3C" w:rsidRPr="00B66BFD" w:rsidRDefault="00647A3C" w:rsidP="00A71507">
      <w:pPr>
        <w:pStyle w:val="1e"/>
      </w:pPr>
      <w:r w:rsidRPr="00B66BFD">
        <w:t>为了满足实验需要，建议每套实验环境采用以下配置：</w:t>
      </w:r>
    </w:p>
    <w:p w14:paraId="4A8D7113" w14:textId="0E4C2E45" w:rsidR="00236A73" w:rsidRPr="00B66BFD" w:rsidRDefault="00236A73" w:rsidP="00C11E5E">
      <w:pPr>
        <w:pStyle w:val="50"/>
        <w:rPr>
          <w:rFonts w:cs="Huawei Sans"/>
        </w:rPr>
      </w:pPr>
      <w:r w:rsidRPr="00B66BFD">
        <w:rPr>
          <w:rFonts w:cs="Huawei Sans"/>
        </w:rPr>
        <w:t>实验</w:t>
      </w:r>
      <w:r w:rsidR="00EE119C" w:rsidRPr="00B66BFD">
        <w:rPr>
          <w:rFonts w:cs="Huawei Sans"/>
        </w:rPr>
        <w:t>软件</w:t>
      </w:r>
      <w:r w:rsidRPr="00B66BFD">
        <w:rPr>
          <w:rFonts w:cs="Huawei Sans"/>
        </w:rPr>
        <w:t>配套关系</w:t>
      </w:r>
    </w:p>
    <w:tbl>
      <w:tblPr>
        <w:tblStyle w:val="V30"/>
        <w:tblW w:w="774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91"/>
        <w:gridCol w:w="4456"/>
      </w:tblGrid>
      <w:tr w:rsidR="00647A3C" w:rsidRPr="00B66BFD" w14:paraId="64193CF6" w14:textId="77777777" w:rsidTr="00786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2398BEC5" w14:textId="734C7DD4" w:rsidR="00647A3C" w:rsidRPr="00B66BFD" w:rsidRDefault="00F85C37" w:rsidP="006F6CFB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软件</w:t>
            </w:r>
            <w:r w:rsidR="00647A3C" w:rsidRPr="00B66BFD">
              <w:rPr>
                <w:rFonts w:cs="Huawei Sans"/>
              </w:rPr>
              <w:t>名称</w:t>
            </w:r>
          </w:p>
        </w:tc>
        <w:tc>
          <w:tcPr>
            <w:tcW w:w="4456" w:type="dxa"/>
          </w:tcPr>
          <w:p w14:paraId="35DB3F6B" w14:textId="2384A53B" w:rsidR="00647A3C" w:rsidRPr="00B66BFD" w:rsidRDefault="00F85C37" w:rsidP="006F6CFB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软件版本</w:t>
            </w:r>
          </w:p>
        </w:tc>
      </w:tr>
      <w:tr w:rsidR="00647A3C" w:rsidRPr="00B66BFD" w14:paraId="7D93E117" w14:textId="77777777" w:rsidTr="0078631E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  <w:vAlign w:val="top"/>
          </w:tcPr>
          <w:p w14:paraId="37449FD4" w14:textId="3A24CFFB" w:rsidR="00647A3C" w:rsidRPr="00B66BFD" w:rsidRDefault="00647A3C" w:rsidP="006F6CFB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Linux</w:t>
            </w:r>
            <w:r w:rsidRPr="00B66BFD">
              <w:rPr>
                <w:rFonts w:cs="Huawei Sans"/>
              </w:rPr>
              <w:t>操作系统</w:t>
            </w:r>
          </w:p>
        </w:tc>
        <w:tc>
          <w:tcPr>
            <w:tcW w:w="4456" w:type="dxa"/>
            <w:vAlign w:val="top"/>
          </w:tcPr>
          <w:p w14:paraId="5EB46886" w14:textId="27C2A63C" w:rsidR="00647A3C" w:rsidRPr="00B66BFD" w:rsidRDefault="00647A3C" w:rsidP="006F6CFB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openEuler</w:t>
            </w:r>
            <w:r w:rsidR="001743DD" w:rsidRPr="00B66BFD">
              <w:rPr>
                <w:rFonts w:cs="Huawei Sans"/>
              </w:rPr>
              <w:t xml:space="preserve"> </w:t>
            </w:r>
            <w:r w:rsidRPr="00B66BFD">
              <w:rPr>
                <w:rFonts w:cs="Huawei Sans"/>
              </w:rPr>
              <w:t>2</w:t>
            </w:r>
            <w:r w:rsidR="007B0493" w:rsidRPr="00B66BFD">
              <w:rPr>
                <w:rFonts w:cs="Huawei Sans"/>
              </w:rPr>
              <w:t>2</w:t>
            </w:r>
            <w:r w:rsidRPr="00B66BFD">
              <w:rPr>
                <w:rFonts w:cs="Huawei Sans"/>
              </w:rPr>
              <w:t>.</w:t>
            </w:r>
            <w:r w:rsidR="007B0493" w:rsidRPr="00B66BFD">
              <w:rPr>
                <w:rFonts w:cs="Huawei Sans"/>
              </w:rPr>
              <w:t>0</w:t>
            </w:r>
            <w:r w:rsidRPr="00B66BFD">
              <w:rPr>
                <w:rFonts w:cs="Huawei Sans"/>
              </w:rPr>
              <w:t>3</w:t>
            </w:r>
            <w:r w:rsidR="001743DD" w:rsidRPr="00B66BFD">
              <w:rPr>
                <w:rFonts w:cs="Huawei Sans"/>
              </w:rPr>
              <w:t xml:space="preserve"> </w:t>
            </w:r>
            <w:r w:rsidRPr="00B66BFD">
              <w:rPr>
                <w:rFonts w:cs="Huawei Sans"/>
              </w:rPr>
              <w:t>LTS</w:t>
            </w:r>
          </w:p>
        </w:tc>
      </w:tr>
      <w:tr w:rsidR="00CD375E" w:rsidRPr="00B66BFD" w14:paraId="0E36BE46" w14:textId="77777777" w:rsidTr="0078631E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2D2F1EED" w14:textId="277DDE98" w:rsidR="00CD375E" w:rsidRPr="00B66BFD" w:rsidRDefault="00767DD3" w:rsidP="006F6CFB">
            <w:pPr>
              <w:pStyle w:val="59"/>
              <w:rPr>
                <w:rFonts w:cs="Huawei Sans"/>
              </w:rPr>
            </w:pPr>
            <w:r>
              <w:t>香橙派鲲鹏</w:t>
            </w:r>
            <w:r>
              <w:t>pro</w:t>
            </w:r>
            <w:r>
              <w:t>开发板</w:t>
            </w:r>
          </w:p>
        </w:tc>
        <w:tc>
          <w:tcPr>
            <w:tcW w:w="4456" w:type="dxa"/>
          </w:tcPr>
          <w:p w14:paraId="03C22F69" w14:textId="2629C238" w:rsidR="00CD375E" w:rsidRPr="00B66BFD" w:rsidRDefault="00CD3E4A" w:rsidP="006F6CFB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4</w:t>
            </w:r>
            <w:r w:rsidR="00CD375E" w:rsidRPr="00B66BFD">
              <w:rPr>
                <w:rFonts w:cs="Huawei Sans"/>
              </w:rPr>
              <w:t xml:space="preserve">vCPUs | </w:t>
            </w:r>
            <w:r w:rsidR="009C449D" w:rsidRPr="00B66BFD">
              <w:rPr>
                <w:rFonts w:cs="Huawei Sans"/>
              </w:rPr>
              <w:t>16</w:t>
            </w:r>
            <w:r w:rsidR="00CD375E" w:rsidRPr="00B66BFD">
              <w:rPr>
                <w:rFonts w:cs="Huawei Sans"/>
              </w:rPr>
              <w:t>GiB</w:t>
            </w:r>
            <w:r w:rsidR="007B0493" w:rsidRPr="00B66BFD">
              <w:rPr>
                <w:rFonts w:cs="Huawei Sans"/>
              </w:rPr>
              <w:t xml:space="preserve"> </w:t>
            </w:r>
          </w:p>
        </w:tc>
      </w:tr>
    </w:tbl>
    <w:p w14:paraId="4ADD7D9F" w14:textId="2E2908AA" w:rsidR="005B5FCA" w:rsidRPr="00B66BFD" w:rsidRDefault="005B5FCA" w:rsidP="00A71507">
      <w:pPr>
        <w:pStyle w:val="1e"/>
      </w:pPr>
    </w:p>
    <w:p w14:paraId="773E3BAB" w14:textId="4D089142" w:rsidR="005B5FCA" w:rsidRPr="00B66BFD" w:rsidRDefault="004B48E3" w:rsidP="004B48E3">
      <w:pPr>
        <w:pStyle w:val="1"/>
        <w:rPr>
          <w:rFonts w:cs="Huawei Sans"/>
        </w:rPr>
      </w:pPr>
      <w:bookmarkStart w:id="26" w:name="_Toc173315515"/>
      <w:r w:rsidRPr="00B66BFD">
        <w:rPr>
          <w:rFonts w:cs="Huawei Sans"/>
        </w:rPr>
        <w:lastRenderedPageBreak/>
        <w:t>学生选课管理系统介绍</w:t>
      </w:r>
      <w:bookmarkEnd w:id="26"/>
    </w:p>
    <w:p w14:paraId="32339D97" w14:textId="77777777" w:rsidR="000D4929" w:rsidRPr="00B66BFD" w:rsidRDefault="000D4929" w:rsidP="000702BC">
      <w:pPr>
        <w:pStyle w:val="2"/>
        <w:numPr>
          <w:ilvl w:val="1"/>
          <w:numId w:val="4"/>
        </w:numPr>
        <w:rPr>
          <w:rFonts w:cs="Huawei Sans"/>
        </w:rPr>
      </w:pPr>
      <w:bookmarkStart w:id="27" w:name="_Toc173315516"/>
      <w:r w:rsidRPr="00B66BFD">
        <w:rPr>
          <w:rFonts w:cs="Huawei Sans"/>
        </w:rPr>
        <w:t>功能简介</w:t>
      </w:r>
      <w:bookmarkEnd w:id="27"/>
    </w:p>
    <w:p w14:paraId="4A1EB6F8" w14:textId="1ECFDDDA" w:rsidR="005B5FCA" w:rsidRPr="00B66BFD" w:rsidRDefault="00106230" w:rsidP="00A71507">
      <w:pPr>
        <w:pStyle w:val="1e"/>
      </w:pPr>
      <w:r w:rsidRPr="00930935">
        <w:t>这是一个功能基本齐全的</w:t>
      </w:r>
      <w:r>
        <w:rPr>
          <w:rFonts w:hint="eastAsia"/>
        </w:rPr>
        <w:t>《</w:t>
      </w:r>
      <w:r w:rsidRPr="00930935">
        <w:t>学生选课管理系统</w:t>
      </w:r>
      <w:r>
        <w:rPr>
          <w:rFonts w:hint="eastAsia"/>
        </w:rPr>
        <w:t>》（原</w:t>
      </w:r>
      <w:r w:rsidRPr="00B27FC8">
        <w:rPr>
          <w:rFonts w:hint="eastAsia"/>
        </w:rPr>
        <w:t>始</w:t>
      </w:r>
      <w:r>
        <w:rPr>
          <w:rFonts w:hint="eastAsia"/>
        </w:rPr>
        <w:t>仓库地址：</w:t>
      </w:r>
      <w:hyperlink r:id="rId13" w:history="1">
        <w:r w:rsidRPr="00C57035">
          <w:t>https://gitee.com/kangz1/graduation-design/tree/master</w:t>
        </w:r>
      </w:hyperlink>
      <w:r>
        <w:t xml:space="preserve"> </w:t>
      </w:r>
      <w:r>
        <w:rPr>
          <w:rFonts w:hint="eastAsia"/>
        </w:rPr>
        <w:t>项目采用</w:t>
      </w:r>
      <w:r w:rsidRPr="00C57035">
        <w:t>木兰宽松许可证</w:t>
      </w:r>
      <w:r>
        <w:rPr>
          <w:rFonts w:hint="eastAsia"/>
        </w:rPr>
        <w:t>）</w:t>
      </w:r>
      <w:r w:rsidRPr="00930935">
        <w:t>，使用</w:t>
      </w:r>
      <w:r w:rsidRPr="00930935">
        <w:t>java</w:t>
      </w:r>
      <w:r w:rsidRPr="00930935">
        <w:t>实现，用到的后端框架是</w:t>
      </w:r>
      <w:proofErr w:type="spellStart"/>
      <w:r w:rsidRPr="00930935">
        <w:t>SpringBoot</w:t>
      </w:r>
      <w:proofErr w:type="spellEnd"/>
      <w:r w:rsidRPr="00930935">
        <w:t>、</w:t>
      </w:r>
      <w:proofErr w:type="spellStart"/>
      <w:r w:rsidRPr="00930935">
        <w:t>Mybatis</w:t>
      </w:r>
      <w:proofErr w:type="spellEnd"/>
      <w:r w:rsidRPr="00930935">
        <w:t>，前端框架是</w:t>
      </w:r>
      <w:proofErr w:type="spellStart"/>
      <w:r w:rsidRPr="00930935">
        <w:t>layui</w:t>
      </w:r>
      <w:proofErr w:type="spellEnd"/>
      <w:r w:rsidRPr="00930935">
        <w:t>，数据库使用</w:t>
      </w:r>
      <w:r w:rsidRPr="00930935">
        <w:t>openGauss</w:t>
      </w:r>
      <w:r w:rsidRPr="00930935">
        <w:t>等技术</w:t>
      </w:r>
      <w:r w:rsidR="000702BC" w:rsidRPr="00B66BFD">
        <w:t>。</w:t>
      </w:r>
    </w:p>
    <w:p w14:paraId="4585C1B6" w14:textId="1B148941" w:rsidR="005B5FCA" w:rsidRPr="00B66BFD" w:rsidRDefault="000702BC" w:rsidP="00A71507">
      <w:pPr>
        <w:pStyle w:val="1e"/>
      </w:pPr>
      <w:r w:rsidRPr="00B66BFD">
        <w:t>系统中用户分为三种：</w:t>
      </w:r>
    </w:p>
    <w:p w14:paraId="6B78CDA6" w14:textId="2EDC011D" w:rsidR="000702BC" w:rsidRPr="00B66BFD" w:rsidRDefault="000702BC" w:rsidP="00A71507">
      <w:pPr>
        <w:pStyle w:val="1e"/>
      </w:pPr>
      <w:r w:rsidRPr="00B66BFD">
        <w:t>管理员</w:t>
      </w:r>
      <w:r w:rsidRPr="00B66BFD">
        <w:t>(</w:t>
      </w:r>
      <w:r w:rsidRPr="00B66BFD">
        <w:t>可以管理相关数据</w:t>
      </w:r>
      <w:r w:rsidRPr="00B66BFD">
        <w:t>)</w:t>
      </w:r>
      <w:r w:rsidRPr="00B66BFD">
        <w:t>；</w:t>
      </w:r>
    </w:p>
    <w:p w14:paraId="14764129" w14:textId="49237F0A" w:rsidR="000702BC" w:rsidRPr="00B66BFD" w:rsidRDefault="000702BC" w:rsidP="00A71507">
      <w:pPr>
        <w:pStyle w:val="1e"/>
      </w:pPr>
      <w:r w:rsidRPr="00B66BFD">
        <w:t>教师</w:t>
      </w:r>
      <w:r w:rsidRPr="00B66BFD">
        <w:t>(</w:t>
      </w:r>
      <w:r w:rsidRPr="00B66BFD">
        <w:t>查询教授课程以及对学生选择的当前课程的成绩评定</w:t>
      </w:r>
      <w:r w:rsidRPr="00B66BFD">
        <w:t>)</w:t>
      </w:r>
      <w:r w:rsidRPr="00B66BFD">
        <w:t>；</w:t>
      </w:r>
    </w:p>
    <w:p w14:paraId="4119FD99" w14:textId="191C8886" w:rsidR="005B5FCA" w:rsidRPr="00B66BFD" w:rsidRDefault="000702BC" w:rsidP="00A71507">
      <w:pPr>
        <w:pStyle w:val="1e"/>
      </w:pPr>
      <w:r w:rsidRPr="00B66BFD">
        <w:t>学生</w:t>
      </w:r>
      <w:r w:rsidRPr="00B66BFD">
        <w:t>(</w:t>
      </w:r>
      <w:r w:rsidRPr="00B66BFD">
        <w:t>选择课程，查询课程以及选课成绩</w:t>
      </w:r>
      <w:r w:rsidRPr="00B66BFD">
        <w:t>/</w:t>
      </w:r>
      <w:r w:rsidRPr="00B66BFD">
        <w:t>学分</w:t>
      </w:r>
      <w:r w:rsidRPr="00B66BFD">
        <w:t>)</w:t>
      </w:r>
      <w:r w:rsidRPr="00B66BFD">
        <w:t>。</w:t>
      </w:r>
    </w:p>
    <w:p w14:paraId="59243665" w14:textId="01AD769F" w:rsidR="005B5FCA" w:rsidRPr="00B66BFD" w:rsidRDefault="000702BC" w:rsidP="000702BC">
      <w:pPr>
        <w:pStyle w:val="2"/>
        <w:numPr>
          <w:ilvl w:val="1"/>
          <w:numId w:val="4"/>
        </w:numPr>
        <w:rPr>
          <w:rFonts w:cs="Huawei Sans"/>
        </w:rPr>
      </w:pPr>
      <w:bookmarkStart w:id="28" w:name="_Toc173315517"/>
      <w:r w:rsidRPr="00B66BFD">
        <w:rPr>
          <w:rFonts w:cs="Huawei Sans"/>
        </w:rPr>
        <w:t>管理员模块功能</w:t>
      </w:r>
      <w:bookmarkEnd w:id="28"/>
    </w:p>
    <w:p w14:paraId="39309834" w14:textId="64B714F1" w:rsidR="00710D5B" w:rsidRPr="00B66BFD" w:rsidRDefault="00710D5B" w:rsidP="00A71507">
      <w:pPr>
        <w:pStyle w:val="1e"/>
      </w:pPr>
      <w:r w:rsidRPr="00B66BFD">
        <w:rPr>
          <w:noProof/>
        </w:rPr>
        <w:drawing>
          <wp:inline distT="0" distB="0" distL="0" distR="0" wp14:anchorId="5EAB523E" wp14:editId="3B42B8C8">
            <wp:extent cx="5295430" cy="2246630"/>
            <wp:effectExtent l="19050" t="19050" r="19685" b="203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694" cy="227601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BBF207" w14:textId="59947466" w:rsidR="000702BC" w:rsidRPr="00B66BFD" w:rsidRDefault="000702BC" w:rsidP="000702BC">
      <w:pPr>
        <w:pStyle w:val="2"/>
        <w:numPr>
          <w:ilvl w:val="1"/>
          <w:numId w:val="4"/>
        </w:numPr>
        <w:rPr>
          <w:rFonts w:cs="Huawei Sans"/>
        </w:rPr>
      </w:pPr>
      <w:bookmarkStart w:id="29" w:name="_Toc173315518"/>
      <w:r w:rsidRPr="00B66BFD">
        <w:rPr>
          <w:rFonts w:cs="Huawei Sans"/>
        </w:rPr>
        <w:lastRenderedPageBreak/>
        <w:t>教师模块功能</w:t>
      </w:r>
      <w:bookmarkEnd w:id="29"/>
    </w:p>
    <w:p w14:paraId="75413606" w14:textId="18373925" w:rsidR="00387D7A" w:rsidRPr="00B66BFD" w:rsidRDefault="00621B16" w:rsidP="00A71507">
      <w:pPr>
        <w:pStyle w:val="1e"/>
      </w:pPr>
      <w:r w:rsidRPr="00B66BFD">
        <w:rPr>
          <w:noProof/>
        </w:rPr>
        <w:drawing>
          <wp:inline distT="0" distB="0" distL="0" distR="0" wp14:anchorId="19980095" wp14:editId="09B79A8A">
            <wp:extent cx="5288352" cy="2166260"/>
            <wp:effectExtent l="19050" t="19050" r="26670" b="247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2103" cy="217189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4FFCF9" w14:textId="1C640E20" w:rsidR="000702BC" w:rsidRPr="00B66BFD" w:rsidRDefault="000702BC" w:rsidP="000702BC">
      <w:pPr>
        <w:pStyle w:val="2"/>
        <w:numPr>
          <w:ilvl w:val="1"/>
          <w:numId w:val="4"/>
        </w:numPr>
        <w:rPr>
          <w:rFonts w:cs="Huawei Sans"/>
        </w:rPr>
      </w:pPr>
      <w:bookmarkStart w:id="30" w:name="_Toc173315519"/>
      <w:r w:rsidRPr="00B66BFD">
        <w:rPr>
          <w:rFonts w:cs="Huawei Sans"/>
        </w:rPr>
        <w:t>学生模块功能</w:t>
      </w:r>
      <w:bookmarkEnd w:id="30"/>
    </w:p>
    <w:p w14:paraId="0033AE4C" w14:textId="15D9FE81" w:rsidR="000702BC" w:rsidRPr="00B66BFD" w:rsidRDefault="00621B16" w:rsidP="00A71507">
      <w:pPr>
        <w:pStyle w:val="1e"/>
      </w:pPr>
      <w:r w:rsidRPr="00B66BFD">
        <w:rPr>
          <w:noProof/>
        </w:rPr>
        <w:drawing>
          <wp:inline distT="0" distB="0" distL="0" distR="0" wp14:anchorId="79AAA717" wp14:editId="63B0575A">
            <wp:extent cx="4400437" cy="3144480"/>
            <wp:effectExtent l="19050" t="19050" r="19685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2471" cy="32459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056929" w14:textId="55A042FA" w:rsidR="004D44D8" w:rsidRPr="00B66BFD" w:rsidRDefault="004D44D8" w:rsidP="00A71507">
      <w:pPr>
        <w:pStyle w:val="1e"/>
      </w:pPr>
    </w:p>
    <w:p w14:paraId="00365F0B" w14:textId="350E8510" w:rsidR="004D44D8" w:rsidRPr="00B66BFD" w:rsidRDefault="004D44D8" w:rsidP="00A71507">
      <w:pPr>
        <w:pStyle w:val="1e"/>
      </w:pPr>
    </w:p>
    <w:p w14:paraId="0913941A" w14:textId="4F256264" w:rsidR="00303FDD" w:rsidRPr="00B66BFD" w:rsidRDefault="00303FDD" w:rsidP="00A71507">
      <w:pPr>
        <w:pStyle w:val="1e"/>
      </w:pPr>
    </w:p>
    <w:p w14:paraId="683C71F7" w14:textId="71ECF030" w:rsidR="00303FDD" w:rsidRPr="00B66BFD" w:rsidRDefault="00303FDD" w:rsidP="00A71507">
      <w:pPr>
        <w:pStyle w:val="1e"/>
      </w:pPr>
    </w:p>
    <w:p w14:paraId="29C74B03" w14:textId="77777777" w:rsidR="00303FDD" w:rsidRPr="00B66BFD" w:rsidRDefault="00303FDD" w:rsidP="00A71507">
      <w:pPr>
        <w:pStyle w:val="1e"/>
      </w:pPr>
    </w:p>
    <w:p w14:paraId="5B1F81FE" w14:textId="4ACCF252" w:rsidR="000702BC" w:rsidRPr="00B66BFD" w:rsidRDefault="00083436" w:rsidP="008B59CC">
      <w:pPr>
        <w:pStyle w:val="2"/>
        <w:numPr>
          <w:ilvl w:val="1"/>
          <w:numId w:val="4"/>
        </w:numPr>
        <w:rPr>
          <w:rFonts w:cs="Huawei Sans"/>
        </w:rPr>
      </w:pPr>
      <w:bookmarkStart w:id="31" w:name="_Toc173315520"/>
      <w:r w:rsidRPr="00B66BFD">
        <w:rPr>
          <w:rFonts w:cs="Huawei Sans"/>
          <w:lang w:eastAsia="zh-CN"/>
        </w:rPr>
        <w:lastRenderedPageBreak/>
        <w:t>系统</w:t>
      </w:r>
      <w:r w:rsidR="008B59CC" w:rsidRPr="00B66BFD">
        <w:rPr>
          <w:rFonts w:cs="Huawei Sans"/>
          <w:lang w:eastAsia="zh-CN"/>
        </w:rPr>
        <w:t>界面</w:t>
      </w:r>
      <w:bookmarkEnd w:id="31"/>
    </w:p>
    <w:p w14:paraId="128F219C" w14:textId="67598F84" w:rsidR="004E1202" w:rsidRPr="00B66BFD" w:rsidRDefault="008B59CC" w:rsidP="00A71507">
      <w:pPr>
        <w:pStyle w:val="1e"/>
      </w:pPr>
      <w:r w:rsidRPr="00B66BFD">
        <w:t>学生注册</w:t>
      </w:r>
      <w:r w:rsidR="004D3ECB" w:rsidRPr="00B66BFD">
        <w:t>界面</w:t>
      </w:r>
      <w:r w:rsidRPr="00B66BFD">
        <w:t>：</w:t>
      </w:r>
    </w:p>
    <w:p w14:paraId="5E842D92" w14:textId="138FEA41" w:rsidR="008B59CC" w:rsidRPr="00B66BFD" w:rsidRDefault="008B59CC" w:rsidP="00A71507">
      <w:pPr>
        <w:pStyle w:val="1e"/>
      </w:pPr>
      <w:r w:rsidRPr="00B66BFD">
        <w:rPr>
          <w:noProof/>
        </w:rPr>
        <w:drawing>
          <wp:inline distT="0" distB="0" distL="0" distR="0" wp14:anchorId="131A6E4C" wp14:editId="7F1412E0">
            <wp:extent cx="3604115" cy="4081647"/>
            <wp:effectExtent l="19050" t="19050" r="1587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2000" cy="411322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C9EC6" w14:textId="3BB3448C" w:rsidR="004E1202" w:rsidRPr="00B66BFD" w:rsidRDefault="008B59CC" w:rsidP="00A71507">
      <w:pPr>
        <w:pStyle w:val="1e"/>
      </w:pPr>
      <w:r w:rsidRPr="00B66BFD">
        <w:t>登录</w:t>
      </w:r>
      <w:r w:rsidR="004D3ECB" w:rsidRPr="00B66BFD">
        <w:t>界面</w:t>
      </w:r>
      <w:r w:rsidRPr="00B66BFD">
        <w:t>：</w:t>
      </w:r>
    </w:p>
    <w:p w14:paraId="5FD0C614" w14:textId="484C91BF" w:rsidR="008B59CC" w:rsidRPr="00B66BFD" w:rsidRDefault="008B59CC" w:rsidP="00A71507">
      <w:pPr>
        <w:pStyle w:val="1e"/>
      </w:pPr>
      <w:r w:rsidRPr="00B66BFD">
        <w:rPr>
          <w:noProof/>
        </w:rPr>
        <w:drawing>
          <wp:inline distT="0" distB="0" distL="0" distR="0" wp14:anchorId="3C80257A" wp14:editId="40250CE4">
            <wp:extent cx="4804265" cy="3211151"/>
            <wp:effectExtent l="19050" t="19050" r="15875" b="279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0704" cy="323550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C7F35F" w14:textId="55915010" w:rsidR="008B59CC" w:rsidRPr="00B66BFD" w:rsidRDefault="008B59CC" w:rsidP="00A71507">
      <w:pPr>
        <w:pStyle w:val="1e"/>
      </w:pPr>
      <w:r w:rsidRPr="00B66BFD">
        <w:lastRenderedPageBreak/>
        <w:t>管理员</w:t>
      </w:r>
      <w:r w:rsidR="004D3ECB" w:rsidRPr="00B66BFD">
        <w:t>界面：</w:t>
      </w:r>
    </w:p>
    <w:p w14:paraId="7AA777EF" w14:textId="505224EA" w:rsidR="008B59CC" w:rsidRPr="00B66BFD" w:rsidRDefault="004D3ECB" w:rsidP="00A71507">
      <w:pPr>
        <w:pStyle w:val="1e"/>
      </w:pPr>
      <w:r w:rsidRPr="00B66BFD">
        <w:rPr>
          <w:noProof/>
        </w:rPr>
        <w:drawing>
          <wp:inline distT="0" distB="0" distL="0" distR="0" wp14:anchorId="7A5EF9D3" wp14:editId="686C67DC">
            <wp:extent cx="5421702" cy="1745543"/>
            <wp:effectExtent l="19050" t="19050" r="26670" b="266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3829" cy="175588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AE28B3" w14:textId="4A3F91C4" w:rsidR="008B59CC" w:rsidRPr="00B66BFD" w:rsidRDefault="00A61A96" w:rsidP="00A71507">
      <w:pPr>
        <w:pStyle w:val="1e"/>
      </w:pPr>
      <w:r w:rsidRPr="00B66BFD">
        <w:t>教师界面：</w:t>
      </w:r>
    </w:p>
    <w:p w14:paraId="309DF55B" w14:textId="2225EDB0" w:rsidR="008B59CC" w:rsidRPr="00B66BFD" w:rsidRDefault="00A61A96" w:rsidP="00A71507">
      <w:pPr>
        <w:pStyle w:val="1e"/>
      </w:pPr>
      <w:r w:rsidRPr="00B66BFD">
        <w:rPr>
          <w:noProof/>
        </w:rPr>
        <w:drawing>
          <wp:inline distT="0" distB="0" distL="0" distR="0" wp14:anchorId="241C4298" wp14:editId="21D94561">
            <wp:extent cx="5421630" cy="1725831"/>
            <wp:effectExtent l="19050" t="19050" r="26670" b="273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0814" cy="173512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5C71E9" w14:textId="63931681" w:rsidR="008B59CC" w:rsidRPr="00B66BFD" w:rsidRDefault="00A61A96" w:rsidP="00A71507">
      <w:pPr>
        <w:pStyle w:val="1e"/>
      </w:pPr>
      <w:r w:rsidRPr="00B66BFD">
        <w:t>学生界面：</w:t>
      </w:r>
    </w:p>
    <w:p w14:paraId="1CD347E7" w14:textId="619E36F0" w:rsidR="00A61A96" w:rsidRPr="00B66BFD" w:rsidRDefault="00A61A96" w:rsidP="00A71507">
      <w:pPr>
        <w:pStyle w:val="1e"/>
      </w:pPr>
      <w:r w:rsidRPr="00B66BFD">
        <w:rPr>
          <w:noProof/>
        </w:rPr>
        <w:drawing>
          <wp:inline distT="0" distB="0" distL="0" distR="0" wp14:anchorId="6F6471A2" wp14:editId="274767A4">
            <wp:extent cx="5409319" cy="2417300"/>
            <wp:effectExtent l="19050" t="19050" r="20320" b="215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8601" cy="243038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AE739A" w14:textId="78958953" w:rsidR="008B7FA1" w:rsidRPr="00B66BFD" w:rsidRDefault="008B7FA1" w:rsidP="00A71507">
      <w:pPr>
        <w:pStyle w:val="1e"/>
      </w:pPr>
    </w:p>
    <w:p w14:paraId="1BC21FB4" w14:textId="77777777" w:rsidR="008B7FA1" w:rsidRPr="00B66BFD" w:rsidRDefault="008B7FA1" w:rsidP="00A71507">
      <w:pPr>
        <w:pStyle w:val="1e"/>
      </w:pPr>
    </w:p>
    <w:p w14:paraId="286C132D" w14:textId="428E928A" w:rsidR="00A61A96" w:rsidRPr="00B66BFD" w:rsidRDefault="00194800" w:rsidP="00CE6569">
      <w:pPr>
        <w:pStyle w:val="2"/>
        <w:numPr>
          <w:ilvl w:val="1"/>
          <w:numId w:val="4"/>
        </w:numPr>
        <w:rPr>
          <w:rFonts w:cs="Huawei Sans"/>
        </w:rPr>
      </w:pPr>
      <w:bookmarkStart w:id="32" w:name="_Toc173315521"/>
      <w:r w:rsidRPr="00B66BFD">
        <w:rPr>
          <w:rFonts w:cs="Huawei Sans"/>
        </w:rPr>
        <w:lastRenderedPageBreak/>
        <w:t>系统</w:t>
      </w:r>
      <w:r w:rsidR="00CE6569" w:rsidRPr="00B66BFD">
        <w:rPr>
          <w:rFonts w:cs="Huawei Sans"/>
        </w:rPr>
        <w:t>数据模型</w:t>
      </w:r>
      <w:bookmarkEnd w:id="32"/>
    </w:p>
    <w:p w14:paraId="3D0BCB34" w14:textId="5DB0BC19" w:rsidR="00BD7E25" w:rsidRPr="00B66BFD" w:rsidRDefault="00BD7E25" w:rsidP="00BD7E25">
      <w:pPr>
        <w:pStyle w:val="3"/>
        <w:numPr>
          <w:ilvl w:val="2"/>
          <w:numId w:val="4"/>
        </w:numPr>
        <w:rPr>
          <w:rFonts w:cs="Huawei Sans"/>
        </w:rPr>
      </w:pPr>
      <w:bookmarkStart w:id="33" w:name="_Toc19795482"/>
      <w:bookmarkStart w:id="34" w:name="_Toc45098034"/>
      <w:bookmarkStart w:id="35" w:name="_Toc86138199"/>
      <w:bookmarkStart w:id="36" w:name="_Toc173315522"/>
      <w:r w:rsidRPr="00B66BFD">
        <w:rPr>
          <w:rFonts w:cs="Huawei Sans"/>
        </w:rPr>
        <w:t>关系</w:t>
      </w:r>
      <w:bookmarkEnd w:id="33"/>
      <w:bookmarkEnd w:id="34"/>
      <w:bookmarkEnd w:id="35"/>
      <w:r w:rsidRPr="00B66BFD">
        <w:rPr>
          <w:rFonts w:cs="Huawei Sans"/>
        </w:rPr>
        <w:t>模型</w:t>
      </w:r>
      <w:bookmarkEnd w:id="36"/>
    </w:p>
    <w:p w14:paraId="729891BF" w14:textId="5A8F4A4B" w:rsidR="00C50E8E" w:rsidRPr="00B66BFD" w:rsidRDefault="004112FB" w:rsidP="00A71507">
      <w:pPr>
        <w:pStyle w:val="1e"/>
        <w:rPr>
          <w:lang w:eastAsia="en-US"/>
        </w:rPr>
      </w:pPr>
      <w:r w:rsidRPr="00B66BF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02976" behindDoc="0" locked="0" layoutInCell="1" allowOverlap="1" wp14:anchorId="2CDF5205" wp14:editId="1F4E2667">
                <wp:simplePos x="0" y="0"/>
                <wp:positionH relativeFrom="column">
                  <wp:posOffset>668872</wp:posOffset>
                </wp:positionH>
                <wp:positionV relativeFrom="paragraph">
                  <wp:posOffset>166233</wp:posOffset>
                </wp:positionV>
                <wp:extent cx="5369086" cy="6238297"/>
                <wp:effectExtent l="0" t="0" r="22225" b="1016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9086" cy="6238297"/>
                          <a:chOff x="0" y="0"/>
                          <a:chExt cx="5369086" cy="6238297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0" y="0"/>
                            <a:ext cx="5369086" cy="6238297"/>
                            <a:chOff x="0" y="0"/>
                            <a:chExt cx="5369086" cy="6238297"/>
                          </a:xfrm>
                        </wpg:grpSpPr>
                        <wpg:grpSp>
                          <wpg:cNvPr id="66" name="组合 66"/>
                          <wpg:cNvGrpSpPr/>
                          <wpg:grpSpPr>
                            <a:xfrm>
                              <a:off x="0" y="0"/>
                              <a:ext cx="5369086" cy="6238297"/>
                              <a:chOff x="0" y="0"/>
                              <a:chExt cx="5369086" cy="6238297"/>
                            </a:xfrm>
                          </wpg:grpSpPr>
                          <wpg:grpSp>
                            <wpg:cNvPr id="191" name="组合 191"/>
                            <wpg:cNvGrpSpPr/>
                            <wpg:grpSpPr>
                              <a:xfrm>
                                <a:off x="1579944" y="0"/>
                                <a:ext cx="768985" cy="1599565"/>
                                <a:chOff x="0" y="0"/>
                                <a:chExt cx="769282" cy="1435018"/>
                              </a:xfrm>
                            </wpg:grpSpPr>
                            <wps:wsp>
                              <wps:cNvPr id="192" name="矩形 192"/>
                              <wps:cNvSpPr/>
                              <wps:spPr>
                                <a:xfrm>
                                  <a:off x="0" y="0"/>
                                  <a:ext cx="769282" cy="279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8D7F3F0" w14:textId="00FEFF9B" w:rsidR="00A879D3" w:rsidRPr="00EC7F2F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课程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矩形 193"/>
                              <wps:cNvSpPr/>
                              <wps:spPr>
                                <a:xfrm>
                                  <a:off x="0" y="279368"/>
                                  <a:ext cx="769282" cy="11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0BE7B5" w14:textId="77777777" w:rsidR="00A879D3" w:rsidRPr="00740486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cs="Huawei Sans"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课程</w:t>
                                    </w:r>
                                    <w:r w:rsidRPr="00BD7E25">
                                      <w:rPr>
                                        <w:rFonts w:cs="Huawei Sans"/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24221753" w14:textId="7FBB802E" w:rsidR="00A879D3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BD7E25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课程名称</w:t>
                                    </w:r>
                                  </w:p>
                                  <w:p w14:paraId="5731643D" w14:textId="5EE78E37" w:rsidR="00A879D3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hint="eastAsia"/>
                                        <w:color w:val="000000" w:themeColor="text1"/>
                                        <w:u w:val="single"/>
                                      </w:rPr>
                                      <w:t>学院</w:t>
                                    </w:r>
                                    <w:r w:rsidRPr="00BD7E25"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447C798" w14:textId="0598B6AB" w:rsidR="00A879D3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hint="eastAsia"/>
                                        <w:color w:val="000000" w:themeColor="text1"/>
                                        <w:u w:val="single"/>
                                      </w:rPr>
                                      <w:t>教师</w:t>
                                    </w:r>
                                    <w:r w:rsidRPr="00BD7E25"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4EA472F2" w14:textId="149E04D5" w:rsidR="00A879D3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</w:pPr>
                                    <w:r w:rsidRPr="00CD2A08">
                                      <w:rPr>
                                        <w:rFonts w:hint="eastAsia"/>
                                        <w:color w:val="000000" w:themeColor="text1"/>
                                        <w:u w:val="single"/>
                                      </w:rPr>
                                      <w:t>学年</w:t>
                                    </w:r>
                                    <w:r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3BAC4B6A" w14:textId="57327A3C" w:rsidR="00A879D3" w:rsidRPr="00EC7F2F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u w:val="single"/>
                                      </w:rPr>
                                      <w:t>………..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99" name="组合 199"/>
                            <wpg:cNvGrpSpPr/>
                            <wpg:grpSpPr>
                              <a:xfrm>
                                <a:off x="1765139" y="1979271"/>
                                <a:ext cx="661975" cy="1663692"/>
                                <a:chOff x="-194305" y="307607"/>
                                <a:chExt cx="575203" cy="1010725"/>
                              </a:xfrm>
                            </wpg:grpSpPr>
                            <wps:wsp>
                              <wps:cNvPr id="200" name="矩形 200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591A52B" w14:textId="75BD9FFD" w:rsidR="00A879D3" w:rsidRPr="00CD2A08" w:rsidRDefault="00A879D3" w:rsidP="00014021">
                                    <w:pPr>
                                      <w:spacing w:before="0" w:after="0" w:line="240" w:lineRule="auto"/>
                                      <w:ind w:left="0" w:firstLineChars="100" w:firstLine="2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学生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" name="矩形 201"/>
                              <wps:cNvSpPr/>
                              <wps:spPr>
                                <a:xfrm>
                                  <a:off x="-194305" y="476203"/>
                                  <a:ext cx="575203" cy="8421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8D6F874" w14:textId="37EAEE36" w:rsidR="00A879D3" w:rsidRPr="00740486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学生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389C351A" w14:textId="49684B2D" w:rsidR="00A879D3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姓名</w:t>
                                    </w:r>
                                  </w:p>
                                  <w:p w14:paraId="4118DB62" w14:textId="16E142CB" w:rsidR="00A879D3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5ACC2CDA" w14:textId="43573FE9" w:rsidR="00A879D3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学院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708425F4" w14:textId="6341A179" w:rsidR="00A879D3" w:rsidRPr="00C14AF5" w:rsidRDefault="00A879D3" w:rsidP="00BD7E25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2" name="组合 22"/>
                            <wpg:cNvGrpSpPr/>
                            <wpg:grpSpPr>
                              <a:xfrm>
                                <a:off x="98385" y="3269848"/>
                                <a:ext cx="764540" cy="1384549"/>
                                <a:chOff x="-194305" y="307607"/>
                                <a:chExt cx="575203" cy="693307"/>
                              </a:xfrm>
                            </wpg:grpSpPr>
                            <wps:wsp>
                              <wps:cNvPr id="23" name="矩形 23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57E9A88" w14:textId="17EE3CD2" w:rsidR="00A879D3" w:rsidRPr="00CD2A08" w:rsidRDefault="00A879D3" w:rsidP="00CD2A08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学生</w:t>
                                    </w:r>
                                    <w:r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选</w:t>
                                    </w: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矩形 25"/>
                              <wps:cNvSpPr/>
                              <wps:spPr>
                                <a:xfrm>
                                  <a:off x="-194305" y="476251"/>
                                  <a:ext cx="575203" cy="5246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FB40A7" w14:textId="77777777" w:rsidR="00A879D3" w:rsidRPr="00740486" w:rsidRDefault="00A879D3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学生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5EC1A0F" w14:textId="77777777" w:rsidR="00A879D3" w:rsidRPr="00740486" w:rsidRDefault="00A879D3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BD7E25">
                                      <w:rPr>
                                        <w:rFonts w:cs="Huawei Sans"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课程</w:t>
                                    </w:r>
                                    <w:r w:rsidRPr="00BD7E25">
                                      <w:rPr>
                                        <w:rFonts w:cs="Huawei Sans"/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DB0B804" w14:textId="77777777" w:rsidR="00A879D3" w:rsidRDefault="00A879D3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BD7E25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评分教师</w:t>
                                    </w:r>
                                  </w:p>
                                  <w:p w14:paraId="7F907A58" w14:textId="77777777" w:rsidR="00A879D3" w:rsidRPr="00C14AF5" w:rsidRDefault="00A879D3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6" name="组合 26"/>
                            <wpg:cNvGrpSpPr/>
                            <wpg:grpSpPr>
                              <a:xfrm>
                                <a:off x="3235124" y="3565003"/>
                                <a:ext cx="661670" cy="1486889"/>
                                <a:chOff x="-194305" y="307607"/>
                                <a:chExt cx="575203" cy="786008"/>
                              </a:xfrm>
                            </wpg:grpSpPr>
                            <wps:wsp>
                              <wps:cNvPr id="27" name="矩形 27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EB4B89" w14:textId="266B8D9B" w:rsidR="00A879D3" w:rsidRPr="00CD2A08" w:rsidRDefault="00A879D3" w:rsidP="00014021">
                                    <w:pPr>
                                      <w:spacing w:before="0" w:after="0" w:line="240" w:lineRule="auto"/>
                                      <w:ind w:left="0" w:firstLineChars="50" w:firstLine="1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教师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矩形 28"/>
                              <wps:cNvSpPr/>
                              <wps:spPr>
                                <a:xfrm>
                                  <a:off x="-194305" y="476203"/>
                                  <a:ext cx="575203" cy="6174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AA3C9D" w14:textId="0212F66C" w:rsidR="00A879D3" w:rsidRPr="00CD5107" w:rsidRDefault="00A879D3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教师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29E45124" w14:textId="77777777" w:rsidR="00A879D3" w:rsidRDefault="00A879D3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姓名</w:t>
                                    </w:r>
                                  </w:p>
                                  <w:p w14:paraId="3709A087" w14:textId="77777777" w:rsidR="00A879D3" w:rsidRDefault="00A879D3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07603BB4" w14:textId="77777777" w:rsidR="00A879D3" w:rsidRDefault="00A879D3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学院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11DF2802" w14:textId="77777777" w:rsidR="00A879D3" w:rsidRPr="00C14AF5" w:rsidRDefault="00A879D3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2" name="组合 52"/>
                            <wpg:cNvGrpSpPr/>
                            <wpg:grpSpPr>
                              <a:xfrm>
                                <a:off x="3235124" y="1585732"/>
                                <a:ext cx="661670" cy="1192192"/>
                                <a:chOff x="0" y="0"/>
                                <a:chExt cx="661670" cy="1192192"/>
                              </a:xfrm>
                            </wpg:grpSpPr>
                            <wps:wsp>
                              <wps:cNvPr id="30" name="矩形 30"/>
                              <wps:cNvSpPr/>
                              <wps:spPr>
                                <a:xfrm>
                                  <a:off x="0" y="0"/>
                                  <a:ext cx="661587" cy="3189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F6EB027" w14:textId="5B9AAB42" w:rsidR="00A879D3" w:rsidRPr="00CD2A08" w:rsidRDefault="00A879D3" w:rsidP="00014021">
                                    <w:pPr>
                                      <w:spacing w:before="0" w:after="0" w:line="240" w:lineRule="auto"/>
                                      <w:ind w:left="0" w:firstLineChars="100" w:firstLine="2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矩形 31"/>
                              <wps:cNvSpPr/>
                              <wps:spPr>
                                <a:xfrm>
                                  <a:off x="0" y="318304"/>
                                  <a:ext cx="661670" cy="8738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688F5A" w14:textId="01E00B6A" w:rsidR="00A879D3" w:rsidRPr="00CD5107" w:rsidRDefault="00A879D3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角色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5535F326" w14:textId="566A2064" w:rsidR="00A879D3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角色名</w:t>
                                    </w:r>
                                  </w:p>
                                  <w:p w14:paraId="11BDE587" w14:textId="77777777" w:rsidR="00A879D3" w:rsidRPr="00C14AF5" w:rsidRDefault="00A879D3" w:rsidP="00CD5107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2" name="组合 32"/>
                            <wpg:cNvGrpSpPr/>
                            <wpg:grpSpPr>
                              <a:xfrm>
                                <a:off x="4606724" y="3565003"/>
                                <a:ext cx="733714" cy="1486889"/>
                                <a:chOff x="-194305" y="307607"/>
                                <a:chExt cx="575203" cy="786008"/>
                              </a:xfrm>
                            </wpg:grpSpPr>
                            <wps:wsp>
                              <wps:cNvPr id="33" name="矩形 33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CF27F5" w14:textId="7CBB3B6C" w:rsidR="00A879D3" w:rsidRPr="00CD2A08" w:rsidRDefault="00A879D3" w:rsidP="00014021">
                                    <w:pPr>
                                      <w:spacing w:before="0" w:after="0" w:line="240" w:lineRule="auto"/>
                                      <w:ind w:left="0" w:firstLineChars="50" w:firstLine="1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管理员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矩形 34"/>
                              <wps:cNvSpPr/>
                              <wps:spPr>
                                <a:xfrm>
                                  <a:off x="-194305" y="476203"/>
                                  <a:ext cx="575203" cy="6174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83CBB8B" w14:textId="31C6E53B" w:rsidR="00A879D3" w:rsidRPr="00CD5107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管理员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2CF39FA9" w14:textId="644246BF" w:rsidR="00A879D3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用户名</w:t>
                                    </w:r>
                                  </w:p>
                                  <w:p w14:paraId="1940D9E8" w14:textId="77777777" w:rsidR="00A879D3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25FA3491" w14:textId="77777777" w:rsidR="00A879D3" w:rsidRPr="00C14AF5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5" name="组合 35"/>
                            <wpg:cNvGrpSpPr/>
                            <wpg:grpSpPr>
                              <a:xfrm>
                                <a:off x="4635661" y="1585732"/>
                                <a:ext cx="733425" cy="1326515"/>
                                <a:chOff x="-194305" y="307607"/>
                                <a:chExt cx="575203" cy="786008"/>
                              </a:xfrm>
                            </wpg:grpSpPr>
                            <wps:wsp>
                              <wps:cNvPr id="36" name="矩形 36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E44675C" w14:textId="6DBD3293" w:rsidR="00A879D3" w:rsidRPr="00CD2A08" w:rsidRDefault="00A879D3" w:rsidP="00CD2A08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角色菜单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矩形 37"/>
                              <wps:cNvSpPr/>
                              <wps:spPr>
                                <a:xfrm>
                                  <a:off x="-194305" y="476203"/>
                                  <a:ext cx="575203" cy="6174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3DFE26" w14:textId="4EE06016" w:rsidR="00A879D3" w:rsidRPr="00CD5107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863B54"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角色</w:t>
                                    </w:r>
                                    <w:r w:rsidRPr="00863B54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65EF480F" w14:textId="420093BD" w:rsidR="00A879D3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菜单</w:t>
                                    </w:r>
                                    <w:r w:rsidRPr="00863B54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27AC5F43" w14:textId="77777777" w:rsidR="00A879D3" w:rsidRPr="00C14AF5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8" name="组合 38"/>
                            <wpg:cNvGrpSpPr/>
                            <wpg:grpSpPr>
                              <a:xfrm>
                                <a:off x="3501342" y="0"/>
                                <a:ext cx="606996" cy="1342663"/>
                                <a:chOff x="-194305" y="307607"/>
                                <a:chExt cx="575203" cy="786008"/>
                              </a:xfrm>
                            </wpg:grpSpPr>
                            <wps:wsp>
                              <wps:cNvPr id="39" name="矩形 39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69F00D" w14:textId="58415A12" w:rsidR="00A879D3" w:rsidRPr="00CD2A08" w:rsidRDefault="00A879D3" w:rsidP="00014021">
                                    <w:pPr>
                                      <w:spacing w:before="0" w:after="0" w:line="240" w:lineRule="auto"/>
                                      <w:ind w:left="0" w:firstLineChars="50" w:firstLine="1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菜单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矩形 40"/>
                              <wps:cNvSpPr/>
                              <wps:spPr>
                                <a:xfrm>
                                  <a:off x="-194305" y="476203"/>
                                  <a:ext cx="575203" cy="6174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2ACFAE" w14:textId="18BEADDE" w:rsidR="00A879D3" w:rsidRPr="00CD5107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863B54"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菜单</w:t>
                                    </w:r>
                                    <w:r w:rsidRPr="00863B54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6CBD28D" w14:textId="04594FA1" w:rsidR="00A879D3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菜单名</w:t>
                                    </w:r>
                                  </w:p>
                                  <w:p w14:paraId="7150963F" w14:textId="689B7F87" w:rsidR="00A879D3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链接</w:t>
                                    </w:r>
                                  </w:p>
                                  <w:p w14:paraId="4FB9656E" w14:textId="3BEFBA53" w:rsidR="00A879D3" w:rsidRPr="00C14AF5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1" name="组合 41"/>
                            <wpg:cNvGrpSpPr/>
                            <wpg:grpSpPr>
                              <a:xfrm>
                                <a:off x="98385" y="0"/>
                                <a:ext cx="661670" cy="1089660"/>
                                <a:chOff x="-194305" y="307607"/>
                                <a:chExt cx="575203" cy="576274"/>
                              </a:xfrm>
                            </wpg:grpSpPr>
                            <wps:wsp>
                              <wps:cNvPr id="42" name="矩形 42"/>
                              <wps:cNvSpPr/>
                              <wps:spPr>
                                <a:xfrm>
                                  <a:off x="-194237" y="307607"/>
                                  <a:ext cx="575115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E29492B" w14:textId="18809446" w:rsidR="00A879D3" w:rsidRPr="00CD2A08" w:rsidRDefault="00A879D3" w:rsidP="00014021">
                                    <w:pPr>
                                      <w:spacing w:before="0" w:after="0" w:line="240" w:lineRule="auto"/>
                                      <w:ind w:left="0" w:firstLineChars="50" w:firstLine="10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学院</w:t>
                                    </w:r>
                                    <w:r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w</w:t>
                                    </w: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yth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矩形 44"/>
                              <wps:cNvSpPr/>
                              <wps:spPr>
                                <a:xfrm>
                                  <a:off x="-194305" y="476203"/>
                                  <a:ext cx="575203" cy="4076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E8CE49" w14:textId="51B9F70B" w:rsidR="00A879D3" w:rsidRPr="00CD5107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学院</w:t>
                                    </w:r>
                                    <w:r w:rsidRPr="00863B54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2E3EB44A" w14:textId="629A8764" w:rsidR="00A879D3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学院名</w:t>
                                    </w:r>
                                  </w:p>
                                  <w:p w14:paraId="369758C5" w14:textId="77777777" w:rsidR="00A879D3" w:rsidRPr="00C14AF5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5" name="组合 45"/>
                            <wpg:cNvGrpSpPr/>
                            <wpg:grpSpPr>
                              <a:xfrm>
                                <a:off x="0" y="1805651"/>
                                <a:ext cx="731343" cy="973005"/>
                                <a:chOff x="-194305" y="307607"/>
                                <a:chExt cx="575203" cy="597338"/>
                              </a:xfrm>
                            </wpg:grpSpPr>
                            <wps:wsp>
                              <wps:cNvPr id="46" name="矩形 46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536DEED" w14:textId="69EFB450" w:rsidR="00A879D3" w:rsidRPr="00CD2A08" w:rsidRDefault="00A879D3" w:rsidP="00CD2A08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课程学年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矩形 47"/>
                              <wps:cNvSpPr/>
                              <wps:spPr>
                                <a:xfrm>
                                  <a:off x="-194305" y="476203"/>
                                  <a:ext cx="575203" cy="4287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12E7D6" w14:textId="71FB5971" w:rsidR="00A879D3" w:rsidRPr="00CD5107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 w:rsidRPr="00863B54">
                                      <w:rPr>
                                        <w:rFonts w:hint="eastAsia"/>
                                        <w:b/>
                                        <w:color w:val="C7000B"/>
                                        <w:u w:val="single"/>
                                      </w:rPr>
                                      <w:t>学年</w:t>
                                    </w:r>
                                    <w:r w:rsidRPr="00863B54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154F05B" w14:textId="334180D6" w:rsidR="00A879D3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863B54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学年</w:t>
                                    </w:r>
                                  </w:p>
                                  <w:p w14:paraId="6295B763" w14:textId="77777777" w:rsidR="00A879D3" w:rsidRPr="00C14AF5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8" name="组合 48"/>
                            <wpg:cNvGrpSpPr/>
                            <wpg:grpSpPr>
                              <a:xfrm>
                                <a:off x="1632030" y="4751408"/>
                                <a:ext cx="735076" cy="1486889"/>
                                <a:chOff x="-194305" y="307607"/>
                                <a:chExt cx="575203" cy="786008"/>
                              </a:xfrm>
                            </wpg:grpSpPr>
                            <wps:wsp>
                              <wps:cNvPr id="50" name="矩形 50"/>
                              <wps:cNvSpPr/>
                              <wps:spPr>
                                <a:xfrm>
                                  <a:off x="-194233" y="307607"/>
                                  <a:ext cx="575131" cy="168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9BEFBF" w14:textId="0E044356" w:rsidR="00A879D3" w:rsidRPr="00CD2A08" w:rsidRDefault="00A879D3" w:rsidP="00CD2A08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2A0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首页资讯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矩形 51"/>
                              <wps:cNvSpPr/>
                              <wps:spPr>
                                <a:xfrm>
                                  <a:off x="-194305" y="476203"/>
                                  <a:ext cx="575203" cy="6174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493DB2" w14:textId="513610D0" w:rsidR="00A879D3" w:rsidRPr="00CD5107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cs="Huawei Sans" w:hint="eastAsia"/>
                                        <w:b/>
                                        <w:color w:val="C7000B"/>
                                      </w:rPr>
                                      <w:t>资讯</w:t>
                                    </w:r>
                                    <w:r w:rsidRPr="00BD7E25">
                                      <w:rPr>
                                        <w:b/>
                                        <w:color w:val="C7000B"/>
                                        <w:u w:val="single"/>
                                      </w:rPr>
                                      <w:t>id</w:t>
                                    </w:r>
                                  </w:p>
                                  <w:p w14:paraId="71D077D4" w14:textId="06DEF53B" w:rsidR="00A879D3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3162A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标题</w:t>
                                    </w:r>
                                  </w:p>
                                  <w:p w14:paraId="6591F9A0" w14:textId="77777777" w:rsidR="00A879D3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CD5107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角色</w:t>
                                    </w:r>
                                    <w:r w:rsidRPr="00CD5107"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id</w:t>
                                    </w:r>
                                  </w:p>
                                  <w:p w14:paraId="12F6228E" w14:textId="77777777" w:rsidR="00A879D3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 w:rsidRPr="003162A8">
                                      <w:rPr>
                                        <w:rFonts w:cs="Huawei Sans" w:hint="eastAsia"/>
                                        <w:color w:val="000000" w:themeColor="text1"/>
                                      </w:rPr>
                                      <w:t>内容</w:t>
                                    </w:r>
                                  </w:p>
                                  <w:p w14:paraId="3AF1366B" w14:textId="5DC613E5" w:rsidR="00A879D3" w:rsidRPr="00C14AF5" w:rsidRDefault="00A879D3" w:rsidP="00863B54">
                                    <w:pPr>
                                      <w:spacing w:before="0" w:after="0" w:line="240" w:lineRule="auto"/>
                                      <w:ind w:left="0"/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cs="Huawei Sans"/>
                                        <w:color w:val="000000" w:themeColor="text1"/>
                                      </w:rPr>
                                      <w:t>……….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97" name="直接箭头连接符 197"/>
                          <wps:cNvCnPr/>
                          <wps:spPr>
                            <a:xfrm flipV="1">
                              <a:off x="862314" y="480350"/>
                              <a:ext cx="716296" cy="357997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直接箭头连接符 53"/>
                          <wps:cNvCnPr/>
                          <wps:spPr>
                            <a:xfrm flipV="1">
                              <a:off x="862314" y="2476983"/>
                              <a:ext cx="902375" cy="128753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直接箭头连接符 54"/>
                          <wps:cNvCnPr/>
                          <wps:spPr>
                            <a:xfrm flipH="1" flipV="1">
                              <a:off x="763929" y="480350"/>
                              <a:ext cx="1001210" cy="278749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" name="直接箭头连接符 55"/>
                          <wps:cNvCnPr/>
                          <wps:spPr>
                            <a:xfrm flipH="1">
                              <a:off x="763929" y="1383175"/>
                              <a:ext cx="804826" cy="79501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" name="直接箭头连接符 56"/>
                          <wps:cNvCnPr/>
                          <wps:spPr>
                            <a:xfrm flipV="1">
                              <a:off x="862314" y="4062714"/>
                              <a:ext cx="2372810" cy="21738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直接箭头连接符 57"/>
                          <wps:cNvCnPr/>
                          <wps:spPr>
                            <a:xfrm flipH="1" flipV="1">
                              <a:off x="769716" y="399327"/>
                              <a:ext cx="799907" cy="49608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直接箭头连接符 58"/>
                          <wps:cNvCnPr/>
                          <wps:spPr>
                            <a:xfrm>
                              <a:off x="2349661" y="1088021"/>
                              <a:ext cx="885013" cy="287324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直接箭头连接符 59"/>
                          <wps:cNvCnPr>
                            <a:stCxn id="201" idx="3"/>
                          </wps:cNvCnPr>
                          <wps:spPr>
                            <a:xfrm flipV="1">
                              <a:off x="2427041" y="2080240"/>
                              <a:ext cx="807295" cy="86960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直接箭头连接符 60"/>
                          <wps:cNvCnPr/>
                          <wps:spPr>
                            <a:xfrm flipH="1" flipV="1">
                              <a:off x="4109013" y="480350"/>
                              <a:ext cx="497803" cy="189595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直接箭头连接符 61"/>
                          <wps:cNvCnPr/>
                          <wps:spPr>
                            <a:xfrm flipH="1" flipV="1">
                              <a:off x="3900668" y="2112380"/>
                              <a:ext cx="735615" cy="6580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直接箭头连接符 62"/>
                          <wps:cNvCnPr/>
                          <wps:spPr>
                            <a:xfrm flipH="1" flipV="1">
                              <a:off x="3900668" y="2181828"/>
                              <a:ext cx="705550" cy="247232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直接箭头连接符 64"/>
                          <wps:cNvCnPr/>
                          <wps:spPr>
                            <a:xfrm flipH="1" flipV="1">
                              <a:off x="3518704" y="2783712"/>
                              <a:ext cx="45719" cy="7859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直接箭头连接符 65"/>
                          <wps:cNvCnPr/>
                          <wps:spPr>
                            <a:xfrm flipH="1" flipV="1">
                              <a:off x="734992" y="596097"/>
                              <a:ext cx="2503901" cy="406441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8" name="直接箭头连接符 78"/>
                        <wps:cNvCnPr/>
                        <wps:spPr>
                          <a:xfrm flipV="1">
                            <a:off x="2367023" y="2181828"/>
                            <a:ext cx="867313" cy="34636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F5205" id="组合 79" o:spid="_x0000_s1026" style="position:absolute;left:0;text-align:left;margin-left:52.65pt;margin-top:13.1pt;width:422.75pt;height:491.2pt;z-index:251902976" coordsize="53690,6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">
                <v:group id="组合 77" o:spid="_x0000_s1027" style="position:absolute;width:53690;height:62382" coordsize="53690,62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group id="组合 66" o:spid="_x0000_s1028" style="position:absolute;width:53690;height:62382" coordsize="53690,62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group id="组合 191" o:spid="_x0000_s1029" style="position:absolute;left:15799;width:7690;height:15995" coordsize="7692,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    <v:rect id="矩形 192" o:spid="_x0000_s1030" style="position:absolute;width:7692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" filled="f" strokecolor="black [3213]" strokeweight="1pt">
                        <v:textbox>
                          <w:txbxContent>
                            <w:p w14:paraId="78D7F3F0" w14:textId="00FEFF9B" w:rsidR="00A879D3" w:rsidRPr="00EC7F2F" w:rsidRDefault="00A879D3" w:rsidP="00BD7E25">
                              <w:pPr>
                                <w:spacing w:before="0" w:after="0" w:line="240" w:lineRule="auto"/>
                                <w:ind w:left="0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课程</w:t>
                              </w:r>
                            </w:p>
                          </w:txbxContent>
                        </v:textbox>
                      </v:rect>
                      <v:rect id="矩形 193" o:spid="_x0000_s1031" style="position:absolute;top:2793;width:7692;height:11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" filled="f" strokecolor="black [3213]" strokeweight="1pt">
                        <v:textbox>
                          <w:txbxContent>
                            <w:p w14:paraId="6F0BE7B5" w14:textId="77777777" w:rsidR="00A879D3" w:rsidRPr="00740486" w:rsidRDefault="00A879D3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cs="Huawei Sans" w:hint="eastAsia"/>
                                  <w:b/>
                                  <w:color w:val="C7000B"/>
                                  <w:u w:val="single"/>
                                </w:rPr>
                                <w:t>课程</w:t>
                              </w:r>
                              <w:r w:rsidRPr="00BD7E25">
                                <w:rPr>
                                  <w:rFonts w:cs="Huawei Sans"/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24221753" w14:textId="7FBB802E" w:rsidR="00A879D3" w:rsidRDefault="00A879D3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BD7E25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课程名称</w:t>
                              </w:r>
                            </w:p>
                            <w:p w14:paraId="5731643D" w14:textId="5EE78E37" w:rsidR="00A879D3" w:rsidRDefault="00A879D3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hint="eastAsia"/>
                                  <w:color w:val="000000" w:themeColor="text1"/>
                                  <w:u w:val="single"/>
                                </w:rPr>
                                <w:t>学院</w:t>
                              </w:r>
                              <w:r w:rsidRPr="00BD7E25">
                                <w:rPr>
                                  <w:color w:val="000000" w:themeColor="text1"/>
                                  <w:u w:val="single"/>
                                </w:rPr>
                                <w:t>id</w:t>
                              </w:r>
                            </w:p>
                            <w:p w14:paraId="7447C798" w14:textId="0598B6AB" w:rsidR="00A879D3" w:rsidRDefault="00A879D3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hint="eastAsia"/>
                                  <w:color w:val="000000" w:themeColor="text1"/>
                                  <w:u w:val="single"/>
                                </w:rPr>
                                <w:t>教师</w:t>
                              </w:r>
                              <w:r w:rsidRPr="00BD7E25">
                                <w:rPr>
                                  <w:color w:val="000000" w:themeColor="text1"/>
                                  <w:u w:val="single"/>
                                </w:rPr>
                                <w:t>id</w:t>
                              </w:r>
                            </w:p>
                            <w:p w14:paraId="4EA472F2" w14:textId="149E04D5" w:rsidR="00A879D3" w:rsidRDefault="00A879D3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 w:rsidRPr="00CD2A08">
                                <w:rPr>
                                  <w:rFonts w:hint="eastAsia"/>
                                  <w:color w:val="000000" w:themeColor="text1"/>
                                  <w:u w:val="single"/>
                                </w:rPr>
                                <w:t>学年</w:t>
                              </w:r>
                              <w:r>
                                <w:rPr>
                                  <w:color w:val="000000" w:themeColor="text1"/>
                                  <w:u w:val="single"/>
                                </w:rPr>
                                <w:t>id</w:t>
                              </w:r>
                            </w:p>
                            <w:p w14:paraId="3BAC4B6A" w14:textId="57327A3C" w:rsidR="00A879D3" w:rsidRPr="00EC7F2F" w:rsidRDefault="00A879D3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  <w:r>
                                <w:rPr>
                                  <w:color w:val="000000" w:themeColor="text1"/>
                                  <w:u w:val="single"/>
                                </w:rPr>
                                <w:t>………..</w:t>
                              </w:r>
                            </w:p>
                          </w:txbxContent>
                        </v:textbox>
                      </v:rect>
                    </v:group>
                    <v:group id="组合 199" o:spid="_x0000_s1032" style="position:absolute;left:17651;top:19792;width:6620;height:16637" coordorigin="-1943,3076" coordsize="5752,10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  <v:rect id="矩形 200" o:spid="_x0000_s1033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" filled="f" strokecolor="black [3213]" strokeweight="1pt">
                        <v:textbox>
                          <w:txbxContent>
                            <w:p w14:paraId="1591A52B" w14:textId="75BD9FFD" w:rsidR="00A879D3" w:rsidRPr="00CD2A08" w:rsidRDefault="00A879D3" w:rsidP="00014021">
                              <w:pPr>
                                <w:spacing w:before="0" w:after="0" w:line="240" w:lineRule="auto"/>
                                <w:ind w:left="0" w:firstLineChars="100" w:firstLine="2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学生</w:t>
                              </w:r>
                            </w:p>
                          </w:txbxContent>
                        </v:textbox>
                      </v:rect>
                      <v:rect id="矩形 201" o:spid="_x0000_s1034" style="position:absolute;left:-1943;top:4762;width:5751;height:84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" filled="f" strokecolor="black [3213]" strokeweight="1pt">
                        <v:textbox>
                          <w:txbxContent>
                            <w:p w14:paraId="58D6F874" w14:textId="37EAEE36" w:rsidR="00A879D3" w:rsidRPr="00740486" w:rsidRDefault="00A879D3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学生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389C351A" w14:textId="49684B2D" w:rsidR="00A879D3" w:rsidRDefault="00A879D3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姓名</w:t>
                              </w:r>
                            </w:p>
                            <w:p w14:paraId="4118DB62" w14:textId="16E142CB" w:rsidR="00A879D3" w:rsidRDefault="00A879D3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5ACC2CDA" w14:textId="43573FE9" w:rsidR="00A879D3" w:rsidRDefault="00A879D3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学院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708425F4" w14:textId="6341A179" w:rsidR="00A879D3" w:rsidRPr="00C14AF5" w:rsidRDefault="00A879D3" w:rsidP="00BD7E25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22" o:spid="_x0000_s1035" style="position:absolute;left:983;top:32698;width:7646;height:13845" coordorigin="-1943,3076" coordsize="5752,6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rect id="矩形 23" o:spid="_x0000_s1036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" filled="f" strokecolor="black [3213]" strokeweight="1pt">
                        <v:textbox>
                          <w:txbxContent>
                            <w:p w14:paraId="657E9A88" w14:textId="17EE3CD2" w:rsidR="00A879D3" w:rsidRPr="00CD2A08" w:rsidRDefault="00A879D3" w:rsidP="00CD2A08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学生</w:t>
                              </w:r>
                              <w:r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选</w:t>
                              </w: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课</w:t>
                              </w:r>
                            </w:p>
                          </w:txbxContent>
                        </v:textbox>
                      </v:rect>
                      <v:rect id="矩形 25" o:spid="_x0000_s1037" style="position:absolute;left:-1943;top:4762;width:5751;height:5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" filled="f" strokecolor="black [3213]" strokeweight="1pt">
                        <v:textbox>
                          <w:txbxContent>
                            <w:p w14:paraId="44FB40A7" w14:textId="77777777" w:rsidR="00A879D3" w:rsidRPr="00740486" w:rsidRDefault="00A879D3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学生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75EC1A0F" w14:textId="77777777" w:rsidR="00A879D3" w:rsidRPr="00740486" w:rsidRDefault="00A879D3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BD7E25">
                                <w:rPr>
                                  <w:rFonts w:cs="Huawei Sans" w:hint="eastAsia"/>
                                  <w:b/>
                                  <w:color w:val="C7000B"/>
                                  <w:u w:val="single"/>
                                </w:rPr>
                                <w:t>课程</w:t>
                              </w:r>
                              <w:r w:rsidRPr="00BD7E25">
                                <w:rPr>
                                  <w:rFonts w:cs="Huawei Sans"/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7DB0B804" w14:textId="77777777" w:rsidR="00A879D3" w:rsidRDefault="00A879D3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BD7E25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评分教师</w:t>
                              </w:r>
                            </w:p>
                            <w:p w14:paraId="7F907A58" w14:textId="77777777" w:rsidR="00A879D3" w:rsidRPr="00C14AF5" w:rsidRDefault="00A879D3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26" o:spid="_x0000_s1038" style="position:absolute;left:32351;top:35650;width:6616;height:14868" coordorigin="-1943,3076" coordsize="5752,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rect id="矩形 27" o:spid="_x0000_s1039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" filled="f" strokecolor="black [3213]" strokeweight="1pt">
                        <v:textbox>
                          <w:txbxContent>
                            <w:p w14:paraId="4CEB4B89" w14:textId="266B8D9B" w:rsidR="00A879D3" w:rsidRPr="00CD2A08" w:rsidRDefault="00A879D3" w:rsidP="00014021">
                              <w:pPr>
                                <w:spacing w:before="0" w:after="0" w:line="240" w:lineRule="auto"/>
                                <w:ind w:left="0" w:firstLineChars="50" w:firstLine="1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教师</w:t>
                              </w:r>
                            </w:p>
                          </w:txbxContent>
                        </v:textbox>
                      </v:rect>
                      <v:rect id="矩形 28" o:spid="_x0000_s1040" style="position:absolute;left:-1943;top:4762;width:5751;height:6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" filled="f" strokecolor="black [3213]" strokeweight="1pt">
                        <v:textbox>
                          <w:txbxContent>
                            <w:p w14:paraId="7CAA3C9D" w14:textId="0212F66C" w:rsidR="00A879D3" w:rsidRPr="00CD5107" w:rsidRDefault="00A879D3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教师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29E45124" w14:textId="77777777" w:rsidR="00A879D3" w:rsidRDefault="00A879D3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姓名</w:t>
                              </w:r>
                            </w:p>
                            <w:p w14:paraId="3709A087" w14:textId="77777777" w:rsidR="00A879D3" w:rsidRDefault="00A879D3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07603BB4" w14:textId="77777777" w:rsidR="00A879D3" w:rsidRDefault="00A879D3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学院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11DF2802" w14:textId="77777777" w:rsidR="00A879D3" w:rsidRPr="00C14AF5" w:rsidRDefault="00A879D3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52" o:spid="_x0000_s1041" style="position:absolute;left:32351;top:15857;width:6616;height:11922" coordsize="6616,11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rect id="矩形 30" o:spid="_x0000_s1042" style="position:absolute;width:6615;height:3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" filled="f" strokecolor="black [3213]" strokeweight="1pt">
                        <v:textbox>
                          <w:txbxContent>
                            <w:p w14:paraId="2F6EB027" w14:textId="5B9AAB42" w:rsidR="00A879D3" w:rsidRPr="00CD2A08" w:rsidRDefault="00A879D3" w:rsidP="00014021">
                              <w:pPr>
                                <w:spacing w:before="0" w:after="0" w:line="240" w:lineRule="auto"/>
                                <w:ind w:left="0" w:firstLineChars="100" w:firstLine="2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</w:t>
                              </w:r>
                            </w:p>
                          </w:txbxContent>
                        </v:textbox>
                      </v:rect>
                      <v:rect id="矩形 31" o:spid="_x0000_s1043" style="position:absolute;top:3183;width:6616;height:8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" filled="f" strokecolor="black [3213]" strokeweight="1pt">
                        <v:textbox>
                          <w:txbxContent>
                            <w:p w14:paraId="44688F5A" w14:textId="01E00B6A" w:rsidR="00A879D3" w:rsidRPr="00CD5107" w:rsidRDefault="00A879D3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角色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5535F326" w14:textId="566A2064" w:rsidR="00A879D3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角色名</w:t>
                              </w:r>
                            </w:p>
                            <w:p w14:paraId="11BDE587" w14:textId="77777777" w:rsidR="00A879D3" w:rsidRPr="00C14AF5" w:rsidRDefault="00A879D3" w:rsidP="00CD5107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32" o:spid="_x0000_s1044" style="position:absolute;left:46067;top:35650;width:7337;height:14868" coordorigin="-1943,3076" coordsize="5752,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rect id="矩形 33" o:spid="_x0000_s1045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" filled="f" strokecolor="black [3213]" strokeweight="1pt">
                        <v:textbox>
                          <w:txbxContent>
                            <w:p w14:paraId="5ACF27F5" w14:textId="7CBB3B6C" w:rsidR="00A879D3" w:rsidRPr="00CD2A08" w:rsidRDefault="00A879D3" w:rsidP="00014021">
                              <w:pPr>
                                <w:spacing w:before="0" w:after="0" w:line="240" w:lineRule="auto"/>
                                <w:ind w:left="0" w:firstLineChars="50" w:firstLine="1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管理员</w:t>
                              </w:r>
                            </w:p>
                          </w:txbxContent>
                        </v:textbox>
                      </v:rect>
                      <v:rect id="矩形 34" o:spid="_x0000_s1046" style="position:absolute;left:-1943;top:4762;width:5751;height:6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" filled="f" strokecolor="black [3213]" strokeweight="1pt">
                        <v:textbox>
                          <w:txbxContent>
                            <w:p w14:paraId="583CBB8B" w14:textId="31C6E53B" w:rsidR="00A879D3" w:rsidRPr="00CD5107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管理员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2CF39FA9" w14:textId="644246BF" w:rsidR="00A879D3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用户名</w:t>
                              </w:r>
                            </w:p>
                            <w:p w14:paraId="1940D9E8" w14:textId="77777777" w:rsidR="00A879D3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25FA3491" w14:textId="77777777" w:rsidR="00A879D3" w:rsidRPr="00C14AF5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35" o:spid="_x0000_s1047" style="position:absolute;left:46356;top:15857;width:7334;height:13265" coordorigin="-1943,3076" coordsize="5752,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矩形 36" o:spid="_x0000_s1048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" filled="f" strokecolor="black [3213]" strokeweight="1pt">
                        <v:textbox>
                          <w:txbxContent>
                            <w:p w14:paraId="0E44675C" w14:textId="6DBD3293" w:rsidR="00A879D3" w:rsidRPr="00CD2A08" w:rsidRDefault="00A879D3" w:rsidP="00CD2A08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角色菜单</w:t>
                              </w:r>
                            </w:p>
                          </w:txbxContent>
                        </v:textbox>
                      </v:rect>
                      <v:rect id="矩形 37" o:spid="_x0000_s1049" style="position:absolute;left:-1943;top:4762;width:5751;height:6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" filled="f" strokecolor="black [3213]" strokeweight="1pt">
                        <v:textbox>
                          <w:txbxContent>
                            <w:p w14:paraId="713DFE26" w14:textId="4EE06016" w:rsidR="00A879D3" w:rsidRPr="00CD5107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863B54"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角色</w:t>
                              </w:r>
                              <w:r w:rsidRPr="00863B54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65EF480F" w14:textId="420093BD" w:rsidR="00A879D3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菜单</w:t>
                              </w:r>
                              <w:r w:rsidRPr="00863B54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27AC5F43" w14:textId="77777777" w:rsidR="00A879D3" w:rsidRPr="00C14AF5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38" o:spid="_x0000_s1050" style="position:absolute;left:35013;width:6070;height:13426" coordorigin="-1943,3076" coordsize="5752,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rect id="矩形 39" o:spid="_x0000_s1051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" filled="f" strokecolor="black [3213]" strokeweight="1pt">
                        <v:textbox>
                          <w:txbxContent>
                            <w:p w14:paraId="1069F00D" w14:textId="58415A12" w:rsidR="00A879D3" w:rsidRPr="00CD2A08" w:rsidRDefault="00A879D3" w:rsidP="00014021">
                              <w:pPr>
                                <w:spacing w:before="0" w:after="0" w:line="240" w:lineRule="auto"/>
                                <w:ind w:left="0" w:firstLineChars="50" w:firstLine="1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菜单</w:t>
                              </w:r>
                            </w:p>
                          </w:txbxContent>
                        </v:textbox>
                      </v:rect>
                      <v:rect id="矩形 40" o:spid="_x0000_s1052" style="position:absolute;left:-1943;top:4762;width:5751;height:6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" filled="f" strokecolor="black [3213]" strokeweight="1pt">
                        <v:textbox>
                          <w:txbxContent>
                            <w:p w14:paraId="4B2ACFAE" w14:textId="18BEADDE" w:rsidR="00A879D3" w:rsidRPr="00CD5107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863B54"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菜单</w:t>
                              </w:r>
                              <w:r w:rsidRPr="00863B54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76CBD28D" w14:textId="04594FA1" w:rsidR="00A879D3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菜单名</w:t>
                              </w:r>
                            </w:p>
                            <w:p w14:paraId="7150963F" w14:textId="689B7F87" w:rsidR="00A879D3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链接</w:t>
                              </w:r>
                            </w:p>
                            <w:p w14:paraId="4FB9656E" w14:textId="3BEFBA53" w:rsidR="00A879D3" w:rsidRPr="00C14AF5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41" o:spid="_x0000_s1053" style="position:absolute;left:983;width:6617;height:10896" coordorigin="-1943,3076" coordsize="5752,5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rect id="矩形 42" o:spid="_x0000_s1054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" filled="f" strokecolor="black [3213]" strokeweight="1pt">
                        <v:textbox>
                          <w:txbxContent>
                            <w:p w14:paraId="5E29492B" w14:textId="18809446" w:rsidR="00A879D3" w:rsidRPr="00CD2A08" w:rsidRDefault="00A879D3" w:rsidP="00014021">
                              <w:pPr>
                                <w:spacing w:before="0" w:after="0" w:line="240" w:lineRule="auto"/>
                                <w:ind w:left="0" w:firstLineChars="50" w:firstLine="10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学院</w:t>
                              </w:r>
                              <w:r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w</w:t>
                              </w: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yth</w:t>
                              </w:r>
                            </w:p>
                          </w:txbxContent>
                        </v:textbox>
                      </v:rect>
                      <v:rect id="矩形 44" o:spid="_x0000_s1055" style="position:absolute;left:-1943;top:4762;width:5751;height:4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" filled="f" strokecolor="black [3213]" strokeweight="1pt">
                        <v:textbox>
                          <w:txbxContent>
                            <w:p w14:paraId="70E8CE49" w14:textId="51B9F70B" w:rsidR="00A879D3" w:rsidRPr="00CD5107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学院</w:t>
                              </w:r>
                              <w:r w:rsidRPr="00863B54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2E3EB44A" w14:textId="629A8764" w:rsidR="00A879D3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学院名</w:t>
                              </w:r>
                            </w:p>
                            <w:p w14:paraId="369758C5" w14:textId="77777777" w:rsidR="00A879D3" w:rsidRPr="00C14AF5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45" o:spid="_x0000_s1056" style="position:absolute;top:18056;width:7313;height:9730" coordorigin="-1943,3076" coordsize="5752,5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rect id="矩形 46" o:spid="_x0000_s1057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" filled="f" strokecolor="black [3213]" strokeweight="1pt">
                        <v:textbox>
                          <w:txbxContent>
                            <w:p w14:paraId="1536DEED" w14:textId="69EFB450" w:rsidR="00A879D3" w:rsidRPr="00CD2A08" w:rsidRDefault="00A879D3" w:rsidP="00CD2A08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课程学年</w:t>
                              </w:r>
                            </w:p>
                          </w:txbxContent>
                        </v:textbox>
                      </v:rect>
                      <v:rect id="矩形 47" o:spid="_x0000_s1058" style="position:absolute;left:-1943;top:4762;width:5751;height: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" filled="f" strokecolor="black [3213]" strokeweight="1pt">
                        <v:textbox>
                          <w:txbxContent>
                            <w:p w14:paraId="7512E7D6" w14:textId="71FB5971" w:rsidR="00A879D3" w:rsidRPr="00CD5107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 w:rsidRPr="00863B54">
                                <w:rPr>
                                  <w:rFonts w:hint="eastAsia"/>
                                  <w:b/>
                                  <w:color w:val="C7000B"/>
                                  <w:u w:val="single"/>
                                </w:rPr>
                                <w:t>学年</w:t>
                              </w:r>
                              <w:r w:rsidRPr="00863B54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7154F05B" w14:textId="334180D6" w:rsidR="00A879D3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863B54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学年</w:t>
                              </w:r>
                            </w:p>
                            <w:p w14:paraId="6295B763" w14:textId="77777777" w:rsidR="00A879D3" w:rsidRPr="00C14AF5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  <v:group id="组合 48" o:spid="_x0000_s1059" style="position:absolute;left:16320;top:47514;width:7351;height:14868" coordorigin="-1943,3076" coordsize="5752,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rect id="矩形 50" o:spid="_x0000_s1060" style="position:absolute;left:-1942;top:3076;width:5750;height:1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" filled="f" strokecolor="black [3213]" strokeweight="1pt">
                        <v:textbox>
                          <w:txbxContent>
                            <w:p w14:paraId="289BEFBF" w14:textId="0E044356" w:rsidR="00A879D3" w:rsidRPr="00CD2A08" w:rsidRDefault="00A879D3" w:rsidP="00CD2A08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2A0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首页资讯</w:t>
                              </w:r>
                            </w:p>
                          </w:txbxContent>
                        </v:textbox>
                      </v:rect>
                      <v:rect id="矩形 51" o:spid="_x0000_s1061" style="position:absolute;left:-1943;top:4762;width:5751;height:6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" filled="f" strokecolor="black [3213]" strokeweight="1pt">
                        <v:textbox>
                          <w:txbxContent>
                            <w:p w14:paraId="01493DB2" w14:textId="513610D0" w:rsidR="00A879D3" w:rsidRPr="00CD5107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b/>
                                  <w:color w:val="C7000B"/>
                                  <w:u w:val="single"/>
                                </w:rPr>
                              </w:pPr>
                              <w:r>
                                <w:rPr>
                                  <w:rFonts w:cs="Huawei Sans" w:hint="eastAsia"/>
                                  <w:b/>
                                  <w:color w:val="C7000B"/>
                                </w:rPr>
                                <w:t>资讯</w:t>
                              </w:r>
                              <w:r w:rsidRPr="00BD7E25">
                                <w:rPr>
                                  <w:b/>
                                  <w:color w:val="C7000B"/>
                                  <w:u w:val="single"/>
                                </w:rPr>
                                <w:t>id</w:t>
                              </w:r>
                            </w:p>
                            <w:p w14:paraId="71D077D4" w14:textId="06DEF53B" w:rsidR="00A879D3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3162A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标题</w:t>
                              </w:r>
                            </w:p>
                            <w:p w14:paraId="6591F9A0" w14:textId="77777777" w:rsidR="00A879D3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CD5107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角色</w:t>
                              </w:r>
                              <w:r w:rsidRPr="00CD5107">
                                <w:rPr>
                                  <w:rFonts w:cs="Huawei Sans"/>
                                  <w:color w:val="000000" w:themeColor="text1"/>
                                </w:rPr>
                                <w:t>id</w:t>
                              </w:r>
                            </w:p>
                            <w:p w14:paraId="12F6228E" w14:textId="77777777" w:rsidR="00A879D3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 w:rsidRPr="003162A8">
                                <w:rPr>
                                  <w:rFonts w:cs="Huawei Sans" w:hint="eastAsia"/>
                                  <w:color w:val="000000" w:themeColor="text1"/>
                                </w:rPr>
                                <w:t>内容</w:t>
                              </w:r>
                            </w:p>
                            <w:p w14:paraId="3AF1366B" w14:textId="5DC613E5" w:rsidR="00A879D3" w:rsidRPr="00C14AF5" w:rsidRDefault="00A879D3" w:rsidP="00863B54">
                              <w:pPr>
                                <w:spacing w:before="0" w:after="0" w:line="240" w:lineRule="auto"/>
                                <w:ind w:left="0"/>
                                <w:rPr>
                                  <w:rFonts w:cs="Huawei San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="Huawei Sans"/>
                                  <w:color w:val="000000" w:themeColor="text1"/>
                                </w:rPr>
                                <w:t>……….</w:t>
                              </w:r>
                            </w:p>
                          </w:txbxContent>
                        </v:textbox>
                      </v:rect>
                    </v:group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197" o:spid="_x0000_s1062" type="#_x0000_t32" style="position:absolute;left:8623;top:4803;width:7163;height:35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" strokecolor="black [3213]">
                    <v:stroke endarrow="block"/>
                  </v:shape>
                  <v:shape id="直接箭头连接符 53" o:spid="_x0000_s1063" type="#_x0000_t32" style="position:absolute;left:8623;top:24769;width:9023;height:128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" strokecolor="black [3213]">
                    <v:stroke endarrow="block"/>
                  </v:shape>
                  <v:shape id="直接箭头连接符 54" o:spid="_x0000_s1064" type="#_x0000_t32" style="position:absolute;left:7639;top:4803;width:10012;height:2787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" strokecolor="black [3213]">
                    <v:stroke endarrow="block"/>
                  </v:shape>
                  <v:shape id="直接箭头连接符 55" o:spid="_x0000_s1065" type="#_x0000_t32" style="position:absolute;left:7639;top:13831;width:8048;height:79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" strokecolor="black [3213]">
                    <v:stroke endarrow="block"/>
                  </v:shape>
                  <v:shape id="直接箭头连接符 56" o:spid="_x0000_s1066" type="#_x0000_t32" style="position:absolute;left:8623;top:40627;width:23728;height:21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" strokecolor="black [3213]">
                    <v:stroke endarrow="block"/>
                  </v:shape>
                  <v:shape id="直接箭头连接符 57" o:spid="_x0000_s1067" type="#_x0000_t32" style="position:absolute;left:7697;top:3993;width:7999;height:496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" strokecolor="black [3213]">
                    <v:stroke endarrow="block"/>
                  </v:shape>
                  <v:shape id="直接箭头连接符 58" o:spid="_x0000_s1068" type="#_x0000_t32" style="position:absolute;left:23496;top:10880;width:8850;height:287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" strokecolor="black [3213]">
                    <v:stroke endarrow="block"/>
                  </v:shape>
                  <v:shape id="直接箭头连接符 59" o:spid="_x0000_s1069" type="#_x0000_t32" style="position:absolute;left:24270;top:20802;width:8073;height:86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" strokecolor="black [3213]">
                    <v:stroke endarrow="block"/>
                  </v:shape>
                  <v:shape id="直接箭头连接符 60" o:spid="_x0000_s1070" type="#_x0000_t32" style="position:absolute;left:41090;top:4803;width:4978;height:1896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" strokecolor="black [3213]">
                    <v:stroke endarrow="block"/>
                  </v:shape>
                  <v:shape id="直接箭头连接符 61" o:spid="_x0000_s1071" type="#_x0000_t32" style="position:absolute;left:39006;top:21123;width:7356;height:65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" strokecolor="black [3213]">
                    <v:stroke endarrow="block"/>
                  </v:shape>
                  <v:shape id="直接箭头连接符 62" o:spid="_x0000_s1072" type="#_x0000_t32" style="position:absolute;left:39006;top:21818;width:7056;height:2472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" strokecolor="black [3213]">
                    <v:stroke endarrow="block"/>
                  </v:shape>
                  <v:shape id="直接箭头连接符 64" o:spid="_x0000_s1073" type="#_x0000_t32" style="position:absolute;left:35187;top:27837;width:457;height:785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" strokecolor="black [3213]">
                    <v:stroke endarrow="block"/>
                  </v:shape>
                  <v:shape id="直接箭头连接符 65" o:spid="_x0000_s1074" type="#_x0000_t32" style="position:absolute;left:7349;top:5960;width:25039;height:4064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" strokecolor="black [3213]">
                    <v:stroke endarrow="block"/>
                  </v:shape>
                </v:group>
                <v:shape id="直接箭头连接符 78" o:spid="_x0000_s1075" type="#_x0000_t32" style="position:absolute;left:23670;top:21818;width:8673;height:346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" strokecolor="black [3213]">
                  <v:stroke endarrow="block"/>
                </v:shape>
              </v:group>
            </w:pict>
          </mc:Fallback>
        </mc:AlternateContent>
      </w:r>
    </w:p>
    <w:p w14:paraId="6932F4F3" w14:textId="5CD10A91" w:rsidR="00BD7E25" w:rsidRPr="00B66BFD" w:rsidRDefault="00BD7E25" w:rsidP="00A71507">
      <w:pPr>
        <w:pStyle w:val="1e"/>
      </w:pPr>
    </w:p>
    <w:p w14:paraId="62EBF4C7" w14:textId="51BFA8D4" w:rsidR="00BD7E25" w:rsidRPr="00B66BFD" w:rsidRDefault="00BD7E25" w:rsidP="00A71507">
      <w:pPr>
        <w:pStyle w:val="1e"/>
      </w:pPr>
    </w:p>
    <w:p w14:paraId="111A62B8" w14:textId="5FDDD0E5" w:rsidR="00BD7E25" w:rsidRPr="00B66BFD" w:rsidRDefault="00BD7E25" w:rsidP="00A71507">
      <w:pPr>
        <w:pStyle w:val="1e"/>
      </w:pPr>
    </w:p>
    <w:p w14:paraId="3C49D9F3" w14:textId="5F91A7EA" w:rsidR="00BD7E25" w:rsidRPr="00B66BFD" w:rsidRDefault="00BD7E25" w:rsidP="00A71507">
      <w:pPr>
        <w:pStyle w:val="1e"/>
      </w:pPr>
    </w:p>
    <w:p w14:paraId="783B2673" w14:textId="59985C36" w:rsidR="00BD7E25" w:rsidRPr="00B66BFD" w:rsidRDefault="00BD7E25" w:rsidP="00A71507">
      <w:pPr>
        <w:pStyle w:val="1e"/>
      </w:pPr>
    </w:p>
    <w:p w14:paraId="103F0E8E" w14:textId="45EC994A" w:rsidR="00BD7E25" w:rsidRPr="00B66BFD" w:rsidRDefault="00BD7E25" w:rsidP="00A71507">
      <w:pPr>
        <w:pStyle w:val="1e"/>
      </w:pPr>
    </w:p>
    <w:p w14:paraId="5E1E0BF7" w14:textId="401CEEFC" w:rsidR="00BD7E25" w:rsidRPr="00B66BFD" w:rsidRDefault="00BD7E25" w:rsidP="00A71507">
      <w:pPr>
        <w:pStyle w:val="1e"/>
      </w:pPr>
    </w:p>
    <w:p w14:paraId="41BDED47" w14:textId="4D7AF3C9" w:rsidR="00BD7E25" w:rsidRPr="00B66BFD" w:rsidRDefault="00BD7E25" w:rsidP="00A71507">
      <w:pPr>
        <w:pStyle w:val="1e"/>
      </w:pPr>
    </w:p>
    <w:p w14:paraId="2E44A1DF" w14:textId="6CFA7205" w:rsidR="00BD7E25" w:rsidRPr="00B66BFD" w:rsidRDefault="00BD7E25" w:rsidP="00A71507">
      <w:pPr>
        <w:pStyle w:val="1e"/>
      </w:pPr>
    </w:p>
    <w:p w14:paraId="7F73A55E" w14:textId="281F9C15" w:rsidR="00CD5107" w:rsidRPr="00B66BFD" w:rsidRDefault="00CD5107" w:rsidP="00A71507">
      <w:pPr>
        <w:pStyle w:val="1e"/>
      </w:pPr>
    </w:p>
    <w:p w14:paraId="129C0807" w14:textId="57186924" w:rsidR="00CD5107" w:rsidRPr="00B66BFD" w:rsidRDefault="00CD5107" w:rsidP="00A71507">
      <w:pPr>
        <w:pStyle w:val="1e"/>
      </w:pPr>
    </w:p>
    <w:p w14:paraId="06ECB835" w14:textId="7AEA6E1C" w:rsidR="00CD5107" w:rsidRPr="00B66BFD" w:rsidRDefault="00CD5107" w:rsidP="00A71507">
      <w:pPr>
        <w:pStyle w:val="1e"/>
      </w:pPr>
    </w:p>
    <w:p w14:paraId="42637D8E" w14:textId="7317BF86" w:rsidR="00CD5107" w:rsidRPr="00B66BFD" w:rsidRDefault="00CD5107" w:rsidP="00A71507">
      <w:pPr>
        <w:pStyle w:val="1e"/>
      </w:pPr>
    </w:p>
    <w:p w14:paraId="7DD4822E" w14:textId="0D53302D" w:rsidR="00CD5107" w:rsidRPr="00B66BFD" w:rsidRDefault="00CD5107" w:rsidP="00A71507">
      <w:pPr>
        <w:pStyle w:val="1e"/>
      </w:pPr>
    </w:p>
    <w:p w14:paraId="5C93177E" w14:textId="349D2D9A" w:rsidR="00CD5107" w:rsidRPr="00B66BFD" w:rsidRDefault="00CD5107" w:rsidP="00A71507">
      <w:pPr>
        <w:pStyle w:val="1e"/>
      </w:pPr>
    </w:p>
    <w:p w14:paraId="11F9357C" w14:textId="53FA1AA1" w:rsidR="00CD5107" w:rsidRPr="00B66BFD" w:rsidRDefault="00CD5107" w:rsidP="00A71507">
      <w:pPr>
        <w:pStyle w:val="1e"/>
      </w:pPr>
    </w:p>
    <w:p w14:paraId="2085A16D" w14:textId="449C258F" w:rsidR="00CD5107" w:rsidRPr="00B66BFD" w:rsidRDefault="00CD5107" w:rsidP="00A71507">
      <w:pPr>
        <w:pStyle w:val="1e"/>
      </w:pPr>
    </w:p>
    <w:p w14:paraId="1A02C321" w14:textId="3E60B732" w:rsidR="00BD7E25" w:rsidRPr="00B66BFD" w:rsidRDefault="00BD7E25" w:rsidP="00A71507">
      <w:pPr>
        <w:pStyle w:val="1e"/>
      </w:pPr>
    </w:p>
    <w:p w14:paraId="64B27CC6" w14:textId="6F4C36FA" w:rsidR="00CD5107" w:rsidRPr="00B66BFD" w:rsidRDefault="00CD5107" w:rsidP="00A71507">
      <w:pPr>
        <w:pStyle w:val="1e"/>
      </w:pPr>
    </w:p>
    <w:p w14:paraId="2E69AD0B" w14:textId="1834F4EE" w:rsidR="00CD5107" w:rsidRPr="00B66BFD" w:rsidRDefault="00CD5107" w:rsidP="00A71507">
      <w:pPr>
        <w:pStyle w:val="1e"/>
      </w:pPr>
    </w:p>
    <w:p w14:paraId="2720552A" w14:textId="361F87D2" w:rsidR="00CD5107" w:rsidRPr="00B66BFD" w:rsidRDefault="00CD5107" w:rsidP="00A71507">
      <w:pPr>
        <w:pStyle w:val="1e"/>
      </w:pPr>
    </w:p>
    <w:p w14:paraId="1E7001C1" w14:textId="4F7CA339" w:rsidR="00CD5107" w:rsidRPr="00B66BFD" w:rsidRDefault="00CD5107" w:rsidP="00A71507">
      <w:pPr>
        <w:pStyle w:val="1e"/>
      </w:pPr>
    </w:p>
    <w:p w14:paraId="4A000641" w14:textId="06104EF2" w:rsidR="00CD5107" w:rsidRPr="00B66BFD" w:rsidRDefault="00CD5107" w:rsidP="00A71507">
      <w:pPr>
        <w:pStyle w:val="1e"/>
      </w:pPr>
    </w:p>
    <w:p w14:paraId="7DFCCDD7" w14:textId="7D6DE90C" w:rsidR="00CD5107" w:rsidRPr="00B66BFD" w:rsidRDefault="00CD5107" w:rsidP="00A71507">
      <w:pPr>
        <w:pStyle w:val="1e"/>
      </w:pPr>
    </w:p>
    <w:p w14:paraId="6671B653" w14:textId="689F1915" w:rsidR="00CD5107" w:rsidRPr="00B66BFD" w:rsidRDefault="00CD5107" w:rsidP="00A71507">
      <w:pPr>
        <w:pStyle w:val="1e"/>
      </w:pPr>
    </w:p>
    <w:p w14:paraId="770477AA" w14:textId="34EB49CD" w:rsidR="00BD7E25" w:rsidRPr="00B66BFD" w:rsidRDefault="00BD7E25" w:rsidP="00A71507">
      <w:pPr>
        <w:pStyle w:val="1e"/>
      </w:pPr>
    </w:p>
    <w:p w14:paraId="016FBB2F" w14:textId="45E54AE2" w:rsidR="00BD7E25" w:rsidRPr="00B66BFD" w:rsidRDefault="00BD7E25" w:rsidP="00A71507">
      <w:pPr>
        <w:pStyle w:val="1e"/>
      </w:pPr>
    </w:p>
    <w:p w14:paraId="0378E9EA" w14:textId="6465210E" w:rsidR="00BD7E25" w:rsidRPr="00B66BFD" w:rsidRDefault="009C4B91" w:rsidP="00A71507">
      <w:pPr>
        <w:pStyle w:val="1e"/>
      </w:pPr>
      <w:r w:rsidRPr="00B66BFD">
        <w:t xml:space="preserve">          </w:t>
      </w:r>
    </w:p>
    <w:p w14:paraId="50B26716" w14:textId="7E8FFDEE" w:rsidR="00BD7E25" w:rsidRPr="00B66BFD" w:rsidRDefault="00BD7E25" w:rsidP="00BD7E25">
      <w:pPr>
        <w:pStyle w:val="9"/>
        <w:rPr>
          <w:rFonts w:cs="Huawei Sans"/>
        </w:rPr>
      </w:pPr>
      <w:r w:rsidRPr="00B66BFD">
        <w:rPr>
          <w:rFonts w:cs="Huawei Sans"/>
        </w:rPr>
        <w:t>关系模型设计图</w:t>
      </w:r>
    </w:p>
    <w:p w14:paraId="5FD8DB8B" w14:textId="1D6B4009" w:rsidR="00BD7E25" w:rsidRPr="00B66BFD" w:rsidRDefault="00BD7E25" w:rsidP="00A71507">
      <w:pPr>
        <w:pStyle w:val="1e"/>
      </w:pPr>
    </w:p>
    <w:p w14:paraId="36845942" w14:textId="1EED4532" w:rsidR="00BD7E25" w:rsidRPr="00B66BFD" w:rsidRDefault="00BD7E25" w:rsidP="00A71507">
      <w:pPr>
        <w:pStyle w:val="1e"/>
      </w:pPr>
    </w:p>
    <w:p w14:paraId="0C0118C9" w14:textId="77777777" w:rsidR="00BD7E25" w:rsidRPr="00B66BFD" w:rsidRDefault="00BD7E25" w:rsidP="00A71507">
      <w:pPr>
        <w:pStyle w:val="1e"/>
      </w:pPr>
    </w:p>
    <w:p w14:paraId="12CE0216" w14:textId="77777777" w:rsidR="00454146" w:rsidRPr="00B66BFD" w:rsidRDefault="00454146" w:rsidP="00454146">
      <w:pPr>
        <w:pStyle w:val="3"/>
        <w:numPr>
          <w:ilvl w:val="2"/>
          <w:numId w:val="4"/>
        </w:numPr>
        <w:rPr>
          <w:rFonts w:cs="Huawei Sans"/>
        </w:rPr>
      </w:pPr>
      <w:bookmarkStart w:id="37" w:name="_Toc86138200"/>
      <w:bookmarkStart w:id="38" w:name="_Toc173315523"/>
      <w:r w:rsidRPr="00B66BFD">
        <w:rPr>
          <w:rFonts w:cs="Huawei Sans"/>
        </w:rPr>
        <w:lastRenderedPageBreak/>
        <w:t>物理模型</w:t>
      </w:r>
      <w:bookmarkEnd w:id="37"/>
      <w:bookmarkEnd w:id="38"/>
    </w:p>
    <w:p w14:paraId="5CF990E9" w14:textId="012E1E12" w:rsidR="00454146" w:rsidRPr="00B66BFD" w:rsidRDefault="00E948CC" w:rsidP="00454146">
      <w:pPr>
        <w:pStyle w:val="50"/>
        <w:rPr>
          <w:rFonts w:cs="Huawei Sans"/>
        </w:rPr>
      </w:pPr>
      <w:r w:rsidRPr="00B66BFD">
        <w:rPr>
          <w:rFonts w:cs="Huawei Sans"/>
          <w:color w:val="000000" w:themeColor="text1"/>
        </w:rPr>
        <w:t>college</w:t>
      </w:r>
      <w:r w:rsidR="00454146" w:rsidRPr="00B66BFD">
        <w:rPr>
          <w:rFonts w:cs="Huawei Sans"/>
        </w:rPr>
        <w:t>（</w:t>
      </w:r>
      <w:r w:rsidRPr="00B66BFD">
        <w:rPr>
          <w:rFonts w:cs="Huawei Sans"/>
        </w:rPr>
        <w:t>学院信息</w:t>
      </w:r>
      <w:r w:rsidR="00454146" w:rsidRPr="00B66BFD">
        <w:rPr>
          <w:rFonts w:cs="Huawei Sans"/>
        </w:rPr>
        <w:t>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84"/>
        <w:gridCol w:w="1995"/>
        <w:gridCol w:w="2394"/>
        <w:gridCol w:w="2717"/>
      </w:tblGrid>
      <w:tr w:rsidR="00454146" w:rsidRPr="00B66BFD" w14:paraId="54C1BB92" w14:textId="77777777" w:rsidTr="00E94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6D391C20" w14:textId="77777777" w:rsidR="00454146" w:rsidRPr="00B66BFD" w:rsidRDefault="0045414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字段名称</w:t>
            </w:r>
          </w:p>
        </w:tc>
        <w:tc>
          <w:tcPr>
            <w:tcW w:w="1995" w:type="dxa"/>
          </w:tcPr>
          <w:p w14:paraId="42F8DD87" w14:textId="77777777" w:rsidR="00454146" w:rsidRPr="00B66BFD" w:rsidRDefault="0045414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字段类型</w:t>
            </w:r>
          </w:p>
        </w:tc>
        <w:tc>
          <w:tcPr>
            <w:tcW w:w="2394" w:type="dxa"/>
          </w:tcPr>
          <w:p w14:paraId="60575F14" w14:textId="77777777" w:rsidR="00454146" w:rsidRPr="00B66BFD" w:rsidRDefault="0045414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12E776B5" w14:textId="77777777" w:rsidR="00454146" w:rsidRPr="00B66BFD" w:rsidRDefault="0045414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说明</w:t>
            </w:r>
          </w:p>
        </w:tc>
      </w:tr>
      <w:tr w:rsidR="00454146" w:rsidRPr="00B66BFD" w14:paraId="0B0E6DCB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745A443" w14:textId="0065848E" w:rsidR="00454146" w:rsidRPr="00B66BFD" w:rsidRDefault="0045414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id</w:t>
            </w:r>
          </w:p>
        </w:tc>
        <w:tc>
          <w:tcPr>
            <w:tcW w:w="1995" w:type="dxa"/>
          </w:tcPr>
          <w:p w14:paraId="35BB581C" w14:textId="576C1643" w:rsidR="00454146" w:rsidRPr="00B66BFD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6F3005BB" w14:textId="77777777" w:rsidR="00454146" w:rsidRPr="00B66BFD" w:rsidRDefault="0045414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2058D5CA" w14:textId="23FE3708" w:rsidR="00454146" w:rsidRPr="00B66BFD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主键</w:t>
            </w:r>
          </w:p>
        </w:tc>
      </w:tr>
      <w:tr w:rsidR="00454146" w:rsidRPr="00B66BFD" w14:paraId="4D6C3ACA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396BC31" w14:textId="40B80024" w:rsidR="00454146" w:rsidRPr="00B66BFD" w:rsidRDefault="0045414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name</w:t>
            </w:r>
          </w:p>
        </w:tc>
        <w:tc>
          <w:tcPr>
            <w:tcW w:w="1995" w:type="dxa"/>
          </w:tcPr>
          <w:p w14:paraId="08BE8D87" w14:textId="4D53B239" w:rsidR="00454146" w:rsidRPr="00B66BFD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394" w:type="dxa"/>
          </w:tcPr>
          <w:p w14:paraId="114832D6" w14:textId="77777777" w:rsidR="00454146" w:rsidRPr="00B66BFD" w:rsidRDefault="0045414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9D2F776" w14:textId="4BE73ABD" w:rsidR="00454146" w:rsidRPr="00B66BFD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学院名称</w:t>
            </w:r>
          </w:p>
        </w:tc>
      </w:tr>
      <w:tr w:rsidR="00454146" w:rsidRPr="00B66BFD" w14:paraId="5ECC75B4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C1837D1" w14:textId="306B25FA" w:rsidR="00454146" w:rsidRPr="00B66BFD" w:rsidRDefault="00E948CC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  <w:color w:val="000000" w:themeColor="text1"/>
              </w:rPr>
              <w:t>teacherNum</w:t>
            </w:r>
            <w:proofErr w:type="spellEnd"/>
          </w:p>
        </w:tc>
        <w:tc>
          <w:tcPr>
            <w:tcW w:w="1995" w:type="dxa"/>
          </w:tcPr>
          <w:p w14:paraId="58221DFF" w14:textId="02DF5734" w:rsidR="00454146" w:rsidRPr="00B66BFD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  <w:color w:val="000000" w:themeColor="text1"/>
              </w:rPr>
              <w:t>INTEGER</w:t>
            </w:r>
          </w:p>
        </w:tc>
        <w:tc>
          <w:tcPr>
            <w:tcW w:w="2394" w:type="dxa"/>
          </w:tcPr>
          <w:p w14:paraId="2FE5AE02" w14:textId="47FCACE0" w:rsidR="00454146" w:rsidRPr="00B66BFD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9514B8F" w14:textId="14358A18" w:rsidR="00454146" w:rsidRPr="00B66BFD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学院下教师数</w:t>
            </w:r>
          </w:p>
        </w:tc>
      </w:tr>
      <w:tr w:rsidR="00454146" w:rsidRPr="00B66BFD" w14:paraId="3FE97F58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64CC628A" w14:textId="572B1B4D" w:rsidR="00454146" w:rsidRPr="00B66BFD" w:rsidRDefault="00E948CC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  <w:color w:val="000000" w:themeColor="text1"/>
              </w:rPr>
              <w:t>studentNum</w:t>
            </w:r>
            <w:proofErr w:type="spellEnd"/>
          </w:p>
        </w:tc>
        <w:tc>
          <w:tcPr>
            <w:tcW w:w="1995" w:type="dxa"/>
          </w:tcPr>
          <w:p w14:paraId="0FED3468" w14:textId="0B46EC46" w:rsidR="00454146" w:rsidRPr="00B66BFD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  <w:color w:val="000000" w:themeColor="text1"/>
              </w:rPr>
              <w:t>INTEGER</w:t>
            </w:r>
          </w:p>
        </w:tc>
        <w:tc>
          <w:tcPr>
            <w:tcW w:w="2394" w:type="dxa"/>
          </w:tcPr>
          <w:p w14:paraId="1A003F51" w14:textId="4380F574" w:rsidR="00454146" w:rsidRPr="00B66BFD" w:rsidRDefault="0045414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689CF7C" w14:textId="62BD787D" w:rsidR="00454146" w:rsidRPr="00B66BFD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学院下学生数</w:t>
            </w:r>
          </w:p>
        </w:tc>
      </w:tr>
      <w:tr w:rsidR="00454146" w:rsidRPr="00B66BFD" w14:paraId="66AD0C49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7BC72EC1" w14:textId="7B9423F7" w:rsidR="00454146" w:rsidRPr="00B66BFD" w:rsidRDefault="00E948CC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  <w:color w:val="000000" w:themeColor="text1"/>
              </w:rPr>
              <w:t>state</w:t>
            </w:r>
          </w:p>
        </w:tc>
        <w:tc>
          <w:tcPr>
            <w:tcW w:w="1995" w:type="dxa"/>
          </w:tcPr>
          <w:p w14:paraId="23598F83" w14:textId="22590E04" w:rsidR="00454146" w:rsidRPr="00B66BFD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394" w:type="dxa"/>
          </w:tcPr>
          <w:p w14:paraId="3DE34F8F" w14:textId="45553915" w:rsidR="00454146" w:rsidRPr="00B66BFD" w:rsidRDefault="0045414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46FF8EA" w14:textId="2D3F59D5" w:rsidR="00454146" w:rsidRPr="00B66BFD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状态</w:t>
            </w:r>
          </w:p>
        </w:tc>
      </w:tr>
      <w:tr w:rsidR="00454146" w:rsidRPr="00B66BFD" w14:paraId="2471E21D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17BD4036" w14:textId="127A3B86" w:rsidR="00454146" w:rsidRPr="00B66BFD" w:rsidRDefault="00E948CC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  <w:color w:val="000000" w:themeColor="text1"/>
              </w:rPr>
              <w:t>createDate</w:t>
            </w:r>
            <w:proofErr w:type="spellEnd"/>
          </w:p>
        </w:tc>
        <w:tc>
          <w:tcPr>
            <w:tcW w:w="1995" w:type="dxa"/>
          </w:tcPr>
          <w:p w14:paraId="52551C7A" w14:textId="6B7579B6" w:rsidR="00454146" w:rsidRPr="00B66BFD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  <w:color w:val="000000" w:themeColor="text1"/>
              </w:rPr>
              <w:t>SMALLDATETIME</w:t>
            </w:r>
          </w:p>
        </w:tc>
        <w:tc>
          <w:tcPr>
            <w:tcW w:w="2394" w:type="dxa"/>
          </w:tcPr>
          <w:p w14:paraId="26324B64" w14:textId="77777777" w:rsidR="00454146" w:rsidRPr="00B66BFD" w:rsidRDefault="0045414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282F159" w14:textId="5771DB0B" w:rsidR="00454146" w:rsidRPr="00B66BFD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创建时间</w:t>
            </w:r>
          </w:p>
        </w:tc>
      </w:tr>
      <w:tr w:rsidR="00E948CC" w:rsidRPr="00B66BFD" w14:paraId="560AD811" w14:textId="77777777" w:rsidTr="00E94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5ED51C50" w14:textId="790FDC97" w:rsidR="00E948CC" w:rsidRPr="00B66BFD" w:rsidRDefault="00E948CC" w:rsidP="00C50E8E">
            <w:pPr>
              <w:pStyle w:val="59"/>
              <w:rPr>
                <w:rFonts w:cs="Huawei Sans"/>
                <w:color w:val="000000" w:themeColor="text1"/>
              </w:rPr>
            </w:pPr>
            <w:proofErr w:type="spellStart"/>
            <w:r w:rsidRPr="00B66BFD">
              <w:rPr>
                <w:rFonts w:cs="Huawei Sans"/>
                <w:color w:val="000000" w:themeColor="text1"/>
              </w:rPr>
              <w:t>updateDate</w:t>
            </w:r>
            <w:proofErr w:type="spellEnd"/>
          </w:p>
        </w:tc>
        <w:tc>
          <w:tcPr>
            <w:tcW w:w="1995" w:type="dxa"/>
          </w:tcPr>
          <w:p w14:paraId="30AC1CC1" w14:textId="14CB3195" w:rsidR="00E948CC" w:rsidRPr="00B66BFD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  <w:color w:val="000000" w:themeColor="text1"/>
              </w:rPr>
              <w:t>SMALLDATETIME</w:t>
            </w:r>
          </w:p>
        </w:tc>
        <w:tc>
          <w:tcPr>
            <w:tcW w:w="2394" w:type="dxa"/>
          </w:tcPr>
          <w:p w14:paraId="55D7DCF9" w14:textId="717BC194" w:rsidR="00E948CC" w:rsidRPr="00B66BFD" w:rsidRDefault="00E948C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5451386" w14:textId="414868B7" w:rsidR="00E948CC" w:rsidRPr="00B66BFD" w:rsidRDefault="007E6E3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修改时间</w:t>
            </w:r>
          </w:p>
        </w:tc>
      </w:tr>
    </w:tbl>
    <w:p w14:paraId="6F94AA98" w14:textId="6B5E5DA4" w:rsidR="00AC3D4B" w:rsidRPr="00B66BFD" w:rsidRDefault="00AC3D4B" w:rsidP="00AC3D4B">
      <w:pPr>
        <w:pStyle w:val="50"/>
        <w:rPr>
          <w:rFonts w:cs="Huawei Sans"/>
        </w:rPr>
      </w:pPr>
      <w:r w:rsidRPr="00B66BFD">
        <w:rPr>
          <w:rFonts w:cs="Huawei Sans"/>
          <w:color w:val="000000" w:themeColor="text1"/>
        </w:rPr>
        <w:t>course</w:t>
      </w:r>
      <w:r w:rsidRPr="00B66BFD">
        <w:rPr>
          <w:rFonts w:cs="Huawei Sans"/>
        </w:rPr>
        <w:t>（课程信息）表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99"/>
        <w:gridCol w:w="1995"/>
        <w:gridCol w:w="2079"/>
        <w:gridCol w:w="2717"/>
      </w:tblGrid>
      <w:tr w:rsidR="00AC3D4B" w:rsidRPr="00B66BFD" w14:paraId="0EC841B3" w14:textId="77777777" w:rsidTr="00C45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356186CD" w14:textId="77777777" w:rsidR="00AC3D4B" w:rsidRPr="00B66BFD" w:rsidRDefault="00AC3D4B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字段名称</w:t>
            </w:r>
          </w:p>
        </w:tc>
        <w:tc>
          <w:tcPr>
            <w:tcW w:w="1995" w:type="dxa"/>
          </w:tcPr>
          <w:p w14:paraId="797D2A6E" w14:textId="77777777" w:rsidR="00AC3D4B" w:rsidRPr="00B66BFD" w:rsidRDefault="00AC3D4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51D1B47F" w14:textId="77777777" w:rsidR="00AC3D4B" w:rsidRPr="00B66BFD" w:rsidRDefault="00AC3D4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750653C2" w14:textId="77777777" w:rsidR="00AC3D4B" w:rsidRPr="00B66BFD" w:rsidRDefault="00AC3D4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说明</w:t>
            </w:r>
          </w:p>
        </w:tc>
      </w:tr>
      <w:tr w:rsidR="00AC3D4B" w:rsidRPr="00B66BFD" w14:paraId="4958C8D1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338D2C32" w14:textId="77777777" w:rsidR="00AC3D4B" w:rsidRPr="00B66BFD" w:rsidRDefault="00AC3D4B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id</w:t>
            </w:r>
          </w:p>
        </w:tc>
        <w:tc>
          <w:tcPr>
            <w:tcW w:w="1995" w:type="dxa"/>
          </w:tcPr>
          <w:p w14:paraId="49E54E88" w14:textId="77777777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7D02A579" w14:textId="77777777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69930CA3" w14:textId="77777777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主键</w:t>
            </w:r>
          </w:p>
        </w:tc>
      </w:tr>
      <w:tr w:rsidR="00AC3D4B" w:rsidRPr="00B66BFD" w14:paraId="354753B4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6E1CE093" w14:textId="76A1ABA9" w:rsidR="00AC3D4B" w:rsidRPr="00B66BFD" w:rsidRDefault="00AC3D4B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courseName</w:t>
            </w:r>
            <w:proofErr w:type="spellEnd"/>
          </w:p>
        </w:tc>
        <w:tc>
          <w:tcPr>
            <w:tcW w:w="1995" w:type="dxa"/>
          </w:tcPr>
          <w:p w14:paraId="64E061C2" w14:textId="77777777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0F134125" w14:textId="77777777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0B6F0F8" w14:textId="1559CD77" w:rsidR="00AC3D4B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课程名称</w:t>
            </w:r>
          </w:p>
        </w:tc>
      </w:tr>
      <w:tr w:rsidR="00AC3D4B" w:rsidRPr="00B66BFD" w14:paraId="65DC34F7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0C62F2BE" w14:textId="7A94D5A8" w:rsidR="00AC3D4B" w:rsidRPr="00B66BFD" w:rsidRDefault="00AC3D4B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collegeId</w:t>
            </w:r>
            <w:proofErr w:type="spellEnd"/>
          </w:p>
        </w:tc>
        <w:tc>
          <w:tcPr>
            <w:tcW w:w="1995" w:type="dxa"/>
          </w:tcPr>
          <w:p w14:paraId="4B07080A" w14:textId="420E305C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67CC3721" w14:textId="77777777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206BE27A" w14:textId="731369BD" w:rsidR="00AC3D4B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学院</w:t>
            </w:r>
            <w:r w:rsidRPr="00B66BFD">
              <w:rPr>
                <w:rFonts w:cs="Huawei Sans"/>
              </w:rPr>
              <w:t>id</w:t>
            </w:r>
          </w:p>
        </w:tc>
      </w:tr>
      <w:tr w:rsidR="00AC3D4B" w:rsidRPr="00B66BFD" w14:paraId="0CF2ABF2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4BE8CEFB" w14:textId="0DC45155" w:rsidR="00AC3D4B" w:rsidRPr="00B66BFD" w:rsidRDefault="00AC3D4B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teacherId</w:t>
            </w:r>
            <w:proofErr w:type="spellEnd"/>
          </w:p>
        </w:tc>
        <w:tc>
          <w:tcPr>
            <w:tcW w:w="1995" w:type="dxa"/>
          </w:tcPr>
          <w:p w14:paraId="3D595890" w14:textId="2F0C8368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27A75CF0" w14:textId="77777777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AA527BF" w14:textId="1207F947" w:rsidR="00AC3D4B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教师</w:t>
            </w:r>
            <w:r w:rsidRPr="00B66BFD">
              <w:rPr>
                <w:rFonts w:cs="Huawei Sans"/>
              </w:rPr>
              <w:t>id</w:t>
            </w:r>
          </w:p>
        </w:tc>
      </w:tr>
      <w:tr w:rsidR="00AC3D4B" w:rsidRPr="00B66BFD" w14:paraId="05298211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54BB296C" w14:textId="3778A6FB" w:rsidR="00AC3D4B" w:rsidRPr="00B66BFD" w:rsidRDefault="00AC3D4B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classPlace</w:t>
            </w:r>
            <w:proofErr w:type="spellEnd"/>
          </w:p>
        </w:tc>
        <w:tc>
          <w:tcPr>
            <w:tcW w:w="1995" w:type="dxa"/>
          </w:tcPr>
          <w:p w14:paraId="2B30EB27" w14:textId="10D79556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255)</w:t>
            </w:r>
          </w:p>
        </w:tc>
        <w:tc>
          <w:tcPr>
            <w:tcW w:w="2079" w:type="dxa"/>
          </w:tcPr>
          <w:p w14:paraId="0EBA059F" w14:textId="77777777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1765F0F" w14:textId="28F1FF64" w:rsidR="00AC3D4B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上课地点</w:t>
            </w:r>
          </w:p>
        </w:tc>
      </w:tr>
      <w:tr w:rsidR="00AC3D4B" w:rsidRPr="00B66BFD" w14:paraId="3C248442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246F81D2" w14:textId="478369AD" w:rsidR="00AC3D4B" w:rsidRPr="00B66BFD" w:rsidRDefault="00AC3D4B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classDate</w:t>
            </w:r>
            <w:proofErr w:type="spellEnd"/>
          </w:p>
        </w:tc>
        <w:tc>
          <w:tcPr>
            <w:tcW w:w="1995" w:type="dxa"/>
          </w:tcPr>
          <w:p w14:paraId="64D41F3E" w14:textId="3988B492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255)</w:t>
            </w:r>
          </w:p>
        </w:tc>
        <w:tc>
          <w:tcPr>
            <w:tcW w:w="2079" w:type="dxa"/>
          </w:tcPr>
          <w:p w14:paraId="38BF7214" w14:textId="77777777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238839F7" w14:textId="2CAC963A" w:rsidR="00AC3D4B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上课时间</w:t>
            </w:r>
          </w:p>
        </w:tc>
      </w:tr>
      <w:tr w:rsidR="00AC3D4B" w:rsidRPr="00B66BFD" w14:paraId="13CDD2EA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5FF2B569" w14:textId="0FAAA49B" w:rsidR="00AC3D4B" w:rsidRPr="00B66BFD" w:rsidRDefault="00394017" w:rsidP="00C50E8E">
            <w:pPr>
              <w:pStyle w:val="59"/>
              <w:rPr>
                <w:rFonts w:cs="Huawei Sans"/>
                <w:color w:val="000000" w:themeColor="text1"/>
              </w:rPr>
            </w:pPr>
            <w:proofErr w:type="spellStart"/>
            <w:r w:rsidRPr="00B66BFD">
              <w:rPr>
                <w:rFonts w:cs="Huawei Sans"/>
              </w:rPr>
              <w:t>startDate</w:t>
            </w:r>
            <w:proofErr w:type="spellEnd"/>
          </w:p>
        </w:tc>
        <w:tc>
          <w:tcPr>
            <w:tcW w:w="1995" w:type="dxa"/>
          </w:tcPr>
          <w:p w14:paraId="7D266A63" w14:textId="7FC188FC" w:rsidR="00AC3D4B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45CC51B9" w14:textId="77777777" w:rsidR="00AC3D4B" w:rsidRPr="00B66BFD" w:rsidRDefault="00AC3D4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A68067D" w14:textId="39026F5A" w:rsidR="00AC3D4B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选课开始时间</w:t>
            </w:r>
          </w:p>
        </w:tc>
      </w:tr>
      <w:tr w:rsidR="00394017" w:rsidRPr="00B66BFD" w14:paraId="710AB124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134629B7" w14:textId="23BBFB41" w:rsidR="00394017" w:rsidRPr="00B66BFD" w:rsidRDefault="00394017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endDate</w:t>
            </w:r>
            <w:proofErr w:type="spellEnd"/>
            <w:r w:rsidRPr="00B66BFD">
              <w:rPr>
                <w:rFonts w:cs="Huawei Sans"/>
              </w:rPr>
              <w:t xml:space="preserve"> </w:t>
            </w:r>
          </w:p>
        </w:tc>
        <w:tc>
          <w:tcPr>
            <w:tcW w:w="1995" w:type="dxa"/>
          </w:tcPr>
          <w:p w14:paraId="05BB0C9A" w14:textId="7DA2A5EE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73DF2F7B" w14:textId="20334D8F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542D8315" w14:textId="74E1713F" w:rsidR="00394017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选课结束时间</w:t>
            </w:r>
          </w:p>
        </w:tc>
      </w:tr>
      <w:tr w:rsidR="00394017" w:rsidRPr="00B66BFD" w14:paraId="00F5C035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235D4F45" w14:textId="5FA1C3DD" w:rsidR="00394017" w:rsidRPr="00B66BFD" w:rsidRDefault="00394017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credits</w:t>
            </w:r>
          </w:p>
        </w:tc>
        <w:tc>
          <w:tcPr>
            <w:tcW w:w="1995" w:type="dxa"/>
          </w:tcPr>
          <w:p w14:paraId="4DB6DE5C" w14:textId="130CE68B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DECIMAL(</w:t>
            </w:r>
            <w:proofErr w:type="gramEnd"/>
            <w:r w:rsidRPr="00B66BFD">
              <w:rPr>
                <w:rFonts w:cs="Huawei Sans"/>
              </w:rPr>
              <w:t>5, 1)</w:t>
            </w:r>
          </w:p>
        </w:tc>
        <w:tc>
          <w:tcPr>
            <w:tcW w:w="2079" w:type="dxa"/>
          </w:tcPr>
          <w:p w14:paraId="7B7D5685" w14:textId="2F4FB72F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126D2A20" w14:textId="541618BB" w:rsidR="00394017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学分</w:t>
            </w:r>
          </w:p>
        </w:tc>
      </w:tr>
      <w:tr w:rsidR="00394017" w:rsidRPr="00B66BFD" w14:paraId="48132E60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14FAC0EA" w14:textId="13C97511" w:rsidR="00394017" w:rsidRPr="00B66BFD" w:rsidRDefault="00394017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academicYear</w:t>
            </w:r>
            <w:proofErr w:type="spellEnd"/>
          </w:p>
        </w:tc>
        <w:tc>
          <w:tcPr>
            <w:tcW w:w="1995" w:type="dxa"/>
          </w:tcPr>
          <w:p w14:paraId="72C794E4" w14:textId="5C5092D3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20)</w:t>
            </w:r>
          </w:p>
        </w:tc>
        <w:tc>
          <w:tcPr>
            <w:tcW w:w="2079" w:type="dxa"/>
          </w:tcPr>
          <w:p w14:paraId="6DA7DE65" w14:textId="0122CE44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5C0BB45D" w14:textId="7732D4FF" w:rsidR="00394017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学年</w:t>
            </w:r>
          </w:p>
        </w:tc>
      </w:tr>
      <w:tr w:rsidR="00394017" w:rsidRPr="00B66BFD" w14:paraId="108B2741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49B93E6D" w14:textId="7B9D41E8" w:rsidR="00394017" w:rsidRPr="00B66BFD" w:rsidRDefault="00394017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teachEndDate</w:t>
            </w:r>
            <w:proofErr w:type="spellEnd"/>
          </w:p>
        </w:tc>
        <w:tc>
          <w:tcPr>
            <w:tcW w:w="1995" w:type="dxa"/>
          </w:tcPr>
          <w:p w14:paraId="629CC758" w14:textId="00449A6A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33985C74" w14:textId="3F034244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771F8DAD" w14:textId="21173BBA" w:rsidR="00394017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课程结束时间</w:t>
            </w:r>
          </w:p>
        </w:tc>
      </w:tr>
      <w:tr w:rsidR="00394017" w:rsidRPr="00B66BFD" w14:paraId="2690C05D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3D070D33" w14:textId="1A4BFBAF" w:rsidR="00394017" w:rsidRPr="00B66BFD" w:rsidRDefault="00394017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optional</w:t>
            </w:r>
          </w:p>
        </w:tc>
        <w:tc>
          <w:tcPr>
            <w:tcW w:w="1995" w:type="dxa"/>
          </w:tcPr>
          <w:p w14:paraId="52921FB0" w14:textId="36C85F6C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INTEGER</w:t>
            </w:r>
          </w:p>
        </w:tc>
        <w:tc>
          <w:tcPr>
            <w:tcW w:w="2079" w:type="dxa"/>
          </w:tcPr>
          <w:p w14:paraId="4AD68BB0" w14:textId="1098550B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23B9B63B" w14:textId="3E7B3D49" w:rsidR="00394017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可选人数</w:t>
            </w:r>
          </w:p>
        </w:tc>
      </w:tr>
      <w:tr w:rsidR="00394017" w:rsidRPr="00B66BFD" w14:paraId="2C90ED31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59445549" w14:textId="2ED89955" w:rsidR="00394017" w:rsidRPr="00B66BFD" w:rsidRDefault="00394017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primaryAmount</w:t>
            </w:r>
            <w:proofErr w:type="spellEnd"/>
          </w:p>
        </w:tc>
        <w:tc>
          <w:tcPr>
            <w:tcW w:w="1995" w:type="dxa"/>
          </w:tcPr>
          <w:p w14:paraId="2D88C642" w14:textId="79506003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INTEGER</w:t>
            </w:r>
          </w:p>
        </w:tc>
        <w:tc>
          <w:tcPr>
            <w:tcW w:w="2079" w:type="dxa"/>
          </w:tcPr>
          <w:p w14:paraId="732AABAA" w14:textId="7A9065A5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470882DB" w14:textId="35CEC3FB" w:rsidR="00394017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预选人数</w:t>
            </w:r>
          </w:p>
        </w:tc>
      </w:tr>
      <w:tr w:rsidR="00394017" w:rsidRPr="00B66BFD" w14:paraId="3D6891E8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52E36751" w14:textId="26189B24" w:rsidR="00394017" w:rsidRPr="00B66BFD" w:rsidRDefault="00394017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selected</w:t>
            </w:r>
          </w:p>
        </w:tc>
        <w:tc>
          <w:tcPr>
            <w:tcW w:w="1995" w:type="dxa"/>
          </w:tcPr>
          <w:p w14:paraId="78FF7ED1" w14:textId="0DA9234B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INTEGER</w:t>
            </w:r>
          </w:p>
        </w:tc>
        <w:tc>
          <w:tcPr>
            <w:tcW w:w="2079" w:type="dxa"/>
          </w:tcPr>
          <w:p w14:paraId="7CB10372" w14:textId="6A0C7278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</w:t>
            </w:r>
          </w:p>
        </w:tc>
        <w:tc>
          <w:tcPr>
            <w:tcW w:w="2717" w:type="dxa"/>
          </w:tcPr>
          <w:p w14:paraId="2DDE1F6E" w14:textId="615BFFE9" w:rsidR="00394017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选中人数</w:t>
            </w:r>
          </w:p>
        </w:tc>
      </w:tr>
      <w:tr w:rsidR="00394017" w:rsidRPr="00B66BFD" w14:paraId="2E719F6D" w14:textId="77777777" w:rsidTr="00C4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9" w:type="dxa"/>
          </w:tcPr>
          <w:p w14:paraId="158FEA61" w14:textId="39F3CE9E" w:rsidR="00394017" w:rsidRPr="00B66BFD" w:rsidRDefault="00394017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lastRenderedPageBreak/>
              <w:t>remark</w:t>
            </w:r>
          </w:p>
        </w:tc>
        <w:tc>
          <w:tcPr>
            <w:tcW w:w="1995" w:type="dxa"/>
          </w:tcPr>
          <w:p w14:paraId="4D1F4575" w14:textId="29C0D423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text</w:t>
            </w:r>
          </w:p>
        </w:tc>
        <w:tc>
          <w:tcPr>
            <w:tcW w:w="2079" w:type="dxa"/>
          </w:tcPr>
          <w:p w14:paraId="43B87883" w14:textId="6376702E" w:rsidR="00394017" w:rsidRPr="00B66BFD" w:rsidRDefault="0039401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NULL</w:t>
            </w:r>
          </w:p>
        </w:tc>
        <w:tc>
          <w:tcPr>
            <w:tcW w:w="2717" w:type="dxa"/>
          </w:tcPr>
          <w:p w14:paraId="16F41FB8" w14:textId="3BFECFD7" w:rsidR="00394017" w:rsidRPr="00B66BFD" w:rsidRDefault="00E733C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课程说明</w:t>
            </w:r>
          </w:p>
        </w:tc>
      </w:tr>
    </w:tbl>
    <w:p w14:paraId="245C24C9" w14:textId="5AF25522" w:rsidR="00AC3D4B" w:rsidRPr="00B66BFD" w:rsidRDefault="00AC3D4B" w:rsidP="00A71507">
      <w:pPr>
        <w:pStyle w:val="1e"/>
      </w:pPr>
    </w:p>
    <w:p w14:paraId="58485C6D" w14:textId="5B2748C9" w:rsidR="0094620B" w:rsidRPr="00B66BFD" w:rsidRDefault="00277BED" w:rsidP="0094620B">
      <w:pPr>
        <w:pStyle w:val="50"/>
        <w:rPr>
          <w:rFonts w:cs="Huawei Sans"/>
        </w:rPr>
      </w:pPr>
      <w:proofErr w:type="spellStart"/>
      <w:r w:rsidRPr="00B66BFD">
        <w:rPr>
          <w:rFonts w:cs="Huawei Sans"/>
        </w:rPr>
        <w:t>course_academic_year</w:t>
      </w:r>
      <w:proofErr w:type="spellEnd"/>
      <w:r w:rsidR="0094620B" w:rsidRPr="00B66BFD">
        <w:rPr>
          <w:rFonts w:cs="Huawei Sans"/>
        </w:rPr>
        <w:t>（</w:t>
      </w:r>
      <w:r w:rsidRPr="00B66BFD">
        <w:rPr>
          <w:rFonts w:cs="Huawei Sans"/>
        </w:rPr>
        <w:t>课程学年</w:t>
      </w:r>
      <w:r w:rsidR="0094620B" w:rsidRPr="00B66BFD">
        <w:rPr>
          <w:rFonts w:cs="Huawei Sans"/>
        </w:rPr>
        <w:t>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575"/>
        <w:gridCol w:w="2394"/>
        <w:gridCol w:w="2717"/>
      </w:tblGrid>
      <w:tr w:rsidR="0094620B" w:rsidRPr="00B66BFD" w14:paraId="76C339DC" w14:textId="77777777" w:rsidTr="00277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B0EA866" w14:textId="77777777" w:rsidR="0094620B" w:rsidRPr="00B66BFD" w:rsidRDefault="0094620B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字段名称</w:t>
            </w:r>
          </w:p>
        </w:tc>
        <w:tc>
          <w:tcPr>
            <w:tcW w:w="1575" w:type="dxa"/>
          </w:tcPr>
          <w:p w14:paraId="2C5F32FD" w14:textId="77777777" w:rsidR="0094620B" w:rsidRPr="00B66BFD" w:rsidRDefault="0094620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字段类型</w:t>
            </w:r>
          </w:p>
        </w:tc>
        <w:tc>
          <w:tcPr>
            <w:tcW w:w="2394" w:type="dxa"/>
          </w:tcPr>
          <w:p w14:paraId="5B33D6F8" w14:textId="77777777" w:rsidR="0094620B" w:rsidRPr="00B66BFD" w:rsidRDefault="0094620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6ECAD7BC" w14:textId="77777777" w:rsidR="0094620B" w:rsidRPr="00B66BFD" w:rsidRDefault="0094620B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说明</w:t>
            </w:r>
          </w:p>
        </w:tc>
      </w:tr>
      <w:tr w:rsidR="0094620B" w:rsidRPr="00B66BFD" w14:paraId="62E0BD1A" w14:textId="77777777" w:rsidTr="00277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A8FA2C9" w14:textId="77777777" w:rsidR="0094620B" w:rsidRPr="00B66BFD" w:rsidRDefault="0094620B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id</w:t>
            </w:r>
          </w:p>
        </w:tc>
        <w:tc>
          <w:tcPr>
            <w:tcW w:w="1575" w:type="dxa"/>
          </w:tcPr>
          <w:p w14:paraId="3364C838" w14:textId="77777777" w:rsidR="0094620B" w:rsidRPr="00B66BFD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3C61E5F5" w14:textId="77777777" w:rsidR="0094620B" w:rsidRPr="00B66BFD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12BFCB23" w14:textId="77777777" w:rsidR="0094620B" w:rsidRPr="00B66BFD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主键</w:t>
            </w:r>
          </w:p>
        </w:tc>
      </w:tr>
      <w:tr w:rsidR="0094620B" w:rsidRPr="00B66BFD" w14:paraId="415194FE" w14:textId="77777777" w:rsidTr="00277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2C381E8" w14:textId="00420576" w:rsidR="0094620B" w:rsidRPr="00B66BFD" w:rsidRDefault="00277BED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academicYear</w:t>
            </w:r>
            <w:proofErr w:type="spellEnd"/>
          </w:p>
        </w:tc>
        <w:tc>
          <w:tcPr>
            <w:tcW w:w="1575" w:type="dxa"/>
          </w:tcPr>
          <w:p w14:paraId="015B9DF7" w14:textId="2FF709D9" w:rsidR="0094620B" w:rsidRPr="00B66BFD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277BED" w:rsidRPr="00B66BFD">
              <w:rPr>
                <w:rFonts w:cs="Huawei Sans"/>
                <w:color w:val="000000" w:themeColor="text1"/>
              </w:rPr>
              <w:t>20</w:t>
            </w:r>
            <w:r w:rsidRPr="00B66BFD">
              <w:rPr>
                <w:rFonts w:cs="Huawei Sans"/>
                <w:color w:val="000000" w:themeColor="text1"/>
              </w:rPr>
              <w:t>)</w:t>
            </w:r>
          </w:p>
        </w:tc>
        <w:tc>
          <w:tcPr>
            <w:tcW w:w="2394" w:type="dxa"/>
          </w:tcPr>
          <w:p w14:paraId="32C7C9CC" w14:textId="77777777" w:rsidR="0094620B" w:rsidRPr="00B66BFD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5957260" w14:textId="6DA31C52" w:rsidR="0094620B" w:rsidRPr="00B66BFD" w:rsidRDefault="00277BED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学年</w:t>
            </w:r>
          </w:p>
        </w:tc>
      </w:tr>
      <w:tr w:rsidR="0094620B" w:rsidRPr="00B66BFD" w14:paraId="0F8E3905" w14:textId="77777777" w:rsidTr="00277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6CF9091" w14:textId="77777777" w:rsidR="0094620B" w:rsidRPr="00B66BFD" w:rsidRDefault="0094620B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  <w:color w:val="000000" w:themeColor="text1"/>
              </w:rPr>
              <w:t>state</w:t>
            </w:r>
          </w:p>
        </w:tc>
        <w:tc>
          <w:tcPr>
            <w:tcW w:w="1575" w:type="dxa"/>
          </w:tcPr>
          <w:p w14:paraId="03E9D54F" w14:textId="77777777" w:rsidR="0094620B" w:rsidRPr="00B66BFD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394" w:type="dxa"/>
          </w:tcPr>
          <w:p w14:paraId="3CA8E7E1" w14:textId="77777777" w:rsidR="0094620B" w:rsidRPr="00B66BFD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6D474B6" w14:textId="77777777" w:rsidR="0094620B" w:rsidRPr="00B66BFD" w:rsidRDefault="0094620B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状态</w:t>
            </w:r>
          </w:p>
        </w:tc>
      </w:tr>
    </w:tbl>
    <w:p w14:paraId="4D5FADDD" w14:textId="7FF5D730" w:rsidR="005759F4" w:rsidRPr="00B66BFD" w:rsidRDefault="000C0B2E" w:rsidP="005759F4">
      <w:pPr>
        <w:pStyle w:val="50"/>
        <w:rPr>
          <w:rFonts w:cs="Huawei Sans"/>
        </w:rPr>
      </w:pPr>
      <w:r w:rsidRPr="00B66BFD">
        <w:rPr>
          <w:rFonts w:cs="Huawei Sans"/>
        </w:rPr>
        <w:t>information</w:t>
      </w:r>
      <w:r w:rsidR="005759F4" w:rsidRPr="00B66BFD">
        <w:rPr>
          <w:rFonts w:cs="Huawei Sans"/>
        </w:rPr>
        <w:t>（</w:t>
      </w:r>
      <w:r w:rsidRPr="00B66BFD">
        <w:rPr>
          <w:rFonts w:cs="Huawei Sans"/>
        </w:rPr>
        <w:t>首页资讯信息</w:t>
      </w:r>
      <w:r w:rsidR="005759F4" w:rsidRPr="00B66BFD">
        <w:rPr>
          <w:rFonts w:cs="Huawei Sans"/>
        </w:rPr>
        <w:t>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2079"/>
        <w:gridCol w:w="2717"/>
      </w:tblGrid>
      <w:tr w:rsidR="005759F4" w:rsidRPr="00B66BFD" w14:paraId="5132302E" w14:textId="77777777" w:rsidTr="000C0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A9DE820" w14:textId="77777777" w:rsidR="005759F4" w:rsidRPr="00B66BFD" w:rsidRDefault="005759F4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46DF0298" w14:textId="77777777" w:rsidR="005759F4" w:rsidRPr="00B66BFD" w:rsidRDefault="005759F4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74735B6E" w14:textId="77777777" w:rsidR="005759F4" w:rsidRPr="00B66BFD" w:rsidRDefault="005759F4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08877F7A" w14:textId="77777777" w:rsidR="005759F4" w:rsidRPr="00B66BFD" w:rsidRDefault="005759F4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说明</w:t>
            </w:r>
          </w:p>
        </w:tc>
      </w:tr>
      <w:tr w:rsidR="005759F4" w:rsidRPr="00B66BFD" w14:paraId="2EB4EA29" w14:textId="77777777" w:rsidTr="000C0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D6F2BC8" w14:textId="77777777" w:rsidR="005759F4" w:rsidRPr="00B66BFD" w:rsidRDefault="005759F4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7CEF4DAD" w14:textId="77777777" w:rsidR="005759F4" w:rsidRPr="00B66BFD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0383E4A1" w14:textId="77777777" w:rsidR="005759F4" w:rsidRPr="00B66BFD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75E6B4D9" w14:textId="77777777" w:rsidR="005759F4" w:rsidRPr="00B66BFD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主键</w:t>
            </w:r>
          </w:p>
        </w:tc>
      </w:tr>
      <w:tr w:rsidR="005759F4" w:rsidRPr="00B66BFD" w14:paraId="4AE4BC74" w14:textId="77777777" w:rsidTr="000C0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D87EE26" w14:textId="7CB84FD3" w:rsidR="005759F4" w:rsidRPr="00B66BFD" w:rsidRDefault="000C0B2E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title</w:t>
            </w:r>
          </w:p>
        </w:tc>
        <w:tc>
          <w:tcPr>
            <w:tcW w:w="1890" w:type="dxa"/>
          </w:tcPr>
          <w:p w14:paraId="12C81E0B" w14:textId="45DB4F3B" w:rsidR="005759F4" w:rsidRPr="00B66BFD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0C0B2E" w:rsidRPr="00B66BFD">
              <w:rPr>
                <w:rFonts w:cs="Huawei Sans"/>
                <w:color w:val="000000" w:themeColor="text1"/>
              </w:rPr>
              <w:t>3</w:t>
            </w:r>
            <w:r w:rsidRPr="00B66BFD">
              <w:rPr>
                <w:rFonts w:cs="Huawei Sans"/>
                <w:color w:val="000000" w:themeColor="text1"/>
              </w:rPr>
              <w:t>20)</w:t>
            </w:r>
          </w:p>
        </w:tc>
        <w:tc>
          <w:tcPr>
            <w:tcW w:w="2079" w:type="dxa"/>
          </w:tcPr>
          <w:p w14:paraId="223557C0" w14:textId="77777777" w:rsidR="005759F4" w:rsidRPr="00B66BFD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3742CB9" w14:textId="1D6F175A" w:rsidR="005759F4" w:rsidRPr="00B66BFD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标题</w:t>
            </w:r>
          </w:p>
        </w:tc>
      </w:tr>
      <w:tr w:rsidR="005759F4" w:rsidRPr="00B66BFD" w14:paraId="3ADC6BC9" w14:textId="77777777" w:rsidTr="000C0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41E82BC" w14:textId="2F33CD94" w:rsidR="005759F4" w:rsidRPr="00B66BFD" w:rsidRDefault="000C0B2E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content</w:t>
            </w:r>
          </w:p>
        </w:tc>
        <w:tc>
          <w:tcPr>
            <w:tcW w:w="1890" w:type="dxa"/>
          </w:tcPr>
          <w:p w14:paraId="618A42E8" w14:textId="0F7F5BFA" w:rsidR="005759F4" w:rsidRPr="00B66BFD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text</w:t>
            </w:r>
          </w:p>
        </w:tc>
        <w:tc>
          <w:tcPr>
            <w:tcW w:w="2079" w:type="dxa"/>
          </w:tcPr>
          <w:p w14:paraId="1035AB9B" w14:textId="77777777" w:rsidR="005759F4" w:rsidRPr="00B66BFD" w:rsidRDefault="005759F4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6050D4E" w14:textId="7EA4F7EF" w:rsidR="005759F4" w:rsidRPr="00B66BFD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内容</w:t>
            </w:r>
          </w:p>
        </w:tc>
      </w:tr>
      <w:tr w:rsidR="005759F4" w:rsidRPr="00B66BFD" w14:paraId="69EA611B" w14:textId="77777777" w:rsidTr="000C0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3149794" w14:textId="1C4C7F91" w:rsidR="005759F4" w:rsidRPr="00B66BFD" w:rsidRDefault="000C0B2E" w:rsidP="00C50E8E">
            <w:pPr>
              <w:pStyle w:val="59"/>
              <w:rPr>
                <w:rFonts w:cs="Huawei Sans"/>
                <w:color w:val="000000" w:themeColor="text1"/>
              </w:rPr>
            </w:pPr>
            <w:proofErr w:type="spellStart"/>
            <w:r w:rsidRPr="00B66BFD">
              <w:rPr>
                <w:rFonts w:cs="Huawei Sans"/>
              </w:rPr>
              <w:t>publishDate</w:t>
            </w:r>
            <w:proofErr w:type="spellEnd"/>
          </w:p>
        </w:tc>
        <w:tc>
          <w:tcPr>
            <w:tcW w:w="1890" w:type="dxa"/>
          </w:tcPr>
          <w:p w14:paraId="2807FA6F" w14:textId="791F4717" w:rsidR="005759F4" w:rsidRPr="00B66BFD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r w:rsidRPr="00B66BFD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551F3CDB" w14:textId="62314273" w:rsidR="005759F4" w:rsidRPr="00B66BFD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2A6E70CE" w14:textId="5616AB65" w:rsidR="005759F4" w:rsidRPr="00B66BFD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发布时间</w:t>
            </w:r>
          </w:p>
        </w:tc>
      </w:tr>
      <w:tr w:rsidR="005759F4" w:rsidRPr="00B66BFD" w14:paraId="0FEF7D01" w14:textId="77777777" w:rsidTr="000C0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153B07B" w14:textId="78CE2EDF" w:rsidR="005759F4" w:rsidRPr="00B66BFD" w:rsidRDefault="000C0B2E" w:rsidP="00C50E8E">
            <w:pPr>
              <w:pStyle w:val="59"/>
              <w:rPr>
                <w:rFonts w:cs="Huawei Sans"/>
                <w:color w:val="000000" w:themeColor="text1"/>
              </w:rPr>
            </w:pPr>
            <w:proofErr w:type="spellStart"/>
            <w:r w:rsidRPr="00B66BFD">
              <w:rPr>
                <w:rFonts w:cs="Huawei Sans"/>
              </w:rPr>
              <w:t>roleId</w:t>
            </w:r>
            <w:proofErr w:type="spellEnd"/>
          </w:p>
        </w:tc>
        <w:tc>
          <w:tcPr>
            <w:tcW w:w="1890" w:type="dxa"/>
          </w:tcPr>
          <w:p w14:paraId="02A5FE02" w14:textId="6D02B3E3" w:rsidR="005759F4" w:rsidRPr="00B66BFD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350E435B" w14:textId="16CF298B" w:rsidR="005759F4" w:rsidRPr="00B66BFD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F3ADAF9" w14:textId="24686540" w:rsidR="005759F4" w:rsidRPr="00B66BFD" w:rsidRDefault="000C0B2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角色</w:t>
            </w:r>
            <w:r w:rsidRPr="00B66BFD">
              <w:rPr>
                <w:rFonts w:cs="Huawei Sans"/>
              </w:rPr>
              <w:t>id</w:t>
            </w:r>
          </w:p>
        </w:tc>
      </w:tr>
    </w:tbl>
    <w:p w14:paraId="59E5499E" w14:textId="00B1BA08" w:rsidR="00291A96" w:rsidRPr="00B66BFD" w:rsidRDefault="00291A96" w:rsidP="00291A96">
      <w:pPr>
        <w:pStyle w:val="50"/>
        <w:rPr>
          <w:rFonts w:cs="Huawei Sans"/>
        </w:rPr>
      </w:pPr>
      <w:proofErr w:type="spellStart"/>
      <w:r w:rsidRPr="00B66BFD">
        <w:rPr>
          <w:rFonts w:cs="Huawei Sans"/>
        </w:rPr>
        <w:t>manage_user</w:t>
      </w:r>
      <w:proofErr w:type="spellEnd"/>
      <w:r w:rsidRPr="00B66BFD">
        <w:rPr>
          <w:rFonts w:cs="Huawei Sans"/>
        </w:rPr>
        <w:t>（管理员用户）表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2079"/>
        <w:gridCol w:w="2717"/>
      </w:tblGrid>
      <w:tr w:rsidR="00291A96" w:rsidRPr="00B66BFD" w14:paraId="2039194D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C461B39" w14:textId="77777777" w:rsidR="00291A96" w:rsidRPr="00B66BFD" w:rsidRDefault="00291A9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388F37F8" w14:textId="77777777" w:rsidR="00291A96" w:rsidRPr="00B66BFD" w:rsidRDefault="00291A9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6962EBE6" w14:textId="77777777" w:rsidR="00291A96" w:rsidRPr="00B66BFD" w:rsidRDefault="00291A9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1300C959" w14:textId="77777777" w:rsidR="00291A96" w:rsidRPr="00B66BFD" w:rsidRDefault="00291A9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说明</w:t>
            </w:r>
          </w:p>
        </w:tc>
      </w:tr>
      <w:tr w:rsidR="00291A96" w:rsidRPr="00B66BFD" w14:paraId="50AD458B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98C5AC4" w14:textId="77777777" w:rsidR="00291A96" w:rsidRPr="00B66BFD" w:rsidRDefault="00291A9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2882E919" w14:textId="02778CD9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840808" w:rsidRPr="00B66BFD">
              <w:rPr>
                <w:rFonts w:cs="Huawei Sans"/>
                <w:color w:val="000000" w:themeColor="text1"/>
              </w:rPr>
              <w:t>32</w:t>
            </w:r>
            <w:r w:rsidRPr="00B66BFD">
              <w:rPr>
                <w:rFonts w:cs="Huawei Sans"/>
                <w:color w:val="000000" w:themeColor="text1"/>
              </w:rPr>
              <w:t>)</w:t>
            </w:r>
          </w:p>
        </w:tc>
        <w:tc>
          <w:tcPr>
            <w:tcW w:w="2079" w:type="dxa"/>
          </w:tcPr>
          <w:p w14:paraId="41351A08" w14:textId="77777777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2D34765B" w14:textId="77777777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主键</w:t>
            </w:r>
          </w:p>
        </w:tc>
      </w:tr>
      <w:tr w:rsidR="00291A96" w:rsidRPr="00B66BFD" w14:paraId="71158799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251C016" w14:textId="7D8B58A3" w:rsidR="00291A96" w:rsidRPr="00B66BFD" w:rsidRDefault="00291A96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loginName</w:t>
            </w:r>
            <w:proofErr w:type="spellEnd"/>
          </w:p>
        </w:tc>
        <w:tc>
          <w:tcPr>
            <w:tcW w:w="1890" w:type="dxa"/>
          </w:tcPr>
          <w:p w14:paraId="3542D69F" w14:textId="29256B6A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840808" w:rsidRPr="00B66BFD">
              <w:rPr>
                <w:rFonts w:cs="Huawei Sans"/>
                <w:color w:val="000000" w:themeColor="text1"/>
              </w:rPr>
              <w:t>32</w:t>
            </w:r>
            <w:r w:rsidRPr="00B66BFD">
              <w:rPr>
                <w:rFonts w:cs="Huawei Sans"/>
                <w:color w:val="000000" w:themeColor="text1"/>
              </w:rPr>
              <w:t>)</w:t>
            </w:r>
          </w:p>
        </w:tc>
        <w:tc>
          <w:tcPr>
            <w:tcW w:w="2079" w:type="dxa"/>
          </w:tcPr>
          <w:p w14:paraId="6030684D" w14:textId="77777777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C1E4A4F" w14:textId="7741ACF3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登录名</w:t>
            </w:r>
          </w:p>
        </w:tc>
      </w:tr>
      <w:tr w:rsidR="00291A96" w:rsidRPr="00B66BFD" w14:paraId="3F6BCE6C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1FFDCAF" w14:textId="29CAA6BD" w:rsidR="00291A96" w:rsidRPr="00B66BFD" w:rsidRDefault="00291A9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username</w:t>
            </w:r>
          </w:p>
        </w:tc>
        <w:tc>
          <w:tcPr>
            <w:tcW w:w="1890" w:type="dxa"/>
          </w:tcPr>
          <w:p w14:paraId="2FC21931" w14:textId="3892D901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840808" w:rsidRPr="00B66BFD">
              <w:rPr>
                <w:rFonts w:cs="Huawei Sans"/>
                <w:color w:val="000000" w:themeColor="text1"/>
              </w:rPr>
              <w:t>32</w:t>
            </w:r>
            <w:r w:rsidRPr="00B66BFD">
              <w:rPr>
                <w:rFonts w:cs="Huawei Sans"/>
                <w:color w:val="000000" w:themeColor="text1"/>
              </w:rPr>
              <w:t>)</w:t>
            </w:r>
          </w:p>
        </w:tc>
        <w:tc>
          <w:tcPr>
            <w:tcW w:w="2079" w:type="dxa"/>
          </w:tcPr>
          <w:p w14:paraId="444D2AB1" w14:textId="77777777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F6BA37D" w14:textId="479B3D4B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用户名</w:t>
            </w:r>
          </w:p>
        </w:tc>
      </w:tr>
      <w:tr w:rsidR="00291A96" w:rsidRPr="00B66BFD" w14:paraId="053CA08C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5DAE12C" w14:textId="4926234F" w:rsidR="00291A96" w:rsidRPr="00B66BFD" w:rsidRDefault="00291A96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B66BFD">
              <w:rPr>
                <w:rFonts w:cs="Huawei Sans"/>
              </w:rPr>
              <w:t>password</w:t>
            </w:r>
          </w:p>
        </w:tc>
        <w:tc>
          <w:tcPr>
            <w:tcW w:w="1890" w:type="dxa"/>
          </w:tcPr>
          <w:p w14:paraId="58FD29F4" w14:textId="34B8F318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033F4EBC" w14:textId="77777777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2EBC34A6" w14:textId="443AE6AC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密码</w:t>
            </w:r>
          </w:p>
        </w:tc>
      </w:tr>
      <w:tr w:rsidR="00291A96" w:rsidRPr="00B66BFD" w14:paraId="1FE0A4D8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1E7D5FB" w14:textId="77777777" w:rsidR="00291A96" w:rsidRPr="00B66BFD" w:rsidRDefault="00291A96" w:rsidP="00C50E8E">
            <w:pPr>
              <w:pStyle w:val="59"/>
              <w:rPr>
                <w:rFonts w:cs="Huawei Sans"/>
                <w:color w:val="000000" w:themeColor="text1"/>
              </w:rPr>
            </w:pPr>
            <w:proofErr w:type="spellStart"/>
            <w:r w:rsidRPr="00B66BFD">
              <w:rPr>
                <w:rFonts w:cs="Huawei Sans"/>
              </w:rPr>
              <w:t>roleId</w:t>
            </w:r>
            <w:proofErr w:type="spellEnd"/>
          </w:p>
        </w:tc>
        <w:tc>
          <w:tcPr>
            <w:tcW w:w="1890" w:type="dxa"/>
          </w:tcPr>
          <w:p w14:paraId="3608BDB9" w14:textId="2607BACB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="00840808" w:rsidRPr="00B66BFD">
              <w:rPr>
                <w:rFonts w:cs="Huawei Sans"/>
                <w:color w:val="000000" w:themeColor="text1"/>
              </w:rPr>
              <w:t>32</w:t>
            </w:r>
            <w:r w:rsidRPr="00B66BFD">
              <w:rPr>
                <w:rFonts w:cs="Huawei Sans"/>
                <w:color w:val="000000" w:themeColor="text1"/>
              </w:rPr>
              <w:t>)</w:t>
            </w:r>
          </w:p>
        </w:tc>
        <w:tc>
          <w:tcPr>
            <w:tcW w:w="2079" w:type="dxa"/>
          </w:tcPr>
          <w:p w14:paraId="08633D40" w14:textId="77777777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62317EF7" w14:textId="27398A94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角色</w:t>
            </w:r>
            <w:r w:rsidRPr="00B66BFD">
              <w:rPr>
                <w:rFonts w:cs="Huawei Sans"/>
              </w:rPr>
              <w:t>id</w:t>
            </w:r>
          </w:p>
        </w:tc>
      </w:tr>
      <w:tr w:rsidR="00291A96" w:rsidRPr="00B66BFD" w14:paraId="1FE7B007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B6A5418" w14:textId="3852BFC1" w:rsidR="00291A96" w:rsidRPr="00B66BFD" w:rsidRDefault="00291A96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createDate</w:t>
            </w:r>
            <w:proofErr w:type="spellEnd"/>
          </w:p>
        </w:tc>
        <w:tc>
          <w:tcPr>
            <w:tcW w:w="1890" w:type="dxa"/>
          </w:tcPr>
          <w:p w14:paraId="5928D178" w14:textId="0CF13FFB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0DF8BDA4" w14:textId="074B525E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A8FF647" w14:textId="70038F5F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创建时间</w:t>
            </w:r>
          </w:p>
        </w:tc>
      </w:tr>
      <w:tr w:rsidR="00291A96" w:rsidRPr="00B66BFD" w14:paraId="5336B895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1F757A3" w14:textId="0DE8412D" w:rsidR="00291A96" w:rsidRPr="00B66BFD" w:rsidRDefault="00291A9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state</w:t>
            </w:r>
          </w:p>
        </w:tc>
        <w:tc>
          <w:tcPr>
            <w:tcW w:w="1890" w:type="dxa"/>
          </w:tcPr>
          <w:p w14:paraId="58E9B9AB" w14:textId="1A707158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079" w:type="dxa"/>
          </w:tcPr>
          <w:p w14:paraId="1984AA78" w14:textId="6FA39951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18C6CCD" w14:textId="2BA1E592" w:rsidR="00291A96" w:rsidRPr="00B66BFD" w:rsidRDefault="00291A9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状态</w:t>
            </w:r>
          </w:p>
        </w:tc>
      </w:tr>
    </w:tbl>
    <w:p w14:paraId="5A7142C7" w14:textId="02A0173C" w:rsidR="002742A6" w:rsidRPr="00B66BFD" w:rsidRDefault="002742A6" w:rsidP="002742A6">
      <w:pPr>
        <w:pStyle w:val="50"/>
        <w:rPr>
          <w:rFonts w:cs="Huawei Sans"/>
        </w:rPr>
      </w:pPr>
      <w:r w:rsidRPr="00B66BFD">
        <w:rPr>
          <w:rFonts w:cs="Huawei Sans"/>
        </w:rPr>
        <w:t>menu</w:t>
      </w:r>
      <w:r w:rsidRPr="00B66BFD">
        <w:rPr>
          <w:rFonts w:cs="Huawei Sans"/>
        </w:rPr>
        <w:t>（菜单信息）表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2079"/>
        <w:gridCol w:w="2717"/>
      </w:tblGrid>
      <w:tr w:rsidR="002742A6" w:rsidRPr="00B66BFD" w14:paraId="2CD93A7C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61BC501" w14:textId="77777777" w:rsidR="002742A6" w:rsidRPr="00B66BFD" w:rsidRDefault="002742A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326182BE" w14:textId="77777777" w:rsidR="002742A6" w:rsidRPr="00B66BFD" w:rsidRDefault="002742A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61E18285" w14:textId="77777777" w:rsidR="002742A6" w:rsidRPr="00B66BFD" w:rsidRDefault="002742A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23591DCE" w14:textId="77777777" w:rsidR="002742A6" w:rsidRPr="00B66BFD" w:rsidRDefault="002742A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说明</w:t>
            </w:r>
          </w:p>
        </w:tc>
      </w:tr>
      <w:tr w:rsidR="002742A6" w:rsidRPr="00B66BFD" w14:paraId="58F5B738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4A567F0" w14:textId="77777777" w:rsidR="002742A6" w:rsidRPr="00B66BFD" w:rsidRDefault="002742A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78912133" w14:textId="51482DE1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72B39883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6EEEC483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主键</w:t>
            </w:r>
          </w:p>
        </w:tc>
      </w:tr>
      <w:tr w:rsidR="002742A6" w:rsidRPr="00B66BFD" w14:paraId="40942B7B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582D341" w14:textId="544591C3" w:rsidR="002742A6" w:rsidRPr="00B66BFD" w:rsidRDefault="002742A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lastRenderedPageBreak/>
              <w:t>name</w:t>
            </w:r>
          </w:p>
        </w:tc>
        <w:tc>
          <w:tcPr>
            <w:tcW w:w="1890" w:type="dxa"/>
          </w:tcPr>
          <w:p w14:paraId="66EF64BD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08F897BB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3E19815" w14:textId="67A59299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菜单名称</w:t>
            </w:r>
          </w:p>
        </w:tc>
      </w:tr>
      <w:tr w:rsidR="002742A6" w:rsidRPr="00B66BFD" w14:paraId="6AF59E11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F54DCF6" w14:textId="5AEC3BDC" w:rsidR="002742A6" w:rsidRPr="00B66BFD" w:rsidRDefault="002742A6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parentId</w:t>
            </w:r>
            <w:proofErr w:type="spellEnd"/>
          </w:p>
        </w:tc>
        <w:tc>
          <w:tcPr>
            <w:tcW w:w="1890" w:type="dxa"/>
          </w:tcPr>
          <w:p w14:paraId="45AD8396" w14:textId="3F8EB01C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2C9DF081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22044A1" w14:textId="36ED21CB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父类</w:t>
            </w:r>
            <w:proofErr w:type="gramEnd"/>
            <w:r w:rsidRPr="00B66BFD">
              <w:rPr>
                <w:rFonts w:cs="Huawei Sans"/>
              </w:rPr>
              <w:t>id</w:t>
            </w:r>
          </w:p>
        </w:tc>
      </w:tr>
      <w:tr w:rsidR="002742A6" w:rsidRPr="00B66BFD" w14:paraId="32D2EC0A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BBDDA40" w14:textId="5A2B351D" w:rsidR="002742A6" w:rsidRPr="00B66BFD" w:rsidRDefault="002742A6" w:rsidP="00C50E8E">
            <w:pPr>
              <w:pStyle w:val="59"/>
              <w:rPr>
                <w:rFonts w:cs="Huawei Sans"/>
                <w:color w:val="000000" w:themeColor="text1"/>
              </w:rPr>
            </w:pPr>
            <w:proofErr w:type="spellStart"/>
            <w:r w:rsidRPr="00B66BFD">
              <w:rPr>
                <w:rFonts w:cs="Huawei Sans"/>
              </w:rPr>
              <w:t>createDate</w:t>
            </w:r>
            <w:proofErr w:type="spellEnd"/>
          </w:p>
        </w:tc>
        <w:tc>
          <w:tcPr>
            <w:tcW w:w="1890" w:type="dxa"/>
          </w:tcPr>
          <w:p w14:paraId="6D6AAEA0" w14:textId="0485C45D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r w:rsidRPr="00B66BFD">
              <w:rPr>
                <w:rFonts w:cs="Huawei Sans"/>
                <w:color w:val="000000" w:themeColor="text1"/>
              </w:rPr>
              <w:t>SMALLDATETIME</w:t>
            </w:r>
          </w:p>
        </w:tc>
        <w:tc>
          <w:tcPr>
            <w:tcW w:w="2079" w:type="dxa"/>
          </w:tcPr>
          <w:p w14:paraId="30BA2730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07E280A" w14:textId="0DD0B920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创建时间</w:t>
            </w:r>
          </w:p>
        </w:tc>
      </w:tr>
      <w:tr w:rsidR="002742A6" w:rsidRPr="00B66BFD" w14:paraId="21BC67D6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0B5FE64" w14:textId="1F98A6A7" w:rsidR="002742A6" w:rsidRPr="00B66BFD" w:rsidRDefault="002742A6" w:rsidP="00C50E8E">
            <w:pPr>
              <w:pStyle w:val="59"/>
              <w:rPr>
                <w:rFonts w:cs="Huawei Sans"/>
                <w:color w:val="000000" w:themeColor="text1"/>
              </w:rPr>
            </w:pPr>
            <w:proofErr w:type="spellStart"/>
            <w:r w:rsidRPr="00B66BFD">
              <w:rPr>
                <w:rFonts w:cs="Huawei Sans"/>
              </w:rPr>
              <w:t>createId</w:t>
            </w:r>
            <w:proofErr w:type="spellEnd"/>
          </w:p>
        </w:tc>
        <w:tc>
          <w:tcPr>
            <w:tcW w:w="1890" w:type="dxa"/>
          </w:tcPr>
          <w:p w14:paraId="40ED3C76" w14:textId="0C9189BD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6835578D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616CB082" w14:textId="0E147B06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创建人</w:t>
            </w:r>
            <w:r w:rsidRPr="00B66BFD">
              <w:rPr>
                <w:rFonts w:cs="Huawei Sans"/>
              </w:rPr>
              <w:t>id</w:t>
            </w:r>
          </w:p>
        </w:tc>
      </w:tr>
      <w:tr w:rsidR="002742A6" w:rsidRPr="00B66BFD" w14:paraId="5747A655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3E832D7" w14:textId="64C3AFCC" w:rsidR="002742A6" w:rsidRPr="00B66BFD" w:rsidRDefault="002742A6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updateDate</w:t>
            </w:r>
            <w:proofErr w:type="spellEnd"/>
          </w:p>
        </w:tc>
        <w:tc>
          <w:tcPr>
            <w:tcW w:w="1890" w:type="dxa"/>
          </w:tcPr>
          <w:p w14:paraId="0DF3417E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48243B04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0F8E3CB" w14:textId="3B2CF7FE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修改时间</w:t>
            </w:r>
          </w:p>
        </w:tc>
      </w:tr>
      <w:tr w:rsidR="002742A6" w:rsidRPr="00B66BFD" w14:paraId="512B103B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38A58B0" w14:textId="2155D356" w:rsidR="002742A6" w:rsidRPr="00B66BFD" w:rsidRDefault="002742A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sort</w:t>
            </w:r>
          </w:p>
        </w:tc>
        <w:tc>
          <w:tcPr>
            <w:tcW w:w="1890" w:type="dxa"/>
          </w:tcPr>
          <w:p w14:paraId="0D79215F" w14:textId="4C14AF51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INTEGER</w:t>
            </w:r>
          </w:p>
        </w:tc>
        <w:tc>
          <w:tcPr>
            <w:tcW w:w="2079" w:type="dxa"/>
          </w:tcPr>
          <w:p w14:paraId="7B01ED49" w14:textId="456A4BB3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3F8F711" w14:textId="32C8A09D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排序</w:t>
            </w:r>
          </w:p>
        </w:tc>
      </w:tr>
      <w:tr w:rsidR="002742A6" w:rsidRPr="00B66BFD" w14:paraId="0BAC3480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4948B13" w14:textId="1C01F97F" w:rsidR="002742A6" w:rsidRPr="00B66BFD" w:rsidRDefault="002742A6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href</w:t>
            </w:r>
            <w:proofErr w:type="spellEnd"/>
          </w:p>
        </w:tc>
        <w:tc>
          <w:tcPr>
            <w:tcW w:w="1890" w:type="dxa"/>
          </w:tcPr>
          <w:p w14:paraId="61A82BE5" w14:textId="2493D448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64)</w:t>
            </w:r>
          </w:p>
        </w:tc>
        <w:tc>
          <w:tcPr>
            <w:tcW w:w="2079" w:type="dxa"/>
          </w:tcPr>
          <w:p w14:paraId="0BA8E1C9" w14:textId="28043B79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68EA9D94" w14:textId="7FDC8C70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链接</w:t>
            </w:r>
          </w:p>
        </w:tc>
      </w:tr>
      <w:tr w:rsidR="002742A6" w:rsidRPr="00B66BFD" w14:paraId="1E9414A9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2C4DE92" w14:textId="77777777" w:rsidR="002742A6" w:rsidRPr="00B66BFD" w:rsidRDefault="002742A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state</w:t>
            </w:r>
          </w:p>
        </w:tc>
        <w:tc>
          <w:tcPr>
            <w:tcW w:w="1890" w:type="dxa"/>
          </w:tcPr>
          <w:p w14:paraId="059B8320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079" w:type="dxa"/>
          </w:tcPr>
          <w:p w14:paraId="3A020E4F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BEBC290" w14:textId="77777777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状态</w:t>
            </w:r>
          </w:p>
        </w:tc>
      </w:tr>
      <w:tr w:rsidR="002742A6" w:rsidRPr="00B66BFD" w14:paraId="4F29129D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275B0BA" w14:textId="47284B18" w:rsidR="002742A6" w:rsidRPr="00B66BFD" w:rsidRDefault="002742A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remark</w:t>
            </w:r>
          </w:p>
        </w:tc>
        <w:tc>
          <w:tcPr>
            <w:tcW w:w="1890" w:type="dxa"/>
          </w:tcPr>
          <w:p w14:paraId="48099D92" w14:textId="78453A7B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2555)</w:t>
            </w:r>
          </w:p>
        </w:tc>
        <w:tc>
          <w:tcPr>
            <w:tcW w:w="2079" w:type="dxa"/>
          </w:tcPr>
          <w:p w14:paraId="33EEC740" w14:textId="168978D3" w:rsidR="002742A6" w:rsidRPr="00B66BFD" w:rsidRDefault="002742A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NULL DEFAULT NULL</w:t>
            </w:r>
          </w:p>
        </w:tc>
        <w:tc>
          <w:tcPr>
            <w:tcW w:w="2717" w:type="dxa"/>
          </w:tcPr>
          <w:p w14:paraId="6A5EBA97" w14:textId="2599C8B3" w:rsidR="002742A6" w:rsidRPr="00B66BFD" w:rsidRDefault="003B235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备注</w:t>
            </w:r>
          </w:p>
        </w:tc>
      </w:tr>
    </w:tbl>
    <w:p w14:paraId="42F1BA5A" w14:textId="5AEB8E72" w:rsidR="001A1BD6" w:rsidRPr="00B66BFD" w:rsidRDefault="001A1BD6" w:rsidP="001A1BD6">
      <w:pPr>
        <w:pStyle w:val="50"/>
        <w:rPr>
          <w:rFonts w:cs="Huawei Sans"/>
        </w:rPr>
      </w:pPr>
      <w:r w:rsidRPr="00B66BFD">
        <w:rPr>
          <w:rFonts w:cs="Huawei Sans"/>
        </w:rPr>
        <w:t>role</w:t>
      </w:r>
      <w:r w:rsidRPr="00B66BFD">
        <w:rPr>
          <w:rFonts w:cs="Huawei Sans"/>
        </w:rPr>
        <w:t>（角色）表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575"/>
        <w:gridCol w:w="2394"/>
        <w:gridCol w:w="2717"/>
      </w:tblGrid>
      <w:tr w:rsidR="001A1BD6" w:rsidRPr="00B66BFD" w14:paraId="7752156D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E86F4E6" w14:textId="77777777" w:rsidR="001A1BD6" w:rsidRPr="00B66BFD" w:rsidRDefault="001A1BD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字段名称</w:t>
            </w:r>
          </w:p>
        </w:tc>
        <w:tc>
          <w:tcPr>
            <w:tcW w:w="1575" w:type="dxa"/>
          </w:tcPr>
          <w:p w14:paraId="2A6DEC1B" w14:textId="77777777" w:rsidR="001A1BD6" w:rsidRPr="00B66BFD" w:rsidRDefault="001A1BD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字段类型</w:t>
            </w:r>
          </w:p>
        </w:tc>
        <w:tc>
          <w:tcPr>
            <w:tcW w:w="2394" w:type="dxa"/>
          </w:tcPr>
          <w:p w14:paraId="56078566" w14:textId="77777777" w:rsidR="001A1BD6" w:rsidRPr="00B66BFD" w:rsidRDefault="001A1BD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79957FBB" w14:textId="77777777" w:rsidR="001A1BD6" w:rsidRPr="00B66BFD" w:rsidRDefault="001A1BD6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说明</w:t>
            </w:r>
          </w:p>
        </w:tc>
      </w:tr>
      <w:tr w:rsidR="001A1BD6" w:rsidRPr="00B66BFD" w14:paraId="25A95238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30CF767" w14:textId="77777777" w:rsidR="001A1BD6" w:rsidRPr="00B66BFD" w:rsidRDefault="001A1BD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id</w:t>
            </w:r>
          </w:p>
        </w:tc>
        <w:tc>
          <w:tcPr>
            <w:tcW w:w="1575" w:type="dxa"/>
          </w:tcPr>
          <w:p w14:paraId="437BE72F" w14:textId="77777777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0360DBD5" w14:textId="77777777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35DE211E" w14:textId="77777777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主键</w:t>
            </w:r>
          </w:p>
        </w:tc>
      </w:tr>
      <w:tr w:rsidR="001A1BD6" w:rsidRPr="00B66BFD" w14:paraId="6B53AC27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BC3EB68" w14:textId="2B4784BF" w:rsidR="001A1BD6" w:rsidRPr="00B66BFD" w:rsidRDefault="001A1BD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name</w:t>
            </w:r>
          </w:p>
        </w:tc>
        <w:tc>
          <w:tcPr>
            <w:tcW w:w="1575" w:type="dxa"/>
          </w:tcPr>
          <w:p w14:paraId="562AF668" w14:textId="2EAE7EAF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394" w:type="dxa"/>
          </w:tcPr>
          <w:p w14:paraId="493BD6E9" w14:textId="77777777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7B08E66" w14:textId="7881FBDC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角色名称</w:t>
            </w:r>
          </w:p>
        </w:tc>
      </w:tr>
      <w:tr w:rsidR="001A1BD6" w:rsidRPr="00B66BFD" w14:paraId="6E4565B6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AD3EA19" w14:textId="604416B5" w:rsidR="001A1BD6" w:rsidRPr="00B66BFD" w:rsidRDefault="001A1BD6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createDate</w:t>
            </w:r>
            <w:proofErr w:type="spellEnd"/>
          </w:p>
        </w:tc>
        <w:tc>
          <w:tcPr>
            <w:tcW w:w="1575" w:type="dxa"/>
          </w:tcPr>
          <w:p w14:paraId="7EC87EAB" w14:textId="11F2B7F7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r w:rsidRPr="00B66BFD">
              <w:rPr>
                <w:rFonts w:cs="Huawei Sans"/>
                <w:color w:val="000000" w:themeColor="text1"/>
              </w:rPr>
              <w:t>SMALLDATETIME</w:t>
            </w:r>
          </w:p>
        </w:tc>
        <w:tc>
          <w:tcPr>
            <w:tcW w:w="2394" w:type="dxa"/>
          </w:tcPr>
          <w:p w14:paraId="6CB07229" w14:textId="14C62C1D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8187B77" w14:textId="2078854B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创建时间</w:t>
            </w:r>
          </w:p>
        </w:tc>
      </w:tr>
      <w:tr w:rsidR="001A1BD6" w:rsidRPr="00B66BFD" w14:paraId="7263DEE9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40050DA" w14:textId="77777777" w:rsidR="001A1BD6" w:rsidRPr="00B66BFD" w:rsidRDefault="001A1BD6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  <w:color w:val="000000" w:themeColor="text1"/>
              </w:rPr>
              <w:t>state</w:t>
            </w:r>
          </w:p>
        </w:tc>
        <w:tc>
          <w:tcPr>
            <w:tcW w:w="1575" w:type="dxa"/>
          </w:tcPr>
          <w:p w14:paraId="1B2A7844" w14:textId="77777777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394" w:type="dxa"/>
          </w:tcPr>
          <w:p w14:paraId="47547D9A" w14:textId="77777777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0F635FEE" w14:textId="77777777" w:rsidR="001A1BD6" w:rsidRPr="00B66BFD" w:rsidRDefault="001A1BD6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状态</w:t>
            </w:r>
          </w:p>
        </w:tc>
      </w:tr>
    </w:tbl>
    <w:p w14:paraId="4C89E622" w14:textId="3E341647" w:rsidR="00CD5937" w:rsidRPr="00B66BFD" w:rsidRDefault="0048056E" w:rsidP="00CD5937">
      <w:pPr>
        <w:pStyle w:val="50"/>
        <w:rPr>
          <w:rFonts w:cs="Huawei Sans"/>
        </w:rPr>
      </w:pPr>
      <w:proofErr w:type="spellStart"/>
      <w:r w:rsidRPr="00B66BFD">
        <w:rPr>
          <w:rFonts w:cs="Huawei Sans"/>
        </w:rPr>
        <w:t>role_menu_rel</w:t>
      </w:r>
      <w:proofErr w:type="spellEnd"/>
      <w:r w:rsidR="00CD5937" w:rsidRPr="00B66BFD">
        <w:rPr>
          <w:rFonts w:cs="Huawei Sans"/>
        </w:rPr>
        <w:t>（</w:t>
      </w:r>
      <w:r w:rsidRPr="00B66BFD">
        <w:rPr>
          <w:rFonts w:cs="Huawei Sans"/>
        </w:rPr>
        <w:t>角色菜单关联</w:t>
      </w:r>
      <w:r w:rsidR="00CD5937" w:rsidRPr="00B66BFD">
        <w:rPr>
          <w:rFonts w:cs="Huawei Sans"/>
        </w:rPr>
        <w:t>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575"/>
        <w:gridCol w:w="2394"/>
        <w:gridCol w:w="2717"/>
      </w:tblGrid>
      <w:tr w:rsidR="00CD5937" w:rsidRPr="00B66BFD" w14:paraId="4869C564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14E72ED" w14:textId="77777777" w:rsidR="00CD5937" w:rsidRPr="00B66BFD" w:rsidRDefault="00CD5937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字段名称</w:t>
            </w:r>
          </w:p>
        </w:tc>
        <w:tc>
          <w:tcPr>
            <w:tcW w:w="1575" w:type="dxa"/>
          </w:tcPr>
          <w:p w14:paraId="199BE05E" w14:textId="77777777" w:rsidR="00CD5937" w:rsidRPr="00B66BFD" w:rsidRDefault="00CD5937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字段类型</w:t>
            </w:r>
          </w:p>
        </w:tc>
        <w:tc>
          <w:tcPr>
            <w:tcW w:w="2394" w:type="dxa"/>
          </w:tcPr>
          <w:p w14:paraId="0BFB29B4" w14:textId="77777777" w:rsidR="00CD5937" w:rsidRPr="00B66BFD" w:rsidRDefault="00CD5937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3D7B90AB" w14:textId="77777777" w:rsidR="00CD5937" w:rsidRPr="00B66BFD" w:rsidRDefault="00CD5937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说明</w:t>
            </w:r>
          </w:p>
        </w:tc>
      </w:tr>
      <w:tr w:rsidR="00CD5937" w:rsidRPr="00B66BFD" w14:paraId="1272AFF5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CC65BEE" w14:textId="77777777" w:rsidR="00CD5937" w:rsidRPr="00B66BFD" w:rsidRDefault="00CD5937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id</w:t>
            </w:r>
          </w:p>
        </w:tc>
        <w:tc>
          <w:tcPr>
            <w:tcW w:w="1575" w:type="dxa"/>
          </w:tcPr>
          <w:p w14:paraId="00C181B2" w14:textId="77777777" w:rsidR="00CD5937" w:rsidRPr="00B66BFD" w:rsidRDefault="00CD593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1A99410A" w14:textId="77777777" w:rsidR="00CD5937" w:rsidRPr="00B66BFD" w:rsidRDefault="00CD593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0460D908" w14:textId="77777777" w:rsidR="00CD5937" w:rsidRPr="00B66BFD" w:rsidRDefault="00CD593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主键</w:t>
            </w:r>
          </w:p>
        </w:tc>
      </w:tr>
      <w:tr w:rsidR="00CD5937" w:rsidRPr="00B66BFD" w14:paraId="0803C073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4D513FF" w14:textId="528C90D9" w:rsidR="00CD5937" w:rsidRPr="00B66BFD" w:rsidRDefault="0048056E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roleId</w:t>
            </w:r>
            <w:proofErr w:type="spellEnd"/>
          </w:p>
        </w:tc>
        <w:tc>
          <w:tcPr>
            <w:tcW w:w="1575" w:type="dxa"/>
          </w:tcPr>
          <w:p w14:paraId="0D6CF27F" w14:textId="0502D06C" w:rsidR="00CD5937" w:rsidRPr="00B66BFD" w:rsidRDefault="0048056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279FADA2" w14:textId="77777777" w:rsidR="00CD5937" w:rsidRPr="00B66BFD" w:rsidRDefault="00CD593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3D4DBDF" w14:textId="5B2B9CC4" w:rsidR="00CD5937" w:rsidRPr="00B66BFD" w:rsidRDefault="0048056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角色</w:t>
            </w:r>
            <w:r w:rsidRPr="00B66BFD">
              <w:rPr>
                <w:rFonts w:cs="Huawei Sans"/>
              </w:rPr>
              <w:t>id</w:t>
            </w:r>
          </w:p>
        </w:tc>
      </w:tr>
      <w:tr w:rsidR="00CD5937" w:rsidRPr="00B66BFD" w14:paraId="31317D0F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2FAA55E" w14:textId="589E3D1B" w:rsidR="00CD5937" w:rsidRPr="00B66BFD" w:rsidRDefault="0048056E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menuId</w:t>
            </w:r>
            <w:proofErr w:type="spellEnd"/>
          </w:p>
        </w:tc>
        <w:tc>
          <w:tcPr>
            <w:tcW w:w="1575" w:type="dxa"/>
          </w:tcPr>
          <w:p w14:paraId="34A6B35B" w14:textId="71D1F7F5" w:rsidR="00CD5937" w:rsidRPr="00B66BFD" w:rsidRDefault="0048056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394" w:type="dxa"/>
          </w:tcPr>
          <w:p w14:paraId="7A3B8A57" w14:textId="77777777" w:rsidR="00CD5937" w:rsidRPr="00B66BFD" w:rsidRDefault="00CD593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937151A" w14:textId="7EE16C67" w:rsidR="00CD5937" w:rsidRPr="00B66BFD" w:rsidRDefault="0048056E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菜单</w:t>
            </w:r>
            <w:r w:rsidRPr="00B66BFD">
              <w:rPr>
                <w:rFonts w:cs="Huawei Sans"/>
              </w:rPr>
              <w:t>id</w:t>
            </w:r>
          </w:p>
        </w:tc>
      </w:tr>
    </w:tbl>
    <w:p w14:paraId="395E0171" w14:textId="6C96E1FD" w:rsidR="00013DB1" w:rsidRPr="00B66BFD" w:rsidRDefault="00013DB1" w:rsidP="00013DB1">
      <w:pPr>
        <w:pStyle w:val="50"/>
        <w:rPr>
          <w:rFonts w:cs="Huawei Sans"/>
        </w:rPr>
      </w:pPr>
      <w:r w:rsidRPr="00B66BFD">
        <w:rPr>
          <w:rFonts w:cs="Huawei Sans"/>
        </w:rPr>
        <w:t>student</w:t>
      </w:r>
      <w:r w:rsidRPr="00B66BFD">
        <w:rPr>
          <w:rFonts w:cs="Huawei Sans"/>
        </w:rPr>
        <w:t>（学生信息）表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2079"/>
        <w:gridCol w:w="2717"/>
      </w:tblGrid>
      <w:tr w:rsidR="00013DB1" w:rsidRPr="00B66BFD" w14:paraId="2A203EA4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66A2091" w14:textId="77777777" w:rsidR="00013DB1" w:rsidRPr="00B66BFD" w:rsidRDefault="00013DB1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107056AF" w14:textId="77777777" w:rsidR="00013DB1" w:rsidRPr="00B66BFD" w:rsidRDefault="00013DB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40BA42A7" w14:textId="77777777" w:rsidR="00013DB1" w:rsidRPr="00B66BFD" w:rsidRDefault="00013DB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449BDAA8" w14:textId="77777777" w:rsidR="00013DB1" w:rsidRPr="00B66BFD" w:rsidRDefault="00013DB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说明</w:t>
            </w:r>
          </w:p>
        </w:tc>
      </w:tr>
      <w:tr w:rsidR="00013DB1" w:rsidRPr="00B66BFD" w14:paraId="14487F41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20FEABA" w14:textId="77777777" w:rsidR="00013DB1" w:rsidRPr="00B66BFD" w:rsidRDefault="00013DB1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27ACB08C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26FDAF92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6D453D2B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主键</w:t>
            </w:r>
          </w:p>
        </w:tc>
      </w:tr>
      <w:tr w:rsidR="00013DB1" w:rsidRPr="00B66BFD" w14:paraId="3853C804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C4691FE" w14:textId="74F0F586" w:rsidR="00013DB1" w:rsidRPr="00B66BFD" w:rsidRDefault="00013DB1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studentNumber</w:t>
            </w:r>
            <w:proofErr w:type="spellEnd"/>
          </w:p>
        </w:tc>
        <w:tc>
          <w:tcPr>
            <w:tcW w:w="1890" w:type="dxa"/>
          </w:tcPr>
          <w:p w14:paraId="7A5B8BA5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250938FF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6DDC5272" w14:textId="7024200E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学号</w:t>
            </w:r>
          </w:p>
        </w:tc>
      </w:tr>
      <w:tr w:rsidR="00013DB1" w:rsidRPr="00B66BFD" w14:paraId="22817AF7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12D0AD0" w14:textId="340015F7" w:rsidR="00013DB1" w:rsidRPr="00B66BFD" w:rsidRDefault="00013DB1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username</w:t>
            </w:r>
          </w:p>
        </w:tc>
        <w:tc>
          <w:tcPr>
            <w:tcW w:w="1890" w:type="dxa"/>
          </w:tcPr>
          <w:p w14:paraId="38047A5F" w14:textId="1546150B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1ED759D1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69D7AEC" w14:textId="62153AB8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姓名</w:t>
            </w:r>
          </w:p>
        </w:tc>
      </w:tr>
      <w:tr w:rsidR="00013DB1" w:rsidRPr="00B66BFD" w14:paraId="1F554F57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C57174B" w14:textId="3BC6B01D" w:rsidR="00013DB1" w:rsidRPr="00B66BFD" w:rsidRDefault="00013DB1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B66BFD">
              <w:rPr>
                <w:rFonts w:cs="Huawei Sans"/>
              </w:rPr>
              <w:lastRenderedPageBreak/>
              <w:t>password</w:t>
            </w:r>
          </w:p>
        </w:tc>
        <w:tc>
          <w:tcPr>
            <w:tcW w:w="1890" w:type="dxa"/>
          </w:tcPr>
          <w:p w14:paraId="14256F9E" w14:textId="7B24CF1A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255)</w:t>
            </w:r>
          </w:p>
        </w:tc>
        <w:tc>
          <w:tcPr>
            <w:tcW w:w="2079" w:type="dxa"/>
          </w:tcPr>
          <w:p w14:paraId="7B37ABEE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21CBB7C2" w14:textId="2C2A96A2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密码</w:t>
            </w:r>
          </w:p>
        </w:tc>
      </w:tr>
      <w:tr w:rsidR="00013DB1" w:rsidRPr="00B66BFD" w14:paraId="61867501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6D1897C" w14:textId="4F32E0F4" w:rsidR="00013DB1" w:rsidRPr="00B66BFD" w:rsidRDefault="00013DB1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B66BFD">
              <w:rPr>
                <w:rFonts w:cs="Huawei Sans"/>
              </w:rPr>
              <w:t>phone</w:t>
            </w:r>
          </w:p>
        </w:tc>
        <w:tc>
          <w:tcPr>
            <w:tcW w:w="1890" w:type="dxa"/>
          </w:tcPr>
          <w:p w14:paraId="4F941B75" w14:textId="4F4CF782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11)</w:t>
            </w:r>
          </w:p>
        </w:tc>
        <w:tc>
          <w:tcPr>
            <w:tcW w:w="2079" w:type="dxa"/>
          </w:tcPr>
          <w:p w14:paraId="7FEE474B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33208BF" w14:textId="7BACA48B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手机号</w:t>
            </w:r>
          </w:p>
        </w:tc>
      </w:tr>
      <w:tr w:rsidR="00013DB1" w:rsidRPr="00B66BFD" w14:paraId="32395128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E439DAC" w14:textId="19FD16E6" w:rsidR="00013DB1" w:rsidRPr="00B66BFD" w:rsidRDefault="00013DB1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email</w:t>
            </w:r>
          </w:p>
        </w:tc>
        <w:tc>
          <w:tcPr>
            <w:tcW w:w="1890" w:type="dxa"/>
          </w:tcPr>
          <w:p w14:paraId="0304C86C" w14:textId="319028A1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20)</w:t>
            </w:r>
          </w:p>
        </w:tc>
        <w:tc>
          <w:tcPr>
            <w:tcW w:w="2079" w:type="dxa"/>
          </w:tcPr>
          <w:p w14:paraId="6989914D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D982E69" w14:textId="412A7496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邮箱</w:t>
            </w:r>
          </w:p>
        </w:tc>
      </w:tr>
      <w:tr w:rsidR="00013DB1" w:rsidRPr="00B66BFD" w14:paraId="150C65D9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BEB2B4B" w14:textId="061D5AA4" w:rsidR="00013DB1" w:rsidRPr="00B66BFD" w:rsidRDefault="00013DB1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roleId</w:t>
            </w:r>
            <w:proofErr w:type="spellEnd"/>
          </w:p>
        </w:tc>
        <w:tc>
          <w:tcPr>
            <w:tcW w:w="1890" w:type="dxa"/>
          </w:tcPr>
          <w:p w14:paraId="67E8CC30" w14:textId="0B5B6460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68EE3583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587C7E5" w14:textId="0933C15B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角色</w:t>
            </w:r>
            <w:r w:rsidRPr="00B66BFD">
              <w:rPr>
                <w:rFonts w:cs="Huawei Sans"/>
              </w:rPr>
              <w:t>id</w:t>
            </w:r>
          </w:p>
        </w:tc>
      </w:tr>
      <w:tr w:rsidR="00013DB1" w:rsidRPr="00B66BFD" w14:paraId="2BBAA69F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7ABFE84" w14:textId="18E12E26" w:rsidR="00013DB1" w:rsidRPr="00B66BFD" w:rsidRDefault="00013DB1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collegeId</w:t>
            </w:r>
            <w:proofErr w:type="spellEnd"/>
          </w:p>
        </w:tc>
        <w:tc>
          <w:tcPr>
            <w:tcW w:w="1890" w:type="dxa"/>
          </w:tcPr>
          <w:p w14:paraId="3C4FC8C6" w14:textId="662BA76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5BD61DF5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0482B87" w14:textId="14D583B2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学院</w:t>
            </w:r>
            <w:r w:rsidRPr="00B66BFD">
              <w:rPr>
                <w:rFonts w:cs="Huawei Sans"/>
              </w:rPr>
              <w:t>id</w:t>
            </w:r>
          </w:p>
        </w:tc>
      </w:tr>
      <w:tr w:rsidR="00013DB1" w:rsidRPr="00B66BFD" w14:paraId="3918A71A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B828CFA" w14:textId="6B1FCDE2" w:rsidR="00013DB1" w:rsidRPr="00B66BFD" w:rsidRDefault="00013DB1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createDate</w:t>
            </w:r>
            <w:proofErr w:type="spellEnd"/>
          </w:p>
        </w:tc>
        <w:tc>
          <w:tcPr>
            <w:tcW w:w="1890" w:type="dxa"/>
          </w:tcPr>
          <w:p w14:paraId="7A6704DF" w14:textId="796D69CA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5D32C5BD" w14:textId="5B2CC114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FD8BEB2" w14:textId="44A2B0A2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创建时间</w:t>
            </w:r>
          </w:p>
        </w:tc>
      </w:tr>
      <w:tr w:rsidR="00013DB1" w:rsidRPr="00B66BFD" w14:paraId="0C3632CB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296EDAA" w14:textId="77777777" w:rsidR="00013DB1" w:rsidRPr="00B66BFD" w:rsidRDefault="00013DB1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state</w:t>
            </w:r>
          </w:p>
        </w:tc>
        <w:tc>
          <w:tcPr>
            <w:tcW w:w="1890" w:type="dxa"/>
          </w:tcPr>
          <w:p w14:paraId="63286CAC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079" w:type="dxa"/>
          </w:tcPr>
          <w:p w14:paraId="20DDDB20" w14:textId="77777777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A2C2FE4" w14:textId="698BAB42" w:rsidR="00013DB1" w:rsidRPr="00B66BFD" w:rsidRDefault="00013DB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状态</w:t>
            </w:r>
            <w:r w:rsidRPr="00B66BFD">
              <w:rPr>
                <w:rFonts w:cs="Huawei Sans"/>
              </w:rPr>
              <w:t xml:space="preserve"> 0</w:t>
            </w:r>
            <w:r w:rsidRPr="00B66BFD">
              <w:rPr>
                <w:rFonts w:cs="Huawei Sans"/>
              </w:rPr>
              <w:t>禁用</w:t>
            </w:r>
            <w:r w:rsidRPr="00B66BFD">
              <w:rPr>
                <w:rFonts w:cs="Huawei Sans"/>
              </w:rPr>
              <w:t xml:space="preserve"> 1</w:t>
            </w:r>
            <w:r w:rsidRPr="00B66BFD">
              <w:rPr>
                <w:rFonts w:cs="Huawei Sans"/>
              </w:rPr>
              <w:t>正常</w:t>
            </w:r>
          </w:p>
        </w:tc>
      </w:tr>
    </w:tbl>
    <w:p w14:paraId="05ED9558" w14:textId="268614D6" w:rsidR="0086618C" w:rsidRPr="00B66BFD" w:rsidRDefault="0086618C" w:rsidP="0086618C">
      <w:pPr>
        <w:pStyle w:val="50"/>
        <w:rPr>
          <w:rFonts w:cs="Huawei Sans"/>
        </w:rPr>
      </w:pPr>
      <w:proofErr w:type="spellStart"/>
      <w:r w:rsidRPr="00B66BFD">
        <w:rPr>
          <w:rFonts w:cs="Huawei Sans"/>
        </w:rPr>
        <w:t>student_course_rel</w:t>
      </w:r>
      <w:proofErr w:type="spellEnd"/>
      <w:r w:rsidRPr="00B66BFD">
        <w:rPr>
          <w:rFonts w:cs="Huawei Sans"/>
        </w:rPr>
        <w:t>（学生课程关联）表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1785"/>
        <w:gridCol w:w="3011"/>
      </w:tblGrid>
      <w:tr w:rsidR="0086618C" w:rsidRPr="00B66BFD" w14:paraId="6BD0442A" w14:textId="77777777" w:rsidTr="00A51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6870F17" w14:textId="77777777" w:rsidR="0086618C" w:rsidRPr="00B66BFD" w:rsidRDefault="0086618C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065A88BA" w14:textId="77777777" w:rsidR="0086618C" w:rsidRPr="00B66BFD" w:rsidRDefault="0086618C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字段类型</w:t>
            </w:r>
          </w:p>
        </w:tc>
        <w:tc>
          <w:tcPr>
            <w:tcW w:w="1785" w:type="dxa"/>
          </w:tcPr>
          <w:p w14:paraId="5A3BF0DB" w14:textId="77777777" w:rsidR="0086618C" w:rsidRPr="00B66BFD" w:rsidRDefault="0086618C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约束</w:t>
            </w:r>
          </w:p>
        </w:tc>
        <w:tc>
          <w:tcPr>
            <w:tcW w:w="3011" w:type="dxa"/>
          </w:tcPr>
          <w:p w14:paraId="4893DE9F" w14:textId="77777777" w:rsidR="0086618C" w:rsidRPr="00B66BFD" w:rsidRDefault="0086618C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说明</w:t>
            </w:r>
          </w:p>
        </w:tc>
      </w:tr>
      <w:tr w:rsidR="0086618C" w:rsidRPr="00B66BFD" w14:paraId="55065B97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FD3E742" w14:textId="77777777" w:rsidR="0086618C" w:rsidRPr="00B66BFD" w:rsidRDefault="0086618C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6F5BAD4F" w14:textId="77777777" w:rsidR="0086618C" w:rsidRPr="00B66BFD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1785" w:type="dxa"/>
          </w:tcPr>
          <w:p w14:paraId="2B14A3D7" w14:textId="77777777" w:rsidR="0086618C" w:rsidRPr="00B66BFD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PRIMARY KEY</w:t>
            </w:r>
          </w:p>
        </w:tc>
        <w:tc>
          <w:tcPr>
            <w:tcW w:w="3011" w:type="dxa"/>
          </w:tcPr>
          <w:p w14:paraId="51DE378F" w14:textId="77777777" w:rsidR="0086618C" w:rsidRPr="00B66BFD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主键</w:t>
            </w:r>
          </w:p>
        </w:tc>
      </w:tr>
      <w:tr w:rsidR="0086618C" w:rsidRPr="00B66BFD" w14:paraId="78B8A40B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FF4863F" w14:textId="2F17202F" w:rsidR="0086618C" w:rsidRPr="00B66BFD" w:rsidRDefault="0086618C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studentId</w:t>
            </w:r>
            <w:proofErr w:type="spellEnd"/>
          </w:p>
        </w:tc>
        <w:tc>
          <w:tcPr>
            <w:tcW w:w="1890" w:type="dxa"/>
          </w:tcPr>
          <w:p w14:paraId="12CF094A" w14:textId="5CBA9EA1" w:rsidR="0086618C" w:rsidRPr="00B66BFD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1785" w:type="dxa"/>
          </w:tcPr>
          <w:p w14:paraId="2BA40CAA" w14:textId="77777777" w:rsidR="0086618C" w:rsidRPr="00B66BFD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4F8692C0" w14:textId="0D8426A4" w:rsidR="0086618C" w:rsidRPr="00B66BFD" w:rsidRDefault="00CA682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学生</w:t>
            </w:r>
            <w:r w:rsidRPr="00B66BFD">
              <w:rPr>
                <w:rFonts w:cs="Huawei Sans"/>
              </w:rPr>
              <w:t>id</w:t>
            </w:r>
          </w:p>
        </w:tc>
      </w:tr>
      <w:tr w:rsidR="0086618C" w:rsidRPr="00B66BFD" w14:paraId="6AEE82B8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E7A2119" w14:textId="3B73DC01" w:rsidR="0086618C" w:rsidRPr="00B66BFD" w:rsidRDefault="0086618C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courseId</w:t>
            </w:r>
            <w:proofErr w:type="spellEnd"/>
          </w:p>
        </w:tc>
        <w:tc>
          <w:tcPr>
            <w:tcW w:w="1890" w:type="dxa"/>
          </w:tcPr>
          <w:p w14:paraId="0E549387" w14:textId="35D98566" w:rsidR="0086618C" w:rsidRPr="00B66BFD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1785" w:type="dxa"/>
          </w:tcPr>
          <w:p w14:paraId="5DAC548B" w14:textId="77777777" w:rsidR="0086618C" w:rsidRPr="00B66BFD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373442AC" w14:textId="105F4B2A" w:rsidR="0086618C" w:rsidRPr="00B66BFD" w:rsidRDefault="00CA682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课程</w:t>
            </w:r>
            <w:r w:rsidRPr="00B66BFD">
              <w:rPr>
                <w:rFonts w:cs="Huawei Sans"/>
              </w:rPr>
              <w:t>id</w:t>
            </w:r>
          </w:p>
        </w:tc>
      </w:tr>
      <w:tr w:rsidR="0086618C" w:rsidRPr="00B66BFD" w14:paraId="7A77C484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B19BC8F" w14:textId="2DCB2EE7" w:rsidR="0086618C" w:rsidRPr="00B66BFD" w:rsidRDefault="0086618C" w:rsidP="00C50E8E">
            <w:pPr>
              <w:pStyle w:val="59"/>
              <w:rPr>
                <w:rFonts w:cs="Huawei Sans"/>
                <w:color w:val="000000" w:themeColor="text1"/>
              </w:rPr>
            </w:pPr>
            <w:proofErr w:type="spellStart"/>
            <w:r w:rsidRPr="00B66BFD">
              <w:rPr>
                <w:rFonts w:cs="Huawei Sans"/>
              </w:rPr>
              <w:t>teacherId</w:t>
            </w:r>
            <w:proofErr w:type="spellEnd"/>
          </w:p>
        </w:tc>
        <w:tc>
          <w:tcPr>
            <w:tcW w:w="1890" w:type="dxa"/>
          </w:tcPr>
          <w:p w14:paraId="0563B390" w14:textId="37A1DD1A" w:rsidR="0086618C" w:rsidRPr="00B66BFD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1785" w:type="dxa"/>
          </w:tcPr>
          <w:p w14:paraId="5CEC4738" w14:textId="77777777" w:rsidR="0086618C" w:rsidRPr="00B66BFD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6F751A1D" w14:textId="798CBB66" w:rsidR="0086618C" w:rsidRPr="00B66BFD" w:rsidRDefault="00CA6827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评分教师</w:t>
            </w:r>
          </w:p>
        </w:tc>
      </w:tr>
      <w:tr w:rsidR="0086618C" w:rsidRPr="00B66BFD" w14:paraId="0AC010F3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FBAF110" w14:textId="3B748A4A" w:rsidR="0086618C" w:rsidRPr="00B66BFD" w:rsidRDefault="0086618C" w:rsidP="00C50E8E">
            <w:pPr>
              <w:pStyle w:val="59"/>
              <w:rPr>
                <w:rFonts w:cs="Huawei Sans"/>
                <w:color w:val="000000" w:themeColor="text1"/>
              </w:rPr>
            </w:pPr>
            <w:proofErr w:type="spellStart"/>
            <w:r w:rsidRPr="00B66BFD">
              <w:rPr>
                <w:rFonts w:cs="Huawei Sans"/>
              </w:rPr>
              <w:t>isQualified</w:t>
            </w:r>
            <w:proofErr w:type="spellEnd"/>
          </w:p>
        </w:tc>
        <w:tc>
          <w:tcPr>
            <w:tcW w:w="1890" w:type="dxa"/>
          </w:tcPr>
          <w:p w14:paraId="21BEEF6C" w14:textId="21129828" w:rsidR="0086618C" w:rsidRPr="00B66BFD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1785" w:type="dxa"/>
          </w:tcPr>
          <w:p w14:paraId="34F3B855" w14:textId="77777777" w:rsidR="0086618C" w:rsidRPr="00B66BFD" w:rsidRDefault="0086618C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04F37444" w14:textId="2E54AC6B" w:rsidR="0086618C" w:rsidRPr="00B66BFD" w:rsidRDefault="00DD12E2" w:rsidP="00A516EF">
            <w:pPr>
              <w:pStyle w:val="5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成绩是否合格</w:t>
            </w:r>
            <w:r w:rsidRPr="00B66BFD">
              <w:rPr>
                <w:rFonts w:cs="Huawei Sans"/>
              </w:rPr>
              <w:t xml:space="preserve"> 0</w:t>
            </w:r>
            <w:r w:rsidRPr="00B66BFD">
              <w:rPr>
                <w:rFonts w:cs="Huawei Sans"/>
              </w:rPr>
              <w:t>不合格</w:t>
            </w:r>
            <w:r w:rsidRPr="00B66BFD">
              <w:rPr>
                <w:rFonts w:cs="Huawei Sans"/>
              </w:rPr>
              <w:t xml:space="preserve"> 1</w:t>
            </w:r>
            <w:r w:rsidRPr="00B66BFD">
              <w:rPr>
                <w:rFonts w:cs="Huawei Sans"/>
              </w:rPr>
              <w:t>合格</w:t>
            </w:r>
          </w:p>
        </w:tc>
      </w:tr>
      <w:tr w:rsidR="0086618C" w:rsidRPr="00B66BFD" w14:paraId="3247049D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5DC0E6B" w14:textId="246166F4" w:rsidR="0086618C" w:rsidRPr="00B66BFD" w:rsidRDefault="0086618C" w:rsidP="0086618C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creditsRemark</w:t>
            </w:r>
            <w:proofErr w:type="spellEnd"/>
          </w:p>
        </w:tc>
        <w:tc>
          <w:tcPr>
            <w:tcW w:w="1890" w:type="dxa"/>
          </w:tcPr>
          <w:p w14:paraId="3621D44C" w14:textId="2867E621" w:rsidR="0086618C" w:rsidRPr="00B66BFD" w:rsidRDefault="0086618C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255)</w:t>
            </w:r>
          </w:p>
        </w:tc>
        <w:tc>
          <w:tcPr>
            <w:tcW w:w="1785" w:type="dxa"/>
          </w:tcPr>
          <w:p w14:paraId="4ADA2EA4" w14:textId="34F43916" w:rsidR="0086618C" w:rsidRPr="00B66BFD" w:rsidRDefault="0086618C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2F3C2AE9" w14:textId="1CC30587" w:rsidR="0086618C" w:rsidRPr="00B66BFD" w:rsidRDefault="00DD12E2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教师评分备注</w:t>
            </w:r>
          </w:p>
        </w:tc>
      </w:tr>
      <w:tr w:rsidR="0086618C" w:rsidRPr="00B66BFD" w14:paraId="32A3B102" w14:textId="77777777" w:rsidTr="00A5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267FCB5" w14:textId="77777777" w:rsidR="0086618C" w:rsidRPr="00B66BFD" w:rsidRDefault="0086618C" w:rsidP="0086618C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state</w:t>
            </w:r>
          </w:p>
        </w:tc>
        <w:tc>
          <w:tcPr>
            <w:tcW w:w="1890" w:type="dxa"/>
          </w:tcPr>
          <w:p w14:paraId="7A5694F3" w14:textId="77777777" w:rsidR="0086618C" w:rsidRPr="00B66BFD" w:rsidRDefault="0086618C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1785" w:type="dxa"/>
          </w:tcPr>
          <w:p w14:paraId="669D2F60" w14:textId="77777777" w:rsidR="0086618C" w:rsidRPr="00B66BFD" w:rsidRDefault="0086618C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3011" w:type="dxa"/>
          </w:tcPr>
          <w:p w14:paraId="372F74E1" w14:textId="4CD4003D" w:rsidR="0086618C" w:rsidRPr="00B66BFD" w:rsidRDefault="00DD12E2" w:rsidP="0086618C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是否已对当前学生评分</w:t>
            </w:r>
          </w:p>
        </w:tc>
      </w:tr>
    </w:tbl>
    <w:p w14:paraId="6C7EF16B" w14:textId="38007848" w:rsidR="004A7871" w:rsidRPr="00B66BFD" w:rsidRDefault="004A7871" w:rsidP="004A7871">
      <w:pPr>
        <w:pStyle w:val="50"/>
        <w:rPr>
          <w:rFonts w:cs="Huawei Sans"/>
        </w:rPr>
      </w:pPr>
      <w:r w:rsidRPr="00B66BFD">
        <w:rPr>
          <w:rFonts w:cs="Huawei Sans"/>
        </w:rPr>
        <w:t>teacher</w:t>
      </w:r>
      <w:r w:rsidRPr="00B66BFD">
        <w:rPr>
          <w:rFonts w:cs="Huawei Sans"/>
        </w:rPr>
        <w:t>（教师信息）表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890"/>
        <w:gridCol w:w="2079"/>
        <w:gridCol w:w="2717"/>
      </w:tblGrid>
      <w:tr w:rsidR="004A7871" w:rsidRPr="00B66BFD" w14:paraId="19A1F58B" w14:textId="77777777" w:rsidTr="00C5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D008B22" w14:textId="77777777" w:rsidR="004A7871" w:rsidRPr="00B66BFD" w:rsidRDefault="004A7871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字段名称</w:t>
            </w:r>
          </w:p>
        </w:tc>
        <w:tc>
          <w:tcPr>
            <w:tcW w:w="1890" w:type="dxa"/>
          </w:tcPr>
          <w:p w14:paraId="78E67B87" w14:textId="77777777" w:rsidR="004A7871" w:rsidRPr="00B66BFD" w:rsidRDefault="004A787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字段类型</w:t>
            </w:r>
          </w:p>
        </w:tc>
        <w:tc>
          <w:tcPr>
            <w:tcW w:w="2079" w:type="dxa"/>
          </w:tcPr>
          <w:p w14:paraId="3D1DE4A0" w14:textId="77777777" w:rsidR="004A7871" w:rsidRPr="00B66BFD" w:rsidRDefault="004A787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约束</w:t>
            </w:r>
          </w:p>
        </w:tc>
        <w:tc>
          <w:tcPr>
            <w:tcW w:w="2717" w:type="dxa"/>
          </w:tcPr>
          <w:p w14:paraId="3ED8AE42" w14:textId="77777777" w:rsidR="004A7871" w:rsidRPr="00B66BFD" w:rsidRDefault="004A7871" w:rsidP="00C50E8E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说明</w:t>
            </w:r>
          </w:p>
        </w:tc>
      </w:tr>
      <w:tr w:rsidR="004A7871" w:rsidRPr="00B66BFD" w14:paraId="51990C36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555879F" w14:textId="77777777" w:rsidR="004A7871" w:rsidRPr="00B66BFD" w:rsidRDefault="004A7871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id</w:t>
            </w:r>
          </w:p>
        </w:tc>
        <w:tc>
          <w:tcPr>
            <w:tcW w:w="1890" w:type="dxa"/>
          </w:tcPr>
          <w:p w14:paraId="6D40CC74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32)</w:t>
            </w:r>
          </w:p>
        </w:tc>
        <w:tc>
          <w:tcPr>
            <w:tcW w:w="2079" w:type="dxa"/>
          </w:tcPr>
          <w:p w14:paraId="69F07B58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PRIMARY KEY</w:t>
            </w:r>
          </w:p>
        </w:tc>
        <w:tc>
          <w:tcPr>
            <w:tcW w:w="2717" w:type="dxa"/>
          </w:tcPr>
          <w:p w14:paraId="49B8CCE3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主键</w:t>
            </w:r>
          </w:p>
        </w:tc>
      </w:tr>
      <w:tr w:rsidR="004A7871" w:rsidRPr="00B66BFD" w14:paraId="46496E01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7765519" w14:textId="5E651026" w:rsidR="004A7871" w:rsidRPr="00B66BFD" w:rsidRDefault="004A7871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loginName</w:t>
            </w:r>
            <w:proofErr w:type="spellEnd"/>
          </w:p>
        </w:tc>
        <w:tc>
          <w:tcPr>
            <w:tcW w:w="1890" w:type="dxa"/>
          </w:tcPr>
          <w:p w14:paraId="11AB85FD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7C3FEF95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BD71B91" w14:textId="572D2CF4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登录名</w:t>
            </w:r>
          </w:p>
        </w:tc>
      </w:tr>
      <w:tr w:rsidR="004A7871" w:rsidRPr="00B66BFD" w14:paraId="14069D1D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A0DFE86" w14:textId="77777777" w:rsidR="004A7871" w:rsidRPr="00B66BFD" w:rsidRDefault="004A7871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username</w:t>
            </w:r>
          </w:p>
        </w:tc>
        <w:tc>
          <w:tcPr>
            <w:tcW w:w="1890" w:type="dxa"/>
          </w:tcPr>
          <w:p w14:paraId="55EA0C35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64)</w:t>
            </w:r>
          </w:p>
        </w:tc>
        <w:tc>
          <w:tcPr>
            <w:tcW w:w="2079" w:type="dxa"/>
          </w:tcPr>
          <w:p w14:paraId="0EE32992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3BBE7120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姓名</w:t>
            </w:r>
          </w:p>
        </w:tc>
      </w:tr>
      <w:tr w:rsidR="004A7871" w:rsidRPr="00B66BFD" w14:paraId="3CA814FD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CC615C2" w14:textId="77777777" w:rsidR="004A7871" w:rsidRPr="00B66BFD" w:rsidRDefault="004A7871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B66BFD">
              <w:rPr>
                <w:rFonts w:cs="Huawei Sans"/>
              </w:rPr>
              <w:t>password</w:t>
            </w:r>
          </w:p>
        </w:tc>
        <w:tc>
          <w:tcPr>
            <w:tcW w:w="1890" w:type="dxa"/>
          </w:tcPr>
          <w:p w14:paraId="363DA478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255)</w:t>
            </w:r>
          </w:p>
        </w:tc>
        <w:tc>
          <w:tcPr>
            <w:tcW w:w="2079" w:type="dxa"/>
          </w:tcPr>
          <w:p w14:paraId="75DB6622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CEA1EAF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密码</w:t>
            </w:r>
          </w:p>
        </w:tc>
      </w:tr>
      <w:tr w:rsidR="004A7871" w:rsidRPr="00B66BFD" w14:paraId="69B4B913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739F9AA" w14:textId="77777777" w:rsidR="004A7871" w:rsidRPr="00B66BFD" w:rsidRDefault="004A7871" w:rsidP="00C50E8E">
            <w:pPr>
              <w:pStyle w:val="59"/>
              <w:rPr>
                <w:rFonts w:cs="Huawei Sans"/>
                <w:color w:val="000000" w:themeColor="text1"/>
              </w:rPr>
            </w:pPr>
            <w:r w:rsidRPr="00B66BFD">
              <w:rPr>
                <w:rFonts w:cs="Huawei Sans"/>
              </w:rPr>
              <w:t>phone</w:t>
            </w:r>
          </w:p>
        </w:tc>
        <w:tc>
          <w:tcPr>
            <w:tcW w:w="1890" w:type="dxa"/>
          </w:tcPr>
          <w:p w14:paraId="262BBABD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  <w:color w:val="000000" w:themeColor="text1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11)</w:t>
            </w:r>
          </w:p>
        </w:tc>
        <w:tc>
          <w:tcPr>
            <w:tcW w:w="2079" w:type="dxa"/>
          </w:tcPr>
          <w:p w14:paraId="76A79F2D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17927C3C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手机号</w:t>
            </w:r>
          </w:p>
        </w:tc>
      </w:tr>
      <w:tr w:rsidR="004A7871" w:rsidRPr="00B66BFD" w14:paraId="09E3F40D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552CFF58" w14:textId="77777777" w:rsidR="004A7871" w:rsidRPr="00B66BFD" w:rsidRDefault="004A7871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email</w:t>
            </w:r>
          </w:p>
        </w:tc>
        <w:tc>
          <w:tcPr>
            <w:tcW w:w="1890" w:type="dxa"/>
          </w:tcPr>
          <w:p w14:paraId="3A4CACF5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20)</w:t>
            </w:r>
          </w:p>
        </w:tc>
        <w:tc>
          <w:tcPr>
            <w:tcW w:w="2079" w:type="dxa"/>
          </w:tcPr>
          <w:p w14:paraId="2A94129D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0D9AE230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邮箱</w:t>
            </w:r>
          </w:p>
        </w:tc>
      </w:tr>
      <w:tr w:rsidR="004A7871" w:rsidRPr="00B66BFD" w14:paraId="1FC2E635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9165B70" w14:textId="77777777" w:rsidR="004A7871" w:rsidRPr="00B66BFD" w:rsidRDefault="004A7871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roleId</w:t>
            </w:r>
            <w:proofErr w:type="spellEnd"/>
          </w:p>
        </w:tc>
        <w:tc>
          <w:tcPr>
            <w:tcW w:w="1890" w:type="dxa"/>
          </w:tcPr>
          <w:p w14:paraId="39BE7A74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5B6C98C5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702D953B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角色</w:t>
            </w:r>
            <w:r w:rsidRPr="00B66BFD">
              <w:rPr>
                <w:rFonts w:cs="Huawei Sans"/>
              </w:rPr>
              <w:t>id</w:t>
            </w:r>
          </w:p>
        </w:tc>
      </w:tr>
      <w:tr w:rsidR="004A7871" w:rsidRPr="00B66BFD" w14:paraId="499D4429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30636C7" w14:textId="1B566773" w:rsidR="004A7871" w:rsidRPr="00B66BFD" w:rsidRDefault="004A7871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t>collegeId</w:t>
            </w:r>
            <w:proofErr w:type="spellEnd"/>
          </w:p>
        </w:tc>
        <w:tc>
          <w:tcPr>
            <w:tcW w:w="1890" w:type="dxa"/>
          </w:tcPr>
          <w:p w14:paraId="70703A9F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</w:rPr>
              <w:t>varchar(</w:t>
            </w:r>
            <w:proofErr w:type="gramEnd"/>
            <w:r w:rsidRPr="00B66BFD">
              <w:rPr>
                <w:rFonts w:cs="Huawei Sans"/>
              </w:rPr>
              <w:t>32)</w:t>
            </w:r>
          </w:p>
        </w:tc>
        <w:tc>
          <w:tcPr>
            <w:tcW w:w="2079" w:type="dxa"/>
          </w:tcPr>
          <w:p w14:paraId="1C85C6CC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3283C47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学院</w:t>
            </w:r>
            <w:r w:rsidRPr="00B66BFD">
              <w:rPr>
                <w:rFonts w:cs="Huawei Sans"/>
              </w:rPr>
              <w:t>id</w:t>
            </w:r>
          </w:p>
        </w:tc>
      </w:tr>
      <w:tr w:rsidR="004A7871" w:rsidRPr="00B66BFD" w14:paraId="0EFF03F7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14CC6F7" w14:textId="77777777" w:rsidR="004A7871" w:rsidRPr="00B66BFD" w:rsidRDefault="004A7871" w:rsidP="00C50E8E">
            <w:pPr>
              <w:pStyle w:val="59"/>
              <w:rPr>
                <w:rFonts w:cs="Huawei Sans"/>
              </w:rPr>
            </w:pPr>
            <w:proofErr w:type="spellStart"/>
            <w:r w:rsidRPr="00B66BFD">
              <w:rPr>
                <w:rFonts w:cs="Huawei Sans"/>
              </w:rPr>
              <w:lastRenderedPageBreak/>
              <w:t>createDate</w:t>
            </w:r>
            <w:proofErr w:type="spellEnd"/>
          </w:p>
        </w:tc>
        <w:tc>
          <w:tcPr>
            <w:tcW w:w="1890" w:type="dxa"/>
          </w:tcPr>
          <w:p w14:paraId="6979C50C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SMALLDATETIME</w:t>
            </w:r>
          </w:p>
        </w:tc>
        <w:tc>
          <w:tcPr>
            <w:tcW w:w="2079" w:type="dxa"/>
          </w:tcPr>
          <w:p w14:paraId="7F895CF5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53C03005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创建时间</w:t>
            </w:r>
          </w:p>
        </w:tc>
      </w:tr>
      <w:tr w:rsidR="004A7871" w:rsidRPr="00B66BFD" w14:paraId="446368A5" w14:textId="77777777" w:rsidTr="00C50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847CD88" w14:textId="77777777" w:rsidR="004A7871" w:rsidRPr="00B66BFD" w:rsidRDefault="004A7871" w:rsidP="00C50E8E">
            <w:pPr>
              <w:pStyle w:val="59"/>
              <w:rPr>
                <w:rFonts w:cs="Huawei Sans"/>
              </w:rPr>
            </w:pPr>
            <w:r w:rsidRPr="00B66BFD">
              <w:rPr>
                <w:rFonts w:cs="Huawei Sans"/>
              </w:rPr>
              <w:t>state</w:t>
            </w:r>
          </w:p>
        </w:tc>
        <w:tc>
          <w:tcPr>
            <w:tcW w:w="1890" w:type="dxa"/>
          </w:tcPr>
          <w:p w14:paraId="25A4BA17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proofErr w:type="gramStart"/>
            <w:r w:rsidRPr="00B66BFD">
              <w:rPr>
                <w:rFonts w:cs="Huawei Sans"/>
                <w:color w:val="000000" w:themeColor="text1"/>
              </w:rPr>
              <w:t>varchar(</w:t>
            </w:r>
            <w:proofErr w:type="gramEnd"/>
            <w:r w:rsidRPr="00B66BFD">
              <w:rPr>
                <w:rFonts w:cs="Huawei Sans"/>
                <w:color w:val="000000" w:themeColor="text1"/>
              </w:rPr>
              <w:t>1)</w:t>
            </w:r>
          </w:p>
        </w:tc>
        <w:tc>
          <w:tcPr>
            <w:tcW w:w="2079" w:type="dxa"/>
          </w:tcPr>
          <w:p w14:paraId="3B83DC79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NOT NULL</w:t>
            </w:r>
          </w:p>
        </w:tc>
        <w:tc>
          <w:tcPr>
            <w:tcW w:w="2717" w:type="dxa"/>
          </w:tcPr>
          <w:p w14:paraId="4CADD8CF" w14:textId="77777777" w:rsidR="004A7871" w:rsidRPr="00B66BFD" w:rsidRDefault="004A7871" w:rsidP="00C50E8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B66BFD">
              <w:rPr>
                <w:rFonts w:cs="Huawei Sans"/>
              </w:rPr>
              <w:t>状态</w:t>
            </w:r>
            <w:r w:rsidRPr="00B66BFD">
              <w:rPr>
                <w:rFonts w:cs="Huawei Sans"/>
              </w:rPr>
              <w:t xml:space="preserve"> 0</w:t>
            </w:r>
            <w:r w:rsidRPr="00B66BFD">
              <w:rPr>
                <w:rFonts w:cs="Huawei Sans"/>
              </w:rPr>
              <w:t>禁用</w:t>
            </w:r>
            <w:r w:rsidRPr="00B66BFD">
              <w:rPr>
                <w:rFonts w:cs="Huawei Sans"/>
              </w:rPr>
              <w:t xml:space="preserve"> 1</w:t>
            </w:r>
            <w:r w:rsidRPr="00B66BFD">
              <w:rPr>
                <w:rFonts w:cs="Huawei Sans"/>
              </w:rPr>
              <w:t>正常</w:t>
            </w:r>
          </w:p>
        </w:tc>
      </w:tr>
    </w:tbl>
    <w:p w14:paraId="7B47E274" w14:textId="2374911C" w:rsidR="005B5FCA" w:rsidRPr="00B66BFD" w:rsidRDefault="00B463C9" w:rsidP="00E50604">
      <w:pPr>
        <w:pStyle w:val="1"/>
        <w:rPr>
          <w:rFonts w:cs="Huawei Sans"/>
        </w:rPr>
      </w:pPr>
      <w:bookmarkStart w:id="39" w:name="_Toc173315524"/>
      <w:r w:rsidRPr="00B66BFD">
        <w:rPr>
          <w:rFonts w:cs="Huawei Sans"/>
        </w:rPr>
        <w:t>openGauss</w:t>
      </w:r>
      <w:r w:rsidR="00E50604" w:rsidRPr="00B66BFD">
        <w:rPr>
          <w:rFonts w:cs="Huawei Sans"/>
        </w:rPr>
        <w:t>数据库准备</w:t>
      </w:r>
      <w:bookmarkEnd w:id="39"/>
    </w:p>
    <w:p w14:paraId="098B7E19" w14:textId="77777777" w:rsidR="00633B84" w:rsidRPr="00B66BFD" w:rsidRDefault="00633B84" w:rsidP="00633B84">
      <w:pPr>
        <w:pStyle w:val="30"/>
        <w:rPr>
          <w:rFonts w:cs="Huawei Sans"/>
        </w:rPr>
      </w:pPr>
      <w:r w:rsidRPr="00B66BFD">
        <w:rPr>
          <w:rFonts w:cs="Huawei Sans"/>
        </w:rPr>
        <w:t>连接服务器。</w:t>
      </w:r>
    </w:p>
    <w:p w14:paraId="4771431F" w14:textId="1E8396A4" w:rsidR="00633B84" w:rsidRPr="00B66BFD" w:rsidRDefault="00633B84" w:rsidP="00A71507">
      <w:pPr>
        <w:pStyle w:val="1e"/>
      </w:pPr>
      <w:r w:rsidRPr="00B66BFD">
        <w:t>使用</w:t>
      </w:r>
      <w:r w:rsidRPr="00B66BFD">
        <w:t>SSH</w:t>
      </w:r>
      <w:r w:rsidRPr="00B66BFD">
        <w:t>工具（比如：</w:t>
      </w:r>
      <w:r w:rsidRPr="00B66BFD">
        <w:t>PuTTY</w:t>
      </w:r>
      <w:r w:rsidRPr="00B66BFD">
        <w:t>等）</w:t>
      </w:r>
      <w:r w:rsidR="00544213">
        <w:rPr>
          <w:rFonts w:hint="eastAsia"/>
        </w:rPr>
        <w:t>从本地电脑通过配置</w:t>
      </w:r>
      <w:r w:rsidR="00544213">
        <w:t>香橙派鲲鹏</w:t>
      </w:r>
      <w:r w:rsidR="00544213">
        <w:t>pro</w:t>
      </w:r>
      <w:r w:rsidR="00544213">
        <w:t>开发板</w:t>
      </w:r>
      <w:r w:rsidR="00544213">
        <w:rPr>
          <w:rFonts w:hint="eastAsia"/>
        </w:rPr>
        <w:t>的</w:t>
      </w:r>
      <w:r w:rsidR="00544213" w:rsidRPr="00104B55">
        <w:rPr>
          <w:rFonts w:hint="eastAsia"/>
        </w:rPr>
        <w:t>I</w:t>
      </w:r>
      <w:r w:rsidR="00544213" w:rsidRPr="00104B55">
        <w:t>P</w:t>
      </w:r>
      <w:r w:rsidR="00544213" w:rsidRPr="00104B55">
        <w:rPr>
          <w:rFonts w:hint="eastAsia"/>
        </w:rPr>
        <w:t>地址</w:t>
      </w:r>
      <w:r w:rsidR="00544213">
        <w:rPr>
          <w:rFonts w:hint="eastAsia"/>
        </w:rPr>
        <w:t>（如：</w:t>
      </w:r>
      <w:r w:rsidR="00544213">
        <w:t>192.168.10.8</w:t>
      </w:r>
      <w:r w:rsidR="00544213">
        <w:rPr>
          <w:rFonts w:hint="eastAsia"/>
        </w:rPr>
        <w:t>）来连接</w:t>
      </w:r>
      <w:r w:rsidR="00544213">
        <w:t>香橙派</w:t>
      </w:r>
      <w:r w:rsidR="00544213">
        <w:rPr>
          <w:rFonts w:hint="eastAsia"/>
        </w:rPr>
        <w:t>鲲鹏</w:t>
      </w:r>
      <w:r w:rsidR="00544213">
        <w:t>pro</w:t>
      </w:r>
      <w:r w:rsidR="00544213">
        <w:rPr>
          <w:rFonts w:hint="eastAsia"/>
        </w:rPr>
        <w:t>开发板，并使用</w:t>
      </w:r>
      <w:r w:rsidR="00544213">
        <w:t>root</w:t>
      </w:r>
      <w:r w:rsidR="00544213">
        <w:rPr>
          <w:rFonts w:hint="eastAsia"/>
        </w:rPr>
        <w:t>用户及对应密码</w:t>
      </w:r>
      <w:r w:rsidR="00544213">
        <w:rPr>
          <w:rFonts w:hint="eastAsia"/>
        </w:rPr>
        <w:t>(</w:t>
      </w:r>
      <w:r w:rsidR="00544213">
        <w:t>openEuler)</w:t>
      </w:r>
      <w:r w:rsidR="00544213">
        <w:rPr>
          <w:rFonts w:hint="eastAsia"/>
        </w:rPr>
        <w:t>来登录</w:t>
      </w:r>
      <w:r w:rsidRPr="00B66BFD">
        <w:t>。</w:t>
      </w:r>
    </w:p>
    <w:p w14:paraId="07DE9CFB" w14:textId="3701D0F0" w:rsidR="0012140C" w:rsidRPr="00B66BFD" w:rsidRDefault="00136193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0AFB761" wp14:editId="209D8374">
                <wp:simplePos x="0" y="0"/>
                <wp:positionH relativeFrom="column">
                  <wp:posOffset>2708576</wp:posOffset>
                </wp:positionH>
                <wp:positionV relativeFrom="paragraph">
                  <wp:posOffset>3202305</wp:posOffset>
                </wp:positionV>
                <wp:extent cx="661035" cy="204103"/>
                <wp:effectExtent l="19050" t="19050" r="24765" b="2476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" cy="2041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14F3A" id="矩形 11" o:spid="_x0000_s1026" style="position:absolute;left:0;text-align:left;margin-left:213.25pt;margin-top:252.15pt;width:52.05pt;height:16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" filled="f" strokecolor="#c7000b" strokeweight="2.25pt"/>
            </w:pict>
          </mc:Fallback>
        </mc:AlternateContent>
      </w:r>
      <w:r w:rsidR="0012140C" w:rsidRPr="00B66BF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F175B24" wp14:editId="208254D9">
                <wp:simplePos x="0" y="0"/>
                <wp:positionH relativeFrom="column">
                  <wp:posOffset>1896945</wp:posOffset>
                </wp:positionH>
                <wp:positionV relativeFrom="paragraph">
                  <wp:posOffset>816108</wp:posOffset>
                </wp:positionV>
                <wp:extent cx="1466215" cy="191770"/>
                <wp:effectExtent l="19050" t="19050" r="19685" b="1778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215" cy="1917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61807" id="矩形 49" o:spid="_x0000_s1026" style="position:absolute;left:0;text-align:left;margin-left:149.35pt;margin-top:64.25pt;width:115.45pt;height:15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" filled="f" strokecolor="#c7000b" strokeweight="2.25pt"/>
            </w:pict>
          </mc:Fallback>
        </mc:AlternateContent>
      </w:r>
      <w:r w:rsidR="0012140C">
        <w:rPr>
          <w:noProof/>
        </w:rPr>
        <w:drawing>
          <wp:inline distT="0" distB="0" distL="0" distR="0" wp14:anchorId="5A5CF5B3" wp14:editId="2787065C">
            <wp:extent cx="3422757" cy="3386889"/>
            <wp:effectExtent l="19050" t="19050" r="25400" b="2349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1401" cy="342512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02C012" w14:textId="047973DF" w:rsidR="00633B84" w:rsidRPr="00B66BFD" w:rsidRDefault="006E63AB" w:rsidP="00A71507">
      <w:pPr>
        <w:pStyle w:val="1e"/>
      </w:pPr>
      <w:r>
        <w:rPr>
          <w:noProof/>
        </w:rPr>
        <w:drawing>
          <wp:inline distT="0" distB="0" distL="0" distR="0" wp14:anchorId="425ED335" wp14:editId="229BED92">
            <wp:extent cx="4944621" cy="1682750"/>
            <wp:effectExtent l="19050" t="19050" r="2794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9060" cy="16944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C77381" w14:textId="2B064955" w:rsidR="005B5FCA" w:rsidRPr="00B66BFD" w:rsidRDefault="006D7F96" w:rsidP="005B5FCA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B66BFD">
        <w:rPr>
          <w:rFonts w:cs="Huawei Sans"/>
        </w:rPr>
        <w:lastRenderedPageBreak/>
        <w:t>切换</w:t>
      </w:r>
      <w:r w:rsidR="000B2CEF" w:rsidRPr="00B66BFD">
        <w:rPr>
          <w:rFonts w:cs="Huawei Sans"/>
        </w:rPr>
        <w:t>数据库安装</w:t>
      </w:r>
      <w:r w:rsidRPr="00B66BFD">
        <w:rPr>
          <w:rFonts w:cs="Huawei Sans"/>
        </w:rPr>
        <w:t>用户</w:t>
      </w:r>
      <w:r w:rsidR="005B5FCA" w:rsidRPr="00B66BFD">
        <w:rPr>
          <w:rFonts w:cs="Huawei Sans"/>
        </w:rPr>
        <w:t>。</w:t>
      </w:r>
    </w:p>
    <w:p w14:paraId="71A6DCF9" w14:textId="5C62A761" w:rsidR="005B5FCA" w:rsidRPr="00B66BFD" w:rsidRDefault="005B5FCA" w:rsidP="005B5FCA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</w:t>
      </w:r>
      <w:r w:rsidR="004120BA" w:rsidRPr="00B66BFD">
        <w:rPr>
          <w:rFonts w:cs="Huawei Sans"/>
        </w:rPr>
        <w:t>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~]#</w:t>
      </w:r>
      <w:proofErr w:type="gramEnd"/>
      <w:r w:rsidRPr="00B66BFD">
        <w:rPr>
          <w:rFonts w:cs="Huawei Sans"/>
        </w:rPr>
        <w:t xml:space="preserve"> </w:t>
      </w:r>
      <w:proofErr w:type="spellStart"/>
      <w:r w:rsidR="00785075" w:rsidRPr="00785075">
        <w:rPr>
          <w:rFonts w:cs="Huawei Sans"/>
        </w:rPr>
        <w:t>su</w:t>
      </w:r>
      <w:proofErr w:type="spellEnd"/>
      <w:r w:rsidR="00785075" w:rsidRPr="00785075">
        <w:rPr>
          <w:rFonts w:cs="Huawei Sans"/>
        </w:rPr>
        <w:t xml:space="preserve"> - </w:t>
      </w:r>
      <w:proofErr w:type="spellStart"/>
      <w:r w:rsidR="00785075" w:rsidRPr="00785075">
        <w:rPr>
          <w:rFonts w:cs="Huawei Sans"/>
        </w:rPr>
        <w:t>opengauss</w:t>
      </w:r>
      <w:proofErr w:type="spellEnd"/>
    </w:p>
    <w:p w14:paraId="4B2493B3" w14:textId="77777777" w:rsidR="006849B2" w:rsidRPr="00B66BFD" w:rsidRDefault="006849B2" w:rsidP="006849B2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B66BFD">
        <w:rPr>
          <w:rFonts w:cs="Huawei Sans"/>
        </w:rPr>
        <w:t>修改数据库的</w:t>
      </w:r>
      <w:proofErr w:type="spellStart"/>
      <w:r w:rsidRPr="00B66BFD">
        <w:rPr>
          <w:rFonts w:cs="Huawei Sans"/>
        </w:rPr>
        <w:t>pg_hba.conf</w:t>
      </w:r>
      <w:proofErr w:type="spellEnd"/>
      <w:r w:rsidRPr="00B66BFD">
        <w:rPr>
          <w:rFonts w:cs="Huawei Sans"/>
        </w:rPr>
        <w:t>文件。</w:t>
      </w:r>
    </w:p>
    <w:p w14:paraId="077B130D" w14:textId="761840FC" w:rsidR="006849B2" w:rsidRPr="00B66BFD" w:rsidRDefault="006849B2" w:rsidP="00A71507">
      <w:pPr>
        <w:pStyle w:val="1e"/>
      </w:pPr>
      <w:r w:rsidRPr="00B66BFD">
        <w:t>主要是在</w:t>
      </w:r>
      <w:proofErr w:type="spellStart"/>
      <w:r w:rsidRPr="00B66BFD">
        <w:t>pg_hba.conf</w:t>
      </w:r>
      <w:proofErr w:type="spellEnd"/>
      <w:r w:rsidRPr="00B66BFD">
        <w:t>文件中增加一行＂</w:t>
      </w:r>
      <w:r w:rsidRPr="00B66BFD">
        <w:t>host</w:t>
      </w:r>
      <w:proofErr w:type="gramStart"/>
      <w:r w:rsidRPr="00B66BFD">
        <w:t xml:space="preserve"> all </w:t>
      </w:r>
      <w:proofErr w:type="spellStart"/>
      <w:r w:rsidRPr="00B66BFD">
        <w:t>all</w:t>
      </w:r>
      <w:proofErr w:type="spellEnd"/>
      <w:proofErr w:type="gramEnd"/>
      <w:r w:rsidRPr="00B66BFD">
        <w:t xml:space="preserve"> 0.0.0.0/0 sha256</w:t>
      </w:r>
      <w:r w:rsidRPr="00B66BFD">
        <w:t>＂内容，具体操作如下：</w:t>
      </w:r>
      <w:r w:rsidRPr="00B66BFD">
        <w:t xml:space="preserve"> </w:t>
      </w:r>
    </w:p>
    <w:p w14:paraId="17968E8D" w14:textId="0627F54E" w:rsidR="006849B2" w:rsidRPr="00B66BFD" w:rsidRDefault="006849B2" w:rsidP="00A71507">
      <w:pPr>
        <w:pStyle w:val="afffff3"/>
        <w:rPr>
          <w:lang w:eastAsia="en-US"/>
        </w:rPr>
      </w:pPr>
      <w:r w:rsidRPr="00B66BFD">
        <w:t>[</w:t>
      </w:r>
      <w:r w:rsidR="00FF7DE7" w:rsidRPr="00B66BFD">
        <w:t>opengauss@openEuler</w:t>
      </w:r>
      <w:r w:rsidRPr="00B66BFD">
        <w:t xml:space="preserve"> ~]$ </w:t>
      </w:r>
      <w:r w:rsidRPr="00B66BFD">
        <w:rPr>
          <w:snapToGrid/>
          <w:lang w:eastAsia="en-US"/>
        </w:rPr>
        <w:t xml:space="preserve">cd </w:t>
      </w:r>
      <w:r w:rsidRPr="00B66BFD">
        <w:t>/var/lib/opengauss/data</w:t>
      </w:r>
    </w:p>
    <w:p w14:paraId="05E76CE0" w14:textId="1BC32C87" w:rsidR="006849B2" w:rsidRPr="00B66BFD" w:rsidRDefault="006849B2" w:rsidP="00A71507">
      <w:pPr>
        <w:pStyle w:val="afffff3"/>
        <w:rPr>
          <w:snapToGrid/>
          <w:lang w:eastAsia="en-US"/>
        </w:rPr>
      </w:pPr>
      <w:r w:rsidRPr="00B66BFD">
        <w:t>[</w:t>
      </w:r>
      <w:r w:rsidR="00FF7DE7" w:rsidRPr="00B66BFD">
        <w:t>opengauss@openEuler</w:t>
      </w:r>
      <w:r w:rsidRPr="00B66BFD">
        <w:t xml:space="preserve"> </w:t>
      </w:r>
      <w:r w:rsidR="00FF7DE7" w:rsidRPr="00B66BFD">
        <w:t>data</w:t>
      </w:r>
      <w:r w:rsidRPr="00B66BFD">
        <w:t>]$</w:t>
      </w:r>
      <w:r w:rsidRPr="00B66BFD">
        <w:rPr>
          <w:lang w:eastAsia="en-US"/>
        </w:rPr>
        <w:t xml:space="preserve"> </w:t>
      </w:r>
      <w:r w:rsidRPr="00B66BFD">
        <w:rPr>
          <w:snapToGrid/>
          <w:lang w:eastAsia="en-US"/>
        </w:rPr>
        <w:t>cp pg_hba.conf pg_hba.conf.bak</w:t>
      </w:r>
    </w:p>
    <w:p w14:paraId="59274922" w14:textId="77777777" w:rsidR="00E3371B" w:rsidRPr="00B66BFD" w:rsidRDefault="006849B2" w:rsidP="00A71507">
      <w:pPr>
        <w:pStyle w:val="afffff3"/>
        <w:rPr>
          <w:snapToGrid/>
          <w:lang w:eastAsia="en-US"/>
        </w:rPr>
      </w:pPr>
      <w:r w:rsidRPr="00B66BFD">
        <w:t>[</w:t>
      </w:r>
      <w:r w:rsidR="00FF7DE7" w:rsidRPr="00B66BFD">
        <w:t>opengauss@openEuler</w:t>
      </w:r>
      <w:r w:rsidRPr="00B66BFD">
        <w:t xml:space="preserve"> </w:t>
      </w:r>
      <w:r w:rsidR="00FF7DE7" w:rsidRPr="00B66BFD">
        <w:t>data</w:t>
      </w:r>
      <w:r w:rsidRPr="00B66BFD">
        <w:t xml:space="preserve">]$ </w:t>
      </w:r>
      <w:r w:rsidR="00E3371B" w:rsidRPr="00B66BFD">
        <w:rPr>
          <w:snapToGrid/>
          <w:lang w:eastAsia="en-US"/>
        </w:rPr>
        <w:t>gs_guc set -D /var/lib/opengauss/data -h "host all all 0.0.0.0/0 sha256"</w:t>
      </w:r>
    </w:p>
    <w:p w14:paraId="5D98BAA1" w14:textId="37AEF66E" w:rsidR="006849B2" w:rsidRPr="00B66BFD" w:rsidRDefault="006849B2" w:rsidP="006849B2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B66BFD">
        <w:rPr>
          <w:rFonts w:cs="Huawei Sans"/>
        </w:rPr>
        <w:t>修改数据库</w:t>
      </w:r>
      <w:proofErr w:type="spellStart"/>
      <w:r w:rsidR="00BE2EF8" w:rsidRPr="00B66BFD">
        <w:t>listen_addresses</w:t>
      </w:r>
      <w:proofErr w:type="spellEnd"/>
      <w:r w:rsidRPr="00B66BFD">
        <w:rPr>
          <w:rFonts w:cs="Huawei Sans"/>
        </w:rPr>
        <w:t>地址。</w:t>
      </w:r>
    </w:p>
    <w:p w14:paraId="473C9864" w14:textId="77777777" w:rsidR="006849B2" w:rsidRPr="00B66BFD" w:rsidRDefault="006849B2" w:rsidP="00A71507">
      <w:pPr>
        <w:pStyle w:val="1e"/>
      </w:pPr>
      <w:r w:rsidRPr="00B66BFD">
        <w:t>主要是将</w:t>
      </w:r>
      <w:proofErr w:type="spellStart"/>
      <w:r w:rsidRPr="00B66BFD">
        <w:t>listen_addresses</w:t>
      </w:r>
      <w:proofErr w:type="spellEnd"/>
      <w:r w:rsidRPr="00B66BFD">
        <w:t>的值由原来</w:t>
      </w:r>
      <w:r w:rsidRPr="00B66BFD">
        <w:t>IP</w:t>
      </w:r>
      <w:r w:rsidRPr="00B66BFD">
        <w:t>地址修改成为</w:t>
      </w:r>
      <w:r w:rsidRPr="00B66BFD">
        <w:t>*</w:t>
      </w:r>
      <w:r w:rsidRPr="00B66BFD">
        <w:t>号，具体操作如下：</w:t>
      </w:r>
    </w:p>
    <w:p w14:paraId="34380A09" w14:textId="64AD814E" w:rsidR="006849B2" w:rsidRPr="00B66BFD" w:rsidRDefault="006849B2" w:rsidP="00A71507">
      <w:pPr>
        <w:pStyle w:val="afffff3"/>
        <w:rPr>
          <w:snapToGrid/>
          <w:lang w:eastAsia="en-US"/>
        </w:rPr>
      </w:pPr>
      <w:r w:rsidRPr="00B66BFD">
        <w:t>[</w:t>
      </w:r>
      <w:r w:rsidR="00FF7DE7" w:rsidRPr="00B66BFD">
        <w:t>opengauss@openEuler</w:t>
      </w:r>
      <w:r w:rsidRPr="00B66BFD">
        <w:t xml:space="preserve"> </w:t>
      </w:r>
      <w:r w:rsidR="00FF7DE7" w:rsidRPr="00B66BFD">
        <w:t>data</w:t>
      </w:r>
      <w:r w:rsidRPr="00B66BFD">
        <w:t xml:space="preserve">]$ </w:t>
      </w:r>
      <w:r w:rsidRPr="00B66BFD">
        <w:rPr>
          <w:snapToGrid/>
          <w:lang w:eastAsia="en-US"/>
        </w:rPr>
        <w:t>cp postgresql.conf postgresql.conf.bak</w:t>
      </w:r>
    </w:p>
    <w:p w14:paraId="742ACFBB" w14:textId="09550015" w:rsidR="00B026FA" w:rsidRPr="00B66BFD" w:rsidRDefault="006849B2" w:rsidP="00A71507">
      <w:pPr>
        <w:pStyle w:val="afffff3"/>
        <w:rPr>
          <w:b/>
          <w:noProof w:val="0"/>
          <w:snapToGrid/>
          <w:color w:val="C7000B"/>
          <w:lang w:eastAsia="en-US"/>
        </w:rPr>
      </w:pPr>
      <w:r w:rsidRPr="00B66BFD">
        <w:t>[</w:t>
      </w:r>
      <w:r w:rsidR="00FF7DE7" w:rsidRPr="00B66BFD">
        <w:t>opengauss@openEuler</w:t>
      </w:r>
      <w:r w:rsidRPr="00B66BFD">
        <w:t xml:space="preserve"> </w:t>
      </w:r>
      <w:r w:rsidR="00FF7DE7" w:rsidRPr="00B66BFD">
        <w:t>data</w:t>
      </w:r>
      <w:r w:rsidRPr="00B66BFD">
        <w:t xml:space="preserve">]$ </w:t>
      </w:r>
      <w:r w:rsidR="00B026FA" w:rsidRPr="00B66BFD">
        <w:rPr>
          <w:snapToGrid/>
          <w:lang w:eastAsia="en-US"/>
        </w:rPr>
        <w:t>gs_guc set</w:t>
      </w:r>
      <w:r w:rsidR="00AC453F" w:rsidRPr="00B66BFD">
        <w:rPr>
          <w:snapToGrid/>
          <w:lang w:eastAsia="en-US"/>
        </w:rPr>
        <w:t xml:space="preserve"> </w:t>
      </w:r>
      <w:r w:rsidR="00B026FA" w:rsidRPr="00B66BFD">
        <w:rPr>
          <w:snapToGrid/>
          <w:lang w:eastAsia="en-US"/>
        </w:rPr>
        <w:t>-D /var/lib/opengauss/data -c "listen_addresses='*'"</w:t>
      </w:r>
    </w:p>
    <w:p w14:paraId="6B072911" w14:textId="77777777" w:rsidR="00FF11ED" w:rsidRPr="00B66BFD" w:rsidRDefault="00FF11ED" w:rsidP="00FF11ED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B66BFD">
        <w:rPr>
          <w:rFonts w:cs="Huawei Sans"/>
        </w:rPr>
        <w:t>查看数据库服务是否启动。</w:t>
      </w:r>
    </w:p>
    <w:p w14:paraId="0CBF5F40" w14:textId="77777777" w:rsidR="00FF11ED" w:rsidRPr="00B66BFD" w:rsidRDefault="00FF11ED" w:rsidP="00A71507">
      <w:pPr>
        <w:pStyle w:val="afffff3"/>
        <w:rPr>
          <w:b/>
          <w:color w:val="C7000B"/>
        </w:rPr>
      </w:pPr>
      <w:r w:rsidRPr="00B66BFD">
        <w:t>[opengauss@openEuler ~]$</w:t>
      </w:r>
      <w:r w:rsidRPr="00B66BFD">
        <w:rPr>
          <w:noProof w:val="0"/>
          <w:snapToGrid/>
          <w:spacing w:val="0"/>
          <w:kern w:val="0"/>
          <w:shd w:val="clear" w:color="auto" w:fill="auto"/>
          <w:lang w:eastAsia="en-US"/>
        </w:rPr>
        <w:t xml:space="preserve"> gs_ctl status</w:t>
      </w:r>
    </w:p>
    <w:p w14:paraId="24B5C749" w14:textId="77777777" w:rsidR="00FF11ED" w:rsidRPr="00B66BFD" w:rsidRDefault="00FF11ED" w:rsidP="00A71507">
      <w:pPr>
        <w:pStyle w:val="afffff3"/>
      </w:pPr>
      <w:r w:rsidRPr="00B66BFD">
        <w:t>[2024-06-26 11:33:35.636][44815][][gs_ctl]: gs_ctl status,datadir is /var/lib/opengauss/data</w:t>
      </w:r>
    </w:p>
    <w:p w14:paraId="6CAAF55D" w14:textId="77777777" w:rsidR="00FF11ED" w:rsidRPr="00B66BFD" w:rsidRDefault="00FF11ED" w:rsidP="00A71507">
      <w:pPr>
        <w:pStyle w:val="afffff3"/>
      </w:pPr>
      <w:r w:rsidRPr="00B66BFD">
        <w:t>no server running</w:t>
      </w:r>
    </w:p>
    <w:p w14:paraId="7593D350" w14:textId="77777777" w:rsidR="00FF11ED" w:rsidRPr="00B66BFD" w:rsidRDefault="00FF11ED" w:rsidP="00FF11ED">
      <w:pPr>
        <w:pStyle w:val="30"/>
        <w:rPr>
          <w:rFonts w:cs="Huawei Sans"/>
        </w:rPr>
      </w:pPr>
      <w:r w:rsidRPr="00B66BFD">
        <w:rPr>
          <w:rFonts w:cs="Huawei Sans"/>
        </w:rPr>
        <w:t>启动数据库。</w:t>
      </w:r>
    </w:p>
    <w:p w14:paraId="431E9EDF" w14:textId="77777777" w:rsidR="00FF11ED" w:rsidRPr="00B66BFD" w:rsidRDefault="00FF11ED" w:rsidP="00A71507">
      <w:pPr>
        <w:pStyle w:val="afffff3"/>
      </w:pPr>
      <w:r w:rsidRPr="00B66BFD">
        <w:t>[opengauss@openEuler ~]$ gs_ctl start -D /var/lib/opengauss/data</w:t>
      </w:r>
    </w:p>
    <w:p w14:paraId="08C19FC4" w14:textId="77777777" w:rsidR="00FF11ED" w:rsidRPr="00B66BFD" w:rsidRDefault="00FF11ED" w:rsidP="00A71507">
      <w:pPr>
        <w:pStyle w:val="afffff3"/>
      </w:pPr>
      <w:r w:rsidRPr="00B66BFD">
        <w:t>………………………………….</w:t>
      </w:r>
    </w:p>
    <w:p w14:paraId="071AD203" w14:textId="77777777" w:rsidR="00FF11ED" w:rsidRPr="00B66BFD" w:rsidRDefault="00FF11ED" w:rsidP="00A71507">
      <w:pPr>
        <w:pStyle w:val="afffff3"/>
      </w:pPr>
      <w:r w:rsidRPr="00B66BFD">
        <w:t>2024-06-26 03:36:35.424 [unknown] [unknown] localhost 255085357633568 0[0:0#0]  0 [EXECUTOR] ACTION:  Please refer to backend log for more details.</w:t>
      </w:r>
    </w:p>
    <w:p w14:paraId="2AF76C39" w14:textId="156C3F69" w:rsidR="00FF11ED" w:rsidRPr="00B66BFD" w:rsidRDefault="00FF11ED" w:rsidP="00A71507">
      <w:pPr>
        <w:pStyle w:val="afffff3"/>
      </w:pPr>
    </w:p>
    <w:p w14:paraId="70FF83D9" w14:textId="77777777" w:rsidR="00FF11ED" w:rsidRPr="00B66BFD" w:rsidRDefault="00FF11ED" w:rsidP="00A71507">
      <w:pPr>
        <w:pStyle w:val="afffff3"/>
      </w:pPr>
      <w:r w:rsidRPr="00B66BFD">
        <w:t>[2024-06-26 11:36:36.613][45698][][gs_ctl]:  done</w:t>
      </w:r>
    </w:p>
    <w:p w14:paraId="1571FE11" w14:textId="77777777" w:rsidR="00FF11ED" w:rsidRPr="00B66BFD" w:rsidRDefault="00FF11ED" w:rsidP="00A71507">
      <w:pPr>
        <w:pStyle w:val="afffff3"/>
      </w:pPr>
      <w:r w:rsidRPr="00B66BFD">
        <w:t>[2024-06-26 11:36:36.613][45698][][gs_ctl]: server started (/var/lib/opengauss/data)</w:t>
      </w:r>
    </w:p>
    <w:p w14:paraId="5C75FEF3" w14:textId="3DB4622E" w:rsidR="006D7F96" w:rsidRPr="00B66BFD" w:rsidRDefault="006D7F96" w:rsidP="006D7F96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B66BFD">
        <w:rPr>
          <w:rFonts w:cs="Huawei Sans"/>
        </w:rPr>
        <w:t>登录</w:t>
      </w:r>
      <w:r w:rsidRPr="00B66BFD">
        <w:rPr>
          <w:rFonts w:cs="Huawei Sans"/>
        </w:rPr>
        <w:t>openGauss</w:t>
      </w:r>
      <w:r w:rsidRPr="00B66BFD">
        <w:rPr>
          <w:rFonts w:cs="Huawei Sans"/>
        </w:rPr>
        <w:t>数据库服务。</w:t>
      </w:r>
    </w:p>
    <w:p w14:paraId="297836BE" w14:textId="6950D467" w:rsidR="005B5FCA" w:rsidRPr="00B66BFD" w:rsidRDefault="005B5FCA" w:rsidP="005B5FCA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="00356EDD" w:rsidRPr="00B66BFD">
        <w:rPr>
          <w:rFonts w:cs="Huawei Sans"/>
        </w:rPr>
        <w:t>opengauss</w:t>
      </w:r>
      <w:r w:rsidRPr="00B66BFD">
        <w:rPr>
          <w:rFonts w:cs="Huawei Sans"/>
        </w:rPr>
        <w:t>@</w:t>
      </w:r>
      <w:r w:rsidR="004120BA" w:rsidRPr="00B66BFD">
        <w:rPr>
          <w:rFonts w:cs="Huawei Sans"/>
        </w:rPr>
        <w:t>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~]$</w:t>
      </w:r>
      <w:proofErr w:type="gram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gsql</w:t>
      </w:r>
      <w:proofErr w:type="spellEnd"/>
      <w:r w:rsidRPr="00B66BFD">
        <w:rPr>
          <w:rFonts w:cs="Huawei Sans"/>
        </w:rPr>
        <w:t xml:space="preserve"> -d </w:t>
      </w:r>
      <w:proofErr w:type="spellStart"/>
      <w:r w:rsidRPr="00B66BFD">
        <w:rPr>
          <w:rFonts w:cs="Huawei Sans"/>
        </w:rPr>
        <w:t>postgres</w:t>
      </w:r>
      <w:proofErr w:type="spellEnd"/>
      <w:r w:rsidRPr="00B66BFD">
        <w:rPr>
          <w:rFonts w:cs="Huawei Sans"/>
        </w:rPr>
        <w:t xml:space="preserve"> -p </w:t>
      </w:r>
      <w:r w:rsidR="007617AA" w:rsidRPr="00B66BFD">
        <w:rPr>
          <w:rFonts w:cs="Huawei Sans"/>
        </w:rPr>
        <w:t>7654</w:t>
      </w:r>
      <w:r w:rsidRPr="00B66BFD">
        <w:rPr>
          <w:rFonts w:cs="Huawei Sans"/>
        </w:rPr>
        <w:t xml:space="preserve"> -r</w:t>
      </w:r>
    </w:p>
    <w:p w14:paraId="6BC8D5D1" w14:textId="77777777" w:rsidR="006D7F96" w:rsidRPr="00B66BFD" w:rsidRDefault="006D7F96" w:rsidP="005B5FCA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B66BFD">
        <w:rPr>
          <w:rFonts w:cs="Huawei Sans"/>
        </w:rPr>
        <w:t>创建数据库用户。</w:t>
      </w:r>
    </w:p>
    <w:p w14:paraId="03D8DB4A" w14:textId="3CE27FAC" w:rsidR="005B5FCA" w:rsidRPr="00B66BFD" w:rsidRDefault="005B5FCA" w:rsidP="00A71507">
      <w:pPr>
        <w:pStyle w:val="1e"/>
      </w:pPr>
      <w:r w:rsidRPr="00B66BFD">
        <w:t>创建</w:t>
      </w:r>
      <w:r w:rsidR="00B463C9" w:rsidRPr="00B66BFD">
        <w:t>“</w:t>
      </w:r>
      <w:proofErr w:type="spellStart"/>
      <w:r w:rsidRPr="00B66BFD">
        <w:t>dboper</w:t>
      </w:r>
      <w:proofErr w:type="spellEnd"/>
      <w:r w:rsidR="00B463C9" w:rsidRPr="00B66BFD">
        <w:t>”</w:t>
      </w:r>
      <w:r w:rsidRPr="00B66BFD">
        <w:t>用户，密码为</w:t>
      </w:r>
      <w:r w:rsidR="00B463C9" w:rsidRPr="00B66BFD">
        <w:t>“</w:t>
      </w:r>
      <w:r w:rsidRPr="00B66BFD">
        <w:t>dboper@123</w:t>
      </w:r>
      <w:r w:rsidR="00B463C9" w:rsidRPr="00B66BFD">
        <w:t>”</w:t>
      </w:r>
      <w:r w:rsidRPr="00B66BFD">
        <w:t>（密码可自定义）。</w:t>
      </w:r>
    </w:p>
    <w:p w14:paraId="31614534" w14:textId="77777777" w:rsidR="005B5FCA" w:rsidRPr="00B66BFD" w:rsidRDefault="005B5FCA" w:rsidP="00A71507">
      <w:pPr>
        <w:pStyle w:val="afffff3"/>
      </w:pPr>
      <w:r w:rsidRPr="00B66BFD">
        <w:t>openGauss=# CREATE USER dboper IDENTIFIED BY 'dboper@123';</w:t>
      </w:r>
    </w:p>
    <w:p w14:paraId="7BA8B2E1" w14:textId="77777777" w:rsidR="005B5FCA" w:rsidRPr="00B66BFD" w:rsidRDefault="005B5FCA" w:rsidP="00A71507">
      <w:pPr>
        <w:pStyle w:val="afffff3"/>
      </w:pPr>
      <w:r w:rsidRPr="00B66BFD">
        <w:t xml:space="preserve">CREATE ROLE </w:t>
      </w:r>
    </w:p>
    <w:p w14:paraId="11E35D86" w14:textId="77777777" w:rsidR="005B5FCA" w:rsidRPr="00B66BFD" w:rsidRDefault="005B5FCA" w:rsidP="00A71507">
      <w:pPr>
        <w:pStyle w:val="afffff3"/>
      </w:pPr>
      <w:r w:rsidRPr="00B66BFD">
        <w:t>openGauss=# alter user dboper sysadmin;</w:t>
      </w:r>
    </w:p>
    <w:p w14:paraId="5A8793DA" w14:textId="77777777" w:rsidR="005B5FCA" w:rsidRPr="00B66BFD" w:rsidRDefault="005B5FCA" w:rsidP="00A71507">
      <w:pPr>
        <w:pStyle w:val="afffff3"/>
      </w:pPr>
      <w:r w:rsidRPr="00B66BFD">
        <w:t>ALTER ROLE</w:t>
      </w:r>
    </w:p>
    <w:p w14:paraId="1E3FF88D" w14:textId="570B53C0" w:rsidR="005B5FCA" w:rsidRPr="00B66BFD" w:rsidRDefault="005B5FCA" w:rsidP="005B5FCA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B66BFD">
        <w:rPr>
          <w:rFonts w:cs="Huawei Sans"/>
        </w:rPr>
        <w:t>创建需要使用的数据库</w:t>
      </w:r>
      <w:proofErr w:type="spellStart"/>
      <w:r w:rsidR="00122E3F" w:rsidRPr="00B66BFD">
        <w:rPr>
          <w:rFonts w:cs="Huawei Sans"/>
        </w:rPr>
        <w:t>oasys</w:t>
      </w:r>
      <w:proofErr w:type="spellEnd"/>
      <w:r w:rsidR="006D7F96" w:rsidRPr="00B66BFD">
        <w:rPr>
          <w:rFonts w:cs="Huawei Sans"/>
        </w:rPr>
        <w:t>，同时进行授权</w:t>
      </w:r>
      <w:r w:rsidRPr="00B66BFD">
        <w:rPr>
          <w:rFonts w:cs="Huawei Sans"/>
        </w:rPr>
        <w:t>。</w:t>
      </w:r>
    </w:p>
    <w:p w14:paraId="172EF159" w14:textId="77777777" w:rsidR="005B5FCA" w:rsidRPr="00B66BFD" w:rsidRDefault="005B5FCA" w:rsidP="005B5FCA">
      <w:pPr>
        <w:pStyle w:val="2f2"/>
        <w:rPr>
          <w:rFonts w:cs="Huawei Sans"/>
        </w:rPr>
      </w:pPr>
      <w:r w:rsidRPr="00B66BFD">
        <w:rPr>
          <w:rFonts w:cs="Huawei Sans"/>
        </w:rPr>
        <w:t xml:space="preserve">openGauss=# create database </w:t>
      </w:r>
      <w:proofErr w:type="spellStart"/>
      <w:r w:rsidRPr="00B66BFD">
        <w:rPr>
          <w:rFonts w:cs="Huawei Sans"/>
        </w:rPr>
        <w:t>oasys</w:t>
      </w:r>
      <w:proofErr w:type="spellEnd"/>
      <w:r w:rsidRPr="00B66BFD">
        <w:rPr>
          <w:rFonts w:cs="Huawei Sans"/>
        </w:rPr>
        <w:t xml:space="preserve"> with owner </w:t>
      </w:r>
      <w:proofErr w:type="spellStart"/>
      <w:r w:rsidRPr="00B66BFD">
        <w:rPr>
          <w:rFonts w:cs="Huawei Sans"/>
        </w:rPr>
        <w:t>dboper</w:t>
      </w:r>
      <w:proofErr w:type="spellEnd"/>
      <w:r w:rsidRPr="00B66BFD">
        <w:rPr>
          <w:rFonts w:cs="Huawei Sans"/>
        </w:rPr>
        <w:t>;</w:t>
      </w:r>
    </w:p>
    <w:p w14:paraId="7EED98AD" w14:textId="77777777" w:rsidR="005B5FCA" w:rsidRPr="00B66BFD" w:rsidRDefault="005B5FCA" w:rsidP="005B5FCA">
      <w:pPr>
        <w:pStyle w:val="2f2"/>
        <w:rPr>
          <w:rFonts w:cs="Huawei Sans"/>
        </w:rPr>
      </w:pPr>
      <w:r w:rsidRPr="00B66BFD">
        <w:rPr>
          <w:rFonts w:cs="Huawei Sans"/>
        </w:rPr>
        <w:t xml:space="preserve">openGauss=# grant all privileges to </w:t>
      </w:r>
      <w:proofErr w:type="spellStart"/>
      <w:r w:rsidRPr="00B66BFD">
        <w:rPr>
          <w:rFonts w:cs="Huawei Sans"/>
        </w:rPr>
        <w:t>dboper</w:t>
      </w:r>
      <w:proofErr w:type="spellEnd"/>
      <w:r w:rsidRPr="00B66BFD">
        <w:rPr>
          <w:rFonts w:cs="Huawei Sans"/>
        </w:rPr>
        <w:t>;</w:t>
      </w:r>
    </w:p>
    <w:p w14:paraId="7C0731A2" w14:textId="50A48F73" w:rsidR="005B5FCA" w:rsidRPr="00B66BFD" w:rsidRDefault="005B5FCA" w:rsidP="005B5FCA">
      <w:pPr>
        <w:pStyle w:val="2f2"/>
        <w:rPr>
          <w:rFonts w:cs="Huawei Sans"/>
          <w:lang w:eastAsia="zh-CN"/>
        </w:rPr>
      </w:pPr>
      <w:r w:rsidRPr="00B66BFD">
        <w:rPr>
          <w:rFonts w:cs="Huawei Sans"/>
        </w:rPr>
        <w:lastRenderedPageBreak/>
        <w:t>openGauss=#</w:t>
      </w:r>
      <w:r w:rsidR="006D7F96" w:rsidRPr="00B66BFD">
        <w:rPr>
          <w:rFonts w:cs="Huawei Sans"/>
        </w:rPr>
        <w:t xml:space="preserve"> </w:t>
      </w:r>
      <w:r w:rsidRPr="00B66BFD">
        <w:rPr>
          <w:rFonts w:cs="Huawei Sans"/>
          <w:lang w:eastAsia="zh-CN"/>
        </w:rPr>
        <w:t>\q</w:t>
      </w:r>
    </w:p>
    <w:p w14:paraId="54200CD0" w14:textId="3C92F29C" w:rsidR="006D7F96" w:rsidRPr="00B66BFD" w:rsidRDefault="006D7F96" w:rsidP="006D7F96">
      <w:pPr>
        <w:pStyle w:val="30"/>
        <w:tabs>
          <w:tab w:val="num" w:pos="1010"/>
          <w:tab w:val="left" w:pos="1418"/>
        </w:tabs>
        <w:rPr>
          <w:rFonts w:cs="Huawei Sans"/>
        </w:rPr>
      </w:pPr>
      <w:r w:rsidRPr="00B66BFD">
        <w:rPr>
          <w:rFonts w:cs="Huawei Sans"/>
        </w:rPr>
        <w:t>登录新建的</w:t>
      </w:r>
      <w:proofErr w:type="spellStart"/>
      <w:r w:rsidRPr="00B66BFD">
        <w:rPr>
          <w:rFonts w:cs="Huawei Sans"/>
        </w:rPr>
        <w:t>oasys</w:t>
      </w:r>
      <w:proofErr w:type="spellEnd"/>
      <w:r w:rsidRPr="00B66BFD">
        <w:rPr>
          <w:rFonts w:cs="Huawei Sans"/>
        </w:rPr>
        <w:t>数据库。</w:t>
      </w:r>
    </w:p>
    <w:p w14:paraId="3B081FBE" w14:textId="24CA2FEC" w:rsidR="005B5FCA" w:rsidRPr="00B66BFD" w:rsidRDefault="005B5FCA" w:rsidP="005B5FCA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opengauss@openEuler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~]$</w:t>
      </w:r>
      <w:proofErr w:type="gramEnd"/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gsql</w:t>
      </w:r>
      <w:proofErr w:type="spellEnd"/>
      <w:r w:rsidRPr="00B66BFD">
        <w:rPr>
          <w:rFonts w:cs="Huawei Sans"/>
        </w:rPr>
        <w:t xml:space="preserve"> -d </w:t>
      </w:r>
      <w:proofErr w:type="spellStart"/>
      <w:r w:rsidRPr="00B66BFD">
        <w:rPr>
          <w:rFonts w:cs="Huawei Sans"/>
        </w:rPr>
        <w:t>oasys</w:t>
      </w:r>
      <w:proofErr w:type="spellEnd"/>
      <w:r w:rsidRPr="00B66BFD">
        <w:rPr>
          <w:rFonts w:cs="Huawei Sans"/>
        </w:rPr>
        <w:t xml:space="preserve"> -p </w:t>
      </w:r>
      <w:r w:rsidR="007617AA" w:rsidRPr="00B66BFD">
        <w:rPr>
          <w:rFonts w:cs="Huawei Sans"/>
        </w:rPr>
        <w:t>7654</w:t>
      </w:r>
      <w:r w:rsidR="006D7F96" w:rsidRPr="00B66BFD">
        <w:rPr>
          <w:rFonts w:cs="Huawei Sans"/>
        </w:rPr>
        <w:t xml:space="preserve"> </w:t>
      </w:r>
      <w:r w:rsidRPr="00B66BFD">
        <w:rPr>
          <w:rFonts w:cs="Huawei Sans"/>
        </w:rPr>
        <w:t>-r</w:t>
      </w:r>
    </w:p>
    <w:p w14:paraId="1ECF4747" w14:textId="13A96CD0" w:rsidR="005B5FCA" w:rsidRPr="00B66BFD" w:rsidRDefault="00441689" w:rsidP="00A71507">
      <w:pPr>
        <w:pStyle w:val="1e"/>
      </w:pPr>
      <w:r w:rsidRPr="00B66BFD">
        <w:t>接着</w:t>
      </w:r>
      <w:r w:rsidR="00030C93" w:rsidRPr="00B66BFD">
        <w:t>在</w:t>
      </w:r>
      <w:proofErr w:type="spellStart"/>
      <w:r w:rsidR="00030C93" w:rsidRPr="00B66BFD">
        <w:t>oasys</w:t>
      </w:r>
      <w:proofErr w:type="spellEnd"/>
      <w:r w:rsidR="00030C93" w:rsidRPr="00B66BFD">
        <w:t>数据库中完成</w:t>
      </w:r>
      <w:r w:rsidRPr="00B66BFD">
        <w:t>相关数据库对象创建</w:t>
      </w:r>
      <w:r w:rsidR="00D7153D" w:rsidRPr="00B66BFD">
        <w:t>及数据初始化</w:t>
      </w:r>
      <w:r w:rsidRPr="00B66BFD">
        <w:t>。</w:t>
      </w:r>
    </w:p>
    <w:p w14:paraId="7C797B94" w14:textId="685E0A7F" w:rsidR="00473645" w:rsidRPr="00B66BFD" w:rsidRDefault="00473645" w:rsidP="00A71507">
      <w:pPr>
        <w:pStyle w:val="1e"/>
      </w:pPr>
    </w:p>
    <w:p w14:paraId="3CED13A7" w14:textId="08E15647" w:rsidR="00A829F9" w:rsidRDefault="00A829F9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sz w:val="21"/>
        </w:rPr>
      </w:pPr>
      <w:r>
        <w:br w:type="page"/>
      </w:r>
    </w:p>
    <w:p w14:paraId="0FF6C3D1" w14:textId="35B857F3" w:rsidR="00647A3C" w:rsidRPr="00B66BFD" w:rsidRDefault="00E50604" w:rsidP="00346199">
      <w:pPr>
        <w:pStyle w:val="1"/>
        <w:rPr>
          <w:rFonts w:cs="Huawei Sans"/>
        </w:rPr>
      </w:pPr>
      <w:bookmarkStart w:id="40" w:name="_Toc173315525"/>
      <w:r w:rsidRPr="00B66BFD">
        <w:rPr>
          <w:rFonts w:cs="Huawei Sans"/>
        </w:rPr>
        <w:lastRenderedPageBreak/>
        <w:t>数据库对象创建</w:t>
      </w:r>
      <w:bookmarkEnd w:id="40"/>
    </w:p>
    <w:p w14:paraId="4AE1EA1E" w14:textId="7B3E9BC8" w:rsidR="00C01DF2" w:rsidRPr="00B66BFD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41" w:name="_Hlk124235162"/>
      <w:bookmarkStart w:id="42" w:name="_Toc173315526"/>
      <w:bookmarkStart w:id="43" w:name="_Toc20325156"/>
      <w:bookmarkStart w:id="44" w:name="_Toc22637971"/>
      <w:r w:rsidRPr="00B66BFD">
        <w:rPr>
          <w:rFonts w:cs="Huawei Sans"/>
        </w:rPr>
        <w:t>College</w:t>
      </w:r>
      <w:r w:rsidR="00631DA0" w:rsidRPr="00B66BFD">
        <w:rPr>
          <w:rFonts w:cs="Huawei Sans"/>
        </w:rPr>
        <w:t>学院</w:t>
      </w:r>
      <w:r w:rsidR="00CF3031" w:rsidRPr="00B66BFD">
        <w:rPr>
          <w:rFonts w:cs="Huawei Sans"/>
        </w:rPr>
        <w:t>信息</w:t>
      </w:r>
      <w:r w:rsidRPr="00B66BFD">
        <w:rPr>
          <w:rFonts w:cs="Huawei Sans"/>
        </w:rPr>
        <w:t>表</w:t>
      </w:r>
      <w:bookmarkEnd w:id="41"/>
      <w:r w:rsidR="00631DA0" w:rsidRPr="00B66BFD">
        <w:rPr>
          <w:rFonts w:cs="Huawei Sans"/>
        </w:rPr>
        <w:t>创建</w:t>
      </w:r>
      <w:bookmarkEnd w:id="42"/>
    </w:p>
    <w:p w14:paraId="57DF593D" w14:textId="26A93EEB" w:rsidR="00C01DF2" w:rsidRPr="00B66BFD" w:rsidRDefault="00C01DF2" w:rsidP="00C34715">
      <w:pPr>
        <w:pStyle w:val="30"/>
        <w:tabs>
          <w:tab w:val="num" w:pos="1010"/>
        </w:tabs>
        <w:rPr>
          <w:rFonts w:cs="Huawei Sans"/>
        </w:rPr>
      </w:pPr>
      <w:bookmarkStart w:id="45" w:name="_Hlk124243153"/>
      <w:r w:rsidRPr="00B66BFD">
        <w:rPr>
          <w:rFonts w:cs="Huawei Sans"/>
        </w:rPr>
        <w:t>表删除</w:t>
      </w:r>
      <w:r w:rsidR="00C34715" w:rsidRPr="00B66BFD">
        <w:rPr>
          <w:rFonts w:cs="Huawei Sans"/>
        </w:rPr>
        <w:t>。</w:t>
      </w:r>
    </w:p>
    <w:bookmarkEnd w:id="45"/>
    <w:p w14:paraId="2E6F58EB" w14:textId="77777777" w:rsidR="00C01DF2" w:rsidRPr="00B66BFD" w:rsidRDefault="00C01DF2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DROP TABLE IF EXISTS </w:t>
      </w:r>
      <w:proofErr w:type="spellStart"/>
      <w:proofErr w:type="gramStart"/>
      <w:r w:rsidRPr="00B66BFD">
        <w:rPr>
          <w:rFonts w:cs="Huawei Sans"/>
        </w:rPr>
        <w:t>public.college</w:t>
      </w:r>
      <w:proofErr w:type="spellEnd"/>
      <w:proofErr w:type="gramEnd"/>
      <w:r w:rsidRPr="00B66BFD">
        <w:rPr>
          <w:rFonts w:cs="Huawei Sans"/>
        </w:rPr>
        <w:t>;</w:t>
      </w:r>
    </w:p>
    <w:p w14:paraId="00B30E76" w14:textId="793EF8BC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创建</w:t>
      </w:r>
      <w:r w:rsidRPr="00B66BFD">
        <w:rPr>
          <w:rFonts w:cs="Huawei Sans"/>
        </w:rPr>
        <w:t>college</w:t>
      </w:r>
      <w:r w:rsidR="00D8081B" w:rsidRPr="00B66BFD">
        <w:rPr>
          <w:rFonts w:cs="Huawei Sans"/>
        </w:rPr>
        <w:t>学院信息</w:t>
      </w:r>
      <w:r w:rsidRPr="00B66BFD">
        <w:rPr>
          <w:rFonts w:cs="Huawei Sans"/>
        </w:rPr>
        <w:t>表。</w:t>
      </w:r>
    </w:p>
    <w:p w14:paraId="76BCC9FC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CREATE TABLE </w:t>
      </w:r>
      <w:proofErr w:type="spellStart"/>
      <w:proofErr w:type="gramStart"/>
      <w:r w:rsidRPr="00B66BFD">
        <w:rPr>
          <w:rFonts w:cs="Huawei Sans"/>
        </w:rPr>
        <w:t>public.college</w:t>
      </w:r>
      <w:proofErr w:type="spellEnd"/>
      <w:proofErr w:type="gramEnd"/>
      <w:r w:rsidRPr="00B66BFD">
        <w:rPr>
          <w:rFonts w:cs="Huawei Sans"/>
        </w:rPr>
        <w:t xml:space="preserve"> (</w:t>
      </w:r>
    </w:p>
    <w:p w14:paraId="439DB69E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id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PRIMARY KEY NOT NULL,</w:t>
      </w:r>
    </w:p>
    <w:p w14:paraId="14739ECC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name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64) NOT NULL,</w:t>
      </w:r>
    </w:p>
    <w:p w14:paraId="329FB1F5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teacherNum</w:t>
      </w:r>
      <w:proofErr w:type="spellEnd"/>
      <w:r w:rsidRPr="00B66BFD">
        <w:rPr>
          <w:rFonts w:cs="Huawei Sans"/>
        </w:rPr>
        <w:t xml:space="preserve"> INTEGER NOT NULL,</w:t>
      </w:r>
    </w:p>
    <w:p w14:paraId="337AC02C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studentNum</w:t>
      </w:r>
      <w:proofErr w:type="spellEnd"/>
      <w:r w:rsidRPr="00B66BFD">
        <w:rPr>
          <w:rFonts w:cs="Huawei Sans"/>
        </w:rPr>
        <w:t xml:space="preserve"> INTEGER NOT NULL,</w:t>
      </w:r>
    </w:p>
    <w:p w14:paraId="072B2C5C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state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1) NOT NULL,</w:t>
      </w:r>
    </w:p>
    <w:p w14:paraId="1E5166C4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createDate</w:t>
      </w:r>
      <w:proofErr w:type="spellEnd"/>
      <w:r w:rsidRPr="00B66BFD">
        <w:rPr>
          <w:rFonts w:cs="Huawei Sans"/>
        </w:rPr>
        <w:t xml:space="preserve"> SMALLDATETIME NOT NULL,</w:t>
      </w:r>
    </w:p>
    <w:p w14:paraId="33E04086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updateDate</w:t>
      </w:r>
      <w:proofErr w:type="spellEnd"/>
      <w:r w:rsidRPr="00B66BFD">
        <w:rPr>
          <w:rFonts w:cs="Huawei Sans"/>
        </w:rPr>
        <w:t xml:space="preserve"> SMALLDATETIME NOT NULL</w:t>
      </w:r>
    </w:p>
    <w:p w14:paraId="4D621F3E" w14:textId="3D182DEB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>) WITH (ORIENTATION = ROW);</w:t>
      </w:r>
    </w:p>
    <w:p w14:paraId="54685D7F" w14:textId="136B53D8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插入学院信息</w:t>
      </w:r>
      <w:r w:rsidR="004460B4" w:rsidRPr="00B66BFD">
        <w:rPr>
          <w:rFonts w:cs="Huawei Sans"/>
        </w:rPr>
        <w:t>。</w:t>
      </w:r>
    </w:p>
    <w:p w14:paraId="11E31155" w14:textId="77777777" w:rsidR="00D8081B" w:rsidRPr="00B66BFD" w:rsidRDefault="00D8081B" w:rsidP="00D8081B">
      <w:pPr>
        <w:pStyle w:val="2f2"/>
        <w:rPr>
          <w:rFonts w:cs="Huawei Sans"/>
        </w:rPr>
      </w:pPr>
      <w:bookmarkStart w:id="46" w:name="_Toc70254335"/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public.college</w:t>
      </w:r>
      <w:proofErr w:type="spellEnd"/>
      <w:proofErr w:type="gramEnd"/>
      <w:r w:rsidRPr="00B66BFD">
        <w:rPr>
          <w:rFonts w:cs="Huawei Sans"/>
        </w:rPr>
        <w:t xml:space="preserve"> VALUES ('1', '</w:t>
      </w:r>
      <w:proofErr w:type="spellStart"/>
      <w:r w:rsidRPr="00B66BFD">
        <w:rPr>
          <w:rFonts w:cs="Huawei Sans"/>
        </w:rPr>
        <w:t>软件工程学院</w:t>
      </w:r>
      <w:proofErr w:type="spellEnd"/>
      <w:r w:rsidRPr="00B66BFD">
        <w:rPr>
          <w:rFonts w:cs="Huawei Sans"/>
        </w:rPr>
        <w:t>', 0, 0, '1', '2020-07-23 17:43:30', '2020-07-30 10:38:47');</w:t>
      </w:r>
    </w:p>
    <w:p w14:paraId="5813D656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public.college</w:t>
      </w:r>
      <w:proofErr w:type="spellEnd"/>
      <w:proofErr w:type="gramEnd"/>
      <w:r w:rsidRPr="00B66BFD">
        <w:rPr>
          <w:rFonts w:cs="Huawei Sans"/>
        </w:rPr>
        <w:t xml:space="preserve"> VALUES ('2', '</w:t>
      </w:r>
      <w:proofErr w:type="spellStart"/>
      <w:r w:rsidRPr="00B66BFD">
        <w:rPr>
          <w:rFonts w:cs="Huawei Sans"/>
        </w:rPr>
        <w:t>计算机技术与科学学院</w:t>
      </w:r>
      <w:proofErr w:type="spellEnd"/>
      <w:r w:rsidRPr="00B66BFD">
        <w:rPr>
          <w:rFonts w:cs="Huawei Sans"/>
        </w:rPr>
        <w:t>', 11, 11, '0', '2020-07-23 17:44:00', '2020-10-12 15:12:24');</w:t>
      </w:r>
    </w:p>
    <w:p w14:paraId="76DD5D9D" w14:textId="13953E33" w:rsidR="00C01DF2" w:rsidRPr="00B66BFD" w:rsidRDefault="00C01DF2" w:rsidP="00B662F7">
      <w:pPr>
        <w:pStyle w:val="2"/>
        <w:numPr>
          <w:ilvl w:val="1"/>
          <w:numId w:val="4"/>
        </w:numPr>
        <w:rPr>
          <w:rFonts w:cs="Huawei Sans"/>
          <w:lang w:eastAsia="zh-CN"/>
        </w:rPr>
      </w:pPr>
      <w:bookmarkStart w:id="47" w:name="_Toc125962226"/>
      <w:bookmarkStart w:id="48" w:name="_Toc173315527"/>
      <w:bookmarkEnd w:id="43"/>
      <w:bookmarkEnd w:id="44"/>
      <w:bookmarkEnd w:id="46"/>
      <w:r w:rsidRPr="00B66BFD">
        <w:rPr>
          <w:rFonts w:cs="Huawei Sans"/>
        </w:rPr>
        <w:t>Course</w:t>
      </w:r>
      <w:r w:rsidR="00631DA0" w:rsidRPr="00B66BFD">
        <w:rPr>
          <w:rFonts w:cs="Huawei Sans"/>
          <w:lang w:eastAsia="zh-CN"/>
        </w:rPr>
        <w:t>课程信息</w:t>
      </w:r>
      <w:r w:rsidRPr="00B66BFD">
        <w:rPr>
          <w:rFonts w:cs="Huawei Sans"/>
        </w:rPr>
        <w:t>表</w:t>
      </w:r>
      <w:bookmarkEnd w:id="47"/>
      <w:r w:rsidR="00631DA0" w:rsidRPr="00B66BFD">
        <w:rPr>
          <w:rFonts w:cs="Huawei Sans"/>
          <w:lang w:eastAsia="zh-CN"/>
        </w:rPr>
        <w:t>创建</w:t>
      </w:r>
      <w:bookmarkEnd w:id="48"/>
    </w:p>
    <w:p w14:paraId="255D49F2" w14:textId="177C47A2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表删除</w:t>
      </w:r>
      <w:r w:rsidR="004460B4" w:rsidRPr="00B66BFD">
        <w:rPr>
          <w:rFonts w:cs="Huawei Sans"/>
        </w:rPr>
        <w:t>。</w:t>
      </w:r>
    </w:p>
    <w:p w14:paraId="06EA90C6" w14:textId="77777777" w:rsidR="00C01DF2" w:rsidRPr="00B66BFD" w:rsidRDefault="00C01DF2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DROP TABLE IF EXISTS </w:t>
      </w:r>
      <w:proofErr w:type="spellStart"/>
      <w:proofErr w:type="gramStart"/>
      <w:r w:rsidRPr="00B66BFD">
        <w:rPr>
          <w:rFonts w:cs="Huawei Sans"/>
        </w:rPr>
        <w:t>public.course</w:t>
      </w:r>
      <w:proofErr w:type="spellEnd"/>
      <w:proofErr w:type="gramEnd"/>
      <w:r w:rsidRPr="00B66BFD">
        <w:rPr>
          <w:rFonts w:cs="Huawei Sans"/>
        </w:rPr>
        <w:t>;</w:t>
      </w:r>
    </w:p>
    <w:p w14:paraId="6FC0B6D2" w14:textId="15D4D43E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创建</w:t>
      </w:r>
      <w:r w:rsidRPr="00B66BFD">
        <w:rPr>
          <w:rStyle w:val="5a"/>
          <w:rFonts w:cs="Huawei Sans"/>
        </w:rPr>
        <w:t>Course</w:t>
      </w:r>
      <w:r w:rsidR="00D8081B" w:rsidRPr="00B66BFD">
        <w:rPr>
          <w:rStyle w:val="5a"/>
          <w:rFonts w:cs="Huawei Sans"/>
        </w:rPr>
        <w:t>课程信息</w:t>
      </w:r>
      <w:r w:rsidRPr="00B66BFD">
        <w:rPr>
          <w:rFonts w:cs="Huawei Sans"/>
        </w:rPr>
        <w:t>表</w:t>
      </w:r>
      <w:r w:rsidR="004460B4" w:rsidRPr="00B66BFD">
        <w:rPr>
          <w:rFonts w:cs="Huawei Sans"/>
        </w:rPr>
        <w:t>。</w:t>
      </w:r>
    </w:p>
    <w:p w14:paraId="7436B84B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CREATE TABLE </w:t>
      </w:r>
      <w:proofErr w:type="spellStart"/>
      <w:proofErr w:type="gramStart"/>
      <w:r w:rsidRPr="00B66BFD">
        <w:rPr>
          <w:rFonts w:cs="Huawei Sans"/>
        </w:rPr>
        <w:t>public.course</w:t>
      </w:r>
      <w:proofErr w:type="spellEnd"/>
      <w:proofErr w:type="gramEnd"/>
      <w:r w:rsidRPr="00B66BFD">
        <w:rPr>
          <w:rFonts w:cs="Huawei Sans"/>
        </w:rPr>
        <w:t xml:space="preserve">  (</w:t>
      </w:r>
    </w:p>
    <w:p w14:paraId="7248FAB2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id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PRIMARY KEY NOT NULL,</w:t>
      </w:r>
    </w:p>
    <w:p w14:paraId="74C67CC4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courseName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64) NOT NULL,</w:t>
      </w:r>
    </w:p>
    <w:p w14:paraId="7DAD6003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collegeId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NULL,</w:t>
      </w:r>
    </w:p>
    <w:p w14:paraId="7F495A2F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teacherId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NULL,</w:t>
      </w:r>
    </w:p>
    <w:p w14:paraId="3C15AA18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lastRenderedPageBreak/>
        <w:t xml:space="preserve">  </w:t>
      </w:r>
      <w:proofErr w:type="spellStart"/>
      <w:r w:rsidRPr="00B66BFD">
        <w:rPr>
          <w:rFonts w:cs="Huawei Sans"/>
        </w:rPr>
        <w:t>classPlace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255) NOT NULL,</w:t>
      </w:r>
    </w:p>
    <w:p w14:paraId="262B3FA6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classDate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255) NOT NULL,</w:t>
      </w:r>
    </w:p>
    <w:p w14:paraId="6435907B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startDate</w:t>
      </w:r>
      <w:proofErr w:type="spellEnd"/>
      <w:r w:rsidRPr="00B66BFD">
        <w:rPr>
          <w:rFonts w:cs="Huawei Sans"/>
        </w:rPr>
        <w:t xml:space="preserve"> SMALLDATETIME NOT NULL,</w:t>
      </w:r>
    </w:p>
    <w:p w14:paraId="75F49BF7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endDate</w:t>
      </w:r>
      <w:proofErr w:type="spellEnd"/>
      <w:r w:rsidRPr="00B66BFD">
        <w:rPr>
          <w:rFonts w:cs="Huawei Sans"/>
        </w:rPr>
        <w:t xml:space="preserve"> SMALLDATETIME NOT NULL,</w:t>
      </w:r>
    </w:p>
    <w:p w14:paraId="44105867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credits </w:t>
      </w:r>
      <w:proofErr w:type="gramStart"/>
      <w:r w:rsidRPr="00B66BFD">
        <w:rPr>
          <w:rFonts w:cs="Huawei Sans"/>
        </w:rPr>
        <w:t>DECIMAL(</w:t>
      </w:r>
      <w:proofErr w:type="gramEnd"/>
      <w:r w:rsidRPr="00B66BFD">
        <w:rPr>
          <w:rFonts w:cs="Huawei Sans"/>
        </w:rPr>
        <w:t>5, 1) NOT NULL,</w:t>
      </w:r>
    </w:p>
    <w:p w14:paraId="421C430E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academicYear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20) NOT NULL,</w:t>
      </w:r>
    </w:p>
    <w:p w14:paraId="51454F8B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teachEndDate</w:t>
      </w:r>
      <w:proofErr w:type="spellEnd"/>
      <w:r w:rsidRPr="00B66BFD">
        <w:rPr>
          <w:rFonts w:cs="Huawei Sans"/>
        </w:rPr>
        <w:t xml:space="preserve"> SMALLDATETIME NOT NULL,</w:t>
      </w:r>
    </w:p>
    <w:p w14:paraId="6B097111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optional INTEGER NOT NULL,</w:t>
      </w:r>
    </w:p>
    <w:p w14:paraId="644396C1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primaryAmount</w:t>
      </w:r>
      <w:proofErr w:type="spellEnd"/>
      <w:r w:rsidRPr="00B66BFD">
        <w:rPr>
          <w:rFonts w:cs="Huawei Sans"/>
        </w:rPr>
        <w:t xml:space="preserve"> INTEGER NOT NULL,</w:t>
      </w:r>
    </w:p>
    <w:p w14:paraId="0FFB5471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selected INTEGER NOT NULL,</w:t>
      </w:r>
    </w:p>
    <w:p w14:paraId="37E31CDD" w14:textId="77777777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remark text NULL</w:t>
      </w:r>
    </w:p>
    <w:p w14:paraId="7FCEC77B" w14:textId="1ED70B66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</w:rPr>
        <w:t>) WITH (ORIENTATION = ROW);</w:t>
      </w:r>
    </w:p>
    <w:p w14:paraId="508639A9" w14:textId="20DEFF74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  <w:noProof/>
        </w:rPr>
        <w:t>插入课程数据</w:t>
      </w:r>
      <w:r w:rsidRPr="00B66BFD">
        <w:rPr>
          <w:rFonts w:cs="Huawei Sans"/>
          <w:noProof/>
        </w:rPr>
        <w:t xml:space="preserve"> </w:t>
      </w:r>
      <w:r w:rsidR="004460B4" w:rsidRPr="00B66BFD">
        <w:rPr>
          <w:rFonts w:cs="Huawei Sans"/>
          <w:noProof/>
        </w:rPr>
        <w:t>。</w:t>
      </w:r>
    </w:p>
    <w:p w14:paraId="2A501DE6" w14:textId="77777777" w:rsidR="00D8081B" w:rsidRPr="00B66BFD" w:rsidRDefault="00D8081B" w:rsidP="00D8081B">
      <w:pPr>
        <w:pStyle w:val="2f2"/>
        <w:rPr>
          <w:rFonts w:cs="Huawei Sans"/>
          <w:lang w:eastAsia="zh-CN"/>
        </w:rPr>
      </w:pPr>
      <w:r w:rsidRPr="00B66BFD">
        <w:rPr>
          <w:rFonts w:cs="Huawei Sans"/>
        </w:rPr>
        <w:t xml:space="preserve">INSERT INTO </w:t>
      </w:r>
      <w:proofErr w:type="spellStart"/>
      <w:r w:rsidRPr="00B66BFD">
        <w:rPr>
          <w:rFonts w:cs="Huawei Sans"/>
        </w:rPr>
        <w:t>public.course</w:t>
      </w:r>
      <w:proofErr w:type="spellEnd"/>
      <w:r w:rsidRPr="00B66BFD">
        <w:rPr>
          <w:rFonts w:cs="Huawei Sans"/>
        </w:rPr>
        <w:t xml:space="preserve"> VALUES ('1', '</w:t>
      </w:r>
      <w:proofErr w:type="spellStart"/>
      <w:r w:rsidRPr="00B66BFD">
        <w:rPr>
          <w:rFonts w:cs="Huawei Sans"/>
        </w:rPr>
        <w:t>计算机网络基础</w:t>
      </w:r>
      <w:proofErr w:type="spellEnd"/>
      <w:r w:rsidRPr="00B66BFD">
        <w:rPr>
          <w:rFonts w:cs="Huawei Sans"/>
        </w:rPr>
        <w:t>', '1', '1', '6</w:t>
      </w:r>
      <w:r w:rsidRPr="00B66BFD">
        <w:rPr>
          <w:rFonts w:cs="Huawei Sans"/>
        </w:rPr>
        <w:t>号主教学楼</w:t>
      </w:r>
      <w:r w:rsidRPr="00B66BFD">
        <w:rPr>
          <w:rFonts w:cs="Huawei Sans"/>
        </w:rPr>
        <w:t xml:space="preserve"> 202&lt;</w:t>
      </w:r>
      <w:proofErr w:type="spellStart"/>
      <w:r w:rsidRPr="00B66BFD">
        <w:rPr>
          <w:rFonts w:cs="Huawei Sans"/>
        </w:rPr>
        <w:t>br</w:t>
      </w:r>
      <w:proofErr w:type="spellEnd"/>
      <w:r w:rsidRPr="00B66BFD">
        <w:rPr>
          <w:rFonts w:cs="Huawei Sans"/>
        </w:rPr>
        <w:t>/&gt;\r\n6</w:t>
      </w:r>
      <w:r w:rsidRPr="00B66BFD">
        <w:rPr>
          <w:rFonts w:cs="Huawei Sans"/>
        </w:rPr>
        <w:t>号主教学楼</w:t>
      </w:r>
      <w:r w:rsidRPr="00B66BFD">
        <w:rPr>
          <w:rFonts w:cs="Huawei Sans"/>
        </w:rPr>
        <w:t xml:space="preserve"> 202', '</w:t>
      </w:r>
      <w:proofErr w:type="spellStart"/>
      <w:r w:rsidRPr="00B66BFD">
        <w:rPr>
          <w:rFonts w:cs="Huawei Sans"/>
        </w:rPr>
        <w:t>星期三</w:t>
      </w:r>
      <w:proofErr w:type="spell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下午第二节课</w:t>
      </w:r>
      <w:proofErr w:type="spellEnd"/>
      <w:r w:rsidRPr="00B66BFD">
        <w:rPr>
          <w:rFonts w:cs="Huawei Sans"/>
        </w:rPr>
        <w:t xml:space="preserve"> 8-11</w:t>
      </w:r>
      <w:r w:rsidRPr="00B66BFD">
        <w:rPr>
          <w:rFonts w:cs="Huawei Sans"/>
        </w:rPr>
        <w:t>周</w:t>
      </w:r>
      <w:r w:rsidRPr="00B66BFD">
        <w:rPr>
          <w:rFonts w:cs="Huawei Sans"/>
        </w:rPr>
        <w:t>&lt;</w:t>
      </w:r>
      <w:proofErr w:type="spellStart"/>
      <w:r w:rsidRPr="00B66BFD">
        <w:rPr>
          <w:rFonts w:cs="Huawei Sans"/>
        </w:rPr>
        <w:t>br</w:t>
      </w:r>
      <w:proofErr w:type="spellEnd"/>
      <w:r w:rsidRPr="00B66BFD">
        <w:rPr>
          <w:rFonts w:cs="Huawei Sans"/>
        </w:rPr>
        <w:t>&gt;</w:t>
      </w:r>
      <w:proofErr w:type="spellStart"/>
      <w:r w:rsidRPr="00B66BFD">
        <w:rPr>
          <w:rFonts w:cs="Huawei Sans"/>
        </w:rPr>
        <w:t>星期三</w:t>
      </w:r>
      <w:proofErr w:type="spell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下午第二节课</w:t>
      </w:r>
      <w:proofErr w:type="spellEnd"/>
      <w:r w:rsidRPr="00B66BFD">
        <w:rPr>
          <w:rFonts w:cs="Huawei Sans"/>
        </w:rPr>
        <w:t xml:space="preserve"> 13-14</w:t>
      </w:r>
      <w:r w:rsidRPr="00B66BFD">
        <w:rPr>
          <w:rFonts w:cs="Huawei Sans"/>
        </w:rPr>
        <w:t>周</w:t>
      </w:r>
      <w:r w:rsidRPr="00B66BFD">
        <w:rPr>
          <w:rFonts w:cs="Huawei Sans"/>
        </w:rPr>
        <w:t>', '2020-08-03 17:44:59', '2020-08-03 17:45:02', 5.0, '2020</w:t>
      </w:r>
      <w:r w:rsidRPr="00B66BFD">
        <w:rPr>
          <w:rFonts w:cs="Huawei Sans"/>
        </w:rPr>
        <w:t>上半学年</w:t>
      </w:r>
      <w:r w:rsidRPr="00B66BFD">
        <w:rPr>
          <w:rFonts w:cs="Huawei Sans"/>
        </w:rPr>
        <w:t>', '2020-08-08 17:44:52', 1, 1, 1, '1</w:t>
      </w:r>
      <w:r w:rsidRPr="00B66BFD">
        <w:rPr>
          <w:rFonts w:cs="Huawei Sans"/>
        </w:rPr>
        <w:t>、页面上方的【选课中心】，</w:t>
      </w:r>
      <w:proofErr w:type="spellStart"/>
      <w:r w:rsidRPr="00B66BFD">
        <w:rPr>
          <w:rFonts w:cs="Huawei Sans"/>
        </w:rPr>
        <w:t>然后点击左侧的【推荐选课</w:t>
      </w:r>
      <w:proofErr w:type="spellEnd"/>
      <w:r w:rsidRPr="00B66BFD">
        <w:rPr>
          <w:rFonts w:cs="Huawei Sans"/>
        </w:rPr>
        <w:t>】，</w:t>
      </w:r>
      <w:proofErr w:type="spellStart"/>
      <w:r w:rsidRPr="00B66BFD">
        <w:rPr>
          <w:rFonts w:cs="Huawei Sans"/>
        </w:rPr>
        <w:t>就进入到推荐选课界面</w:t>
      </w:r>
      <w:proofErr w:type="spellEnd"/>
      <w:r w:rsidRPr="00B66BFD">
        <w:rPr>
          <w:rFonts w:cs="Huawei Sans"/>
        </w:rPr>
        <w:t>。</w:t>
      </w:r>
      <w:r w:rsidRPr="00B66BFD">
        <w:rPr>
          <w:rFonts w:cs="Huawei Sans"/>
          <w:lang w:eastAsia="zh-CN"/>
        </w:rPr>
        <w:t>在【推荐选课】中，学生可以查看自己方案内并且推荐自己（所在行政班）上课的除《体育</w:t>
      </w:r>
      <w:r w:rsidRPr="00B66BFD">
        <w:rPr>
          <w:rFonts w:ascii="微软雅黑" w:eastAsia="微软雅黑" w:hAnsi="微软雅黑" w:cs="微软雅黑" w:hint="eastAsia"/>
          <w:lang w:eastAsia="zh-CN"/>
        </w:rPr>
        <w:t>Ⅱ</w:t>
      </w:r>
      <w:r w:rsidRPr="00B66BFD">
        <w:rPr>
          <w:rFonts w:cs="Huawei Sans"/>
          <w:lang w:eastAsia="zh-CN"/>
        </w:rPr>
        <w:t>-</w:t>
      </w:r>
      <w:r w:rsidRPr="00B66BFD">
        <w:rPr>
          <w:rFonts w:ascii="微软雅黑" w:eastAsia="微软雅黑" w:hAnsi="微软雅黑" w:cs="微软雅黑" w:hint="eastAsia"/>
          <w:lang w:eastAsia="zh-CN"/>
        </w:rPr>
        <w:t>Ⅳ</w:t>
      </w:r>
      <w:r w:rsidRPr="00B66BFD">
        <w:rPr>
          <w:rFonts w:cs="Huawei Sans"/>
          <w:lang w:eastAsia="zh-CN"/>
        </w:rPr>
        <w:t>》外所有开设的课程。一般都需要修读。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/&gt;\r\n2</w:t>
      </w:r>
      <w:r w:rsidRPr="00B66BFD">
        <w:rPr>
          <w:rFonts w:cs="Huawei Sans"/>
          <w:lang w:eastAsia="zh-CN"/>
        </w:rPr>
        <w:t>、选择【选课志愿】，然后点击【选课】按钮，若上课时间不冲突并且有剩余容量时，则选课成功。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 3</w:t>
      </w:r>
      <w:r w:rsidRPr="00B66BFD">
        <w:rPr>
          <w:rFonts w:cs="Huawei Sans"/>
          <w:lang w:eastAsia="zh-CN"/>
        </w:rPr>
        <w:t>、在【方案内课程选课】中，学生可以选择本专业其他学期的课程【原则上不建议选择】，操作同【推荐选课】（第三、四阶段开放）。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 4</w:t>
      </w:r>
      <w:r w:rsidRPr="00B66BFD">
        <w:rPr>
          <w:rFonts w:cs="Huawei Sans"/>
          <w:lang w:eastAsia="zh-CN"/>
        </w:rPr>
        <w:t>、在【方案外课程选课】中，学生可以根据自身的特点和兴趣，选择其他专业的专业课程，以扩充自己的知识面，操作同【推荐选课】（第三、四阶段开放）。</w:t>
      </w:r>
      <w:r w:rsidRPr="00B66BFD">
        <w:rPr>
          <w:rFonts w:cs="Huawei Sans"/>
          <w:lang w:eastAsia="zh-CN"/>
        </w:rPr>
        <w:t>');</w:t>
      </w:r>
    </w:p>
    <w:p w14:paraId="5E97DCCA" w14:textId="77777777" w:rsidR="00D8081B" w:rsidRPr="00B66BFD" w:rsidRDefault="00D8081B" w:rsidP="00D8081B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public.course</w:t>
      </w:r>
      <w:proofErr w:type="spellEnd"/>
      <w:r w:rsidRPr="00B66BFD">
        <w:rPr>
          <w:rFonts w:cs="Huawei Sans"/>
          <w:lang w:eastAsia="zh-CN"/>
        </w:rPr>
        <w:t xml:space="preserve"> VALUES ('2', '</w:t>
      </w:r>
      <w:r w:rsidRPr="00B66BFD">
        <w:rPr>
          <w:rFonts w:cs="Huawei Sans"/>
          <w:lang w:eastAsia="zh-CN"/>
        </w:rPr>
        <w:t>计算机网络基础</w:t>
      </w:r>
      <w:r w:rsidRPr="00B66BFD">
        <w:rPr>
          <w:rFonts w:cs="Huawei Sans"/>
          <w:lang w:eastAsia="zh-CN"/>
        </w:rPr>
        <w:t>2', '1', '1', '6</w:t>
      </w:r>
      <w:r w:rsidRPr="00B66BFD">
        <w:rPr>
          <w:rFonts w:cs="Huawei Sans"/>
          <w:lang w:eastAsia="zh-CN"/>
        </w:rPr>
        <w:t>号主教学楼</w:t>
      </w:r>
      <w:r w:rsidRPr="00B66BFD">
        <w:rPr>
          <w:rFonts w:cs="Huawei Sans"/>
          <w:lang w:eastAsia="zh-CN"/>
        </w:rPr>
        <w:t xml:space="preserve"> 202&lt;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/&gt;\r\n6</w:t>
      </w:r>
      <w:r w:rsidRPr="00B66BFD">
        <w:rPr>
          <w:rFonts w:cs="Huawei Sans"/>
          <w:lang w:eastAsia="zh-CN"/>
        </w:rPr>
        <w:t>号主教学楼</w:t>
      </w:r>
      <w:r w:rsidRPr="00B66BFD">
        <w:rPr>
          <w:rFonts w:cs="Huawei Sans"/>
          <w:lang w:eastAsia="zh-CN"/>
        </w:rPr>
        <w:t xml:space="preserve"> 202', '</w:t>
      </w:r>
      <w:r w:rsidRPr="00B66BFD">
        <w:rPr>
          <w:rFonts w:cs="Huawei Sans"/>
          <w:lang w:eastAsia="zh-CN"/>
        </w:rPr>
        <w:t>星期三</w:t>
      </w:r>
      <w:r w:rsidRPr="00B66BFD">
        <w:rPr>
          <w:rFonts w:cs="Huawei Sans"/>
          <w:lang w:eastAsia="zh-CN"/>
        </w:rPr>
        <w:t xml:space="preserve"> </w:t>
      </w:r>
      <w:r w:rsidRPr="00B66BFD">
        <w:rPr>
          <w:rFonts w:cs="Huawei Sans"/>
          <w:lang w:eastAsia="zh-CN"/>
        </w:rPr>
        <w:t>下午第二节课</w:t>
      </w:r>
      <w:r w:rsidRPr="00B66BFD">
        <w:rPr>
          <w:rFonts w:cs="Huawei Sans"/>
          <w:lang w:eastAsia="zh-CN"/>
        </w:rPr>
        <w:t xml:space="preserve"> 8-11</w:t>
      </w:r>
      <w:r w:rsidRPr="00B66BFD">
        <w:rPr>
          <w:rFonts w:cs="Huawei Sans"/>
          <w:lang w:eastAsia="zh-CN"/>
        </w:rPr>
        <w:t>周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&gt;</w:t>
      </w:r>
      <w:r w:rsidRPr="00B66BFD">
        <w:rPr>
          <w:rFonts w:cs="Huawei Sans"/>
          <w:lang w:eastAsia="zh-CN"/>
        </w:rPr>
        <w:t>星期三</w:t>
      </w:r>
      <w:r w:rsidRPr="00B66BFD">
        <w:rPr>
          <w:rFonts w:cs="Huawei Sans"/>
          <w:lang w:eastAsia="zh-CN"/>
        </w:rPr>
        <w:t xml:space="preserve"> </w:t>
      </w:r>
      <w:r w:rsidRPr="00B66BFD">
        <w:rPr>
          <w:rFonts w:cs="Huawei Sans"/>
          <w:lang w:eastAsia="zh-CN"/>
        </w:rPr>
        <w:t>下午第二节课</w:t>
      </w:r>
      <w:r w:rsidRPr="00B66BFD">
        <w:rPr>
          <w:rFonts w:cs="Huawei Sans"/>
          <w:lang w:eastAsia="zh-CN"/>
        </w:rPr>
        <w:t xml:space="preserve"> 13-14</w:t>
      </w:r>
      <w:r w:rsidRPr="00B66BFD">
        <w:rPr>
          <w:rFonts w:cs="Huawei Sans"/>
          <w:lang w:eastAsia="zh-CN"/>
        </w:rPr>
        <w:t>周</w:t>
      </w:r>
      <w:r w:rsidRPr="00B66BFD">
        <w:rPr>
          <w:rFonts w:cs="Huawei Sans"/>
          <w:lang w:eastAsia="zh-CN"/>
        </w:rPr>
        <w:t>', '2020-08-03 17:45:26', '2020-08-03 17:45:29', 5.0, '2020</w:t>
      </w:r>
      <w:r w:rsidRPr="00B66BFD">
        <w:rPr>
          <w:rFonts w:cs="Huawei Sans"/>
          <w:lang w:eastAsia="zh-CN"/>
        </w:rPr>
        <w:t>上半学年</w:t>
      </w:r>
      <w:r w:rsidRPr="00B66BFD">
        <w:rPr>
          <w:rFonts w:cs="Huawei Sans"/>
          <w:lang w:eastAsia="zh-CN"/>
        </w:rPr>
        <w:t>', '2020-08-03 17:45:31', 32, 1, 12, '1</w:t>
      </w:r>
      <w:r w:rsidRPr="00B66BFD">
        <w:rPr>
          <w:rFonts w:cs="Huawei Sans"/>
          <w:lang w:eastAsia="zh-CN"/>
        </w:rPr>
        <w:t>、页面上方的【选课中心】，然后点击左侧的【推荐选课】，就进入到推荐选课界面。在【推荐选课】中，学生可以查看自己方案内并且推荐自己（所在行政班）上课的除《体育</w:t>
      </w:r>
      <w:r w:rsidRPr="00B66BFD">
        <w:rPr>
          <w:rFonts w:ascii="微软雅黑" w:eastAsia="微软雅黑" w:hAnsi="微软雅黑" w:cs="微软雅黑" w:hint="eastAsia"/>
          <w:lang w:eastAsia="zh-CN"/>
        </w:rPr>
        <w:t>Ⅱ</w:t>
      </w:r>
      <w:r w:rsidRPr="00B66BFD">
        <w:rPr>
          <w:rFonts w:cs="Huawei Sans"/>
          <w:lang w:eastAsia="zh-CN"/>
        </w:rPr>
        <w:t>-</w:t>
      </w:r>
      <w:r w:rsidRPr="00B66BFD">
        <w:rPr>
          <w:rFonts w:ascii="微软雅黑" w:eastAsia="微软雅黑" w:hAnsi="微软雅黑" w:cs="微软雅黑" w:hint="eastAsia"/>
          <w:lang w:eastAsia="zh-CN"/>
        </w:rPr>
        <w:t>Ⅳ</w:t>
      </w:r>
      <w:r w:rsidRPr="00B66BFD">
        <w:rPr>
          <w:rFonts w:cs="Huawei Sans"/>
          <w:lang w:eastAsia="zh-CN"/>
        </w:rPr>
        <w:t>》外所有开设的课程。一般都需要修读。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 2</w:t>
      </w:r>
      <w:r w:rsidRPr="00B66BFD">
        <w:rPr>
          <w:rFonts w:cs="Huawei Sans"/>
          <w:lang w:eastAsia="zh-CN"/>
        </w:rPr>
        <w:t>、选择【选课志愿】，然后点击【选课】按钮，若上课时间不冲突并且有剩余容量时，则选课成功。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 3</w:t>
      </w:r>
      <w:r w:rsidRPr="00B66BFD">
        <w:rPr>
          <w:rFonts w:cs="Huawei Sans"/>
          <w:lang w:eastAsia="zh-CN"/>
        </w:rPr>
        <w:t>、在【方案内课程选课】中，学生可以选择本专业其他学期的课程【原则上不建议选择】，操作同【推荐选课】（第三、四阶段开放）。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 4</w:t>
      </w:r>
      <w:r w:rsidRPr="00B66BFD">
        <w:rPr>
          <w:rFonts w:cs="Huawei Sans"/>
          <w:lang w:eastAsia="zh-CN"/>
        </w:rPr>
        <w:t>、在【方案外课程选课】中，学生可以根据自身的特点和兴趣，选择其他专业的专业课程，以扩充自己的知识面，操作同【推荐选课】（第三、四阶段开放）。</w:t>
      </w:r>
      <w:r w:rsidRPr="00B66BFD">
        <w:rPr>
          <w:rFonts w:cs="Huawei Sans"/>
          <w:lang w:eastAsia="zh-CN"/>
        </w:rPr>
        <w:t>');</w:t>
      </w:r>
    </w:p>
    <w:p w14:paraId="02FE223B" w14:textId="77777777" w:rsidR="00D8081B" w:rsidRPr="00B66BFD" w:rsidRDefault="00D8081B" w:rsidP="00D8081B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public.course</w:t>
      </w:r>
      <w:proofErr w:type="spellEnd"/>
      <w:r w:rsidRPr="00B66BFD">
        <w:rPr>
          <w:rFonts w:cs="Huawei Sans"/>
          <w:lang w:eastAsia="zh-CN"/>
        </w:rPr>
        <w:t xml:space="preserve"> VALUES ('7508a2b591ae4499b3f8d17bc1d6e92a', '</w:t>
      </w:r>
      <w:r w:rsidRPr="00B66BFD">
        <w:rPr>
          <w:rFonts w:cs="Huawei Sans"/>
          <w:lang w:eastAsia="zh-CN"/>
        </w:rPr>
        <w:t>计算机网络基础</w:t>
      </w:r>
      <w:r w:rsidRPr="00B66BFD">
        <w:rPr>
          <w:rFonts w:cs="Huawei Sans"/>
          <w:lang w:eastAsia="zh-CN"/>
        </w:rPr>
        <w:t>3', '2', '1', '6</w:t>
      </w:r>
      <w:r w:rsidRPr="00B66BFD">
        <w:rPr>
          <w:rFonts w:cs="Huawei Sans"/>
          <w:lang w:eastAsia="zh-CN"/>
        </w:rPr>
        <w:t>号主教学楼</w:t>
      </w:r>
      <w:r w:rsidRPr="00B66BFD">
        <w:rPr>
          <w:rFonts w:cs="Huawei Sans"/>
          <w:lang w:eastAsia="zh-CN"/>
        </w:rPr>
        <w:t xml:space="preserve"> 202&lt;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/&gt;\r\n6</w:t>
      </w:r>
      <w:r w:rsidRPr="00B66BFD">
        <w:rPr>
          <w:rFonts w:cs="Huawei Sans"/>
          <w:lang w:eastAsia="zh-CN"/>
        </w:rPr>
        <w:t>号主教学楼</w:t>
      </w:r>
      <w:r w:rsidRPr="00B66BFD">
        <w:rPr>
          <w:rFonts w:cs="Huawei Sans"/>
          <w:lang w:eastAsia="zh-CN"/>
        </w:rPr>
        <w:t xml:space="preserve"> 202', '</w:t>
      </w:r>
      <w:r w:rsidRPr="00B66BFD">
        <w:rPr>
          <w:rFonts w:cs="Huawei Sans"/>
          <w:lang w:eastAsia="zh-CN"/>
        </w:rPr>
        <w:t>星期三</w:t>
      </w:r>
      <w:r w:rsidRPr="00B66BFD">
        <w:rPr>
          <w:rFonts w:cs="Huawei Sans"/>
          <w:lang w:eastAsia="zh-CN"/>
        </w:rPr>
        <w:t xml:space="preserve"> </w:t>
      </w:r>
      <w:r w:rsidRPr="00B66BFD">
        <w:rPr>
          <w:rFonts w:cs="Huawei Sans"/>
          <w:lang w:eastAsia="zh-CN"/>
        </w:rPr>
        <w:t>下午第二节课</w:t>
      </w:r>
      <w:r w:rsidRPr="00B66BFD">
        <w:rPr>
          <w:rFonts w:cs="Huawei Sans"/>
          <w:lang w:eastAsia="zh-CN"/>
        </w:rPr>
        <w:t xml:space="preserve"> 8-11</w:t>
      </w:r>
      <w:r w:rsidRPr="00B66BFD">
        <w:rPr>
          <w:rFonts w:cs="Huawei Sans"/>
          <w:lang w:eastAsia="zh-CN"/>
        </w:rPr>
        <w:t>周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&gt;</w:t>
      </w:r>
      <w:r w:rsidRPr="00B66BFD">
        <w:rPr>
          <w:rFonts w:cs="Huawei Sans"/>
          <w:lang w:eastAsia="zh-CN"/>
        </w:rPr>
        <w:t>星期三</w:t>
      </w:r>
      <w:r w:rsidRPr="00B66BFD">
        <w:rPr>
          <w:rFonts w:cs="Huawei Sans"/>
          <w:lang w:eastAsia="zh-CN"/>
        </w:rPr>
        <w:t xml:space="preserve"> </w:t>
      </w:r>
      <w:r w:rsidRPr="00B66BFD">
        <w:rPr>
          <w:rFonts w:cs="Huawei Sans"/>
          <w:lang w:eastAsia="zh-CN"/>
        </w:rPr>
        <w:t>下午第二节课</w:t>
      </w:r>
      <w:r w:rsidRPr="00B66BFD">
        <w:rPr>
          <w:rFonts w:cs="Huawei Sans"/>
          <w:lang w:eastAsia="zh-CN"/>
        </w:rPr>
        <w:t xml:space="preserve"> 13-14</w:t>
      </w:r>
      <w:r w:rsidRPr="00B66BFD">
        <w:rPr>
          <w:rFonts w:cs="Huawei Sans"/>
          <w:lang w:eastAsia="zh-CN"/>
        </w:rPr>
        <w:t>周</w:t>
      </w:r>
      <w:r w:rsidRPr="00B66BFD">
        <w:rPr>
          <w:rFonts w:cs="Huawei Sans"/>
          <w:lang w:eastAsia="zh-CN"/>
        </w:rPr>
        <w:t>', '2020-08-03 00:00:00', '2020-08-03 00:00:00', 4.0, '2020</w:t>
      </w:r>
      <w:r w:rsidRPr="00B66BFD">
        <w:rPr>
          <w:rFonts w:cs="Huawei Sans"/>
          <w:lang w:eastAsia="zh-CN"/>
        </w:rPr>
        <w:t>上半学年</w:t>
      </w:r>
      <w:r w:rsidRPr="00B66BFD">
        <w:rPr>
          <w:rFonts w:cs="Huawei Sans"/>
          <w:lang w:eastAsia="zh-CN"/>
        </w:rPr>
        <w:t>', '2020-08-03 00:00:00', 68, 0, 0, '1</w:t>
      </w:r>
      <w:r w:rsidRPr="00B66BFD">
        <w:rPr>
          <w:rFonts w:cs="Huawei Sans"/>
          <w:lang w:eastAsia="zh-CN"/>
        </w:rPr>
        <w:t>、页面上方的【选课中心】，然后点击左侧的【推荐选课】，就进入到推荐选课界面。在【推荐选课】中，学生可以查看自己方案内并且推荐自己（所在行政班）上课的除《体育</w:t>
      </w:r>
      <w:r w:rsidRPr="00B66BFD">
        <w:rPr>
          <w:rFonts w:ascii="微软雅黑" w:eastAsia="微软雅黑" w:hAnsi="微软雅黑" w:cs="微软雅黑" w:hint="eastAsia"/>
          <w:lang w:eastAsia="zh-CN"/>
        </w:rPr>
        <w:t>Ⅱ</w:t>
      </w:r>
      <w:r w:rsidRPr="00B66BFD">
        <w:rPr>
          <w:rFonts w:cs="Huawei Sans"/>
          <w:lang w:eastAsia="zh-CN"/>
        </w:rPr>
        <w:t>-</w:t>
      </w:r>
      <w:r w:rsidRPr="00B66BFD">
        <w:rPr>
          <w:rFonts w:ascii="微软雅黑" w:eastAsia="微软雅黑" w:hAnsi="微软雅黑" w:cs="微软雅黑" w:hint="eastAsia"/>
          <w:lang w:eastAsia="zh-CN"/>
        </w:rPr>
        <w:t>Ⅳ</w:t>
      </w:r>
      <w:r w:rsidRPr="00B66BFD">
        <w:rPr>
          <w:rFonts w:cs="Huawei Sans"/>
          <w:lang w:eastAsia="zh-CN"/>
        </w:rPr>
        <w:t>》外所有开设的课程。一般都需要修读。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 2</w:t>
      </w:r>
      <w:r w:rsidRPr="00B66BFD">
        <w:rPr>
          <w:rFonts w:cs="Huawei Sans"/>
          <w:lang w:eastAsia="zh-CN"/>
        </w:rPr>
        <w:t>、选择【选课志愿】，然后点击【选课】按钮，若上课时间不冲突并且有剩余容量时，则选课成功。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 3</w:t>
      </w:r>
      <w:r w:rsidRPr="00B66BFD">
        <w:rPr>
          <w:rFonts w:cs="Huawei Sans"/>
          <w:lang w:eastAsia="zh-CN"/>
        </w:rPr>
        <w:t>、在【方案内课程选课】中，学生可以选择本专业其他学期的课程【原则上不建议选择】，操作同【推荐选课】（第三、四阶段开放）。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 4</w:t>
      </w:r>
      <w:r w:rsidRPr="00B66BFD">
        <w:rPr>
          <w:rFonts w:cs="Huawei Sans"/>
          <w:lang w:eastAsia="zh-CN"/>
        </w:rPr>
        <w:t>、在【方案外课程选课】中，学生可以根据自身的特点和兴趣，选择其他专业的专业课程，以扩充自己的知识面，操作同【推荐选课】（第三、四阶段开放）。</w:t>
      </w:r>
      <w:r w:rsidRPr="00B66BFD">
        <w:rPr>
          <w:rFonts w:cs="Huawei Sans"/>
          <w:lang w:eastAsia="zh-CN"/>
        </w:rPr>
        <w:t>');</w:t>
      </w:r>
    </w:p>
    <w:p w14:paraId="6A73D3AC" w14:textId="77777777" w:rsidR="00D8081B" w:rsidRPr="00B66BFD" w:rsidRDefault="00D8081B" w:rsidP="00D8081B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public.course</w:t>
      </w:r>
      <w:proofErr w:type="spellEnd"/>
      <w:r w:rsidRPr="00B66BFD">
        <w:rPr>
          <w:rFonts w:cs="Huawei Sans"/>
          <w:lang w:eastAsia="zh-CN"/>
        </w:rPr>
        <w:t xml:space="preserve"> VALUES ('8beb093dd8b749e199ff18da3ae2fe20', '</w:t>
      </w:r>
      <w:r w:rsidRPr="00B66BFD">
        <w:rPr>
          <w:rFonts w:cs="Huawei Sans"/>
          <w:lang w:eastAsia="zh-CN"/>
        </w:rPr>
        <w:t>计算机网络基础</w:t>
      </w:r>
      <w:r w:rsidRPr="00B66BFD">
        <w:rPr>
          <w:rFonts w:cs="Huawei Sans"/>
          <w:lang w:eastAsia="zh-CN"/>
        </w:rPr>
        <w:t>4', '2', '1', '6</w:t>
      </w:r>
      <w:r w:rsidRPr="00B66BFD">
        <w:rPr>
          <w:rFonts w:cs="Huawei Sans"/>
          <w:lang w:eastAsia="zh-CN"/>
        </w:rPr>
        <w:t>号主教学楼</w:t>
      </w:r>
      <w:r w:rsidRPr="00B66BFD">
        <w:rPr>
          <w:rFonts w:cs="Huawei Sans"/>
          <w:lang w:eastAsia="zh-CN"/>
        </w:rPr>
        <w:t xml:space="preserve"> 202&lt;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/&gt;\r\n6</w:t>
      </w:r>
      <w:r w:rsidRPr="00B66BFD">
        <w:rPr>
          <w:rFonts w:cs="Huawei Sans"/>
          <w:lang w:eastAsia="zh-CN"/>
        </w:rPr>
        <w:t>号主教学楼</w:t>
      </w:r>
      <w:r w:rsidRPr="00B66BFD">
        <w:rPr>
          <w:rFonts w:cs="Huawei Sans"/>
          <w:lang w:eastAsia="zh-CN"/>
        </w:rPr>
        <w:t xml:space="preserve"> 202', '</w:t>
      </w:r>
      <w:r w:rsidRPr="00B66BFD">
        <w:rPr>
          <w:rFonts w:cs="Huawei Sans"/>
          <w:lang w:eastAsia="zh-CN"/>
        </w:rPr>
        <w:t>星期三</w:t>
      </w:r>
      <w:r w:rsidRPr="00B66BFD">
        <w:rPr>
          <w:rFonts w:cs="Huawei Sans"/>
          <w:lang w:eastAsia="zh-CN"/>
        </w:rPr>
        <w:t xml:space="preserve"> </w:t>
      </w:r>
      <w:r w:rsidRPr="00B66BFD">
        <w:rPr>
          <w:rFonts w:cs="Huawei Sans"/>
          <w:lang w:eastAsia="zh-CN"/>
        </w:rPr>
        <w:t>下午第二节课</w:t>
      </w:r>
      <w:r w:rsidRPr="00B66BFD">
        <w:rPr>
          <w:rFonts w:cs="Huawei Sans"/>
          <w:lang w:eastAsia="zh-CN"/>
        </w:rPr>
        <w:t xml:space="preserve"> 8-11</w:t>
      </w:r>
      <w:r w:rsidRPr="00B66BFD">
        <w:rPr>
          <w:rFonts w:cs="Huawei Sans"/>
          <w:lang w:eastAsia="zh-CN"/>
        </w:rPr>
        <w:t>周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&gt;</w:t>
      </w:r>
      <w:r w:rsidRPr="00B66BFD">
        <w:rPr>
          <w:rFonts w:cs="Huawei Sans"/>
          <w:lang w:eastAsia="zh-CN"/>
        </w:rPr>
        <w:t>星期三</w:t>
      </w:r>
      <w:r w:rsidRPr="00B66BFD">
        <w:rPr>
          <w:rFonts w:cs="Huawei Sans"/>
          <w:lang w:eastAsia="zh-CN"/>
        </w:rPr>
        <w:t xml:space="preserve"> </w:t>
      </w:r>
      <w:r w:rsidRPr="00B66BFD">
        <w:rPr>
          <w:rFonts w:cs="Huawei Sans"/>
          <w:lang w:eastAsia="zh-CN"/>
        </w:rPr>
        <w:t>下午第二节课</w:t>
      </w:r>
      <w:r w:rsidRPr="00B66BFD">
        <w:rPr>
          <w:rFonts w:cs="Huawei Sans"/>
          <w:lang w:eastAsia="zh-CN"/>
        </w:rPr>
        <w:t xml:space="preserve"> 13-14</w:t>
      </w:r>
      <w:r w:rsidRPr="00B66BFD">
        <w:rPr>
          <w:rFonts w:cs="Huawei Sans"/>
          <w:lang w:eastAsia="zh-CN"/>
        </w:rPr>
        <w:t>周</w:t>
      </w:r>
      <w:r w:rsidRPr="00B66BFD">
        <w:rPr>
          <w:rFonts w:cs="Huawei Sans"/>
          <w:lang w:eastAsia="zh-CN"/>
        </w:rPr>
        <w:t>', '2020-08-03 00:00:00', '2020-08-03 00:00:00', 5.0, '2020</w:t>
      </w:r>
      <w:r w:rsidRPr="00B66BFD">
        <w:rPr>
          <w:rFonts w:cs="Huawei Sans"/>
          <w:lang w:eastAsia="zh-CN"/>
        </w:rPr>
        <w:t>上半学年</w:t>
      </w:r>
      <w:r w:rsidRPr="00B66BFD">
        <w:rPr>
          <w:rFonts w:cs="Huawei Sans"/>
          <w:lang w:eastAsia="zh-CN"/>
        </w:rPr>
        <w:t>', '2020-08-03 00:00:00', 123, 0, 0, '1</w:t>
      </w:r>
      <w:r w:rsidRPr="00B66BFD">
        <w:rPr>
          <w:rFonts w:cs="Huawei Sans"/>
          <w:lang w:eastAsia="zh-CN"/>
        </w:rPr>
        <w:t>、页面上方的【选课中心】，然后点击左侧的【推荐选课】，就进入到推荐选课界面。在【推荐选课】中，学生可以查看自己方案内并且推荐自己（所在行政班）上课的除《体育</w:t>
      </w:r>
      <w:r w:rsidRPr="00B66BFD">
        <w:rPr>
          <w:rFonts w:ascii="微软雅黑" w:eastAsia="微软雅黑" w:hAnsi="微软雅黑" w:cs="微软雅黑" w:hint="eastAsia"/>
          <w:lang w:eastAsia="zh-CN"/>
        </w:rPr>
        <w:t>Ⅱ</w:t>
      </w:r>
      <w:r w:rsidRPr="00B66BFD">
        <w:rPr>
          <w:rFonts w:cs="Huawei Sans"/>
          <w:lang w:eastAsia="zh-CN"/>
        </w:rPr>
        <w:t>-</w:t>
      </w:r>
      <w:r w:rsidRPr="00B66BFD">
        <w:rPr>
          <w:rFonts w:ascii="微软雅黑" w:eastAsia="微软雅黑" w:hAnsi="微软雅黑" w:cs="微软雅黑" w:hint="eastAsia"/>
          <w:lang w:eastAsia="zh-CN"/>
        </w:rPr>
        <w:t>Ⅳ</w:t>
      </w:r>
      <w:r w:rsidRPr="00B66BFD">
        <w:rPr>
          <w:rFonts w:cs="Huawei Sans"/>
          <w:lang w:eastAsia="zh-CN"/>
        </w:rPr>
        <w:t>》外所有开设的课程。一般都需</w:t>
      </w:r>
      <w:r w:rsidRPr="00B66BFD">
        <w:rPr>
          <w:rFonts w:cs="Huawei Sans"/>
          <w:lang w:eastAsia="zh-CN"/>
        </w:rPr>
        <w:lastRenderedPageBreak/>
        <w:t>要修读。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/&gt;2</w:t>
      </w:r>
      <w:r w:rsidRPr="00B66BFD">
        <w:rPr>
          <w:rFonts w:cs="Huawei Sans"/>
          <w:lang w:eastAsia="zh-CN"/>
        </w:rPr>
        <w:t>、选择【选课志愿】，然后点击【选课】按钮，若上课时间不冲突并且有剩余容量时，则选课成功。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/&gt;3</w:t>
      </w:r>
      <w:r w:rsidRPr="00B66BFD">
        <w:rPr>
          <w:rFonts w:cs="Huawei Sans"/>
          <w:lang w:eastAsia="zh-CN"/>
        </w:rPr>
        <w:t>、在【方案内课程选课】中，学生可以选择本专业其他学期的课程【原则上不建议选择】，操作同【推荐选课】（第三、四阶段开放）。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/&gt;4</w:t>
      </w:r>
      <w:r w:rsidRPr="00B66BFD">
        <w:rPr>
          <w:rFonts w:cs="Huawei Sans"/>
          <w:lang w:eastAsia="zh-CN"/>
        </w:rPr>
        <w:t>、在【方案外课程选课】中，学生可以根据自身的特点和兴趣，选择其他专业的专业课程，以扩充自己的知识面，操作同【推荐选课】（第三、四阶段开放）。</w:t>
      </w:r>
      <w:r w:rsidRPr="00B66BFD">
        <w:rPr>
          <w:rFonts w:cs="Huawei Sans"/>
          <w:lang w:eastAsia="zh-CN"/>
        </w:rPr>
        <w:t>');</w:t>
      </w:r>
    </w:p>
    <w:p w14:paraId="33871B68" w14:textId="788C6E0F" w:rsidR="00D8081B" w:rsidRPr="00B66BFD" w:rsidRDefault="00D8081B" w:rsidP="00D8081B">
      <w:pPr>
        <w:pStyle w:val="2f2"/>
        <w:rPr>
          <w:rFonts w:cs="Huawei Sans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public.course</w:t>
      </w:r>
      <w:proofErr w:type="spellEnd"/>
      <w:r w:rsidRPr="00B66BFD">
        <w:rPr>
          <w:rFonts w:cs="Huawei Sans"/>
          <w:lang w:eastAsia="zh-CN"/>
        </w:rPr>
        <w:t xml:space="preserve"> VALUES ('d006bccea7654b26b33be71ee5c3197a', '</w:t>
      </w:r>
      <w:r w:rsidRPr="00B66BFD">
        <w:rPr>
          <w:rFonts w:cs="Huawei Sans"/>
          <w:lang w:eastAsia="zh-CN"/>
        </w:rPr>
        <w:t>计算机网络基础</w:t>
      </w:r>
      <w:r w:rsidRPr="00B66BFD">
        <w:rPr>
          <w:rFonts w:cs="Huawei Sans"/>
          <w:lang w:eastAsia="zh-CN"/>
        </w:rPr>
        <w:t>5', '2', '1', '6</w:t>
      </w:r>
      <w:r w:rsidRPr="00B66BFD">
        <w:rPr>
          <w:rFonts w:cs="Huawei Sans"/>
          <w:lang w:eastAsia="zh-CN"/>
        </w:rPr>
        <w:t>号主教学楼</w:t>
      </w:r>
      <w:r w:rsidRPr="00B66BFD">
        <w:rPr>
          <w:rFonts w:cs="Huawei Sans"/>
          <w:lang w:eastAsia="zh-CN"/>
        </w:rPr>
        <w:t xml:space="preserve"> 202&lt;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/&gt;\r\n6</w:t>
      </w:r>
      <w:r w:rsidRPr="00B66BFD">
        <w:rPr>
          <w:rFonts w:cs="Huawei Sans"/>
          <w:lang w:eastAsia="zh-CN"/>
        </w:rPr>
        <w:t>号主教学楼</w:t>
      </w:r>
      <w:r w:rsidRPr="00B66BFD">
        <w:rPr>
          <w:rFonts w:cs="Huawei Sans"/>
          <w:lang w:eastAsia="zh-CN"/>
        </w:rPr>
        <w:t xml:space="preserve"> 202', '</w:t>
      </w:r>
      <w:r w:rsidRPr="00B66BFD">
        <w:rPr>
          <w:rFonts w:cs="Huawei Sans"/>
          <w:lang w:eastAsia="zh-CN"/>
        </w:rPr>
        <w:t>星期三</w:t>
      </w:r>
      <w:r w:rsidRPr="00B66BFD">
        <w:rPr>
          <w:rFonts w:cs="Huawei Sans"/>
          <w:lang w:eastAsia="zh-CN"/>
        </w:rPr>
        <w:t xml:space="preserve"> </w:t>
      </w:r>
      <w:r w:rsidRPr="00B66BFD">
        <w:rPr>
          <w:rFonts w:cs="Huawei Sans"/>
          <w:lang w:eastAsia="zh-CN"/>
        </w:rPr>
        <w:t>下午第二节课</w:t>
      </w:r>
      <w:r w:rsidRPr="00B66BFD">
        <w:rPr>
          <w:rFonts w:cs="Huawei Sans"/>
          <w:lang w:eastAsia="zh-CN"/>
        </w:rPr>
        <w:t xml:space="preserve"> 8-11</w:t>
      </w:r>
      <w:r w:rsidRPr="00B66BFD">
        <w:rPr>
          <w:rFonts w:cs="Huawei Sans"/>
          <w:lang w:eastAsia="zh-CN"/>
        </w:rPr>
        <w:t>周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&gt;</w:t>
      </w:r>
      <w:r w:rsidRPr="00B66BFD">
        <w:rPr>
          <w:rFonts w:cs="Huawei Sans"/>
          <w:lang w:eastAsia="zh-CN"/>
        </w:rPr>
        <w:t>星期三</w:t>
      </w:r>
      <w:r w:rsidRPr="00B66BFD">
        <w:rPr>
          <w:rFonts w:cs="Huawei Sans"/>
          <w:lang w:eastAsia="zh-CN"/>
        </w:rPr>
        <w:t xml:space="preserve"> </w:t>
      </w:r>
      <w:r w:rsidRPr="00B66BFD">
        <w:rPr>
          <w:rFonts w:cs="Huawei Sans"/>
          <w:lang w:eastAsia="zh-CN"/>
        </w:rPr>
        <w:t>下午第二节课</w:t>
      </w:r>
      <w:r w:rsidRPr="00B66BFD">
        <w:rPr>
          <w:rFonts w:cs="Huawei Sans"/>
          <w:lang w:eastAsia="zh-CN"/>
        </w:rPr>
        <w:t xml:space="preserve"> 13-14</w:t>
      </w:r>
      <w:r w:rsidRPr="00B66BFD">
        <w:rPr>
          <w:rFonts w:cs="Huawei Sans"/>
          <w:lang w:eastAsia="zh-CN"/>
        </w:rPr>
        <w:t>周</w:t>
      </w:r>
      <w:r w:rsidRPr="00B66BFD">
        <w:rPr>
          <w:rFonts w:cs="Huawei Sans"/>
          <w:lang w:eastAsia="zh-CN"/>
        </w:rPr>
        <w:t>', '2020-07-04 00:00:00', '2020-08-04 00:00:00', 5.0, '2020</w:t>
      </w:r>
      <w:r w:rsidRPr="00B66BFD">
        <w:rPr>
          <w:rFonts w:cs="Huawei Sans"/>
          <w:lang w:eastAsia="zh-CN"/>
        </w:rPr>
        <w:t>上半学年</w:t>
      </w:r>
      <w:r w:rsidRPr="00B66BFD">
        <w:rPr>
          <w:rFonts w:cs="Huawei Sans"/>
          <w:lang w:eastAsia="zh-CN"/>
        </w:rPr>
        <w:t>', '2020-08-04 00:00:00', 115, 0, 0, '1</w:t>
      </w:r>
      <w:r w:rsidRPr="00B66BFD">
        <w:rPr>
          <w:rFonts w:cs="Huawei Sans"/>
          <w:lang w:eastAsia="zh-CN"/>
        </w:rPr>
        <w:t>、页面上方的【选课中心】，然后点击左侧的【推荐选课】，就进入到推荐选课界面。在【推荐选课】中，学生可以查看自己方案内并且推荐自己（所在行政班）上课的除《体育</w:t>
      </w:r>
      <w:r w:rsidRPr="00B66BFD">
        <w:rPr>
          <w:rFonts w:ascii="微软雅黑" w:eastAsia="微软雅黑" w:hAnsi="微软雅黑" w:cs="微软雅黑" w:hint="eastAsia"/>
          <w:lang w:eastAsia="zh-CN"/>
        </w:rPr>
        <w:t>Ⅱ</w:t>
      </w:r>
      <w:r w:rsidRPr="00B66BFD">
        <w:rPr>
          <w:rFonts w:cs="Huawei Sans"/>
          <w:lang w:eastAsia="zh-CN"/>
        </w:rPr>
        <w:t>-</w:t>
      </w:r>
      <w:r w:rsidRPr="00B66BFD">
        <w:rPr>
          <w:rFonts w:ascii="微软雅黑" w:eastAsia="微软雅黑" w:hAnsi="微软雅黑" w:cs="微软雅黑" w:hint="eastAsia"/>
          <w:lang w:eastAsia="zh-CN"/>
        </w:rPr>
        <w:t>Ⅳ</w:t>
      </w:r>
      <w:r w:rsidRPr="00B66BFD">
        <w:rPr>
          <w:rFonts w:cs="Huawei Sans"/>
          <w:lang w:eastAsia="zh-CN"/>
        </w:rPr>
        <w:t>》外所有开设的课程。一般都需要修读。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&gt;2</w:t>
      </w:r>
      <w:r w:rsidRPr="00B66BFD">
        <w:rPr>
          <w:rFonts w:cs="Huawei Sans"/>
          <w:lang w:eastAsia="zh-CN"/>
        </w:rPr>
        <w:t>、选择【选课志愿】，然后点击【选课】按钮，若上课时间不冲突并且有剩余容量时，则选课成功。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&gt;3</w:t>
      </w:r>
      <w:r w:rsidRPr="00B66BFD">
        <w:rPr>
          <w:rFonts w:cs="Huawei Sans"/>
          <w:lang w:eastAsia="zh-CN"/>
        </w:rPr>
        <w:t>、在【方案内课程选课】中，学生可以选择本专业其他学期的课程【原则上不建议选择】，操作同【推荐选课】（第三、四阶段开放）。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&gt;4</w:t>
      </w:r>
      <w:r w:rsidRPr="00B66BFD">
        <w:rPr>
          <w:rFonts w:cs="Huawei Sans"/>
          <w:lang w:eastAsia="zh-CN"/>
        </w:rPr>
        <w:t>、在【方案外课程选课】中，学生可以根据自身的特点和兴趣，选择其他专业的专业课程，以扩充自己的知识面，操作同【推荐选课】（第三、四阶段开放）。</w:t>
      </w:r>
      <w:r w:rsidRPr="00B66BFD">
        <w:rPr>
          <w:rFonts w:cs="Huawei Sans"/>
        </w:rPr>
        <w:t>');</w:t>
      </w:r>
    </w:p>
    <w:p w14:paraId="16D41F3E" w14:textId="3B0DA355" w:rsidR="00C01DF2" w:rsidRPr="00B66BFD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49" w:name="_Toc125962227"/>
      <w:bookmarkStart w:id="50" w:name="_Toc173315528"/>
      <w:r w:rsidRPr="00B66BFD">
        <w:rPr>
          <w:rFonts w:cs="Huawei Sans"/>
          <w:lang w:eastAsia="zh-CN"/>
        </w:rPr>
        <w:t>c</w:t>
      </w:r>
      <w:r w:rsidRPr="00B66BFD">
        <w:rPr>
          <w:rFonts w:cs="Huawei Sans"/>
        </w:rPr>
        <w:t>ourse_academic_year</w:t>
      </w:r>
      <w:r w:rsidR="00631DA0" w:rsidRPr="00B66BFD">
        <w:rPr>
          <w:rFonts w:cs="Huawei Sans"/>
        </w:rPr>
        <w:t>课程学年</w:t>
      </w:r>
      <w:r w:rsidRPr="00B66BFD">
        <w:rPr>
          <w:rFonts w:cs="Huawei Sans"/>
        </w:rPr>
        <w:t>表</w:t>
      </w:r>
      <w:bookmarkEnd w:id="49"/>
      <w:r w:rsidR="00631DA0" w:rsidRPr="00B66BFD">
        <w:rPr>
          <w:rFonts w:cs="Huawei Sans"/>
          <w:lang w:eastAsia="zh-CN"/>
        </w:rPr>
        <w:t>创建</w:t>
      </w:r>
      <w:bookmarkEnd w:id="50"/>
    </w:p>
    <w:p w14:paraId="62BF4618" w14:textId="25FAD012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表删除</w:t>
      </w:r>
      <w:r w:rsidR="004460B4" w:rsidRPr="00B66BFD">
        <w:rPr>
          <w:rFonts w:cs="Huawei Sans"/>
        </w:rPr>
        <w:t>。</w:t>
      </w:r>
    </w:p>
    <w:p w14:paraId="5EF0E5E0" w14:textId="77777777" w:rsidR="00C01DF2" w:rsidRPr="00B66BFD" w:rsidRDefault="00C01DF2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DROP TABLE IF EXISTS </w:t>
      </w:r>
      <w:proofErr w:type="spellStart"/>
      <w:proofErr w:type="gramStart"/>
      <w:r w:rsidRPr="00B66BFD">
        <w:rPr>
          <w:rFonts w:cs="Huawei Sans"/>
        </w:rPr>
        <w:t>public.course</w:t>
      </w:r>
      <w:proofErr w:type="gramEnd"/>
      <w:r w:rsidRPr="00B66BFD">
        <w:rPr>
          <w:rFonts w:cs="Huawei Sans"/>
        </w:rPr>
        <w:t>_academic_year</w:t>
      </w:r>
      <w:proofErr w:type="spellEnd"/>
      <w:r w:rsidRPr="00B66BFD">
        <w:rPr>
          <w:rFonts w:cs="Huawei Sans"/>
        </w:rPr>
        <w:t>;</w:t>
      </w:r>
    </w:p>
    <w:p w14:paraId="5AAFB670" w14:textId="220D0E98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创建</w:t>
      </w:r>
      <w:proofErr w:type="spellStart"/>
      <w:r w:rsidRPr="00B66BFD">
        <w:rPr>
          <w:rFonts w:cs="Huawei Sans"/>
        </w:rPr>
        <w:t>course_academic_year</w:t>
      </w:r>
      <w:proofErr w:type="spellEnd"/>
      <w:r w:rsidR="00606F63" w:rsidRPr="00B66BFD">
        <w:rPr>
          <w:rFonts w:cs="Huawei Sans"/>
        </w:rPr>
        <w:t>课程学年</w:t>
      </w:r>
      <w:r w:rsidRPr="00B66BFD">
        <w:rPr>
          <w:rFonts w:cs="Huawei Sans"/>
        </w:rPr>
        <w:t>表</w:t>
      </w:r>
      <w:r w:rsidR="004460B4" w:rsidRPr="00B66BFD">
        <w:rPr>
          <w:rFonts w:cs="Huawei Sans"/>
        </w:rPr>
        <w:t>。</w:t>
      </w:r>
    </w:p>
    <w:p w14:paraId="56024A3B" w14:textId="77777777" w:rsidR="00606F63" w:rsidRPr="00B66BFD" w:rsidRDefault="00606F63" w:rsidP="00606F63">
      <w:pPr>
        <w:pStyle w:val="2f2"/>
        <w:rPr>
          <w:rFonts w:cs="Huawei Sans"/>
        </w:rPr>
      </w:pPr>
      <w:r w:rsidRPr="00B66BFD">
        <w:rPr>
          <w:rFonts w:cs="Huawei Sans"/>
        </w:rPr>
        <w:t xml:space="preserve">CREATE TABLE </w:t>
      </w:r>
      <w:proofErr w:type="spellStart"/>
      <w:proofErr w:type="gramStart"/>
      <w:r w:rsidRPr="00B66BFD">
        <w:rPr>
          <w:rFonts w:cs="Huawei Sans"/>
        </w:rPr>
        <w:t>public.course</w:t>
      </w:r>
      <w:proofErr w:type="gramEnd"/>
      <w:r w:rsidRPr="00B66BFD">
        <w:rPr>
          <w:rFonts w:cs="Huawei Sans"/>
        </w:rPr>
        <w:t>_academic_year</w:t>
      </w:r>
      <w:proofErr w:type="spellEnd"/>
      <w:r w:rsidRPr="00B66BFD">
        <w:rPr>
          <w:rFonts w:cs="Huawei Sans"/>
        </w:rPr>
        <w:t xml:space="preserve">  (</w:t>
      </w:r>
    </w:p>
    <w:p w14:paraId="30E68B7B" w14:textId="77777777" w:rsidR="00606F63" w:rsidRPr="00B66BFD" w:rsidRDefault="00606F63" w:rsidP="00606F63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id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PRIMARY KEY NOT NULL,</w:t>
      </w:r>
    </w:p>
    <w:p w14:paraId="1781C38E" w14:textId="77777777" w:rsidR="00606F63" w:rsidRPr="00B66BFD" w:rsidRDefault="00606F63" w:rsidP="00606F63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academicYear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20) NOT NULL,</w:t>
      </w:r>
    </w:p>
    <w:p w14:paraId="6837D834" w14:textId="77777777" w:rsidR="00606F63" w:rsidRPr="00B66BFD" w:rsidRDefault="00606F63" w:rsidP="00606F63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state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1) NOT NULL</w:t>
      </w:r>
    </w:p>
    <w:p w14:paraId="78D7AFAC" w14:textId="416E36E1" w:rsidR="00C01DF2" w:rsidRPr="00B66BFD" w:rsidRDefault="00606F63" w:rsidP="00606F63">
      <w:pPr>
        <w:pStyle w:val="2f2"/>
        <w:rPr>
          <w:rFonts w:cs="Huawei Sans"/>
        </w:rPr>
      </w:pPr>
      <w:r w:rsidRPr="00B66BFD">
        <w:rPr>
          <w:rFonts w:cs="Huawei Sans"/>
        </w:rPr>
        <w:t>) WITH (ORIENTATION = ROW);</w:t>
      </w:r>
    </w:p>
    <w:p w14:paraId="057B6202" w14:textId="69F59EB4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  <w:noProof/>
        </w:rPr>
        <w:t>插入新的学年数据</w:t>
      </w:r>
      <w:r w:rsidRPr="00B66BFD">
        <w:rPr>
          <w:rFonts w:cs="Huawei Sans"/>
          <w:noProof/>
        </w:rPr>
        <w:t xml:space="preserve"> </w:t>
      </w:r>
      <w:r w:rsidR="004460B4" w:rsidRPr="00B66BFD">
        <w:rPr>
          <w:rFonts w:cs="Huawei Sans"/>
          <w:noProof/>
        </w:rPr>
        <w:t>。</w:t>
      </w:r>
    </w:p>
    <w:p w14:paraId="6083D502" w14:textId="77777777" w:rsidR="00606F63" w:rsidRPr="00B66BFD" w:rsidRDefault="00606F63" w:rsidP="00606F63">
      <w:pPr>
        <w:pStyle w:val="2f2"/>
        <w:rPr>
          <w:rFonts w:cs="Huawei Sans"/>
        </w:rPr>
      </w:pPr>
      <w:bookmarkStart w:id="51" w:name="_Hlk124235975"/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public.course</w:t>
      </w:r>
      <w:proofErr w:type="gramEnd"/>
      <w:r w:rsidRPr="00B66BFD">
        <w:rPr>
          <w:rFonts w:cs="Huawei Sans"/>
        </w:rPr>
        <w:t>_academic_year</w:t>
      </w:r>
      <w:proofErr w:type="spellEnd"/>
      <w:r w:rsidRPr="00B66BFD">
        <w:rPr>
          <w:rFonts w:cs="Huawei Sans"/>
        </w:rPr>
        <w:t xml:space="preserve"> VALUES ('1', '2020</w:t>
      </w:r>
      <w:r w:rsidRPr="00B66BFD">
        <w:rPr>
          <w:rFonts w:cs="Huawei Sans"/>
        </w:rPr>
        <w:t>上半学年</w:t>
      </w:r>
      <w:r w:rsidRPr="00B66BFD">
        <w:rPr>
          <w:rFonts w:cs="Huawei Sans"/>
        </w:rPr>
        <w:t>', '1');</w:t>
      </w:r>
    </w:p>
    <w:p w14:paraId="3C8F980D" w14:textId="77777777" w:rsidR="00606F63" w:rsidRPr="00B66BFD" w:rsidRDefault="00606F63" w:rsidP="00606F63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public.course</w:t>
      </w:r>
      <w:proofErr w:type="gramEnd"/>
      <w:r w:rsidRPr="00B66BFD">
        <w:rPr>
          <w:rFonts w:cs="Huawei Sans"/>
        </w:rPr>
        <w:t>_academic_year</w:t>
      </w:r>
      <w:proofErr w:type="spellEnd"/>
      <w:r w:rsidRPr="00B66BFD">
        <w:rPr>
          <w:rFonts w:cs="Huawei Sans"/>
        </w:rPr>
        <w:t xml:space="preserve"> VALUES ('2', '2020</w:t>
      </w:r>
      <w:r w:rsidRPr="00B66BFD">
        <w:rPr>
          <w:rFonts w:cs="Huawei Sans"/>
        </w:rPr>
        <w:t>下半学年</w:t>
      </w:r>
      <w:r w:rsidRPr="00B66BFD">
        <w:rPr>
          <w:rFonts w:cs="Huawei Sans"/>
        </w:rPr>
        <w:t>', '0');</w:t>
      </w:r>
    </w:p>
    <w:p w14:paraId="6BC8FAE5" w14:textId="77777777" w:rsidR="00606F63" w:rsidRPr="00B66BFD" w:rsidRDefault="00606F63" w:rsidP="00606F63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public.course</w:t>
      </w:r>
      <w:proofErr w:type="gramEnd"/>
      <w:r w:rsidRPr="00B66BFD">
        <w:rPr>
          <w:rFonts w:cs="Huawei Sans"/>
        </w:rPr>
        <w:t>_academic_year</w:t>
      </w:r>
      <w:proofErr w:type="spellEnd"/>
      <w:r w:rsidRPr="00B66BFD">
        <w:rPr>
          <w:rFonts w:cs="Huawei Sans"/>
        </w:rPr>
        <w:t xml:space="preserve"> VALUES ('3', '2019</w:t>
      </w:r>
      <w:r w:rsidRPr="00B66BFD">
        <w:rPr>
          <w:rFonts w:cs="Huawei Sans"/>
        </w:rPr>
        <w:t>上半学年</w:t>
      </w:r>
      <w:r w:rsidRPr="00B66BFD">
        <w:rPr>
          <w:rFonts w:cs="Huawei Sans"/>
        </w:rPr>
        <w:t>', '0');</w:t>
      </w:r>
    </w:p>
    <w:p w14:paraId="184E0AAC" w14:textId="77777777" w:rsidR="00606F63" w:rsidRPr="00B66BFD" w:rsidRDefault="00606F63" w:rsidP="00606F63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public.course</w:t>
      </w:r>
      <w:proofErr w:type="gramEnd"/>
      <w:r w:rsidRPr="00B66BFD">
        <w:rPr>
          <w:rFonts w:cs="Huawei Sans"/>
        </w:rPr>
        <w:t>_academic_year</w:t>
      </w:r>
      <w:proofErr w:type="spellEnd"/>
      <w:r w:rsidRPr="00B66BFD">
        <w:rPr>
          <w:rFonts w:cs="Huawei Sans"/>
        </w:rPr>
        <w:t xml:space="preserve"> VALUES ('4', '2019</w:t>
      </w:r>
      <w:r w:rsidRPr="00B66BFD">
        <w:rPr>
          <w:rFonts w:cs="Huawei Sans"/>
        </w:rPr>
        <w:t>下半学年</w:t>
      </w:r>
      <w:r w:rsidRPr="00B66BFD">
        <w:rPr>
          <w:rFonts w:cs="Huawei Sans"/>
        </w:rPr>
        <w:t>', '0');</w:t>
      </w:r>
    </w:p>
    <w:p w14:paraId="02EBF859" w14:textId="04FC161F" w:rsidR="00606F63" w:rsidRPr="00B66BFD" w:rsidRDefault="00606F63" w:rsidP="00606F63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public.course</w:t>
      </w:r>
      <w:proofErr w:type="gramEnd"/>
      <w:r w:rsidRPr="00B66BFD">
        <w:rPr>
          <w:rFonts w:cs="Huawei Sans"/>
        </w:rPr>
        <w:t>_academic_year</w:t>
      </w:r>
      <w:proofErr w:type="spellEnd"/>
      <w:r w:rsidRPr="00B66BFD">
        <w:rPr>
          <w:rFonts w:cs="Huawei Sans"/>
        </w:rPr>
        <w:t xml:space="preserve"> VALUES ('75ee03db4e09408198f021602baf0ca2', '2021</w:t>
      </w:r>
      <w:r w:rsidRPr="00B66BFD">
        <w:rPr>
          <w:rFonts w:cs="Huawei Sans"/>
        </w:rPr>
        <w:t>上半学年</w:t>
      </w:r>
      <w:r w:rsidRPr="00B66BFD">
        <w:rPr>
          <w:rFonts w:cs="Huawei Sans"/>
        </w:rPr>
        <w:t>', '0');</w:t>
      </w:r>
    </w:p>
    <w:p w14:paraId="67B1539D" w14:textId="47CFEA8A" w:rsidR="00C01DF2" w:rsidRPr="00B66BFD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52" w:name="_Toc125962228"/>
      <w:bookmarkStart w:id="53" w:name="_Toc173315529"/>
      <w:bookmarkEnd w:id="51"/>
      <w:r w:rsidRPr="00B66BFD">
        <w:rPr>
          <w:rFonts w:cs="Huawei Sans"/>
        </w:rPr>
        <w:t>information</w:t>
      </w:r>
      <w:r w:rsidR="00332FDF" w:rsidRPr="00B66BFD">
        <w:rPr>
          <w:rFonts w:cs="Huawei Sans"/>
        </w:rPr>
        <w:t>公告信息</w:t>
      </w:r>
      <w:r w:rsidRPr="00B66BFD">
        <w:rPr>
          <w:rFonts w:cs="Huawei Sans"/>
        </w:rPr>
        <w:t>表</w:t>
      </w:r>
      <w:bookmarkEnd w:id="52"/>
      <w:r w:rsidR="00332FDF" w:rsidRPr="00B66BFD">
        <w:rPr>
          <w:rFonts w:cs="Huawei Sans"/>
          <w:lang w:eastAsia="zh-CN"/>
        </w:rPr>
        <w:t>创建</w:t>
      </w:r>
      <w:bookmarkEnd w:id="53"/>
    </w:p>
    <w:p w14:paraId="18E1A985" w14:textId="0ED65628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表删除</w:t>
      </w:r>
      <w:r w:rsidR="004460B4" w:rsidRPr="00B66BFD">
        <w:rPr>
          <w:rFonts w:cs="Huawei Sans"/>
        </w:rPr>
        <w:t>。</w:t>
      </w:r>
    </w:p>
    <w:p w14:paraId="243113FB" w14:textId="77777777" w:rsidR="00C01DF2" w:rsidRPr="00B66BFD" w:rsidRDefault="00C01DF2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DROP TABLE IF EXISTS </w:t>
      </w:r>
      <w:proofErr w:type="spellStart"/>
      <w:proofErr w:type="gramStart"/>
      <w:r w:rsidRPr="00B66BFD">
        <w:rPr>
          <w:rFonts w:cs="Huawei Sans"/>
        </w:rPr>
        <w:t>public.information</w:t>
      </w:r>
      <w:proofErr w:type="spellEnd"/>
      <w:proofErr w:type="gramEnd"/>
      <w:r w:rsidRPr="00B66BFD">
        <w:rPr>
          <w:rFonts w:cs="Huawei Sans"/>
        </w:rPr>
        <w:t>;</w:t>
      </w:r>
    </w:p>
    <w:p w14:paraId="09D854A9" w14:textId="4FB3EC2F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创建</w:t>
      </w:r>
      <w:r w:rsidRPr="00B66BFD">
        <w:rPr>
          <w:rFonts w:cs="Huawei Sans"/>
        </w:rPr>
        <w:t>information</w:t>
      </w:r>
      <w:r w:rsidR="00D312EB" w:rsidRPr="00B66BFD">
        <w:rPr>
          <w:rFonts w:cs="Huawei Sans"/>
        </w:rPr>
        <w:t>公告信息</w:t>
      </w:r>
      <w:r w:rsidRPr="00B66BFD">
        <w:rPr>
          <w:rFonts w:cs="Huawei Sans"/>
        </w:rPr>
        <w:t>表</w:t>
      </w:r>
      <w:r w:rsidR="004460B4" w:rsidRPr="00B66BFD">
        <w:rPr>
          <w:rFonts w:cs="Huawei Sans"/>
        </w:rPr>
        <w:t>。</w:t>
      </w:r>
    </w:p>
    <w:p w14:paraId="32DF8DBD" w14:textId="77777777" w:rsidR="00D312EB" w:rsidRPr="00B66BFD" w:rsidRDefault="00D312EB" w:rsidP="00D312EB">
      <w:pPr>
        <w:pStyle w:val="2f2"/>
        <w:rPr>
          <w:rFonts w:cs="Huawei Sans"/>
        </w:rPr>
      </w:pPr>
      <w:r w:rsidRPr="00B66BFD">
        <w:rPr>
          <w:rFonts w:cs="Huawei Sans"/>
        </w:rPr>
        <w:lastRenderedPageBreak/>
        <w:t xml:space="preserve">CREATE TABLE </w:t>
      </w:r>
      <w:proofErr w:type="spellStart"/>
      <w:proofErr w:type="gramStart"/>
      <w:r w:rsidRPr="00B66BFD">
        <w:rPr>
          <w:rFonts w:cs="Huawei Sans"/>
        </w:rPr>
        <w:t>public.information</w:t>
      </w:r>
      <w:proofErr w:type="spellEnd"/>
      <w:proofErr w:type="gramEnd"/>
      <w:r w:rsidRPr="00B66BFD">
        <w:rPr>
          <w:rFonts w:cs="Huawei Sans"/>
        </w:rPr>
        <w:t xml:space="preserve">  (</w:t>
      </w:r>
    </w:p>
    <w:p w14:paraId="454D6A98" w14:textId="77777777" w:rsidR="00D312EB" w:rsidRPr="00B66BFD" w:rsidRDefault="00D312EB" w:rsidP="00D312E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id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PRIMARY KEY NOT NULL,</w:t>
      </w:r>
    </w:p>
    <w:p w14:paraId="45FF2861" w14:textId="77777777" w:rsidR="00D312EB" w:rsidRPr="00B66BFD" w:rsidRDefault="00D312EB" w:rsidP="00D312E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title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320) NOT NULL,</w:t>
      </w:r>
    </w:p>
    <w:p w14:paraId="68BCDEF0" w14:textId="77777777" w:rsidR="00D312EB" w:rsidRPr="00B66BFD" w:rsidRDefault="00D312EB" w:rsidP="00D312E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content text NOT NULL,</w:t>
      </w:r>
    </w:p>
    <w:p w14:paraId="30C184E4" w14:textId="77777777" w:rsidR="00D312EB" w:rsidRPr="00B66BFD" w:rsidRDefault="00D312EB" w:rsidP="00D312E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publishDate</w:t>
      </w:r>
      <w:proofErr w:type="spellEnd"/>
      <w:r w:rsidRPr="00B66BFD">
        <w:rPr>
          <w:rFonts w:cs="Huawei Sans"/>
        </w:rPr>
        <w:t xml:space="preserve"> SMALLDATETIME NOT NULL,</w:t>
      </w:r>
    </w:p>
    <w:p w14:paraId="0B13E14B" w14:textId="77777777" w:rsidR="00D312EB" w:rsidRPr="00B66BFD" w:rsidRDefault="00D312EB" w:rsidP="00D312EB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roleId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</w:t>
      </w:r>
    </w:p>
    <w:p w14:paraId="0AB58B8A" w14:textId="14B6B225" w:rsidR="00D312EB" w:rsidRPr="00B66BFD" w:rsidRDefault="00D312EB" w:rsidP="00D312EB">
      <w:pPr>
        <w:pStyle w:val="2f2"/>
        <w:rPr>
          <w:rFonts w:cs="Huawei Sans"/>
        </w:rPr>
      </w:pPr>
      <w:r w:rsidRPr="00B66BFD">
        <w:rPr>
          <w:rFonts w:cs="Huawei Sans"/>
        </w:rPr>
        <w:t>) WITH (ORIENTATION = ROW);</w:t>
      </w:r>
    </w:p>
    <w:p w14:paraId="332CC18C" w14:textId="4478B4FE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  <w:noProof/>
        </w:rPr>
        <w:t>插入新的公告数据</w:t>
      </w:r>
      <w:r w:rsidRPr="00B66BFD">
        <w:rPr>
          <w:rFonts w:cs="Huawei Sans"/>
          <w:noProof/>
        </w:rPr>
        <w:t xml:space="preserve"> </w:t>
      </w:r>
      <w:r w:rsidR="004460B4" w:rsidRPr="00B66BFD">
        <w:rPr>
          <w:rFonts w:cs="Huawei Sans"/>
          <w:noProof/>
        </w:rPr>
        <w:t>。</w:t>
      </w:r>
    </w:p>
    <w:p w14:paraId="6642CBC0" w14:textId="77777777" w:rsidR="00846A64" w:rsidRPr="00B66BFD" w:rsidRDefault="00846A64" w:rsidP="00846A64">
      <w:pPr>
        <w:pStyle w:val="2f2"/>
        <w:rPr>
          <w:rFonts w:cs="Huawei Sans"/>
          <w:lang w:eastAsia="zh-CN"/>
        </w:rPr>
      </w:pPr>
      <w:r w:rsidRPr="00B66BFD">
        <w:rPr>
          <w:rFonts w:cs="Huawei Sans"/>
        </w:rPr>
        <w:t xml:space="preserve">INSERT INTO </w:t>
      </w:r>
      <w:proofErr w:type="spellStart"/>
      <w:r w:rsidRPr="00B66BFD">
        <w:rPr>
          <w:rFonts w:cs="Huawei Sans"/>
        </w:rPr>
        <w:t>public.information</w:t>
      </w:r>
      <w:proofErr w:type="spellEnd"/>
      <w:r w:rsidRPr="00B66BFD">
        <w:rPr>
          <w:rFonts w:cs="Huawei Sans"/>
        </w:rPr>
        <w:t xml:space="preserve"> VALUES ('1', '</w:t>
      </w:r>
      <w:proofErr w:type="spellStart"/>
      <w:r w:rsidRPr="00B66BFD">
        <w:rPr>
          <w:rFonts w:cs="Huawei Sans"/>
        </w:rPr>
        <w:t>关于本学期校级任选课相关事宜安排的通知</w:t>
      </w:r>
      <w:proofErr w:type="spellEnd"/>
      <w:r w:rsidRPr="00B66BFD">
        <w:rPr>
          <w:rFonts w:cs="Huawei Sans"/>
        </w:rPr>
        <w:t>', '</w:t>
      </w:r>
      <w:proofErr w:type="spellStart"/>
      <w:r w:rsidRPr="00B66BFD">
        <w:rPr>
          <w:rFonts w:cs="Huawei Sans"/>
        </w:rPr>
        <w:t>各学院及相关单位</w:t>
      </w:r>
      <w:proofErr w:type="spellEnd"/>
      <w:r w:rsidRPr="00B66BFD">
        <w:rPr>
          <w:rFonts w:cs="Huawei Sans"/>
        </w:rPr>
        <w:t>:&lt;</w:t>
      </w:r>
      <w:proofErr w:type="spellStart"/>
      <w:r w:rsidRPr="00B66BFD">
        <w:rPr>
          <w:rFonts w:cs="Huawei Sans"/>
        </w:rPr>
        <w:t>br</w:t>
      </w:r>
      <w:proofErr w:type="spellEnd"/>
      <w:r w:rsidRPr="00B66BFD">
        <w:rPr>
          <w:rFonts w:cs="Huawei Sans"/>
        </w:rPr>
        <w:t xml:space="preserve">&gt;\r\n                        </w:t>
      </w:r>
      <w:r w:rsidRPr="00B66BFD">
        <w:rPr>
          <w:rFonts w:cs="Huawei Sans"/>
        </w:rPr>
        <w:t>根据学校教学安排，本学期全校任选课定于</w:t>
      </w:r>
      <w:r w:rsidRPr="00B66BFD">
        <w:rPr>
          <w:rFonts w:cs="Huawei Sans"/>
        </w:rPr>
        <w:t>6</w:t>
      </w:r>
      <w:r w:rsidRPr="00B66BFD">
        <w:rPr>
          <w:rFonts w:cs="Huawei Sans"/>
        </w:rPr>
        <w:t>月</w:t>
      </w:r>
      <w:r w:rsidRPr="00B66BFD">
        <w:rPr>
          <w:rFonts w:cs="Huawei Sans"/>
        </w:rPr>
        <w:t>20</w:t>
      </w:r>
      <w:r w:rsidRPr="00B66BFD">
        <w:rPr>
          <w:rFonts w:cs="Huawei Sans"/>
        </w:rPr>
        <w:t>日（星期五）</w:t>
      </w:r>
      <w:r w:rsidRPr="00B66BFD">
        <w:rPr>
          <w:rFonts w:cs="Huawei Sans"/>
        </w:rPr>
        <w:t xml:space="preserve"> </w:t>
      </w:r>
      <w:r w:rsidRPr="00B66BFD">
        <w:rPr>
          <w:rFonts w:cs="Huawei Sans"/>
        </w:rPr>
        <w:t>正式开课，选课工作将从</w:t>
      </w:r>
      <w:r w:rsidRPr="00B66BFD">
        <w:rPr>
          <w:rFonts w:cs="Huawei Sans"/>
        </w:rPr>
        <w:t>6</w:t>
      </w:r>
      <w:r w:rsidRPr="00B66BFD">
        <w:rPr>
          <w:rFonts w:cs="Huawei Sans"/>
        </w:rPr>
        <w:t>月</w:t>
      </w:r>
      <w:r w:rsidRPr="00B66BFD">
        <w:rPr>
          <w:rFonts w:cs="Huawei Sans"/>
        </w:rPr>
        <w:t>16</w:t>
      </w:r>
      <w:r w:rsidRPr="00B66BFD">
        <w:rPr>
          <w:rFonts w:cs="Huawei Sans"/>
        </w:rPr>
        <w:t>日开始。</w:t>
      </w:r>
      <w:r w:rsidRPr="00B66BFD">
        <w:rPr>
          <w:rFonts w:cs="Huawei Sans"/>
          <w:lang w:eastAsia="zh-CN"/>
        </w:rPr>
        <w:t>现将有关事项通知如下：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一、选课时间：</w:t>
      </w:r>
      <w:r w:rsidRPr="00B66BFD">
        <w:rPr>
          <w:rFonts w:cs="Huawei Sans"/>
          <w:lang w:eastAsia="zh-CN"/>
        </w:rPr>
        <w:t>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16</w:t>
      </w:r>
      <w:r w:rsidRPr="00B66BFD">
        <w:rPr>
          <w:rFonts w:cs="Huawei Sans"/>
          <w:lang w:eastAsia="zh-CN"/>
        </w:rPr>
        <w:t>日</w:t>
      </w:r>
      <w:r w:rsidRPr="00B66BFD">
        <w:rPr>
          <w:rFonts w:cs="Huawei Sans"/>
          <w:lang w:eastAsia="zh-CN"/>
        </w:rPr>
        <w:t>----6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20</w:t>
      </w:r>
      <w:r w:rsidRPr="00B66BFD">
        <w:rPr>
          <w:rFonts w:cs="Huawei Sans"/>
          <w:lang w:eastAsia="zh-CN"/>
        </w:rPr>
        <w:t>日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二、学生登录选课信息管理系统后进入学生选课进行选课。学生选课前请认真阅读选课公告，再进行</w:t>
      </w:r>
      <w:r w:rsidRPr="00B66BFD">
        <w:rPr>
          <w:rFonts w:cs="Huawei Sans"/>
          <w:lang w:eastAsia="zh-CN"/>
        </w:rPr>
        <w:t>“</w:t>
      </w:r>
      <w:r w:rsidRPr="00B66BFD">
        <w:rPr>
          <w:rFonts w:cs="Huawei Sans"/>
          <w:lang w:eastAsia="zh-CN"/>
        </w:rPr>
        <w:t>网上选课</w:t>
      </w:r>
      <w:r w:rsidRPr="00B66BFD">
        <w:rPr>
          <w:rFonts w:cs="Huawei Sans"/>
          <w:lang w:eastAsia="zh-CN"/>
        </w:rPr>
        <w:t>”</w:t>
      </w:r>
      <w:r w:rsidRPr="00B66BFD">
        <w:rPr>
          <w:rFonts w:cs="Huawei Sans"/>
          <w:lang w:eastAsia="zh-CN"/>
        </w:rPr>
        <w:t>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三、教师可登陆选课信息管理系统后进入选课管理增删课程，</w:t>
      </w:r>
      <w:r w:rsidRPr="00B66BFD">
        <w:rPr>
          <w:rFonts w:cs="Huawei Sans"/>
          <w:lang w:eastAsia="zh-CN"/>
        </w:rPr>
        <w:t xml:space="preserve"> 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15</w:t>
      </w:r>
      <w:r w:rsidRPr="00B66BFD">
        <w:rPr>
          <w:rFonts w:cs="Huawei Sans"/>
          <w:lang w:eastAsia="zh-CN"/>
        </w:rPr>
        <w:t>日</w:t>
      </w:r>
      <w:r w:rsidRPr="00B66BFD">
        <w:rPr>
          <w:rFonts w:cs="Huawei Sans"/>
          <w:lang w:eastAsia="zh-CN"/>
        </w:rPr>
        <w:t>14:00</w:t>
      </w:r>
      <w:r w:rsidRPr="00B66BFD">
        <w:rPr>
          <w:rFonts w:cs="Huawei Sans"/>
          <w:lang w:eastAsia="zh-CN"/>
        </w:rPr>
        <w:t>之后各位教师及学生登录教务处网站查询自己申报的课程是否停开。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四、选课退课均须在选课时间内完成，选课结束后不再进行补退选，请学生注意选课时间。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五、请各学院通知并组织学生进行选课，同时请各学院及相关单位通知任课教师按时上课。教务处将组织相关人员对上课情况进行不定期的检查。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&gt;', '2020-07-18 23:53:18', '1');</w:t>
      </w:r>
    </w:p>
    <w:p w14:paraId="2B8F5F1D" w14:textId="77777777" w:rsidR="00846A64" w:rsidRPr="00B66BFD" w:rsidRDefault="00846A64" w:rsidP="00846A6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public.information</w:t>
      </w:r>
      <w:proofErr w:type="spellEnd"/>
      <w:r w:rsidRPr="00B66BFD">
        <w:rPr>
          <w:rFonts w:cs="Huawei Sans"/>
          <w:lang w:eastAsia="zh-CN"/>
        </w:rPr>
        <w:t xml:space="preserve"> VALUES ('2', '</w:t>
      </w:r>
      <w:r w:rsidRPr="00B66BFD">
        <w:rPr>
          <w:rFonts w:cs="Huawei Sans"/>
          <w:lang w:eastAsia="zh-CN"/>
        </w:rPr>
        <w:t>关于本学期校级任选课相关事宜安排的通知</w:t>
      </w:r>
      <w:r w:rsidRPr="00B66BFD">
        <w:rPr>
          <w:rFonts w:cs="Huawei Sans"/>
          <w:lang w:eastAsia="zh-CN"/>
        </w:rPr>
        <w:t>', '</w:t>
      </w:r>
      <w:r w:rsidRPr="00B66BFD">
        <w:rPr>
          <w:rFonts w:cs="Huawei Sans"/>
          <w:lang w:eastAsia="zh-CN"/>
        </w:rPr>
        <w:t>各学院及相关单位</w:t>
      </w:r>
      <w:r w:rsidRPr="00B66BFD">
        <w:rPr>
          <w:rFonts w:cs="Huawei Sans"/>
          <w:lang w:eastAsia="zh-CN"/>
        </w:rPr>
        <w:t>:&lt;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根据学校教学安排，本学期</w:t>
      </w:r>
      <w:proofErr w:type="gramStart"/>
      <w:r w:rsidRPr="00B66BFD">
        <w:rPr>
          <w:rFonts w:cs="Huawei Sans"/>
          <w:lang w:eastAsia="zh-CN"/>
        </w:rPr>
        <w:t>全校任</w:t>
      </w:r>
      <w:proofErr w:type="gramEnd"/>
      <w:r w:rsidRPr="00B66BFD">
        <w:rPr>
          <w:rFonts w:cs="Huawei Sans"/>
          <w:lang w:eastAsia="zh-CN"/>
        </w:rPr>
        <w:t>选课定于</w:t>
      </w:r>
      <w:r w:rsidRPr="00B66BFD">
        <w:rPr>
          <w:rFonts w:cs="Huawei Sans"/>
          <w:lang w:eastAsia="zh-CN"/>
        </w:rPr>
        <w:t>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20</w:t>
      </w:r>
      <w:r w:rsidRPr="00B66BFD">
        <w:rPr>
          <w:rFonts w:cs="Huawei Sans"/>
          <w:lang w:eastAsia="zh-CN"/>
        </w:rPr>
        <w:t>日（星期五）</w:t>
      </w:r>
      <w:r w:rsidRPr="00B66BFD">
        <w:rPr>
          <w:rFonts w:cs="Huawei Sans"/>
          <w:lang w:eastAsia="zh-CN"/>
        </w:rPr>
        <w:t xml:space="preserve"> </w:t>
      </w:r>
      <w:r w:rsidRPr="00B66BFD">
        <w:rPr>
          <w:rFonts w:cs="Huawei Sans"/>
          <w:lang w:eastAsia="zh-CN"/>
        </w:rPr>
        <w:t>正式开课，选课工作将从</w:t>
      </w:r>
      <w:r w:rsidRPr="00B66BFD">
        <w:rPr>
          <w:rFonts w:cs="Huawei Sans"/>
          <w:lang w:eastAsia="zh-CN"/>
        </w:rPr>
        <w:t>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16</w:t>
      </w:r>
      <w:r w:rsidRPr="00B66BFD">
        <w:rPr>
          <w:rFonts w:cs="Huawei Sans"/>
          <w:lang w:eastAsia="zh-CN"/>
        </w:rPr>
        <w:t>日开始。现将有关事项通知如下：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一、选课时间：</w:t>
      </w:r>
      <w:r w:rsidRPr="00B66BFD">
        <w:rPr>
          <w:rFonts w:cs="Huawei Sans"/>
          <w:lang w:eastAsia="zh-CN"/>
        </w:rPr>
        <w:t>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16</w:t>
      </w:r>
      <w:r w:rsidRPr="00B66BFD">
        <w:rPr>
          <w:rFonts w:cs="Huawei Sans"/>
          <w:lang w:eastAsia="zh-CN"/>
        </w:rPr>
        <w:t>日</w:t>
      </w:r>
      <w:r w:rsidRPr="00B66BFD">
        <w:rPr>
          <w:rFonts w:cs="Huawei Sans"/>
          <w:lang w:eastAsia="zh-CN"/>
        </w:rPr>
        <w:t>----6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20</w:t>
      </w:r>
      <w:r w:rsidRPr="00B66BFD">
        <w:rPr>
          <w:rFonts w:cs="Huawei Sans"/>
          <w:lang w:eastAsia="zh-CN"/>
        </w:rPr>
        <w:t>日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二、学生登录选课信息管理系统后进入学生选课进行选课。学生选课前请认真阅读选课公告，再进行</w:t>
      </w:r>
      <w:r w:rsidRPr="00B66BFD">
        <w:rPr>
          <w:rFonts w:cs="Huawei Sans"/>
          <w:lang w:eastAsia="zh-CN"/>
        </w:rPr>
        <w:t>“</w:t>
      </w:r>
      <w:r w:rsidRPr="00B66BFD">
        <w:rPr>
          <w:rFonts w:cs="Huawei Sans"/>
          <w:lang w:eastAsia="zh-CN"/>
        </w:rPr>
        <w:t>网上选课</w:t>
      </w:r>
      <w:r w:rsidRPr="00B66BFD">
        <w:rPr>
          <w:rFonts w:cs="Huawei Sans"/>
          <w:lang w:eastAsia="zh-CN"/>
        </w:rPr>
        <w:t>”</w:t>
      </w:r>
      <w:r w:rsidRPr="00B66BFD">
        <w:rPr>
          <w:rFonts w:cs="Huawei Sans"/>
          <w:lang w:eastAsia="zh-CN"/>
        </w:rPr>
        <w:t>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三、教师可登陆选课信息管理系统后进入选课管理增删课程，</w:t>
      </w:r>
      <w:r w:rsidRPr="00B66BFD">
        <w:rPr>
          <w:rFonts w:cs="Huawei Sans"/>
          <w:lang w:eastAsia="zh-CN"/>
        </w:rPr>
        <w:t xml:space="preserve"> 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15</w:t>
      </w:r>
      <w:r w:rsidRPr="00B66BFD">
        <w:rPr>
          <w:rFonts w:cs="Huawei Sans"/>
          <w:lang w:eastAsia="zh-CN"/>
        </w:rPr>
        <w:t>日</w:t>
      </w:r>
      <w:r w:rsidRPr="00B66BFD">
        <w:rPr>
          <w:rFonts w:cs="Huawei Sans"/>
          <w:lang w:eastAsia="zh-CN"/>
        </w:rPr>
        <w:t>14:00</w:t>
      </w:r>
      <w:r w:rsidRPr="00B66BFD">
        <w:rPr>
          <w:rFonts w:cs="Huawei Sans"/>
          <w:lang w:eastAsia="zh-CN"/>
        </w:rPr>
        <w:t>之后各位教师及学生登录教务处网站查询自己申报的课程是否停开。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四、</w:t>
      </w:r>
      <w:proofErr w:type="gramStart"/>
      <w:r w:rsidRPr="00B66BFD">
        <w:rPr>
          <w:rFonts w:cs="Huawei Sans"/>
          <w:lang w:eastAsia="zh-CN"/>
        </w:rPr>
        <w:t>选课退课均须</w:t>
      </w:r>
      <w:proofErr w:type="gramEnd"/>
      <w:r w:rsidRPr="00B66BFD">
        <w:rPr>
          <w:rFonts w:cs="Huawei Sans"/>
          <w:lang w:eastAsia="zh-CN"/>
        </w:rPr>
        <w:t>在选课时间内完成，选课结束后不再进行补退选，请学生注意选课时间。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五、请各学院通知并组织学生进行选课，同时请各学院及相关单位通知任课教师按时上课。教务处将组织相关人员对上课情况进行不定期的检查。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>&gt;', '2020-07-24 09:47:29', '2');</w:t>
      </w:r>
    </w:p>
    <w:p w14:paraId="43E21D96" w14:textId="3640B79F" w:rsidR="00846A64" w:rsidRPr="00B66BFD" w:rsidRDefault="00846A64" w:rsidP="00846A64">
      <w:pPr>
        <w:pStyle w:val="2f2"/>
        <w:rPr>
          <w:rFonts w:cs="Huawei Sans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public.information</w:t>
      </w:r>
      <w:proofErr w:type="spellEnd"/>
      <w:r w:rsidRPr="00B66BFD">
        <w:rPr>
          <w:rFonts w:cs="Huawei Sans"/>
          <w:lang w:eastAsia="zh-CN"/>
        </w:rPr>
        <w:t xml:space="preserve"> VALUES ('3', '</w:t>
      </w:r>
      <w:r w:rsidRPr="00B66BFD">
        <w:rPr>
          <w:rFonts w:cs="Huawei Sans"/>
          <w:lang w:eastAsia="zh-CN"/>
        </w:rPr>
        <w:t>关于本学期校级任选课相关事宜安排的通知</w:t>
      </w:r>
      <w:r w:rsidRPr="00B66BFD">
        <w:rPr>
          <w:rFonts w:cs="Huawei Sans"/>
          <w:lang w:eastAsia="zh-CN"/>
        </w:rPr>
        <w:t>', '</w:t>
      </w:r>
      <w:r w:rsidRPr="00B66BFD">
        <w:rPr>
          <w:rFonts w:cs="Huawei Sans"/>
          <w:lang w:eastAsia="zh-CN"/>
        </w:rPr>
        <w:t>各学院及相关单位</w:t>
      </w:r>
      <w:r w:rsidRPr="00B66BFD">
        <w:rPr>
          <w:rFonts w:cs="Huawei Sans"/>
          <w:lang w:eastAsia="zh-CN"/>
        </w:rPr>
        <w:t>:&lt;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根据学校教学安排，本学期</w:t>
      </w:r>
      <w:proofErr w:type="gramStart"/>
      <w:r w:rsidRPr="00B66BFD">
        <w:rPr>
          <w:rFonts w:cs="Huawei Sans"/>
          <w:lang w:eastAsia="zh-CN"/>
        </w:rPr>
        <w:t>全校任</w:t>
      </w:r>
      <w:proofErr w:type="gramEnd"/>
      <w:r w:rsidRPr="00B66BFD">
        <w:rPr>
          <w:rFonts w:cs="Huawei Sans"/>
          <w:lang w:eastAsia="zh-CN"/>
        </w:rPr>
        <w:t>选课定于</w:t>
      </w:r>
      <w:r w:rsidRPr="00B66BFD">
        <w:rPr>
          <w:rFonts w:cs="Huawei Sans"/>
          <w:lang w:eastAsia="zh-CN"/>
        </w:rPr>
        <w:t>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20</w:t>
      </w:r>
      <w:r w:rsidRPr="00B66BFD">
        <w:rPr>
          <w:rFonts w:cs="Huawei Sans"/>
          <w:lang w:eastAsia="zh-CN"/>
        </w:rPr>
        <w:t>日（星期五）</w:t>
      </w:r>
      <w:r w:rsidRPr="00B66BFD">
        <w:rPr>
          <w:rFonts w:cs="Huawei Sans"/>
          <w:lang w:eastAsia="zh-CN"/>
        </w:rPr>
        <w:t xml:space="preserve"> </w:t>
      </w:r>
      <w:r w:rsidRPr="00B66BFD">
        <w:rPr>
          <w:rFonts w:cs="Huawei Sans"/>
          <w:lang w:eastAsia="zh-CN"/>
        </w:rPr>
        <w:t>正式开课，选课工作将从</w:t>
      </w:r>
      <w:r w:rsidRPr="00B66BFD">
        <w:rPr>
          <w:rFonts w:cs="Huawei Sans"/>
          <w:lang w:eastAsia="zh-CN"/>
        </w:rPr>
        <w:t>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16</w:t>
      </w:r>
      <w:r w:rsidRPr="00B66BFD">
        <w:rPr>
          <w:rFonts w:cs="Huawei Sans"/>
          <w:lang w:eastAsia="zh-CN"/>
        </w:rPr>
        <w:t>日开始。现将有关事项通知如下：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一、选课时间：</w:t>
      </w:r>
      <w:r w:rsidRPr="00B66BFD">
        <w:rPr>
          <w:rFonts w:cs="Huawei Sans"/>
          <w:lang w:eastAsia="zh-CN"/>
        </w:rPr>
        <w:t>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16</w:t>
      </w:r>
      <w:r w:rsidRPr="00B66BFD">
        <w:rPr>
          <w:rFonts w:cs="Huawei Sans"/>
          <w:lang w:eastAsia="zh-CN"/>
        </w:rPr>
        <w:t>日</w:t>
      </w:r>
      <w:r w:rsidRPr="00B66BFD">
        <w:rPr>
          <w:rFonts w:cs="Huawei Sans"/>
          <w:lang w:eastAsia="zh-CN"/>
        </w:rPr>
        <w:t>----6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20</w:t>
      </w:r>
      <w:r w:rsidRPr="00B66BFD">
        <w:rPr>
          <w:rFonts w:cs="Huawei Sans"/>
          <w:lang w:eastAsia="zh-CN"/>
        </w:rPr>
        <w:t>日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二、学生登录选课信息管理系统后进入学生选课进行选课。学生选课前请认真阅读选课公告，再进行</w:t>
      </w:r>
      <w:r w:rsidRPr="00B66BFD">
        <w:rPr>
          <w:rFonts w:cs="Huawei Sans"/>
          <w:lang w:eastAsia="zh-CN"/>
        </w:rPr>
        <w:t>“</w:t>
      </w:r>
      <w:r w:rsidRPr="00B66BFD">
        <w:rPr>
          <w:rFonts w:cs="Huawei Sans"/>
          <w:lang w:eastAsia="zh-CN"/>
        </w:rPr>
        <w:t>网上选课</w:t>
      </w:r>
      <w:r w:rsidRPr="00B66BFD">
        <w:rPr>
          <w:rFonts w:cs="Huawei Sans"/>
          <w:lang w:eastAsia="zh-CN"/>
        </w:rPr>
        <w:t>”</w:t>
      </w:r>
      <w:r w:rsidRPr="00B66BFD">
        <w:rPr>
          <w:rFonts w:cs="Huawei Sans"/>
          <w:lang w:eastAsia="zh-CN"/>
        </w:rPr>
        <w:t>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三、教师可登陆选课信息管理系统后进入选课管理增删课程，</w:t>
      </w:r>
      <w:r w:rsidRPr="00B66BFD">
        <w:rPr>
          <w:rFonts w:cs="Huawei Sans"/>
          <w:lang w:eastAsia="zh-CN"/>
        </w:rPr>
        <w:t xml:space="preserve"> 6</w:t>
      </w:r>
      <w:r w:rsidRPr="00B66BFD">
        <w:rPr>
          <w:rFonts w:cs="Huawei Sans"/>
          <w:lang w:eastAsia="zh-CN"/>
        </w:rPr>
        <w:t>月</w:t>
      </w:r>
      <w:r w:rsidRPr="00B66BFD">
        <w:rPr>
          <w:rFonts w:cs="Huawei Sans"/>
          <w:lang w:eastAsia="zh-CN"/>
        </w:rPr>
        <w:t>15</w:t>
      </w:r>
      <w:r w:rsidRPr="00B66BFD">
        <w:rPr>
          <w:rFonts w:cs="Huawei Sans"/>
          <w:lang w:eastAsia="zh-CN"/>
        </w:rPr>
        <w:t>日</w:t>
      </w:r>
      <w:r w:rsidRPr="00B66BFD">
        <w:rPr>
          <w:rFonts w:cs="Huawei Sans"/>
          <w:lang w:eastAsia="zh-CN"/>
        </w:rPr>
        <w:t>14:00</w:t>
      </w:r>
      <w:r w:rsidRPr="00B66BFD">
        <w:rPr>
          <w:rFonts w:cs="Huawei Sans"/>
          <w:lang w:eastAsia="zh-CN"/>
        </w:rPr>
        <w:t>之后各位教师及学生登录教务处网站查询自己申报的课</w:t>
      </w:r>
      <w:r w:rsidRPr="00B66BFD">
        <w:rPr>
          <w:rFonts w:cs="Huawei Sans"/>
          <w:lang w:eastAsia="zh-CN"/>
        </w:rPr>
        <w:t xml:space="preserve">  </w:t>
      </w:r>
      <w:r w:rsidRPr="00B66BFD">
        <w:rPr>
          <w:rFonts w:cs="Huawei Sans"/>
          <w:lang w:eastAsia="zh-CN"/>
        </w:rPr>
        <w:t>是否停开。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四、</w:t>
      </w:r>
      <w:proofErr w:type="gramStart"/>
      <w:r w:rsidRPr="00B66BFD">
        <w:rPr>
          <w:rFonts w:cs="Huawei Sans"/>
          <w:lang w:eastAsia="zh-CN"/>
        </w:rPr>
        <w:t>选课退课均须</w:t>
      </w:r>
      <w:proofErr w:type="gramEnd"/>
      <w:r w:rsidRPr="00B66BFD">
        <w:rPr>
          <w:rFonts w:cs="Huawei Sans"/>
          <w:lang w:eastAsia="zh-CN"/>
        </w:rPr>
        <w:t>在选课时间内完成，选课结束后不再进行补退选，请学生注意选课时间。</w:t>
      </w:r>
      <w:r w:rsidRPr="00B66BFD">
        <w:rPr>
          <w:rFonts w:cs="Huawei Sans"/>
          <w:lang w:eastAsia="zh-CN"/>
        </w:rPr>
        <w:t>&lt;</w:t>
      </w:r>
      <w:proofErr w:type="spellStart"/>
      <w:r w:rsidRPr="00B66BFD">
        <w:rPr>
          <w:rFonts w:cs="Huawei Sans"/>
          <w:lang w:eastAsia="zh-CN"/>
        </w:rPr>
        <w:t>br</w:t>
      </w:r>
      <w:proofErr w:type="spellEnd"/>
      <w:r w:rsidRPr="00B66BFD">
        <w:rPr>
          <w:rFonts w:cs="Huawei Sans"/>
          <w:lang w:eastAsia="zh-CN"/>
        </w:rPr>
        <w:t xml:space="preserve">&gt;\r\n                        </w:t>
      </w:r>
      <w:r w:rsidRPr="00B66BFD">
        <w:rPr>
          <w:rFonts w:cs="Huawei Sans"/>
          <w:lang w:eastAsia="zh-CN"/>
        </w:rPr>
        <w:t>五、请各学院通知并组织学生进行选课，同时请各学院及相关单位通知任课教师按时上课。教务处将组织相关人员对上课情况进行不定期的检查。</w:t>
      </w:r>
      <w:r w:rsidRPr="00B66BFD">
        <w:rPr>
          <w:rFonts w:cs="Huawei Sans"/>
        </w:rPr>
        <w:t>&lt;</w:t>
      </w:r>
      <w:proofErr w:type="spellStart"/>
      <w:r w:rsidRPr="00B66BFD">
        <w:rPr>
          <w:rFonts w:cs="Huawei Sans"/>
        </w:rPr>
        <w:t>br</w:t>
      </w:r>
      <w:proofErr w:type="spellEnd"/>
      <w:r w:rsidRPr="00B66BFD">
        <w:rPr>
          <w:rFonts w:cs="Huawei Sans"/>
        </w:rPr>
        <w:t>&gt;', '2020-07-24 09:48:09', '3');</w:t>
      </w:r>
    </w:p>
    <w:p w14:paraId="79BB37AC" w14:textId="308D4082" w:rsidR="00C01DF2" w:rsidRPr="00B66BFD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54" w:name="_Toc125962229"/>
      <w:bookmarkStart w:id="55" w:name="_Toc173315530"/>
      <w:r w:rsidRPr="00B66BFD">
        <w:rPr>
          <w:rFonts w:cs="Huawei Sans"/>
        </w:rPr>
        <w:t>manage_user</w:t>
      </w:r>
      <w:r w:rsidR="00C758A2" w:rsidRPr="00B66BFD">
        <w:rPr>
          <w:rFonts w:cs="Huawei Sans"/>
        </w:rPr>
        <w:t>管理员用户</w:t>
      </w:r>
      <w:r w:rsidRPr="00B66BFD">
        <w:rPr>
          <w:rFonts w:cs="Huawei Sans"/>
        </w:rPr>
        <w:t>表</w:t>
      </w:r>
      <w:bookmarkEnd w:id="54"/>
      <w:r w:rsidR="00C758A2" w:rsidRPr="00B66BFD">
        <w:rPr>
          <w:rFonts w:cs="Huawei Sans"/>
          <w:lang w:eastAsia="zh-CN"/>
        </w:rPr>
        <w:t>创建</w:t>
      </w:r>
      <w:bookmarkEnd w:id="55"/>
    </w:p>
    <w:p w14:paraId="1E53BB3F" w14:textId="65C46005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表删除</w:t>
      </w:r>
      <w:r w:rsidR="004460B4" w:rsidRPr="00B66BFD">
        <w:rPr>
          <w:rFonts w:cs="Huawei Sans"/>
        </w:rPr>
        <w:t>。</w:t>
      </w:r>
    </w:p>
    <w:p w14:paraId="0D4319CF" w14:textId="77777777" w:rsidR="00C01DF2" w:rsidRPr="00B66BFD" w:rsidRDefault="00C01DF2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DROP TABLE IF EXISTS </w:t>
      </w:r>
      <w:proofErr w:type="spellStart"/>
      <w:proofErr w:type="gramStart"/>
      <w:r w:rsidRPr="00B66BFD">
        <w:rPr>
          <w:rFonts w:cs="Huawei Sans"/>
        </w:rPr>
        <w:t>public.manage</w:t>
      </w:r>
      <w:proofErr w:type="gramEnd"/>
      <w:r w:rsidRPr="00B66BFD">
        <w:rPr>
          <w:rFonts w:cs="Huawei Sans"/>
        </w:rPr>
        <w:t>_user</w:t>
      </w:r>
      <w:proofErr w:type="spellEnd"/>
      <w:r w:rsidRPr="00B66BFD">
        <w:rPr>
          <w:rFonts w:cs="Huawei Sans"/>
        </w:rPr>
        <w:t>;</w:t>
      </w:r>
    </w:p>
    <w:p w14:paraId="6241DD55" w14:textId="39A4814C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lastRenderedPageBreak/>
        <w:t>创建</w:t>
      </w:r>
      <w:proofErr w:type="spellStart"/>
      <w:r w:rsidRPr="00B66BFD">
        <w:rPr>
          <w:rFonts w:cs="Huawei Sans"/>
        </w:rPr>
        <w:t>manage_user</w:t>
      </w:r>
      <w:proofErr w:type="spellEnd"/>
      <w:r w:rsidR="005836B0" w:rsidRPr="00B66BFD">
        <w:rPr>
          <w:rFonts w:cs="Huawei Sans"/>
        </w:rPr>
        <w:t>管理员用户</w:t>
      </w:r>
      <w:r w:rsidRPr="00B66BFD">
        <w:rPr>
          <w:rFonts w:cs="Huawei Sans"/>
        </w:rPr>
        <w:t>表</w:t>
      </w:r>
      <w:r w:rsidR="004460B4" w:rsidRPr="00B66BFD">
        <w:rPr>
          <w:rFonts w:cs="Huawei Sans"/>
        </w:rPr>
        <w:t>。</w:t>
      </w:r>
    </w:p>
    <w:p w14:paraId="0992E991" w14:textId="77777777" w:rsidR="005836B0" w:rsidRPr="00B66BFD" w:rsidRDefault="005836B0" w:rsidP="005836B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CREATE TABLE </w:t>
      </w:r>
      <w:proofErr w:type="spellStart"/>
      <w:proofErr w:type="gramStart"/>
      <w:r w:rsidRPr="00B66BFD">
        <w:rPr>
          <w:rFonts w:cs="Huawei Sans"/>
        </w:rPr>
        <w:t>public.manage</w:t>
      </w:r>
      <w:proofErr w:type="gramEnd"/>
      <w:r w:rsidRPr="00B66BFD">
        <w:rPr>
          <w:rFonts w:cs="Huawei Sans"/>
        </w:rPr>
        <w:t>_user</w:t>
      </w:r>
      <w:proofErr w:type="spellEnd"/>
      <w:r w:rsidRPr="00B66BFD">
        <w:rPr>
          <w:rFonts w:cs="Huawei Sans"/>
        </w:rPr>
        <w:t xml:space="preserve">  (</w:t>
      </w:r>
    </w:p>
    <w:p w14:paraId="64170681" w14:textId="27DE3E46" w:rsidR="005836B0" w:rsidRPr="00B66BFD" w:rsidRDefault="005836B0" w:rsidP="005836B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id </w:t>
      </w:r>
      <w:proofErr w:type="gramStart"/>
      <w:r w:rsidRPr="00B66BFD">
        <w:rPr>
          <w:rFonts w:cs="Huawei Sans"/>
        </w:rPr>
        <w:t>varchar(</w:t>
      </w:r>
      <w:proofErr w:type="gramEnd"/>
      <w:r w:rsidR="00393E86" w:rsidRPr="00B66BFD">
        <w:rPr>
          <w:rFonts w:cs="Huawei Sans"/>
        </w:rPr>
        <w:t>32</w:t>
      </w:r>
      <w:r w:rsidRPr="00B66BFD">
        <w:rPr>
          <w:rFonts w:cs="Huawei Sans"/>
        </w:rPr>
        <w:t>) PRIMARY KEY NOT NULL,</w:t>
      </w:r>
    </w:p>
    <w:p w14:paraId="62617EA9" w14:textId="73AEBDC2" w:rsidR="005836B0" w:rsidRPr="00B66BFD" w:rsidRDefault="005836B0" w:rsidP="005836B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loginName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="00393E86" w:rsidRPr="00B66BFD">
        <w:rPr>
          <w:rFonts w:cs="Huawei Sans"/>
        </w:rPr>
        <w:t>32</w:t>
      </w:r>
      <w:r w:rsidRPr="00B66BFD">
        <w:rPr>
          <w:rFonts w:cs="Huawei Sans"/>
        </w:rPr>
        <w:t>) NOT NULL,</w:t>
      </w:r>
    </w:p>
    <w:p w14:paraId="5145146D" w14:textId="2EC728C5" w:rsidR="005836B0" w:rsidRPr="00B66BFD" w:rsidRDefault="005836B0" w:rsidP="005836B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username </w:t>
      </w:r>
      <w:proofErr w:type="gramStart"/>
      <w:r w:rsidRPr="00B66BFD">
        <w:rPr>
          <w:rFonts w:cs="Huawei Sans"/>
        </w:rPr>
        <w:t>varchar(</w:t>
      </w:r>
      <w:proofErr w:type="gramEnd"/>
      <w:r w:rsidR="00393E86" w:rsidRPr="00B66BFD">
        <w:rPr>
          <w:rFonts w:cs="Huawei Sans"/>
        </w:rPr>
        <w:t>32</w:t>
      </w:r>
      <w:r w:rsidRPr="00B66BFD">
        <w:rPr>
          <w:rFonts w:cs="Huawei Sans"/>
        </w:rPr>
        <w:t>) NOT NULL,</w:t>
      </w:r>
    </w:p>
    <w:p w14:paraId="622D7D2D" w14:textId="77777777" w:rsidR="005836B0" w:rsidRPr="00B66BFD" w:rsidRDefault="005836B0" w:rsidP="005836B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password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64) NOT NULL,</w:t>
      </w:r>
    </w:p>
    <w:p w14:paraId="0628108D" w14:textId="7CEAF53E" w:rsidR="005836B0" w:rsidRPr="00B66BFD" w:rsidRDefault="005836B0" w:rsidP="005836B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roleId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="00393E86" w:rsidRPr="00B66BFD">
        <w:rPr>
          <w:rFonts w:cs="Huawei Sans"/>
        </w:rPr>
        <w:t>32</w:t>
      </w:r>
      <w:r w:rsidRPr="00B66BFD">
        <w:rPr>
          <w:rFonts w:cs="Huawei Sans"/>
        </w:rPr>
        <w:t>) NOT NULL,</w:t>
      </w:r>
    </w:p>
    <w:p w14:paraId="4A0FA599" w14:textId="77777777" w:rsidR="005836B0" w:rsidRPr="00B66BFD" w:rsidRDefault="005836B0" w:rsidP="005836B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createDate</w:t>
      </w:r>
      <w:proofErr w:type="spellEnd"/>
      <w:r w:rsidRPr="00B66BFD">
        <w:rPr>
          <w:rFonts w:cs="Huawei Sans"/>
        </w:rPr>
        <w:t xml:space="preserve"> SMALLDATETIME NOT NULL,</w:t>
      </w:r>
    </w:p>
    <w:p w14:paraId="5550B725" w14:textId="77777777" w:rsidR="005836B0" w:rsidRPr="00B66BFD" w:rsidRDefault="005836B0" w:rsidP="005836B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state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1) NOT NULL</w:t>
      </w:r>
    </w:p>
    <w:p w14:paraId="37E7B2B6" w14:textId="148EFB1C" w:rsidR="00C01DF2" w:rsidRPr="00B66BFD" w:rsidRDefault="005836B0" w:rsidP="005836B0">
      <w:pPr>
        <w:pStyle w:val="2f2"/>
        <w:rPr>
          <w:rFonts w:cs="Huawei Sans"/>
        </w:rPr>
      </w:pPr>
      <w:r w:rsidRPr="00B66BFD">
        <w:rPr>
          <w:rFonts w:cs="Huawei Sans"/>
        </w:rPr>
        <w:t>) WITH (ORIENTATION = ROW);</w:t>
      </w:r>
    </w:p>
    <w:p w14:paraId="4EBFBF04" w14:textId="77012682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  <w:noProof/>
        </w:rPr>
        <w:t>插入新的管理</w:t>
      </w:r>
      <w:r w:rsidR="005836B0" w:rsidRPr="00B66BFD">
        <w:rPr>
          <w:rFonts w:cs="Huawei Sans"/>
          <w:noProof/>
        </w:rPr>
        <w:t>员</w:t>
      </w:r>
      <w:r w:rsidRPr="00B66BFD">
        <w:rPr>
          <w:rFonts w:cs="Huawei Sans"/>
          <w:noProof/>
        </w:rPr>
        <w:t>用户数据</w:t>
      </w:r>
      <w:r w:rsidRPr="00B66BFD">
        <w:rPr>
          <w:rFonts w:cs="Huawei Sans"/>
          <w:noProof/>
        </w:rPr>
        <w:t xml:space="preserve"> </w:t>
      </w:r>
      <w:r w:rsidR="004460B4" w:rsidRPr="00B66BFD">
        <w:rPr>
          <w:rFonts w:cs="Huawei Sans"/>
          <w:noProof/>
        </w:rPr>
        <w:t>。</w:t>
      </w:r>
    </w:p>
    <w:p w14:paraId="55269B33" w14:textId="34400599" w:rsidR="00C01DF2" w:rsidRPr="00B66BFD" w:rsidRDefault="005836B0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public.manage</w:t>
      </w:r>
      <w:proofErr w:type="gramEnd"/>
      <w:r w:rsidRPr="00B66BFD">
        <w:rPr>
          <w:rFonts w:cs="Huawei Sans"/>
        </w:rPr>
        <w:t>_user</w:t>
      </w:r>
      <w:proofErr w:type="spellEnd"/>
      <w:r w:rsidRPr="00B66BFD">
        <w:rPr>
          <w:rFonts w:cs="Huawei Sans"/>
        </w:rPr>
        <w:t xml:space="preserve"> VALUES ('1', 'admin', 'admin', 'admin', '1', '2020-07-18 23:12:53', '1');</w:t>
      </w:r>
    </w:p>
    <w:p w14:paraId="7E8EEED7" w14:textId="6D264A4A" w:rsidR="00C01DF2" w:rsidRPr="00B66BFD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56" w:name="_Toc125962230"/>
      <w:bookmarkStart w:id="57" w:name="_Toc173315531"/>
      <w:r w:rsidRPr="00B66BFD">
        <w:rPr>
          <w:rFonts w:cs="Huawei Sans"/>
        </w:rPr>
        <w:t>menu</w:t>
      </w:r>
      <w:r w:rsidR="00C758A2" w:rsidRPr="00B66BFD">
        <w:rPr>
          <w:rFonts w:cs="Huawei Sans"/>
        </w:rPr>
        <w:t>菜单</w:t>
      </w:r>
      <w:r w:rsidRPr="00B66BFD">
        <w:rPr>
          <w:rFonts w:cs="Huawei Sans"/>
        </w:rPr>
        <w:t>表</w:t>
      </w:r>
      <w:bookmarkEnd w:id="56"/>
      <w:r w:rsidR="00C758A2" w:rsidRPr="00B66BFD">
        <w:rPr>
          <w:rFonts w:cs="Huawei Sans"/>
          <w:lang w:eastAsia="zh-CN"/>
        </w:rPr>
        <w:t>创建</w:t>
      </w:r>
      <w:bookmarkEnd w:id="57"/>
    </w:p>
    <w:p w14:paraId="4C6DB07B" w14:textId="022F4AA2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表删除</w:t>
      </w:r>
      <w:r w:rsidR="004460B4" w:rsidRPr="00B66BFD">
        <w:rPr>
          <w:rFonts w:cs="Huawei Sans"/>
        </w:rPr>
        <w:t>。</w:t>
      </w:r>
    </w:p>
    <w:p w14:paraId="27183A9F" w14:textId="77777777" w:rsidR="00C01DF2" w:rsidRPr="00B66BFD" w:rsidRDefault="00C01DF2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DROP TABLE IF EXISTS </w:t>
      </w:r>
      <w:proofErr w:type="spellStart"/>
      <w:proofErr w:type="gramStart"/>
      <w:r w:rsidRPr="00B66BFD">
        <w:rPr>
          <w:rFonts w:cs="Huawei Sans"/>
        </w:rPr>
        <w:t>public.menu</w:t>
      </w:r>
      <w:proofErr w:type="spellEnd"/>
      <w:proofErr w:type="gramEnd"/>
      <w:r w:rsidRPr="00B66BFD">
        <w:rPr>
          <w:rFonts w:cs="Huawei Sans"/>
        </w:rPr>
        <w:t>;</w:t>
      </w:r>
    </w:p>
    <w:p w14:paraId="678DBABA" w14:textId="6B4ED0A3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创建</w:t>
      </w:r>
      <w:r w:rsidRPr="00B66BFD">
        <w:rPr>
          <w:rFonts w:cs="Huawei Sans"/>
        </w:rPr>
        <w:t>menu</w:t>
      </w:r>
      <w:r w:rsidR="00BC118D" w:rsidRPr="00B66BFD">
        <w:rPr>
          <w:rFonts w:cs="Huawei Sans"/>
          <w:noProof/>
        </w:rPr>
        <w:t>菜单</w:t>
      </w:r>
      <w:r w:rsidRPr="00B66BFD">
        <w:rPr>
          <w:rFonts w:cs="Huawei Sans"/>
        </w:rPr>
        <w:t>表</w:t>
      </w:r>
      <w:r w:rsidR="004460B4" w:rsidRPr="00B66BFD">
        <w:rPr>
          <w:rFonts w:cs="Huawei Sans"/>
        </w:rPr>
        <w:t>。</w:t>
      </w:r>
    </w:p>
    <w:p w14:paraId="1C8697BA" w14:textId="77777777" w:rsidR="00BF7E54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CREATE TABLE </w:t>
      </w:r>
      <w:proofErr w:type="spellStart"/>
      <w:proofErr w:type="gramStart"/>
      <w:r w:rsidRPr="00B66BFD">
        <w:rPr>
          <w:rFonts w:cs="Huawei Sans"/>
        </w:rPr>
        <w:t>public.menu</w:t>
      </w:r>
      <w:proofErr w:type="spellEnd"/>
      <w:proofErr w:type="gramEnd"/>
      <w:r w:rsidRPr="00B66BFD">
        <w:rPr>
          <w:rFonts w:cs="Huawei Sans"/>
        </w:rPr>
        <w:t xml:space="preserve">  (</w:t>
      </w:r>
    </w:p>
    <w:p w14:paraId="72776E58" w14:textId="77777777" w:rsidR="00BF7E54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id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PRIMARY KEY NOT NULL,</w:t>
      </w:r>
    </w:p>
    <w:p w14:paraId="6AD11383" w14:textId="77777777" w:rsidR="00BF7E54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name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64) NOT NULL,</w:t>
      </w:r>
    </w:p>
    <w:p w14:paraId="71E67801" w14:textId="77777777" w:rsidR="00BF7E54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parentId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NULL,</w:t>
      </w:r>
    </w:p>
    <w:p w14:paraId="3196C277" w14:textId="77777777" w:rsidR="00BF7E54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createDate</w:t>
      </w:r>
      <w:proofErr w:type="spellEnd"/>
      <w:r w:rsidRPr="00B66BFD">
        <w:rPr>
          <w:rFonts w:cs="Huawei Sans"/>
        </w:rPr>
        <w:t xml:space="preserve"> SMALLDATETIME NOT NULL,</w:t>
      </w:r>
    </w:p>
    <w:p w14:paraId="7FAF0BB2" w14:textId="77777777" w:rsidR="00BF7E54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createId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NULL,</w:t>
      </w:r>
    </w:p>
    <w:p w14:paraId="79609BE7" w14:textId="77777777" w:rsidR="00BF7E54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updateDate</w:t>
      </w:r>
      <w:proofErr w:type="spellEnd"/>
      <w:r w:rsidRPr="00B66BFD">
        <w:rPr>
          <w:rFonts w:cs="Huawei Sans"/>
        </w:rPr>
        <w:t xml:space="preserve"> SMALLDATETIME NOT NULL,</w:t>
      </w:r>
    </w:p>
    <w:p w14:paraId="0A49F105" w14:textId="77777777" w:rsidR="00BF7E54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sort INTEGER NOT NULL,</w:t>
      </w:r>
    </w:p>
    <w:p w14:paraId="51B00948" w14:textId="77777777" w:rsidR="00BF7E54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href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64) NOT NULL,</w:t>
      </w:r>
    </w:p>
    <w:p w14:paraId="6960FF66" w14:textId="77777777" w:rsidR="00BF7E54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state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1) NOT NULL,</w:t>
      </w:r>
    </w:p>
    <w:p w14:paraId="4932C9A4" w14:textId="77777777" w:rsidR="00BF7E54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remark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2555) NULL DEFAULT NULL</w:t>
      </w:r>
    </w:p>
    <w:p w14:paraId="0CA21A98" w14:textId="3C6E6D66" w:rsidR="00C01DF2" w:rsidRPr="00B66BFD" w:rsidRDefault="00BF7E54" w:rsidP="00BF7E54">
      <w:pPr>
        <w:pStyle w:val="2f2"/>
        <w:rPr>
          <w:rFonts w:cs="Huawei Sans"/>
        </w:rPr>
      </w:pPr>
      <w:r w:rsidRPr="00B66BFD">
        <w:rPr>
          <w:rFonts w:cs="Huawei Sans"/>
        </w:rPr>
        <w:t>) WITH (ORIENTATION = ROW);</w:t>
      </w:r>
    </w:p>
    <w:p w14:paraId="41E2EBB8" w14:textId="49A6E85D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  <w:noProof/>
        </w:rPr>
        <w:t>插入新的菜单数据</w:t>
      </w:r>
      <w:r w:rsidRPr="00B66BFD">
        <w:rPr>
          <w:rFonts w:cs="Huawei Sans"/>
          <w:noProof/>
        </w:rPr>
        <w:t xml:space="preserve"> </w:t>
      </w:r>
      <w:r w:rsidR="004460B4" w:rsidRPr="00B66BFD">
        <w:rPr>
          <w:rFonts w:cs="Huawei Sans"/>
          <w:noProof/>
        </w:rPr>
        <w:t>。</w:t>
      </w:r>
    </w:p>
    <w:p w14:paraId="47F1385D" w14:textId="4C034222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('1', '</w:t>
      </w:r>
      <w:r w:rsidRPr="00B66BFD">
        <w:rPr>
          <w:rFonts w:cs="Huawei Sans"/>
          <w:lang w:eastAsia="zh-CN"/>
        </w:rPr>
        <w:t>首页</w:t>
      </w:r>
      <w:r w:rsidRPr="00B66BFD">
        <w:rPr>
          <w:rFonts w:cs="Huawei Sans"/>
          <w:lang w:eastAsia="zh-CN"/>
        </w:rPr>
        <w:t>', '0', '2020-07-18 23:44:05', '1', '2020-08-18 17:42:18', 1, '/manage/index', '</w:t>
      </w:r>
      <w:r w:rsidR="00680838">
        <w:rPr>
          <w:rFonts w:cs="Huawei Sans"/>
          <w:lang w:eastAsia="zh-CN"/>
        </w:rPr>
        <w:t>1</w:t>
      </w:r>
      <w:r w:rsidRPr="00B66BFD">
        <w:rPr>
          <w:rFonts w:cs="Huawei Sans"/>
          <w:lang w:eastAsia="zh-CN"/>
        </w:rPr>
        <w:t>', '</w:t>
      </w:r>
      <w:r w:rsidRPr="00B66BFD">
        <w:rPr>
          <w:rFonts w:cs="Huawei Sans"/>
          <w:lang w:eastAsia="zh-CN"/>
        </w:rPr>
        <w:t>首页数据展示</w:t>
      </w:r>
      <w:r w:rsidRPr="00B66BFD">
        <w:rPr>
          <w:rFonts w:cs="Huawei Sans"/>
          <w:lang w:eastAsia="zh-CN"/>
        </w:rPr>
        <w:t>');</w:t>
      </w:r>
    </w:p>
    <w:p w14:paraId="0C0C3183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('10', '</w:t>
      </w:r>
      <w:r w:rsidRPr="00B66BFD">
        <w:rPr>
          <w:rFonts w:cs="Huawei Sans"/>
          <w:lang w:eastAsia="zh-CN"/>
        </w:rPr>
        <w:t>角色分配</w:t>
      </w:r>
      <w:r w:rsidRPr="00B66BFD">
        <w:rPr>
          <w:rFonts w:cs="Huawei Sans"/>
          <w:lang w:eastAsia="zh-CN"/>
        </w:rPr>
        <w:t>', '5', '2020-07-20 10:14:42', '1', '2020-07-20 10:14:42', 1, '/manage/role', '1', '</w:t>
      </w:r>
      <w:r w:rsidRPr="00B66BFD">
        <w:rPr>
          <w:rFonts w:cs="Huawei Sans"/>
          <w:lang w:eastAsia="zh-CN"/>
        </w:rPr>
        <w:t>管理角色分配菜单</w:t>
      </w:r>
      <w:r w:rsidRPr="00B66BFD">
        <w:rPr>
          <w:rFonts w:cs="Huawei Sans"/>
          <w:lang w:eastAsia="zh-CN"/>
        </w:rPr>
        <w:t>');</w:t>
      </w:r>
    </w:p>
    <w:p w14:paraId="4AD42D61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('11', '</w:t>
      </w:r>
      <w:r w:rsidRPr="00B66BFD">
        <w:rPr>
          <w:rFonts w:cs="Huawei Sans"/>
          <w:lang w:eastAsia="zh-CN"/>
        </w:rPr>
        <w:t>课程管理</w:t>
      </w:r>
      <w:r w:rsidRPr="00B66BFD">
        <w:rPr>
          <w:rFonts w:cs="Huawei Sans"/>
          <w:lang w:eastAsia="zh-CN"/>
        </w:rPr>
        <w:t xml:space="preserve">', '0', '2020-08-03 16:29:02', '1', '2020-08-05 08:51:05', 6, '        </w:t>
      </w:r>
      <w:proofErr w:type="spellStart"/>
      <w:r w:rsidRPr="00B66BFD">
        <w:rPr>
          <w:rFonts w:cs="Huawei Sans"/>
          <w:lang w:eastAsia="zh-CN"/>
        </w:rPr>
        <w:t>javascript</w:t>
      </w:r>
      <w:proofErr w:type="spellEnd"/>
      <w:r w:rsidRPr="00B66BFD">
        <w:rPr>
          <w:rFonts w:cs="Huawei Sans"/>
          <w:lang w:eastAsia="zh-CN"/>
        </w:rPr>
        <w:t>:;', '1', '</w:t>
      </w:r>
      <w:r w:rsidRPr="00B66BFD">
        <w:rPr>
          <w:rFonts w:cs="Huawei Sans"/>
          <w:lang w:eastAsia="zh-CN"/>
        </w:rPr>
        <w:t>课程管理</w:t>
      </w:r>
      <w:r w:rsidRPr="00B66BFD">
        <w:rPr>
          <w:rFonts w:cs="Huawei Sans"/>
          <w:lang w:eastAsia="zh-CN"/>
        </w:rPr>
        <w:t>');</w:t>
      </w:r>
    </w:p>
    <w:p w14:paraId="48DDC452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('2', '</w:t>
      </w:r>
      <w:r w:rsidRPr="00B66BFD">
        <w:rPr>
          <w:rFonts w:cs="Huawei Sans"/>
          <w:lang w:eastAsia="zh-CN"/>
        </w:rPr>
        <w:t>菜单管理</w:t>
      </w:r>
      <w:r w:rsidRPr="00B66BFD">
        <w:rPr>
          <w:rFonts w:cs="Huawei Sans"/>
          <w:lang w:eastAsia="zh-CN"/>
        </w:rPr>
        <w:t>', '0', '2020-07-18 23:44:46', '1', '2020-07-18 23:44:51', 2, '/manage/menu', '1', '</w:t>
      </w:r>
      <w:r w:rsidRPr="00B66BFD">
        <w:rPr>
          <w:rFonts w:cs="Huawei Sans"/>
          <w:lang w:eastAsia="zh-CN"/>
        </w:rPr>
        <w:t>管理菜单</w:t>
      </w:r>
      <w:r w:rsidRPr="00B66BFD">
        <w:rPr>
          <w:rFonts w:cs="Huawei Sans"/>
          <w:lang w:eastAsia="zh-CN"/>
        </w:rPr>
        <w:t>');</w:t>
      </w:r>
    </w:p>
    <w:p w14:paraId="7EC14EB5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lastRenderedPageBreak/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('3', '</w:t>
      </w:r>
      <w:r w:rsidRPr="00B66BFD">
        <w:rPr>
          <w:rFonts w:cs="Huawei Sans"/>
          <w:lang w:eastAsia="zh-CN"/>
        </w:rPr>
        <w:t>教务管理</w:t>
      </w:r>
      <w:r w:rsidRPr="00B66BFD">
        <w:rPr>
          <w:rFonts w:cs="Huawei Sans"/>
          <w:lang w:eastAsia="zh-CN"/>
        </w:rPr>
        <w:t>', '0', '2020-07-18 23:45:21', '1', '2020-07-18 23:45:21', 3, '</w:t>
      </w:r>
      <w:proofErr w:type="spellStart"/>
      <w:r w:rsidRPr="00B66BFD">
        <w:rPr>
          <w:rFonts w:cs="Huawei Sans"/>
          <w:lang w:eastAsia="zh-CN"/>
        </w:rPr>
        <w:t>javascript</w:t>
      </w:r>
      <w:proofErr w:type="spellEnd"/>
      <w:r w:rsidRPr="00B66BFD">
        <w:rPr>
          <w:rFonts w:cs="Huawei Sans"/>
          <w:lang w:eastAsia="zh-CN"/>
        </w:rPr>
        <w:t>:;', '1', NULL);</w:t>
      </w:r>
    </w:p>
    <w:p w14:paraId="58F57C8C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('4', '</w:t>
      </w:r>
      <w:r w:rsidRPr="00B66BFD">
        <w:rPr>
          <w:rFonts w:cs="Huawei Sans"/>
          <w:lang w:eastAsia="zh-CN"/>
        </w:rPr>
        <w:t>人员管理</w:t>
      </w:r>
      <w:r w:rsidRPr="00B66BFD">
        <w:rPr>
          <w:rFonts w:cs="Huawei Sans"/>
          <w:lang w:eastAsia="zh-CN"/>
        </w:rPr>
        <w:t>', '0', '2020-07-18 23:45:21', '1', '2020-07-23 17:50:11', 4, '</w:t>
      </w:r>
      <w:proofErr w:type="spellStart"/>
      <w:r w:rsidRPr="00B66BFD">
        <w:rPr>
          <w:rFonts w:cs="Huawei Sans"/>
          <w:lang w:eastAsia="zh-CN"/>
        </w:rPr>
        <w:t>javascript</w:t>
      </w:r>
      <w:proofErr w:type="spellEnd"/>
      <w:r w:rsidRPr="00B66BFD">
        <w:rPr>
          <w:rFonts w:cs="Huawei Sans"/>
          <w:lang w:eastAsia="zh-CN"/>
        </w:rPr>
        <w:t>:;', '1', 'undefined');</w:t>
      </w:r>
    </w:p>
    <w:p w14:paraId="5CB7FE5E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('5', '</w:t>
      </w:r>
      <w:r w:rsidRPr="00B66BFD">
        <w:rPr>
          <w:rFonts w:cs="Huawei Sans"/>
          <w:lang w:eastAsia="zh-CN"/>
        </w:rPr>
        <w:t>角色管理</w:t>
      </w:r>
      <w:r w:rsidRPr="00B66BFD">
        <w:rPr>
          <w:rFonts w:cs="Huawei Sans"/>
          <w:lang w:eastAsia="zh-CN"/>
        </w:rPr>
        <w:t>', '0', '2020-07-18 23:45:21', '1', '2020-07-18 23:45:21', 5, '</w:t>
      </w:r>
      <w:proofErr w:type="spellStart"/>
      <w:r w:rsidRPr="00B66BFD">
        <w:rPr>
          <w:rFonts w:cs="Huawei Sans"/>
          <w:lang w:eastAsia="zh-CN"/>
        </w:rPr>
        <w:t>javascript</w:t>
      </w:r>
      <w:proofErr w:type="spellEnd"/>
      <w:r w:rsidRPr="00B66BFD">
        <w:rPr>
          <w:rFonts w:cs="Huawei Sans"/>
          <w:lang w:eastAsia="zh-CN"/>
        </w:rPr>
        <w:t>:;', '1', NULL);</w:t>
      </w:r>
    </w:p>
    <w:p w14:paraId="19A6517D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('5b185f5d08224728903575552e15dbf8', '</w:t>
      </w:r>
      <w:r w:rsidRPr="00B66BFD">
        <w:rPr>
          <w:rFonts w:cs="Huawei Sans"/>
          <w:lang w:eastAsia="zh-CN"/>
        </w:rPr>
        <w:t>选课管理</w:t>
      </w:r>
      <w:r w:rsidRPr="00B66BFD">
        <w:rPr>
          <w:rFonts w:cs="Huawei Sans"/>
          <w:lang w:eastAsia="zh-CN"/>
        </w:rPr>
        <w:t>', '11', '2020-08-05 08:50:12', '1', '2020-08-18 15:20:29', 2, '/course/list', '1', '</w:t>
      </w:r>
      <w:r w:rsidRPr="00B66BFD">
        <w:rPr>
          <w:rFonts w:cs="Huawei Sans"/>
          <w:lang w:eastAsia="zh-CN"/>
        </w:rPr>
        <w:t>选课管理</w:t>
      </w:r>
      <w:r w:rsidRPr="00B66BFD">
        <w:rPr>
          <w:rFonts w:cs="Huawei Sans"/>
          <w:lang w:eastAsia="zh-CN"/>
        </w:rPr>
        <w:t>');</w:t>
      </w:r>
    </w:p>
    <w:p w14:paraId="1C90ED1F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('6', '</w:t>
      </w:r>
      <w:r w:rsidRPr="00B66BFD">
        <w:rPr>
          <w:rFonts w:cs="Huawei Sans"/>
          <w:lang w:eastAsia="zh-CN"/>
        </w:rPr>
        <w:t>学院管理</w:t>
      </w:r>
      <w:r w:rsidRPr="00B66BFD">
        <w:rPr>
          <w:rFonts w:cs="Huawei Sans"/>
          <w:lang w:eastAsia="zh-CN"/>
        </w:rPr>
        <w:t>', '3', '2020-07-20 10:13:28', '1', '2020-07-20 10:13:28', 1, '/manage/college', '1', NULL);</w:t>
      </w:r>
    </w:p>
    <w:p w14:paraId="7EE58763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('7', '</w:t>
      </w:r>
      <w:r w:rsidRPr="00B66BFD">
        <w:rPr>
          <w:rFonts w:cs="Huawei Sans"/>
          <w:lang w:eastAsia="zh-CN"/>
        </w:rPr>
        <w:t>首页通告管理</w:t>
      </w:r>
      <w:r w:rsidRPr="00B66BFD">
        <w:rPr>
          <w:rFonts w:cs="Huawei Sans"/>
          <w:lang w:eastAsia="zh-CN"/>
        </w:rPr>
        <w:t>', '3', '2020-07-20 10:13:28', '1', '2020-08-17 18:20:31', 2, '/manage/information', '1', NULL);</w:t>
      </w:r>
    </w:p>
    <w:p w14:paraId="4687EBF5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('8', '</w:t>
      </w:r>
      <w:r w:rsidRPr="00B66BFD">
        <w:rPr>
          <w:rFonts w:cs="Huawei Sans"/>
          <w:lang w:eastAsia="zh-CN"/>
        </w:rPr>
        <w:t>教师管理</w:t>
      </w:r>
      <w:r w:rsidRPr="00B66BFD">
        <w:rPr>
          <w:rFonts w:cs="Huawei Sans"/>
          <w:lang w:eastAsia="zh-CN"/>
        </w:rPr>
        <w:t>', '4', '2020-07-20 10:14:42', '1', '2020-07-20 10:14:42', 1, '/manage/teacher', '1', NULL);</w:t>
      </w:r>
    </w:p>
    <w:p w14:paraId="6773EDBE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('88bd8c79792346058d2bcd0ef831ec61', '</w:t>
      </w:r>
      <w:r w:rsidRPr="00B66BFD">
        <w:rPr>
          <w:rFonts w:cs="Huawei Sans"/>
          <w:lang w:eastAsia="zh-CN"/>
        </w:rPr>
        <w:t>选课中心</w:t>
      </w:r>
      <w:r w:rsidRPr="00B66BFD">
        <w:rPr>
          <w:rFonts w:cs="Huawei Sans"/>
          <w:lang w:eastAsia="zh-CN"/>
        </w:rPr>
        <w:t>', '0', '2020-08-04 08:13:45', '1', '2020-08-04 08:13:45', 7, '/student/</w:t>
      </w:r>
      <w:proofErr w:type="spellStart"/>
      <w:r w:rsidRPr="00B66BFD">
        <w:rPr>
          <w:rFonts w:cs="Huawei Sans"/>
          <w:lang w:eastAsia="zh-CN"/>
        </w:rPr>
        <w:t>courseCase</w:t>
      </w:r>
      <w:proofErr w:type="spellEnd"/>
      <w:r w:rsidRPr="00B66BFD">
        <w:rPr>
          <w:rFonts w:cs="Huawei Sans"/>
          <w:lang w:eastAsia="zh-CN"/>
        </w:rPr>
        <w:t>', '1', '</w:t>
      </w:r>
      <w:r w:rsidRPr="00B66BFD">
        <w:rPr>
          <w:rFonts w:cs="Huawei Sans"/>
          <w:lang w:eastAsia="zh-CN"/>
        </w:rPr>
        <w:t>学生选课中心</w:t>
      </w:r>
      <w:r w:rsidRPr="00B66BFD">
        <w:rPr>
          <w:rFonts w:cs="Huawei Sans"/>
          <w:lang w:eastAsia="zh-CN"/>
        </w:rPr>
        <w:t>');</w:t>
      </w:r>
    </w:p>
    <w:p w14:paraId="657486C2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('8d1ba0638b474dafa943891b14d17f97', '</w:t>
      </w:r>
      <w:r w:rsidRPr="00B66BFD">
        <w:rPr>
          <w:rFonts w:cs="Huawei Sans"/>
          <w:lang w:eastAsia="zh-CN"/>
        </w:rPr>
        <w:t>学生信息</w:t>
      </w:r>
      <w:r w:rsidRPr="00B66BFD">
        <w:rPr>
          <w:rFonts w:cs="Huawei Sans"/>
          <w:lang w:eastAsia="zh-CN"/>
        </w:rPr>
        <w:t>', '0', '2020-08-18 15:09:17', '1', '2020-08-18 15:11:08', 3, '/teacher/</w:t>
      </w:r>
      <w:proofErr w:type="spellStart"/>
      <w:r w:rsidRPr="00B66BFD">
        <w:rPr>
          <w:rFonts w:cs="Huawei Sans"/>
          <w:lang w:eastAsia="zh-CN"/>
        </w:rPr>
        <w:t>selectedCourseStu</w:t>
      </w:r>
      <w:proofErr w:type="spellEnd"/>
      <w:r w:rsidRPr="00B66BFD">
        <w:rPr>
          <w:rFonts w:cs="Huawei Sans"/>
          <w:lang w:eastAsia="zh-CN"/>
        </w:rPr>
        <w:t>', '1', '</w:t>
      </w:r>
      <w:r w:rsidRPr="00B66BFD">
        <w:rPr>
          <w:rFonts w:cs="Huawei Sans"/>
          <w:lang w:eastAsia="zh-CN"/>
        </w:rPr>
        <w:t>选修当前课程的学生</w:t>
      </w:r>
      <w:r w:rsidRPr="00B66BFD">
        <w:rPr>
          <w:rFonts w:cs="Huawei Sans"/>
          <w:lang w:eastAsia="zh-CN"/>
        </w:rPr>
        <w:t>');</w:t>
      </w:r>
    </w:p>
    <w:p w14:paraId="4262C087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('9', '</w:t>
      </w:r>
      <w:r w:rsidRPr="00B66BFD">
        <w:rPr>
          <w:rFonts w:cs="Huawei Sans"/>
          <w:lang w:eastAsia="zh-CN"/>
        </w:rPr>
        <w:t>学生管理</w:t>
      </w:r>
      <w:r w:rsidRPr="00B66BFD">
        <w:rPr>
          <w:rFonts w:cs="Huawei Sans"/>
          <w:lang w:eastAsia="zh-CN"/>
        </w:rPr>
        <w:t>', '4', '2020-07-20 10:14:42', '1', '2020-07-20 10:14:42', 2, '/manage/student', '1', NULL);</w:t>
      </w:r>
    </w:p>
    <w:p w14:paraId="6180E524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('b69d605f77214bb889c14690ae34150d', '</w:t>
      </w:r>
      <w:r w:rsidRPr="00B66BFD">
        <w:rPr>
          <w:rFonts w:cs="Huawei Sans"/>
          <w:lang w:eastAsia="zh-CN"/>
        </w:rPr>
        <w:t>课程信息</w:t>
      </w:r>
      <w:r w:rsidRPr="00B66BFD">
        <w:rPr>
          <w:rFonts w:cs="Huawei Sans"/>
          <w:lang w:eastAsia="zh-CN"/>
        </w:rPr>
        <w:t>', '0', '2020-08-05 14:40:25', '1', '2020-08-05 14:40:25', 2, '/teacher/</w:t>
      </w:r>
      <w:proofErr w:type="spellStart"/>
      <w:r w:rsidRPr="00B66BFD">
        <w:rPr>
          <w:rFonts w:cs="Huawei Sans"/>
          <w:lang w:eastAsia="zh-CN"/>
        </w:rPr>
        <w:t>courseInfo</w:t>
      </w:r>
      <w:proofErr w:type="spellEnd"/>
      <w:r w:rsidRPr="00B66BFD">
        <w:rPr>
          <w:rFonts w:cs="Huawei Sans"/>
          <w:lang w:eastAsia="zh-CN"/>
        </w:rPr>
        <w:t>', '1', '</w:t>
      </w:r>
      <w:r w:rsidRPr="00B66BFD">
        <w:rPr>
          <w:rFonts w:cs="Huawei Sans"/>
          <w:lang w:eastAsia="zh-CN"/>
        </w:rPr>
        <w:t>教师分配的课程信息</w:t>
      </w:r>
      <w:r w:rsidRPr="00B66BFD">
        <w:rPr>
          <w:rFonts w:cs="Huawei Sans"/>
          <w:lang w:eastAsia="zh-CN"/>
        </w:rPr>
        <w:t>');</w:t>
      </w:r>
    </w:p>
    <w:p w14:paraId="28E377B6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('ca437bc787404b938308d68925b50f9b', '</w:t>
      </w:r>
      <w:r w:rsidRPr="00B66BFD">
        <w:rPr>
          <w:rFonts w:cs="Huawei Sans"/>
          <w:lang w:eastAsia="zh-CN"/>
        </w:rPr>
        <w:t>已选课程</w:t>
      </w:r>
      <w:r w:rsidRPr="00B66BFD">
        <w:rPr>
          <w:rFonts w:cs="Huawei Sans"/>
          <w:lang w:eastAsia="zh-CN"/>
        </w:rPr>
        <w:t>', '0', '2020-08-04 08:15:01', '1', '2020-08-04 08:15:01', 8, '/student/</w:t>
      </w:r>
      <w:proofErr w:type="spellStart"/>
      <w:r w:rsidRPr="00B66BFD">
        <w:rPr>
          <w:rFonts w:cs="Huawei Sans"/>
          <w:lang w:eastAsia="zh-CN"/>
        </w:rPr>
        <w:t>selectedCourse</w:t>
      </w:r>
      <w:proofErr w:type="spellEnd"/>
      <w:r w:rsidRPr="00B66BFD">
        <w:rPr>
          <w:rFonts w:cs="Huawei Sans"/>
          <w:lang w:eastAsia="zh-CN"/>
        </w:rPr>
        <w:t>', '1', '</w:t>
      </w:r>
      <w:r w:rsidRPr="00B66BFD">
        <w:rPr>
          <w:rFonts w:cs="Huawei Sans"/>
          <w:lang w:eastAsia="zh-CN"/>
        </w:rPr>
        <w:t>学生选择的课程</w:t>
      </w:r>
      <w:r w:rsidRPr="00B66BFD">
        <w:rPr>
          <w:rFonts w:cs="Huawei Sans"/>
          <w:lang w:eastAsia="zh-CN"/>
        </w:rPr>
        <w:t>');</w:t>
      </w:r>
    </w:p>
    <w:p w14:paraId="39744E98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('d4100b530ff9403c9f576138006d269f', '</w:t>
      </w:r>
      <w:r w:rsidRPr="00B66BFD">
        <w:rPr>
          <w:rFonts w:cs="Huawei Sans"/>
          <w:lang w:eastAsia="zh-CN"/>
        </w:rPr>
        <w:t>选课统计</w:t>
      </w:r>
      <w:r w:rsidRPr="00B66BFD">
        <w:rPr>
          <w:rFonts w:cs="Huawei Sans"/>
          <w:lang w:eastAsia="zh-CN"/>
        </w:rPr>
        <w:t>', '0', '2020-08-04 08:16:21', '1', '2020-08-04 08:16:21', 9, '/student/statistical', '1', '</w:t>
      </w:r>
      <w:r w:rsidRPr="00B66BFD">
        <w:rPr>
          <w:rFonts w:cs="Huawei Sans"/>
          <w:lang w:eastAsia="zh-CN"/>
        </w:rPr>
        <w:t>学生选课统计</w:t>
      </w:r>
      <w:r w:rsidRPr="00B66BFD">
        <w:rPr>
          <w:rFonts w:cs="Huawei Sans"/>
          <w:lang w:eastAsia="zh-CN"/>
        </w:rPr>
        <w:t>');</w:t>
      </w:r>
    </w:p>
    <w:p w14:paraId="3DF7F004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('dacb9a4039a34aeb8ae834d409de6082', '</w:t>
      </w:r>
      <w:r w:rsidRPr="00B66BFD">
        <w:rPr>
          <w:rFonts w:cs="Huawei Sans"/>
          <w:lang w:eastAsia="zh-CN"/>
        </w:rPr>
        <w:t>学年管理</w:t>
      </w:r>
      <w:r w:rsidRPr="00B66BFD">
        <w:rPr>
          <w:rFonts w:cs="Huawei Sans"/>
          <w:lang w:eastAsia="zh-CN"/>
        </w:rPr>
        <w:t>', '11', '2020-08-05 08:50:53', '1', '2020-08-18 15:20:38', 1, '/course/</w:t>
      </w:r>
      <w:proofErr w:type="spellStart"/>
      <w:r w:rsidRPr="00B66BFD">
        <w:rPr>
          <w:rFonts w:cs="Huawei Sans"/>
          <w:lang w:eastAsia="zh-CN"/>
        </w:rPr>
        <w:t>courseAcademicYear</w:t>
      </w:r>
      <w:proofErr w:type="spellEnd"/>
      <w:r w:rsidRPr="00B66BFD">
        <w:rPr>
          <w:rFonts w:cs="Huawei Sans"/>
          <w:lang w:eastAsia="zh-CN"/>
        </w:rPr>
        <w:t>', '1', '</w:t>
      </w:r>
      <w:r w:rsidRPr="00B66BFD">
        <w:rPr>
          <w:rFonts w:cs="Huawei Sans"/>
          <w:lang w:eastAsia="zh-CN"/>
        </w:rPr>
        <w:t>课程学年管理</w:t>
      </w:r>
      <w:r w:rsidRPr="00B66BFD">
        <w:rPr>
          <w:rFonts w:cs="Huawei Sans"/>
          <w:lang w:eastAsia="zh-CN"/>
        </w:rPr>
        <w:t>');</w:t>
      </w:r>
    </w:p>
    <w:p w14:paraId="6BBF9846" w14:textId="77777777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('e8902e1c3e70451e9fa204b423bd33ec', '</w:t>
      </w:r>
      <w:r w:rsidRPr="00B66BFD">
        <w:rPr>
          <w:rFonts w:cs="Huawei Sans"/>
          <w:lang w:eastAsia="zh-CN"/>
        </w:rPr>
        <w:t>成绩管理</w:t>
      </w:r>
      <w:r w:rsidRPr="00B66BFD">
        <w:rPr>
          <w:rFonts w:cs="Huawei Sans"/>
          <w:lang w:eastAsia="zh-CN"/>
        </w:rPr>
        <w:t>', '0', '2020-08-05 14:42:54', '1', '2020-08-05 14:43:02', 3, '/teacher/</w:t>
      </w:r>
      <w:proofErr w:type="spellStart"/>
      <w:r w:rsidRPr="00B66BFD">
        <w:rPr>
          <w:rFonts w:cs="Huawei Sans"/>
          <w:lang w:eastAsia="zh-CN"/>
        </w:rPr>
        <w:t>scoreInfo</w:t>
      </w:r>
      <w:proofErr w:type="spellEnd"/>
      <w:r w:rsidRPr="00B66BFD">
        <w:rPr>
          <w:rFonts w:cs="Huawei Sans"/>
          <w:lang w:eastAsia="zh-CN"/>
        </w:rPr>
        <w:t>', '1', '</w:t>
      </w:r>
      <w:r w:rsidRPr="00B66BFD">
        <w:rPr>
          <w:rFonts w:cs="Huawei Sans"/>
          <w:lang w:eastAsia="zh-CN"/>
        </w:rPr>
        <w:t>教师菜单，学生成绩管理</w:t>
      </w:r>
      <w:r w:rsidRPr="00B66BFD">
        <w:rPr>
          <w:rFonts w:cs="Huawei Sans"/>
          <w:lang w:eastAsia="zh-CN"/>
        </w:rPr>
        <w:t>');</w:t>
      </w:r>
    </w:p>
    <w:p w14:paraId="42F11241" w14:textId="3041B8EE" w:rsidR="00BF7E54" w:rsidRPr="00B66BFD" w:rsidRDefault="00BF7E54" w:rsidP="00BF7E54">
      <w:pPr>
        <w:pStyle w:val="2f2"/>
        <w:rPr>
          <w:rFonts w:cs="Huawei Sans"/>
          <w:lang w:eastAsia="zh-CN"/>
        </w:rPr>
      </w:pPr>
      <w:r w:rsidRPr="00B66BFD">
        <w:rPr>
          <w:rFonts w:cs="Huawei Sans"/>
          <w:lang w:eastAsia="zh-CN"/>
        </w:rPr>
        <w:t xml:space="preserve">INSERT INTO </w:t>
      </w:r>
      <w:proofErr w:type="spellStart"/>
      <w:r w:rsidRPr="00B66BFD">
        <w:rPr>
          <w:rFonts w:cs="Huawei Sans"/>
          <w:lang w:eastAsia="zh-CN"/>
        </w:rPr>
        <w:t>public.menu</w:t>
      </w:r>
      <w:proofErr w:type="spellEnd"/>
      <w:r w:rsidRPr="00B66BFD">
        <w:rPr>
          <w:rFonts w:cs="Huawei Sans"/>
          <w:lang w:eastAsia="zh-CN"/>
        </w:rPr>
        <w:t xml:space="preserve"> VALUES ('fe84c18b69144f2485ee157aaedd7c2d', '</w:t>
      </w:r>
      <w:r w:rsidRPr="00B66BFD">
        <w:rPr>
          <w:rFonts w:cs="Huawei Sans"/>
          <w:lang w:eastAsia="zh-CN"/>
        </w:rPr>
        <w:t>统计信息</w:t>
      </w:r>
      <w:r w:rsidRPr="00B66BFD">
        <w:rPr>
          <w:rFonts w:cs="Huawei Sans"/>
          <w:lang w:eastAsia="zh-CN"/>
        </w:rPr>
        <w:t>', '0', '2020-08-05 14:43:38', '1', '2020-08-05 14:43:38', 4, '/teacher/</w:t>
      </w:r>
      <w:proofErr w:type="spellStart"/>
      <w:r w:rsidRPr="00B66BFD">
        <w:rPr>
          <w:rFonts w:cs="Huawei Sans"/>
          <w:lang w:eastAsia="zh-CN"/>
        </w:rPr>
        <w:t>statisticalInfo</w:t>
      </w:r>
      <w:proofErr w:type="spellEnd"/>
      <w:r w:rsidRPr="00B66BFD">
        <w:rPr>
          <w:rFonts w:cs="Huawei Sans"/>
          <w:lang w:eastAsia="zh-CN"/>
        </w:rPr>
        <w:t>', '1', '</w:t>
      </w:r>
      <w:r w:rsidRPr="00B66BFD">
        <w:rPr>
          <w:rFonts w:cs="Huawei Sans"/>
          <w:lang w:eastAsia="zh-CN"/>
        </w:rPr>
        <w:t>教师菜单，学生统计信息</w:t>
      </w:r>
      <w:r w:rsidRPr="00B66BFD">
        <w:rPr>
          <w:rFonts w:cs="Huawei Sans"/>
          <w:lang w:eastAsia="zh-CN"/>
        </w:rPr>
        <w:t>');</w:t>
      </w:r>
    </w:p>
    <w:p w14:paraId="6CB73539" w14:textId="51E3FDED" w:rsidR="00C01DF2" w:rsidRPr="00B66BFD" w:rsidRDefault="00C01DF2" w:rsidP="00B662F7">
      <w:pPr>
        <w:pStyle w:val="2"/>
        <w:numPr>
          <w:ilvl w:val="1"/>
          <w:numId w:val="4"/>
        </w:numPr>
        <w:rPr>
          <w:rFonts w:cs="Huawei Sans"/>
          <w:lang w:eastAsia="zh-CN"/>
        </w:rPr>
      </w:pPr>
      <w:bookmarkStart w:id="58" w:name="_Toc125962231"/>
      <w:bookmarkStart w:id="59" w:name="_Toc173315532"/>
      <w:r w:rsidRPr="00B66BFD">
        <w:rPr>
          <w:rFonts w:cs="Huawei Sans"/>
          <w:lang w:eastAsia="zh-CN"/>
        </w:rPr>
        <w:t>role</w:t>
      </w:r>
      <w:r w:rsidR="00C758A2" w:rsidRPr="00B66BFD">
        <w:rPr>
          <w:rFonts w:cs="Huawei Sans"/>
        </w:rPr>
        <w:t>角色</w:t>
      </w:r>
      <w:r w:rsidRPr="00B66BFD">
        <w:rPr>
          <w:rFonts w:cs="Huawei Sans"/>
          <w:lang w:eastAsia="zh-CN"/>
        </w:rPr>
        <w:t>表</w:t>
      </w:r>
      <w:bookmarkEnd w:id="58"/>
      <w:r w:rsidR="00C758A2" w:rsidRPr="00B66BFD">
        <w:rPr>
          <w:rFonts w:cs="Huawei Sans"/>
          <w:lang w:eastAsia="zh-CN"/>
        </w:rPr>
        <w:t>创建</w:t>
      </w:r>
      <w:bookmarkEnd w:id="59"/>
    </w:p>
    <w:p w14:paraId="4B81C025" w14:textId="232D1EF7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表删除</w:t>
      </w:r>
      <w:r w:rsidR="004460B4" w:rsidRPr="00B66BFD">
        <w:rPr>
          <w:rFonts w:cs="Huawei Sans"/>
        </w:rPr>
        <w:t>。</w:t>
      </w:r>
    </w:p>
    <w:p w14:paraId="4BB52FC5" w14:textId="1ED37D08" w:rsidR="00C01DF2" w:rsidRPr="00B66BFD" w:rsidRDefault="00C01DF2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DROP TABLE IF EXISTS </w:t>
      </w:r>
      <w:proofErr w:type="spellStart"/>
      <w:proofErr w:type="gramStart"/>
      <w:r w:rsidR="00293D76" w:rsidRPr="00B66BFD">
        <w:rPr>
          <w:rFonts w:cs="Huawei Sans"/>
        </w:rPr>
        <w:t>public.role</w:t>
      </w:r>
      <w:proofErr w:type="spellEnd"/>
      <w:proofErr w:type="gramEnd"/>
      <w:r w:rsidRPr="00B66BFD">
        <w:rPr>
          <w:rFonts w:cs="Huawei Sans"/>
        </w:rPr>
        <w:t>;</w:t>
      </w:r>
    </w:p>
    <w:p w14:paraId="00F67ABA" w14:textId="1509A1C8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创建</w:t>
      </w:r>
      <w:r w:rsidRPr="00B66BFD">
        <w:rPr>
          <w:rFonts w:cs="Huawei Sans"/>
        </w:rPr>
        <w:t>role</w:t>
      </w:r>
      <w:r w:rsidR="00400890" w:rsidRPr="00B66BFD">
        <w:rPr>
          <w:rFonts w:cs="Huawei Sans"/>
          <w:noProof/>
        </w:rPr>
        <w:t>角色</w:t>
      </w:r>
      <w:r w:rsidRPr="00B66BFD">
        <w:rPr>
          <w:rFonts w:cs="Huawei Sans"/>
        </w:rPr>
        <w:t>表</w:t>
      </w:r>
      <w:r w:rsidR="004460B4" w:rsidRPr="00B66BFD">
        <w:rPr>
          <w:rFonts w:cs="Huawei Sans"/>
        </w:rPr>
        <w:t>。</w:t>
      </w:r>
    </w:p>
    <w:p w14:paraId="0B1A7FBC" w14:textId="77777777" w:rsidR="00400890" w:rsidRPr="00B66BFD" w:rsidRDefault="00400890" w:rsidP="0040089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CREATE TABLE </w:t>
      </w:r>
      <w:proofErr w:type="spellStart"/>
      <w:proofErr w:type="gramStart"/>
      <w:r w:rsidRPr="00B66BFD">
        <w:rPr>
          <w:rFonts w:cs="Huawei Sans"/>
        </w:rPr>
        <w:t>public.role</w:t>
      </w:r>
      <w:proofErr w:type="spellEnd"/>
      <w:proofErr w:type="gramEnd"/>
      <w:r w:rsidRPr="00B66BFD">
        <w:rPr>
          <w:rFonts w:cs="Huawei Sans"/>
        </w:rPr>
        <w:t xml:space="preserve">  (</w:t>
      </w:r>
    </w:p>
    <w:p w14:paraId="12A2FA02" w14:textId="77777777" w:rsidR="00400890" w:rsidRPr="00B66BFD" w:rsidRDefault="00400890" w:rsidP="0040089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id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PRIMARY KEY NOT NULL,</w:t>
      </w:r>
    </w:p>
    <w:p w14:paraId="115DE6BC" w14:textId="77777777" w:rsidR="00400890" w:rsidRPr="00B66BFD" w:rsidRDefault="00400890" w:rsidP="0040089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name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64) NOT NULL,</w:t>
      </w:r>
    </w:p>
    <w:p w14:paraId="5A698320" w14:textId="77777777" w:rsidR="00400890" w:rsidRPr="00B66BFD" w:rsidRDefault="00400890" w:rsidP="0040089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createDate</w:t>
      </w:r>
      <w:proofErr w:type="spellEnd"/>
      <w:r w:rsidRPr="00B66BFD">
        <w:rPr>
          <w:rFonts w:cs="Huawei Sans"/>
        </w:rPr>
        <w:t xml:space="preserve"> SMALLDATETIME NULL DEFAULT NULL,</w:t>
      </w:r>
    </w:p>
    <w:p w14:paraId="1CD851BF" w14:textId="77777777" w:rsidR="00400890" w:rsidRPr="00B66BFD" w:rsidRDefault="00400890" w:rsidP="0040089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state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1) NOT NULL</w:t>
      </w:r>
    </w:p>
    <w:p w14:paraId="7AE5C192" w14:textId="31C4CE2D" w:rsidR="00C01DF2" w:rsidRPr="00B66BFD" w:rsidRDefault="00400890" w:rsidP="00400890">
      <w:pPr>
        <w:pStyle w:val="2f2"/>
        <w:rPr>
          <w:rFonts w:cs="Huawei Sans"/>
        </w:rPr>
      </w:pPr>
      <w:r w:rsidRPr="00B66BFD">
        <w:rPr>
          <w:rFonts w:cs="Huawei Sans"/>
        </w:rPr>
        <w:lastRenderedPageBreak/>
        <w:t>) WITH (ORIENTATION = ROW);</w:t>
      </w:r>
    </w:p>
    <w:p w14:paraId="5B40055C" w14:textId="2D90240A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  <w:noProof/>
        </w:rPr>
        <w:t>插入新的角色数据</w:t>
      </w:r>
      <w:r w:rsidRPr="00B66BFD">
        <w:rPr>
          <w:rFonts w:cs="Huawei Sans"/>
          <w:noProof/>
        </w:rPr>
        <w:t xml:space="preserve"> </w:t>
      </w:r>
      <w:r w:rsidR="004460B4" w:rsidRPr="00B66BFD">
        <w:rPr>
          <w:rFonts w:cs="Huawei Sans"/>
          <w:noProof/>
        </w:rPr>
        <w:t>。</w:t>
      </w:r>
    </w:p>
    <w:p w14:paraId="4C285156" w14:textId="77777777" w:rsidR="00400890" w:rsidRPr="00B66BFD" w:rsidRDefault="00400890" w:rsidP="0040089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spellEnd"/>
      <w:proofErr w:type="gramEnd"/>
      <w:r w:rsidRPr="00B66BFD">
        <w:rPr>
          <w:rFonts w:cs="Huawei Sans"/>
        </w:rPr>
        <w:t xml:space="preserve"> VALUES ('1', '</w:t>
      </w:r>
      <w:proofErr w:type="spellStart"/>
      <w:r w:rsidRPr="00B66BFD">
        <w:rPr>
          <w:rFonts w:cs="Huawei Sans"/>
        </w:rPr>
        <w:t>系统管理</w:t>
      </w:r>
      <w:proofErr w:type="spellEnd"/>
      <w:r w:rsidRPr="00B66BFD">
        <w:rPr>
          <w:rFonts w:cs="Huawei Sans"/>
        </w:rPr>
        <w:t>', '2020-07-18 23:14:08', '1');</w:t>
      </w:r>
    </w:p>
    <w:p w14:paraId="41C527E9" w14:textId="77777777" w:rsidR="00400890" w:rsidRPr="00B66BFD" w:rsidRDefault="00400890" w:rsidP="0040089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spellEnd"/>
      <w:proofErr w:type="gramEnd"/>
      <w:r w:rsidRPr="00B66BFD">
        <w:rPr>
          <w:rFonts w:cs="Huawei Sans"/>
        </w:rPr>
        <w:t xml:space="preserve"> VALUES ('2', '</w:t>
      </w:r>
      <w:proofErr w:type="spellStart"/>
      <w:r w:rsidRPr="00B66BFD">
        <w:rPr>
          <w:rFonts w:cs="Huawei Sans"/>
        </w:rPr>
        <w:t>教师</w:t>
      </w:r>
      <w:proofErr w:type="spellEnd"/>
      <w:r w:rsidRPr="00B66BFD">
        <w:rPr>
          <w:rFonts w:cs="Huawei Sans"/>
        </w:rPr>
        <w:t>', '2020-07-18 23:15:04', '1');</w:t>
      </w:r>
    </w:p>
    <w:p w14:paraId="4398DD0D" w14:textId="77777777" w:rsidR="00400890" w:rsidRPr="00B66BFD" w:rsidRDefault="00400890" w:rsidP="0040089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spellEnd"/>
      <w:proofErr w:type="gramEnd"/>
      <w:r w:rsidRPr="00B66BFD">
        <w:rPr>
          <w:rFonts w:cs="Huawei Sans"/>
        </w:rPr>
        <w:t xml:space="preserve"> VALUES ('3', '</w:t>
      </w:r>
      <w:proofErr w:type="spellStart"/>
      <w:r w:rsidRPr="00B66BFD">
        <w:rPr>
          <w:rFonts w:cs="Huawei Sans"/>
        </w:rPr>
        <w:t>学生</w:t>
      </w:r>
      <w:proofErr w:type="spellEnd"/>
      <w:r w:rsidRPr="00B66BFD">
        <w:rPr>
          <w:rFonts w:cs="Huawei Sans"/>
        </w:rPr>
        <w:t>', '2020-07-18 23:15:00', '1');</w:t>
      </w:r>
    </w:p>
    <w:p w14:paraId="68615B82" w14:textId="5A651988" w:rsidR="00400890" w:rsidRPr="00B66BFD" w:rsidRDefault="00400890" w:rsidP="00400890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spellEnd"/>
      <w:proofErr w:type="gramEnd"/>
      <w:r w:rsidRPr="00B66BFD">
        <w:rPr>
          <w:rFonts w:cs="Huawei Sans"/>
        </w:rPr>
        <w:t xml:space="preserve"> VALUES ('f1eae1546dbb4b90bb6af3349aacd5a1', '</w:t>
      </w:r>
      <w:proofErr w:type="spellStart"/>
      <w:r w:rsidRPr="00B66BFD">
        <w:rPr>
          <w:rFonts w:cs="Huawei Sans"/>
        </w:rPr>
        <w:t>测试角色</w:t>
      </w:r>
      <w:proofErr w:type="spellEnd"/>
      <w:r w:rsidRPr="00B66BFD">
        <w:rPr>
          <w:rFonts w:cs="Huawei Sans"/>
        </w:rPr>
        <w:t>', '2020-07-31 18:17:56', '1');</w:t>
      </w:r>
    </w:p>
    <w:p w14:paraId="4F5B10C9" w14:textId="62A8590D" w:rsidR="00C01DF2" w:rsidRPr="00B66BFD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60" w:name="_Toc125962232"/>
      <w:bookmarkStart w:id="61" w:name="_Toc173315533"/>
      <w:r w:rsidRPr="00B66BFD">
        <w:rPr>
          <w:rFonts w:cs="Huawei Sans"/>
        </w:rPr>
        <w:t>role_menu_rel</w:t>
      </w:r>
      <w:r w:rsidR="00C758A2" w:rsidRPr="00B66BFD">
        <w:rPr>
          <w:rFonts w:cs="Huawei Sans"/>
        </w:rPr>
        <w:t>角色菜单关联</w:t>
      </w:r>
      <w:r w:rsidRPr="00B66BFD">
        <w:rPr>
          <w:rFonts w:cs="Huawei Sans"/>
        </w:rPr>
        <w:t>表</w:t>
      </w:r>
      <w:bookmarkEnd w:id="60"/>
      <w:r w:rsidR="00C758A2" w:rsidRPr="00B66BFD">
        <w:rPr>
          <w:rFonts w:cs="Huawei Sans"/>
          <w:lang w:eastAsia="zh-CN"/>
        </w:rPr>
        <w:t>创建</w:t>
      </w:r>
      <w:bookmarkEnd w:id="61"/>
    </w:p>
    <w:p w14:paraId="739FD67E" w14:textId="0DC357D2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表删除</w:t>
      </w:r>
      <w:r w:rsidR="004460B4" w:rsidRPr="00B66BFD">
        <w:rPr>
          <w:rFonts w:cs="Huawei Sans"/>
        </w:rPr>
        <w:t>。</w:t>
      </w:r>
    </w:p>
    <w:p w14:paraId="55F49A0E" w14:textId="77777777" w:rsidR="00C01DF2" w:rsidRPr="00B66BFD" w:rsidRDefault="00C01DF2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DROP TABLE IF EXISTS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>;</w:t>
      </w:r>
    </w:p>
    <w:p w14:paraId="23C6F5B6" w14:textId="1A0CD202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创建</w:t>
      </w:r>
      <w:proofErr w:type="spellStart"/>
      <w:r w:rsidRPr="00B66BFD">
        <w:rPr>
          <w:rFonts w:cs="Huawei Sans"/>
        </w:rPr>
        <w:t>role_menu_rel</w:t>
      </w:r>
      <w:proofErr w:type="spellEnd"/>
      <w:r w:rsidR="00B513C0" w:rsidRPr="00B66BFD">
        <w:rPr>
          <w:rFonts w:cs="Huawei Sans"/>
          <w:noProof/>
        </w:rPr>
        <w:t>角色菜单关联</w:t>
      </w:r>
      <w:r w:rsidRPr="00B66BFD">
        <w:rPr>
          <w:rFonts w:cs="Huawei Sans"/>
        </w:rPr>
        <w:t>表</w:t>
      </w:r>
      <w:r w:rsidR="004460B4" w:rsidRPr="00B66BFD">
        <w:rPr>
          <w:rFonts w:cs="Huawei Sans"/>
        </w:rPr>
        <w:t>。</w:t>
      </w:r>
    </w:p>
    <w:p w14:paraId="1D8F65DD" w14:textId="77777777" w:rsidR="00D50578" w:rsidRPr="00B66BFD" w:rsidRDefault="00D50578" w:rsidP="00D50578">
      <w:pPr>
        <w:pStyle w:val="2f2"/>
        <w:rPr>
          <w:rFonts w:cs="Huawei Sans"/>
        </w:rPr>
      </w:pPr>
      <w:r w:rsidRPr="00B66BFD">
        <w:rPr>
          <w:rFonts w:cs="Huawei Sans"/>
        </w:rPr>
        <w:t xml:space="preserve">CREATE TABLE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 (</w:t>
      </w:r>
    </w:p>
    <w:p w14:paraId="21439E43" w14:textId="77777777" w:rsidR="00D50578" w:rsidRPr="00B66BFD" w:rsidRDefault="00D50578" w:rsidP="00D50578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id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PRIMARY KEY NOT NULL,</w:t>
      </w:r>
    </w:p>
    <w:p w14:paraId="3A1B350D" w14:textId="77777777" w:rsidR="00D50578" w:rsidRPr="00B66BFD" w:rsidRDefault="00D50578" w:rsidP="00D50578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roleId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32),</w:t>
      </w:r>
    </w:p>
    <w:p w14:paraId="40CEFCDA" w14:textId="77777777" w:rsidR="00D50578" w:rsidRPr="00B66BFD" w:rsidRDefault="00D50578" w:rsidP="00D50578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menuId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</w:t>
      </w:r>
    </w:p>
    <w:p w14:paraId="41891623" w14:textId="5FC71BD3" w:rsidR="00C01DF2" w:rsidRPr="00B66BFD" w:rsidRDefault="00D50578" w:rsidP="00D50578">
      <w:pPr>
        <w:pStyle w:val="2f2"/>
        <w:rPr>
          <w:rFonts w:cs="Huawei Sans"/>
        </w:rPr>
      </w:pPr>
      <w:r w:rsidRPr="00B66BFD">
        <w:rPr>
          <w:rFonts w:cs="Huawei Sans"/>
        </w:rPr>
        <w:t>) WITH (ORIENTATION = ROW);</w:t>
      </w:r>
    </w:p>
    <w:p w14:paraId="4323265D" w14:textId="78E14B79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  <w:noProof/>
        </w:rPr>
        <w:t>插入新的角色</w:t>
      </w:r>
      <w:r w:rsidR="00B513C0" w:rsidRPr="00B66BFD">
        <w:rPr>
          <w:rFonts w:cs="Huawei Sans"/>
          <w:noProof/>
        </w:rPr>
        <w:t>菜单</w:t>
      </w:r>
      <w:r w:rsidRPr="00B66BFD">
        <w:rPr>
          <w:rFonts w:cs="Huawei Sans"/>
          <w:noProof/>
        </w:rPr>
        <w:t>关联数据</w:t>
      </w:r>
      <w:r w:rsidRPr="00B66BFD">
        <w:rPr>
          <w:rFonts w:cs="Huawei Sans"/>
          <w:noProof/>
        </w:rPr>
        <w:t xml:space="preserve"> </w:t>
      </w:r>
      <w:r w:rsidR="004460B4" w:rsidRPr="00B66BFD">
        <w:rPr>
          <w:rFonts w:cs="Huawei Sans"/>
          <w:noProof/>
        </w:rPr>
        <w:t>。</w:t>
      </w:r>
    </w:p>
    <w:p w14:paraId="514231D0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('057d350d8d4541d7adb8f40f5c0b2efd', '3', 'ca437bc787404b938308d68925b50f9b');</w:t>
      </w:r>
    </w:p>
    <w:p w14:paraId="737DE5F4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('191cd51e89c246f68e29b6cc53696224', 'f1eae1546dbb4b90bb6af3349aacd5a1', '2');</w:t>
      </w:r>
    </w:p>
    <w:p w14:paraId="3FEBC956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('1e883a1d3a6c4ffa83194ce621887c91', '1', 'dacb9a4039a34aeb8ae834d409de6082');</w:t>
      </w:r>
    </w:p>
    <w:p w14:paraId="5397C048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('21dd3430f950484a9fb9c138acd78e22', '1', '5b185f5d08224728903575552e15dbf8');</w:t>
      </w:r>
    </w:p>
    <w:p w14:paraId="7FB87467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('220b8f0ac1d34f059a7469f4511400ad', '', '3');</w:t>
      </w:r>
    </w:p>
    <w:p w14:paraId="625682FC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('27c90e30aa484d49bf4fd2dcc0350704', '2', '1');</w:t>
      </w:r>
    </w:p>
    <w:p w14:paraId="2BEBE938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('295bf640f63845e88edba93434c04763', '', '1');</w:t>
      </w:r>
    </w:p>
    <w:p w14:paraId="145EE3DC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('312eeac553b248c99404293fade6415e', '1', '1');</w:t>
      </w:r>
    </w:p>
    <w:p w14:paraId="17583296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('31a6e6f4d1a149b68403fc1c4d1e6730', '1', '9');</w:t>
      </w:r>
    </w:p>
    <w:p w14:paraId="2D9958CB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('4db055734d7b45ca8d57fdfe91febf55', '1', '2');</w:t>
      </w:r>
    </w:p>
    <w:p w14:paraId="6EF03557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('5339119741df4d0caeb614968ac4a01a', '1', '3');</w:t>
      </w:r>
    </w:p>
    <w:p w14:paraId="103B4365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('5423e50cf39e472e8c329ecea8dc5a59', '1', '7');</w:t>
      </w:r>
    </w:p>
    <w:p w14:paraId="4C9525AD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('5bcb975730004801b8f2bb49a5084845', '3', '88bd8c79792346058d2bcd0ef831ec61');</w:t>
      </w:r>
    </w:p>
    <w:p w14:paraId="10D3293B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('76b22b7900274b44abe3ddcba96ab027', '1', '6');</w:t>
      </w:r>
    </w:p>
    <w:p w14:paraId="0FE16593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('77e2632acc0d4615a595d66bbafc3356', '1', '5');</w:t>
      </w:r>
    </w:p>
    <w:p w14:paraId="5502612A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('86ab09b688c64ad0b8b64e066d396e6c', '1', '8');</w:t>
      </w:r>
    </w:p>
    <w:p w14:paraId="57565AE7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lastRenderedPageBreak/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('8d54362bd599427ba39ec212d6ebbc54', '2', 'e8902e1c3e70451e9fa204b423bd33ec');</w:t>
      </w:r>
    </w:p>
    <w:p w14:paraId="26EA372C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('90eb463f60e24365bcdd811f0b67d665', '', '10');</w:t>
      </w:r>
    </w:p>
    <w:p w14:paraId="02535201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('922b81b6e2ef4834b14a9d199bcc02c3', '2', 'b69d605f77214bb889c14690ae34150d');</w:t>
      </w:r>
    </w:p>
    <w:p w14:paraId="517D9A9F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('925bf75b893b4664a34804109fcf6923', '2', '8d1ba0638b474dafa943891b14d17f97');</w:t>
      </w:r>
    </w:p>
    <w:p w14:paraId="5AA1B0AF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('a9893c0515cc481b871ee1c400c2acf7', 'f1eae1546dbb4b90bb6af3349aacd5a1', '1');</w:t>
      </w:r>
    </w:p>
    <w:p w14:paraId="08042223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('abc7de1a1e7a405b81611b53d59f442e', '', '6');</w:t>
      </w:r>
    </w:p>
    <w:p w14:paraId="219E5629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('b53af1a98bb74b0997b919194728c457', '1', '4');</w:t>
      </w:r>
    </w:p>
    <w:p w14:paraId="525C1446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('b736db0909f74a518798c2118a0c0676', '2', 'fe84c18b69144f2485ee157aaedd7c2d');</w:t>
      </w:r>
    </w:p>
    <w:p w14:paraId="31828FCE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('b75b51364f784f7fada620ec30b11f77', '', '4');</w:t>
      </w:r>
    </w:p>
    <w:p w14:paraId="78D3AB86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('e3f2fefed6b34c3da8ed8ca295db54ee', '', '8');</w:t>
      </w:r>
    </w:p>
    <w:p w14:paraId="144B3CED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('f161bd1063ee437fab0642b2a3d45168', '3', '1');</w:t>
      </w:r>
    </w:p>
    <w:p w14:paraId="256D1DA6" w14:textId="77777777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('f38eaef8ebfb4db880aa03f9c94df113', '1', '11');</w:t>
      </w:r>
    </w:p>
    <w:p w14:paraId="0E824434" w14:textId="66174311" w:rsidR="003B6059" w:rsidRPr="00B66BFD" w:rsidRDefault="003B6059" w:rsidP="003B6059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('fe131753898d40988aacef6674e5f47f', '1', '10');</w:t>
      </w:r>
    </w:p>
    <w:p w14:paraId="39851826" w14:textId="222ED390" w:rsidR="00C01DF2" w:rsidRPr="00B66BFD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62" w:name="_Toc125962233"/>
      <w:bookmarkStart w:id="63" w:name="_Toc173315534"/>
      <w:r w:rsidRPr="00B66BFD">
        <w:rPr>
          <w:rFonts w:cs="Huawei Sans"/>
          <w:lang w:eastAsia="zh-CN"/>
        </w:rPr>
        <w:t>S</w:t>
      </w:r>
      <w:r w:rsidRPr="00B66BFD">
        <w:rPr>
          <w:rFonts w:cs="Huawei Sans"/>
        </w:rPr>
        <w:t>tudent</w:t>
      </w:r>
      <w:r w:rsidRPr="00B66BFD">
        <w:rPr>
          <w:rFonts w:cs="Huawei Sans"/>
        </w:rPr>
        <w:t>表</w:t>
      </w:r>
      <w:r w:rsidR="00C758A2" w:rsidRPr="00B66BFD">
        <w:rPr>
          <w:rFonts w:cs="Huawei Sans"/>
          <w:lang w:eastAsia="zh-CN"/>
        </w:rPr>
        <w:t>学生用户表</w:t>
      </w:r>
      <w:bookmarkEnd w:id="62"/>
      <w:r w:rsidR="00C758A2" w:rsidRPr="00B66BFD">
        <w:rPr>
          <w:rFonts w:cs="Huawei Sans"/>
          <w:lang w:eastAsia="zh-CN"/>
        </w:rPr>
        <w:t>创建</w:t>
      </w:r>
      <w:bookmarkEnd w:id="63"/>
    </w:p>
    <w:p w14:paraId="41FC2B84" w14:textId="5B4473E0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表删除</w:t>
      </w:r>
      <w:r w:rsidR="003A380F" w:rsidRPr="00B66BFD">
        <w:rPr>
          <w:rFonts w:cs="Huawei Sans"/>
        </w:rPr>
        <w:t>。</w:t>
      </w:r>
    </w:p>
    <w:p w14:paraId="021E4C43" w14:textId="77777777" w:rsidR="00C01DF2" w:rsidRPr="00B66BFD" w:rsidRDefault="00C01DF2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DROP TABLE IF EXISTS </w:t>
      </w:r>
      <w:proofErr w:type="spellStart"/>
      <w:proofErr w:type="gramStart"/>
      <w:r w:rsidRPr="00B66BFD">
        <w:rPr>
          <w:rFonts w:cs="Huawei Sans"/>
        </w:rPr>
        <w:t>public.student</w:t>
      </w:r>
      <w:proofErr w:type="spellEnd"/>
      <w:proofErr w:type="gramEnd"/>
      <w:r w:rsidRPr="00B66BFD">
        <w:rPr>
          <w:rFonts w:cs="Huawei Sans"/>
        </w:rPr>
        <w:t>;</w:t>
      </w:r>
    </w:p>
    <w:p w14:paraId="5F6049A1" w14:textId="6C1E3835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创建</w:t>
      </w:r>
      <w:r w:rsidRPr="00B66BFD">
        <w:rPr>
          <w:rFonts w:cs="Huawei Sans"/>
        </w:rPr>
        <w:t>student</w:t>
      </w:r>
      <w:r w:rsidR="003C656E" w:rsidRPr="00B66BFD">
        <w:rPr>
          <w:rFonts w:cs="Huawei Sans"/>
        </w:rPr>
        <w:t>学生</w:t>
      </w:r>
      <w:r w:rsidR="00326705" w:rsidRPr="00B66BFD">
        <w:rPr>
          <w:rFonts w:cs="Huawei Sans"/>
        </w:rPr>
        <w:t>用户</w:t>
      </w:r>
      <w:r w:rsidRPr="00B66BFD">
        <w:rPr>
          <w:rFonts w:cs="Huawei Sans"/>
        </w:rPr>
        <w:t>表</w:t>
      </w:r>
      <w:r w:rsidR="003A380F" w:rsidRPr="00B66BFD">
        <w:rPr>
          <w:rFonts w:cs="Huawei Sans"/>
        </w:rPr>
        <w:t>。</w:t>
      </w:r>
    </w:p>
    <w:p w14:paraId="60F5854E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CREATE TABLE </w:t>
      </w:r>
      <w:proofErr w:type="spellStart"/>
      <w:proofErr w:type="gramStart"/>
      <w:r w:rsidRPr="00B66BFD">
        <w:rPr>
          <w:rFonts w:cs="Huawei Sans"/>
        </w:rPr>
        <w:t>public.student</w:t>
      </w:r>
      <w:proofErr w:type="spellEnd"/>
      <w:proofErr w:type="gramEnd"/>
      <w:r w:rsidRPr="00B66BFD">
        <w:rPr>
          <w:rFonts w:cs="Huawei Sans"/>
        </w:rPr>
        <w:t xml:space="preserve">  (</w:t>
      </w:r>
    </w:p>
    <w:p w14:paraId="4607E896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id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PRIMARY KEY NOT NULL,</w:t>
      </w:r>
    </w:p>
    <w:p w14:paraId="3872A7DF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studentNumber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64) NOT NULL,</w:t>
      </w:r>
    </w:p>
    <w:p w14:paraId="219EE6A3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username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64) NOT NULL,</w:t>
      </w:r>
    </w:p>
    <w:p w14:paraId="6802BFC6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password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255) NOT NULL,</w:t>
      </w:r>
    </w:p>
    <w:p w14:paraId="4C83F07C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phone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11) NOT NULL,</w:t>
      </w:r>
    </w:p>
    <w:p w14:paraId="7CADB1EA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email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20) NOT NULL,</w:t>
      </w:r>
    </w:p>
    <w:p w14:paraId="2E8F5B4A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roleId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NULL,</w:t>
      </w:r>
    </w:p>
    <w:p w14:paraId="4CADF455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collegeId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NULL,</w:t>
      </w:r>
    </w:p>
    <w:p w14:paraId="48834189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createDate</w:t>
      </w:r>
      <w:proofErr w:type="spellEnd"/>
      <w:r w:rsidRPr="00B66BFD">
        <w:rPr>
          <w:rFonts w:cs="Huawei Sans"/>
        </w:rPr>
        <w:t xml:space="preserve"> SMALLDATETIME NOT NULL,</w:t>
      </w:r>
    </w:p>
    <w:p w14:paraId="6E760ABF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state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1) NOT NULL</w:t>
      </w:r>
    </w:p>
    <w:p w14:paraId="5C5D59F3" w14:textId="41872365" w:rsidR="00C01DF2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>) WITH (ORIENTATION = ROW);</w:t>
      </w:r>
    </w:p>
    <w:p w14:paraId="04509F31" w14:textId="5E5F2F4E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  <w:noProof/>
        </w:rPr>
        <w:t>插入新的学生用户数据</w:t>
      </w:r>
      <w:r w:rsidRPr="00B66BFD">
        <w:rPr>
          <w:rFonts w:cs="Huawei Sans"/>
          <w:noProof/>
        </w:rPr>
        <w:t xml:space="preserve"> </w:t>
      </w:r>
      <w:r w:rsidR="003A380F" w:rsidRPr="00B66BFD">
        <w:rPr>
          <w:rFonts w:cs="Huawei Sans"/>
          <w:noProof/>
        </w:rPr>
        <w:t>。</w:t>
      </w:r>
    </w:p>
    <w:p w14:paraId="63709F63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public.student</w:t>
      </w:r>
      <w:proofErr w:type="spellEnd"/>
      <w:proofErr w:type="gramEnd"/>
      <w:r w:rsidRPr="00B66BFD">
        <w:rPr>
          <w:rFonts w:cs="Huawei Sans"/>
        </w:rPr>
        <w:t xml:space="preserve"> VALUES ('4b34934c56df4bbdae336a334973e7fc', '741011421564111', '</w:t>
      </w:r>
      <w:proofErr w:type="spellStart"/>
      <w:r w:rsidRPr="00B66BFD">
        <w:rPr>
          <w:rFonts w:cs="Huawei Sans"/>
        </w:rPr>
        <w:t>夏九幽</w:t>
      </w:r>
      <w:proofErr w:type="spellEnd"/>
      <w:r w:rsidRPr="00B66BFD">
        <w:rPr>
          <w:rFonts w:cs="Huawei Sans"/>
        </w:rPr>
        <w:t>', '123456', '13945614520', '32541415264@qq.com', '3', '1', '2020-07-17 17:19:08', '1');</w:t>
      </w:r>
    </w:p>
    <w:p w14:paraId="729F94F8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public.student</w:t>
      </w:r>
      <w:proofErr w:type="spellEnd"/>
      <w:proofErr w:type="gramEnd"/>
      <w:r w:rsidRPr="00B66BFD">
        <w:rPr>
          <w:rFonts w:cs="Huawei Sans"/>
        </w:rPr>
        <w:t xml:space="preserve"> VALUES ('8c367b8b7b6b4f098dd85efc26969daf', '741011421564112', '</w:t>
      </w:r>
      <w:proofErr w:type="spellStart"/>
      <w:r w:rsidRPr="00B66BFD">
        <w:rPr>
          <w:rFonts w:cs="Huawei Sans"/>
        </w:rPr>
        <w:t>涂飞</w:t>
      </w:r>
      <w:proofErr w:type="spellEnd"/>
      <w:r w:rsidRPr="00B66BFD">
        <w:rPr>
          <w:rFonts w:cs="Huawei Sans"/>
        </w:rPr>
        <w:t>', '123456', '15241254520', '654125478962@qq.com', '3', '1', '2020-07-17 17:29:56', '1');</w:t>
      </w:r>
    </w:p>
    <w:p w14:paraId="6F22DF88" w14:textId="77777777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public.student</w:t>
      </w:r>
      <w:proofErr w:type="spellEnd"/>
      <w:proofErr w:type="gramEnd"/>
      <w:r w:rsidRPr="00B66BFD">
        <w:rPr>
          <w:rFonts w:cs="Huawei Sans"/>
        </w:rPr>
        <w:t xml:space="preserve"> VALUES ('af82b7bdba124a4e80e17827fad6647d', '741011421564113', '</w:t>
      </w:r>
      <w:proofErr w:type="spellStart"/>
      <w:r w:rsidRPr="00B66BFD">
        <w:rPr>
          <w:rFonts w:cs="Huawei Sans"/>
        </w:rPr>
        <w:t>姜太虚</w:t>
      </w:r>
      <w:proofErr w:type="spellEnd"/>
      <w:r w:rsidRPr="00B66BFD">
        <w:rPr>
          <w:rFonts w:cs="Huawei Sans"/>
        </w:rPr>
        <w:t>', '123456', '13378974152', '49843214567@qq.com', '3', '2', '2020-07-17 17:26:20', '1');</w:t>
      </w:r>
    </w:p>
    <w:p w14:paraId="11FAAC0B" w14:textId="27E664E9" w:rsidR="00326705" w:rsidRPr="00B66BFD" w:rsidRDefault="00326705" w:rsidP="00326705">
      <w:pPr>
        <w:pStyle w:val="2f2"/>
        <w:rPr>
          <w:rFonts w:cs="Huawei Sans"/>
        </w:rPr>
      </w:pPr>
      <w:r w:rsidRPr="00B66BFD">
        <w:rPr>
          <w:rFonts w:cs="Huawei Sans"/>
        </w:rPr>
        <w:lastRenderedPageBreak/>
        <w:t xml:space="preserve">INSERT INTO </w:t>
      </w:r>
      <w:proofErr w:type="spellStart"/>
      <w:proofErr w:type="gramStart"/>
      <w:r w:rsidRPr="00B66BFD">
        <w:rPr>
          <w:rFonts w:cs="Huawei Sans"/>
        </w:rPr>
        <w:t>public.student</w:t>
      </w:r>
      <w:proofErr w:type="spellEnd"/>
      <w:proofErr w:type="gramEnd"/>
      <w:r w:rsidRPr="00B66BFD">
        <w:rPr>
          <w:rFonts w:cs="Huawei Sans"/>
        </w:rPr>
        <w:t xml:space="preserve"> VALUES ('f1283ca0cb534f979bd1e2a73077b45e', '741011421564114', '</w:t>
      </w:r>
      <w:proofErr w:type="spellStart"/>
      <w:r w:rsidRPr="00B66BFD">
        <w:rPr>
          <w:rFonts w:cs="Huawei Sans"/>
        </w:rPr>
        <w:t>段德</w:t>
      </w:r>
      <w:proofErr w:type="spellEnd"/>
      <w:r w:rsidRPr="00B66BFD">
        <w:rPr>
          <w:rFonts w:cs="Huawei Sans"/>
        </w:rPr>
        <w:t>', '12345', '18345789870', '74851426348@qq.com', '3', '1', '2020-07-17 11:58:10', '1');</w:t>
      </w:r>
    </w:p>
    <w:p w14:paraId="340F05D8" w14:textId="73678760" w:rsidR="00C01DF2" w:rsidRPr="00B66BFD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64" w:name="_Toc125962234"/>
      <w:bookmarkStart w:id="65" w:name="_Toc173315535"/>
      <w:r w:rsidRPr="00B66BFD">
        <w:rPr>
          <w:rFonts w:cs="Huawei Sans"/>
        </w:rPr>
        <w:t>student_course_rel</w:t>
      </w:r>
      <w:r w:rsidR="00C758A2" w:rsidRPr="00B66BFD">
        <w:rPr>
          <w:rFonts w:cs="Huawei Sans"/>
        </w:rPr>
        <w:t>学生课程关联</w:t>
      </w:r>
      <w:r w:rsidRPr="00B66BFD">
        <w:rPr>
          <w:rFonts w:cs="Huawei Sans"/>
          <w:lang w:eastAsia="zh-CN"/>
        </w:rPr>
        <w:t>表</w:t>
      </w:r>
      <w:bookmarkEnd w:id="64"/>
      <w:r w:rsidR="00C758A2" w:rsidRPr="00B66BFD">
        <w:rPr>
          <w:rFonts w:cs="Huawei Sans"/>
          <w:lang w:eastAsia="zh-CN"/>
        </w:rPr>
        <w:t>创建</w:t>
      </w:r>
      <w:bookmarkEnd w:id="65"/>
    </w:p>
    <w:p w14:paraId="3F5FED49" w14:textId="04A6AC77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表删除</w:t>
      </w:r>
      <w:r w:rsidR="003A380F" w:rsidRPr="00B66BFD">
        <w:rPr>
          <w:rFonts w:cs="Huawei Sans"/>
        </w:rPr>
        <w:t>。</w:t>
      </w:r>
    </w:p>
    <w:p w14:paraId="5E1EDDBD" w14:textId="77777777" w:rsidR="00C01DF2" w:rsidRPr="00B66BFD" w:rsidRDefault="00C01DF2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DROP TABLE IF EXISTS </w:t>
      </w:r>
      <w:proofErr w:type="spellStart"/>
      <w:proofErr w:type="gramStart"/>
      <w:r w:rsidRPr="00B66BFD">
        <w:rPr>
          <w:rFonts w:cs="Huawei Sans"/>
        </w:rPr>
        <w:t>public.student</w:t>
      </w:r>
      <w:proofErr w:type="gramEnd"/>
      <w:r w:rsidRPr="00B66BFD">
        <w:rPr>
          <w:rFonts w:cs="Huawei Sans"/>
        </w:rPr>
        <w:t>_course_rel</w:t>
      </w:r>
      <w:proofErr w:type="spellEnd"/>
      <w:r w:rsidRPr="00B66BFD">
        <w:rPr>
          <w:rFonts w:cs="Huawei Sans"/>
        </w:rPr>
        <w:t>;</w:t>
      </w:r>
    </w:p>
    <w:p w14:paraId="612D7BCB" w14:textId="0932FEA4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创建</w:t>
      </w:r>
      <w:proofErr w:type="spellStart"/>
      <w:r w:rsidRPr="00B66BFD">
        <w:rPr>
          <w:rFonts w:cs="Huawei Sans"/>
        </w:rPr>
        <w:t>student_course_rel</w:t>
      </w:r>
      <w:proofErr w:type="spellEnd"/>
      <w:r w:rsidR="005179F2" w:rsidRPr="00B66BFD">
        <w:rPr>
          <w:rFonts w:cs="Huawei Sans"/>
          <w:noProof/>
        </w:rPr>
        <w:t>学生课程关联</w:t>
      </w:r>
      <w:r w:rsidRPr="00B66BFD">
        <w:rPr>
          <w:rFonts w:cs="Huawei Sans"/>
        </w:rPr>
        <w:t>表</w:t>
      </w:r>
      <w:r w:rsidR="003A380F" w:rsidRPr="00B66BFD">
        <w:rPr>
          <w:rFonts w:cs="Huawei Sans"/>
        </w:rPr>
        <w:t>。</w:t>
      </w:r>
    </w:p>
    <w:p w14:paraId="6DD33E54" w14:textId="77777777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CREATE TABLE </w:t>
      </w:r>
      <w:proofErr w:type="spellStart"/>
      <w:proofErr w:type="gramStart"/>
      <w:r w:rsidRPr="00B66BFD">
        <w:rPr>
          <w:rFonts w:cs="Huawei Sans"/>
        </w:rPr>
        <w:t>public.student</w:t>
      </w:r>
      <w:proofErr w:type="gramEnd"/>
      <w:r w:rsidRPr="00B66BFD">
        <w:rPr>
          <w:rFonts w:cs="Huawei Sans"/>
        </w:rPr>
        <w:t>_course_rel</w:t>
      </w:r>
      <w:proofErr w:type="spellEnd"/>
      <w:r w:rsidRPr="00B66BFD">
        <w:rPr>
          <w:rFonts w:cs="Huawei Sans"/>
        </w:rPr>
        <w:t xml:space="preserve">  (</w:t>
      </w:r>
    </w:p>
    <w:p w14:paraId="5C0B050A" w14:textId="77777777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id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PRIMARY KEY NOT NULL,</w:t>
      </w:r>
    </w:p>
    <w:p w14:paraId="2DCD3975" w14:textId="77777777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studentId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NULL,</w:t>
      </w:r>
    </w:p>
    <w:p w14:paraId="35221BC4" w14:textId="77777777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courseId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NULL,</w:t>
      </w:r>
    </w:p>
    <w:p w14:paraId="788FF502" w14:textId="77777777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teacherId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NULL DEFAULT NULL,</w:t>
      </w:r>
    </w:p>
    <w:p w14:paraId="45B74084" w14:textId="77777777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isQualified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1) NULL DEFAULT NULL,</w:t>
      </w:r>
    </w:p>
    <w:p w14:paraId="2232EC49" w14:textId="77777777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creditsRemark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255) NULL DEFAULT NULL,</w:t>
      </w:r>
    </w:p>
    <w:p w14:paraId="169F6851" w14:textId="77777777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state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1) NOT NULL</w:t>
      </w:r>
    </w:p>
    <w:p w14:paraId="46581E98" w14:textId="7C719CF3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>) WITH (ORIENTATION = ROW);</w:t>
      </w:r>
    </w:p>
    <w:p w14:paraId="3F20FD80" w14:textId="045F8FE8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  <w:noProof/>
        </w:rPr>
        <w:t>插入新的</w:t>
      </w:r>
      <w:r w:rsidR="005179F2" w:rsidRPr="00B66BFD">
        <w:rPr>
          <w:rFonts w:cs="Huawei Sans"/>
          <w:noProof/>
        </w:rPr>
        <w:t>学生课程关联</w:t>
      </w:r>
      <w:r w:rsidRPr="00B66BFD">
        <w:rPr>
          <w:rFonts w:cs="Huawei Sans"/>
          <w:noProof/>
        </w:rPr>
        <w:t>数据</w:t>
      </w:r>
      <w:r w:rsidRPr="00B66BFD">
        <w:rPr>
          <w:rFonts w:cs="Huawei Sans"/>
          <w:noProof/>
        </w:rPr>
        <w:t xml:space="preserve"> </w:t>
      </w:r>
      <w:r w:rsidR="003A380F" w:rsidRPr="00B66BFD">
        <w:rPr>
          <w:rFonts w:cs="Huawei Sans"/>
          <w:noProof/>
        </w:rPr>
        <w:t>。</w:t>
      </w:r>
    </w:p>
    <w:p w14:paraId="607A593E" w14:textId="77777777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public.student</w:t>
      </w:r>
      <w:proofErr w:type="gramEnd"/>
      <w:r w:rsidRPr="00B66BFD">
        <w:rPr>
          <w:rFonts w:cs="Huawei Sans"/>
        </w:rPr>
        <w:t>_course_rel</w:t>
      </w:r>
      <w:proofErr w:type="spellEnd"/>
      <w:r w:rsidRPr="00B66BFD">
        <w:rPr>
          <w:rFonts w:cs="Huawei Sans"/>
        </w:rPr>
        <w:t xml:space="preserve"> VALUES ('2e8b63dddcf54b0383b317e1a136e868', '4b34934c56df4bbdae336a334973e7fc', '2', NULL, NULL, NULL, '0');</w:t>
      </w:r>
    </w:p>
    <w:p w14:paraId="50BE9529" w14:textId="77777777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public.student</w:t>
      </w:r>
      <w:proofErr w:type="gramEnd"/>
      <w:r w:rsidRPr="00B66BFD">
        <w:rPr>
          <w:rFonts w:cs="Huawei Sans"/>
        </w:rPr>
        <w:t>_course_rel</w:t>
      </w:r>
      <w:proofErr w:type="spellEnd"/>
      <w:r w:rsidRPr="00B66BFD">
        <w:rPr>
          <w:rFonts w:cs="Huawei Sans"/>
        </w:rPr>
        <w:t xml:space="preserve"> VALUES ('e1c87ea078c44ba5a0ba4362fb196021', '8c367b8b7b6b4f098dd85efc26969daf', '2', NULL, NULL, NULL, '0');</w:t>
      </w:r>
    </w:p>
    <w:p w14:paraId="4B8D1A16" w14:textId="3A6D267A" w:rsidR="00E45B25" w:rsidRPr="00B66BFD" w:rsidRDefault="00E45B25" w:rsidP="00E45B2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public.student</w:t>
      </w:r>
      <w:proofErr w:type="gramEnd"/>
      <w:r w:rsidRPr="00B66BFD">
        <w:rPr>
          <w:rFonts w:cs="Huawei Sans"/>
        </w:rPr>
        <w:t>_course_rel</w:t>
      </w:r>
      <w:proofErr w:type="spellEnd"/>
      <w:r w:rsidRPr="00B66BFD">
        <w:rPr>
          <w:rFonts w:cs="Huawei Sans"/>
        </w:rPr>
        <w:t xml:space="preserve"> VALUES ('e94080073128488ea889278d1174b723', '4b34934c56df4bbdae336a334973e7fc', '1', NULL, NULL, NULL, '0');</w:t>
      </w:r>
    </w:p>
    <w:p w14:paraId="7190B7FB" w14:textId="05FA579E" w:rsidR="00C01DF2" w:rsidRPr="00B66BFD" w:rsidRDefault="00C01DF2" w:rsidP="00B662F7">
      <w:pPr>
        <w:pStyle w:val="2"/>
        <w:numPr>
          <w:ilvl w:val="1"/>
          <w:numId w:val="4"/>
        </w:numPr>
        <w:rPr>
          <w:rFonts w:cs="Huawei Sans"/>
        </w:rPr>
      </w:pPr>
      <w:bookmarkStart w:id="66" w:name="_Toc125962235"/>
      <w:bookmarkStart w:id="67" w:name="_Toc173315536"/>
      <w:r w:rsidRPr="00B66BFD">
        <w:rPr>
          <w:rFonts w:cs="Huawei Sans"/>
        </w:rPr>
        <w:t>teacher</w:t>
      </w:r>
      <w:r w:rsidR="00C758A2" w:rsidRPr="00B66BFD">
        <w:rPr>
          <w:rFonts w:cs="Huawei Sans"/>
        </w:rPr>
        <w:t>教师信息</w:t>
      </w:r>
      <w:r w:rsidRPr="00B66BFD">
        <w:rPr>
          <w:rFonts w:cs="Huawei Sans"/>
        </w:rPr>
        <w:t>表</w:t>
      </w:r>
      <w:bookmarkEnd w:id="66"/>
      <w:r w:rsidR="00C758A2" w:rsidRPr="00B66BFD">
        <w:rPr>
          <w:rFonts w:cs="Huawei Sans"/>
          <w:lang w:eastAsia="zh-CN"/>
        </w:rPr>
        <w:t>创建</w:t>
      </w:r>
      <w:bookmarkEnd w:id="67"/>
    </w:p>
    <w:p w14:paraId="57EF1131" w14:textId="61205ED7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表删除</w:t>
      </w:r>
      <w:r w:rsidR="003A380F" w:rsidRPr="00B66BFD">
        <w:rPr>
          <w:rFonts w:cs="Huawei Sans"/>
        </w:rPr>
        <w:t>。</w:t>
      </w:r>
    </w:p>
    <w:p w14:paraId="09736C21" w14:textId="77777777" w:rsidR="00C01DF2" w:rsidRPr="00B66BFD" w:rsidRDefault="00C01DF2" w:rsidP="00C01DF2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DROP TABLE IF EXISTS </w:t>
      </w:r>
      <w:proofErr w:type="spellStart"/>
      <w:proofErr w:type="gramStart"/>
      <w:r w:rsidRPr="00B66BFD">
        <w:rPr>
          <w:rFonts w:cs="Huawei Sans"/>
        </w:rPr>
        <w:t>public.teacher</w:t>
      </w:r>
      <w:proofErr w:type="spellEnd"/>
      <w:proofErr w:type="gramEnd"/>
      <w:r w:rsidRPr="00B66BFD">
        <w:rPr>
          <w:rFonts w:cs="Huawei Sans"/>
        </w:rPr>
        <w:t>;</w:t>
      </w:r>
    </w:p>
    <w:p w14:paraId="2C07F3F9" w14:textId="31E35AB6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</w:rPr>
        <w:t>创建</w:t>
      </w:r>
      <w:r w:rsidRPr="00B66BFD">
        <w:rPr>
          <w:rFonts w:cs="Huawei Sans"/>
        </w:rPr>
        <w:t>teacher</w:t>
      </w:r>
      <w:r w:rsidR="00497684" w:rsidRPr="00B66BFD">
        <w:rPr>
          <w:rFonts w:cs="Huawei Sans"/>
        </w:rPr>
        <w:t>教师信息</w:t>
      </w:r>
      <w:r w:rsidRPr="00B66BFD">
        <w:rPr>
          <w:rFonts w:cs="Huawei Sans"/>
        </w:rPr>
        <w:t>表</w:t>
      </w:r>
      <w:r w:rsidR="003A380F" w:rsidRPr="00B66BFD">
        <w:rPr>
          <w:rFonts w:cs="Huawei Sans"/>
        </w:rPr>
        <w:t>。</w:t>
      </w:r>
    </w:p>
    <w:p w14:paraId="21BA00AA" w14:textId="77777777" w:rsidR="00497684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CREATE TABLE </w:t>
      </w:r>
      <w:proofErr w:type="spellStart"/>
      <w:proofErr w:type="gramStart"/>
      <w:r w:rsidRPr="00B66BFD">
        <w:rPr>
          <w:rFonts w:cs="Huawei Sans"/>
        </w:rPr>
        <w:t>public.teacher</w:t>
      </w:r>
      <w:proofErr w:type="spellEnd"/>
      <w:proofErr w:type="gramEnd"/>
      <w:r w:rsidRPr="00B66BFD">
        <w:rPr>
          <w:rFonts w:cs="Huawei Sans"/>
        </w:rPr>
        <w:t xml:space="preserve">  (</w:t>
      </w:r>
    </w:p>
    <w:p w14:paraId="77B8432F" w14:textId="77777777" w:rsidR="00497684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id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 PRIMARY KEY NOT NULL,</w:t>
      </w:r>
    </w:p>
    <w:p w14:paraId="72F66293" w14:textId="77777777" w:rsidR="00497684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loginName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64) NOT NULL,</w:t>
      </w:r>
    </w:p>
    <w:p w14:paraId="71308F05" w14:textId="77777777" w:rsidR="00497684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username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64) NOT NULL,</w:t>
      </w:r>
    </w:p>
    <w:p w14:paraId="6EEBA920" w14:textId="77777777" w:rsidR="00497684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password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255) NOT NULL,</w:t>
      </w:r>
    </w:p>
    <w:p w14:paraId="61C429A2" w14:textId="77777777" w:rsidR="00497684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phone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11) NOT NULL,</w:t>
      </w:r>
    </w:p>
    <w:p w14:paraId="3D7E132E" w14:textId="77777777" w:rsidR="00497684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email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20) NOT NULL,</w:t>
      </w:r>
    </w:p>
    <w:p w14:paraId="28B291B2" w14:textId="77777777" w:rsidR="00497684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roleId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NULL,</w:t>
      </w:r>
    </w:p>
    <w:p w14:paraId="658C262A" w14:textId="77777777" w:rsidR="00497684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collegeId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32) NOT NULL,</w:t>
      </w:r>
    </w:p>
    <w:p w14:paraId="4CA1048E" w14:textId="77777777" w:rsidR="00497684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lastRenderedPageBreak/>
        <w:t xml:space="preserve">  </w:t>
      </w:r>
      <w:proofErr w:type="spellStart"/>
      <w:r w:rsidRPr="00B66BFD">
        <w:rPr>
          <w:rFonts w:cs="Huawei Sans"/>
        </w:rPr>
        <w:t>createDate</w:t>
      </w:r>
      <w:proofErr w:type="spellEnd"/>
      <w:r w:rsidRPr="00B66BFD">
        <w:rPr>
          <w:rFonts w:cs="Huawei Sans"/>
        </w:rPr>
        <w:t xml:space="preserve"> SMALLDATETIME NOT NULL,</w:t>
      </w:r>
    </w:p>
    <w:p w14:paraId="5838999F" w14:textId="77777777" w:rsidR="00497684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state </w:t>
      </w:r>
      <w:proofErr w:type="gramStart"/>
      <w:r w:rsidRPr="00B66BFD">
        <w:rPr>
          <w:rFonts w:cs="Huawei Sans"/>
        </w:rPr>
        <w:t>varchar(</w:t>
      </w:r>
      <w:proofErr w:type="gramEnd"/>
      <w:r w:rsidRPr="00B66BFD">
        <w:rPr>
          <w:rFonts w:cs="Huawei Sans"/>
        </w:rPr>
        <w:t>1) NOT NULL</w:t>
      </w:r>
    </w:p>
    <w:p w14:paraId="6AF30C16" w14:textId="0E6A4108" w:rsidR="00C01DF2" w:rsidRPr="00B66BFD" w:rsidRDefault="00497684" w:rsidP="00497684">
      <w:pPr>
        <w:pStyle w:val="2f2"/>
        <w:rPr>
          <w:rFonts w:cs="Huawei Sans"/>
        </w:rPr>
      </w:pPr>
      <w:r w:rsidRPr="00B66BFD">
        <w:rPr>
          <w:rFonts w:cs="Huawei Sans"/>
        </w:rPr>
        <w:t>) WITH (ORIENTATION = ROW);</w:t>
      </w:r>
    </w:p>
    <w:p w14:paraId="09239C36" w14:textId="7A1BD493" w:rsidR="00C01DF2" w:rsidRPr="00B66BFD" w:rsidRDefault="00C01DF2" w:rsidP="00C01DF2">
      <w:pPr>
        <w:pStyle w:val="30"/>
        <w:tabs>
          <w:tab w:val="num" w:pos="1010"/>
        </w:tabs>
        <w:rPr>
          <w:rFonts w:cs="Huawei Sans"/>
        </w:rPr>
      </w:pPr>
      <w:r w:rsidRPr="00B66BFD">
        <w:rPr>
          <w:rFonts w:cs="Huawei Sans"/>
          <w:noProof/>
        </w:rPr>
        <w:t>插入新的老师用户数据</w:t>
      </w:r>
      <w:r w:rsidRPr="00B66BFD">
        <w:rPr>
          <w:rFonts w:cs="Huawei Sans"/>
          <w:noProof/>
        </w:rPr>
        <w:t xml:space="preserve"> </w:t>
      </w:r>
      <w:r w:rsidR="003A380F" w:rsidRPr="00B66BFD">
        <w:rPr>
          <w:rFonts w:cs="Huawei Sans"/>
          <w:noProof/>
        </w:rPr>
        <w:t>。</w:t>
      </w:r>
    </w:p>
    <w:p w14:paraId="7AA4C7CE" w14:textId="77777777" w:rsidR="00497684" w:rsidRPr="00B66BFD" w:rsidRDefault="00497684" w:rsidP="00497684">
      <w:pPr>
        <w:pStyle w:val="2f2"/>
        <w:rPr>
          <w:rStyle w:val="afff3"/>
          <w:rFonts w:cs="Huawei Sans"/>
          <w:b w:val="0"/>
          <w:bCs w:val="0"/>
        </w:rPr>
      </w:pPr>
      <w:r w:rsidRPr="00B66BFD">
        <w:rPr>
          <w:rStyle w:val="afff3"/>
          <w:rFonts w:cs="Huawei Sans"/>
          <w:b w:val="0"/>
          <w:bCs w:val="0"/>
        </w:rPr>
        <w:t xml:space="preserve">INSERT INTO </w:t>
      </w:r>
      <w:proofErr w:type="spellStart"/>
      <w:proofErr w:type="gramStart"/>
      <w:r w:rsidRPr="00B66BFD">
        <w:rPr>
          <w:rStyle w:val="afff3"/>
          <w:rFonts w:cs="Huawei Sans"/>
          <w:b w:val="0"/>
          <w:bCs w:val="0"/>
        </w:rPr>
        <w:t>public.teacher</w:t>
      </w:r>
      <w:proofErr w:type="spellEnd"/>
      <w:proofErr w:type="gramEnd"/>
      <w:r w:rsidRPr="00B66BFD">
        <w:rPr>
          <w:rStyle w:val="afff3"/>
          <w:rFonts w:cs="Huawei Sans"/>
          <w:b w:val="0"/>
          <w:bCs w:val="0"/>
        </w:rPr>
        <w:t xml:space="preserve"> VALUES ('1', '</w:t>
      </w:r>
      <w:proofErr w:type="spellStart"/>
      <w:r w:rsidRPr="00B66BFD">
        <w:rPr>
          <w:rStyle w:val="afff3"/>
          <w:rFonts w:cs="Huawei Sans"/>
          <w:b w:val="0"/>
          <w:bCs w:val="0"/>
        </w:rPr>
        <w:t>叶凡</w:t>
      </w:r>
      <w:proofErr w:type="spellEnd"/>
      <w:r w:rsidRPr="00B66BFD">
        <w:rPr>
          <w:rStyle w:val="afff3"/>
          <w:rFonts w:cs="Huawei Sans"/>
          <w:b w:val="0"/>
          <w:bCs w:val="0"/>
        </w:rPr>
        <w:t>', '</w:t>
      </w:r>
      <w:proofErr w:type="spellStart"/>
      <w:r w:rsidRPr="00B66BFD">
        <w:rPr>
          <w:rStyle w:val="afff3"/>
          <w:rFonts w:cs="Huawei Sans"/>
          <w:b w:val="0"/>
          <w:bCs w:val="0"/>
        </w:rPr>
        <w:t>叶凡</w:t>
      </w:r>
      <w:proofErr w:type="spellEnd"/>
      <w:r w:rsidRPr="00B66BFD">
        <w:rPr>
          <w:rStyle w:val="afff3"/>
          <w:rFonts w:cs="Huawei Sans"/>
          <w:b w:val="0"/>
          <w:bCs w:val="0"/>
        </w:rPr>
        <w:t>', '123456', '18385147410', '18414523285@qq.com', '2', '1', '2020-07-17 11:51:24', '1');</w:t>
      </w:r>
    </w:p>
    <w:p w14:paraId="23A4A5C9" w14:textId="1E923667" w:rsidR="00497684" w:rsidRPr="00B66BFD" w:rsidRDefault="00497684" w:rsidP="00497684">
      <w:pPr>
        <w:pStyle w:val="2f2"/>
        <w:rPr>
          <w:rStyle w:val="afff3"/>
          <w:rFonts w:cs="Huawei Sans"/>
          <w:b w:val="0"/>
          <w:bCs w:val="0"/>
        </w:rPr>
      </w:pPr>
      <w:r w:rsidRPr="00B66BFD">
        <w:rPr>
          <w:rStyle w:val="afff3"/>
          <w:rFonts w:cs="Huawei Sans"/>
          <w:b w:val="0"/>
          <w:bCs w:val="0"/>
        </w:rPr>
        <w:t xml:space="preserve">INSERT INTO </w:t>
      </w:r>
      <w:proofErr w:type="spellStart"/>
      <w:proofErr w:type="gramStart"/>
      <w:r w:rsidRPr="00B66BFD">
        <w:rPr>
          <w:rStyle w:val="afff3"/>
          <w:rFonts w:cs="Huawei Sans"/>
          <w:b w:val="0"/>
          <w:bCs w:val="0"/>
        </w:rPr>
        <w:t>public.teacher</w:t>
      </w:r>
      <w:proofErr w:type="spellEnd"/>
      <w:proofErr w:type="gramEnd"/>
      <w:r w:rsidRPr="00B66BFD">
        <w:rPr>
          <w:rStyle w:val="afff3"/>
          <w:rFonts w:cs="Huawei Sans"/>
          <w:b w:val="0"/>
          <w:bCs w:val="0"/>
        </w:rPr>
        <w:t xml:space="preserve"> VALUES ('2', '</w:t>
      </w:r>
      <w:proofErr w:type="spellStart"/>
      <w:r w:rsidRPr="00B66BFD">
        <w:rPr>
          <w:rStyle w:val="afff3"/>
          <w:rFonts w:cs="Huawei Sans"/>
          <w:b w:val="0"/>
          <w:bCs w:val="0"/>
        </w:rPr>
        <w:t>庞博</w:t>
      </w:r>
      <w:proofErr w:type="spellEnd"/>
      <w:r w:rsidRPr="00B66BFD">
        <w:rPr>
          <w:rStyle w:val="afff3"/>
          <w:rFonts w:cs="Huawei Sans"/>
          <w:b w:val="0"/>
          <w:bCs w:val="0"/>
        </w:rPr>
        <w:t>', '</w:t>
      </w:r>
      <w:proofErr w:type="spellStart"/>
      <w:r w:rsidRPr="00B66BFD">
        <w:rPr>
          <w:rStyle w:val="afff3"/>
          <w:rFonts w:cs="Huawei Sans"/>
          <w:b w:val="0"/>
          <w:bCs w:val="0"/>
        </w:rPr>
        <w:t>庞博</w:t>
      </w:r>
      <w:proofErr w:type="spellEnd"/>
      <w:r w:rsidRPr="00B66BFD">
        <w:rPr>
          <w:rStyle w:val="afff3"/>
          <w:rFonts w:cs="Huawei Sans"/>
          <w:b w:val="0"/>
          <w:bCs w:val="0"/>
        </w:rPr>
        <w:t>', '123456', '15345217450', '45147896741@qq.com', '2', '1', '2020-08-01 15:05:43', '1');</w:t>
      </w:r>
    </w:p>
    <w:p w14:paraId="0E536308" w14:textId="5319F1B5" w:rsidR="00E83BFD" w:rsidRPr="00B66BFD" w:rsidRDefault="00E83BFD" w:rsidP="00A71507">
      <w:pPr>
        <w:pStyle w:val="1e"/>
      </w:pPr>
    </w:p>
    <w:p w14:paraId="255A7E6D" w14:textId="1BB0F4FD" w:rsidR="0045663F" w:rsidRPr="00B66BFD" w:rsidRDefault="0045663F" w:rsidP="00A71507">
      <w:pPr>
        <w:pStyle w:val="1e"/>
      </w:pPr>
    </w:p>
    <w:p w14:paraId="6EB35C22" w14:textId="1D5499C0" w:rsidR="00845D75" w:rsidRPr="00B66BFD" w:rsidRDefault="00845D75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sz w:val="21"/>
        </w:rPr>
      </w:pPr>
      <w:r w:rsidRPr="00B66BFD">
        <w:rPr>
          <w:rFonts w:ascii="Huawei Sans" w:eastAsia="方正兰亭黑简体" w:hAnsi="Huawei Sans" w:cs="Huawei Sans"/>
        </w:rPr>
        <w:br w:type="page"/>
      </w:r>
    </w:p>
    <w:p w14:paraId="4B7B7930" w14:textId="15465B8E" w:rsidR="00E83BFD" w:rsidRPr="00B66BFD" w:rsidRDefault="00E83BFD" w:rsidP="00E83BFD">
      <w:pPr>
        <w:pStyle w:val="1"/>
        <w:rPr>
          <w:rFonts w:cs="Huawei Sans"/>
        </w:rPr>
      </w:pPr>
      <w:bookmarkStart w:id="68" w:name="_Toc173315537"/>
      <w:r w:rsidRPr="00B66BFD">
        <w:rPr>
          <w:rFonts w:cs="Huawei Sans"/>
        </w:rPr>
        <w:lastRenderedPageBreak/>
        <w:t>开发环境搭建</w:t>
      </w:r>
      <w:bookmarkEnd w:id="68"/>
    </w:p>
    <w:p w14:paraId="530BC249" w14:textId="3F55AAE5" w:rsidR="00EE100A" w:rsidRPr="00B66BFD" w:rsidRDefault="00EE100A" w:rsidP="00EE100A">
      <w:pPr>
        <w:pStyle w:val="2"/>
        <w:numPr>
          <w:ilvl w:val="1"/>
          <w:numId w:val="4"/>
        </w:numPr>
        <w:rPr>
          <w:rFonts w:cs="Huawei Sans"/>
          <w:lang w:eastAsia="zh-CN"/>
        </w:rPr>
      </w:pPr>
      <w:bookmarkStart w:id="69" w:name="_Toc163379330"/>
      <w:bookmarkStart w:id="70" w:name="_Toc173315538"/>
      <w:r w:rsidRPr="00B66BFD">
        <w:rPr>
          <w:rFonts w:cs="Huawei Sans"/>
          <w:lang w:eastAsia="zh-CN"/>
        </w:rPr>
        <w:t>开发工具</w:t>
      </w:r>
      <w:bookmarkEnd w:id="69"/>
      <w:r w:rsidR="00A401DE" w:rsidRPr="00B66BFD">
        <w:rPr>
          <w:rFonts w:cs="Huawei Sans"/>
          <w:lang w:eastAsia="zh-CN"/>
        </w:rPr>
        <w:t>vscode</w:t>
      </w:r>
      <w:bookmarkEnd w:id="70"/>
    </w:p>
    <w:p w14:paraId="6125D6A3" w14:textId="7AD5AE7C" w:rsidR="0019073F" w:rsidRPr="00B66BFD" w:rsidRDefault="0019073F" w:rsidP="00EE100A">
      <w:pPr>
        <w:pStyle w:val="af5"/>
        <w:rPr>
          <w:rFonts w:ascii="Huawei Sans" w:eastAsia="方正兰亭黑简体" w:hAnsi="Huawei Sans" w:cs="Huawei Sans"/>
        </w:rPr>
      </w:pPr>
      <w:r w:rsidRPr="00B66BFD">
        <w:rPr>
          <w:rFonts w:ascii="Huawei Sans" w:eastAsia="方正兰亭黑简体" w:hAnsi="Huawei Sans" w:cs="Huawei Sans"/>
        </w:rPr>
        <w:t xml:space="preserve">Visual Studio Code </w:t>
      </w:r>
      <w:r w:rsidRPr="00B66BFD">
        <w:rPr>
          <w:rFonts w:ascii="Huawei Sans" w:eastAsia="方正兰亭黑简体" w:hAnsi="Huawei Sans" w:cs="Huawei Sans"/>
        </w:rPr>
        <w:t>是一款轻量级但功能强大的源代码编辑器，可在您的桌面上运行，适用于</w:t>
      </w:r>
      <w:r w:rsidRPr="00B66BFD">
        <w:rPr>
          <w:rFonts w:ascii="Huawei Sans" w:eastAsia="方正兰亭黑简体" w:hAnsi="Huawei Sans" w:cs="Huawei Sans"/>
        </w:rPr>
        <w:t xml:space="preserve"> Windows</w:t>
      </w:r>
      <w:r w:rsidRPr="00B66BFD">
        <w:rPr>
          <w:rFonts w:ascii="Huawei Sans" w:eastAsia="方正兰亭黑简体" w:hAnsi="Huawei Sans" w:cs="Huawei Sans"/>
        </w:rPr>
        <w:t>、</w:t>
      </w:r>
      <w:r w:rsidRPr="00B66BFD">
        <w:rPr>
          <w:rFonts w:ascii="Huawei Sans" w:eastAsia="方正兰亭黑简体" w:hAnsi="Huawei Sans" w:cs="Huawei Sans"/>
        </w:rPr>
        <w:t xml:space="preserve">macOS </w:t>
      </w:r>
      <w:r w:rsidRPr="00B66BFD">
        <w:rPr>
          <w:rFonts w:ascii="Huawei Sans" w:eastAsia="方正兰亭黑简体" w:hAnsi="Huawei Sans" w:cs="Huawei Sans"/>
        </w:rPr>
        <w:t>和</w:t>
      </w:r>
      <w:r w:rsidRPr="00B66BFD">
        <w:rPr>
          <w:rFonts w:ascii="Huawei Sans" w:eastAsia="方正兰亭黑简体" w:hAnsi="Huawei Sans" w:cs="Huawei Sans"/>
        </w:rPr>
        <w:t xml:space="preserve"> Linux</w:t>
      </w:r>
      <w:r w:rsidRPr="00B66BFD">
        <w:rPr>
          <w:rFonts w:ascii="Huawei Sans" w:eastAsia="方正兰亭黑简体" w:hAnsi="Huawei Sans" w:cs="Huawei Sans"/>
        </w:rPr>
        <w:t>。它内置对</w:t>
      </w:r>
      <w:r w:rsidRPr="00B66BFD">
        <w:rPr>
          <w:rFonts w:ascii="Huawei Sans" w:eastAsia="方正兰亭黑简体" w:hAnsi="Huawei Sans" w:cs="Huawei Sans"/>
        </w:rPr>
        <w:t xml:space="preserve"> JavaScript</w:t>
      </w:r>
      <w:r w:rsidRPr="00B66BFD">
        <w:rPr>
          <w:rFonts w:ascii="Huawei Sans" w:eastAsia="方正兰亭黑简体" w:hAnsi="Huawei Sans" w:cs="Huawei Sans"/>
        </w:rPr>
        <w:t>、</w:t>
      </w:r>
      <w:r w:rsidRPr="00B66BFD">
        <w:rPr>
          <w:rFonts w:ascii="Huawei Sans" w:eastAsia="方正兰亭黑简体" w:hAnsi="Huawei Sans" w:cs="Huawei Sans"/>
        </w:rPr>
        <w:t xml:space="preserve">TypeScript </w:t>
      </w:r>
      <w:r w:rsidRPr="00B66BFD">
        <w:rPr>
          <w:rFonts w:ascii="Huawei Sans" w:eastAsia="方正兰亭黑简体" w:hAnsi="Huawei Sans" w:cs="Huawei Sans"/>
        </w:rPr>
        <w:t>和</w:t>
      </w:r>
      <w:r w:rsidRPr="00B66BFD">
        <w:rPr>
          <w:rFonts w:ascii="Huawei Sans" w:eastAsia="方正兰亭黑简体" w:hAnsi="Huawei Sans" w:cs="Huawei Sans"/>
        </w:rPr>
        <w:t xml:space="preserve"> Node.js </w:t>
      </w:r>
      <w:r w:rsidRPr="00B66BFD">
        <w:rPr>
          <w:rFonts w:ascii="Huawei Sans" w:eastAsia="方正兰亭黑简体" w:hAnsi="Huawei Sans" w:cs="Huawei Sans"/>
        </w:rPr>
        <w:t>的支持，并拥有丰富的其他语言和运行时扩展生态系统（例如</w:t>
      </w:r>
      <w:r w:rsidRPr="00B66BFD">
        <w:rPr>
          <w:rFonts w:ascii="Huawei Sans" w:eastAsia="方正兰亭黑简体" w:hAnsi="Huawei Sans" w:cs="Huawei Sans"/>
        </w:rPr>
        <w:t xml:space="preserve"> C++</w:t>
      </w:r>
      <w:r w:rsidRPr="00B66BFD">
        <w:rPr>
          <w:rFonts w:ascii="Huawei Sans" w:eastAsia="方正兰亭黑简体" w:hAnsi="Huawei Sans" w:cs="Huawei Sans"/>
        </w:rPr>
        <w:t>、</w:t>
      </w:r>
      <w:r w:rsidRPr="00B66BFD">
        <w:rPr>
          <w:rFonts w:ascii="Huawei Sans" w:eastAsia="方正兰亭黑简体" w:hAnsi="Huawei Sans" w:cs="Huawei Sans"/>
        </w:rPr>
        <w:t>C#</w:t>
      </w:r>
      <w:r w:rsidRPr="00B66BFD">
        <w:rPr>
          <w:rFonts w:ascii="Huawei Sans" w:eastAsia="方正兰亭黑简体" w:hAnsi="Huawei Sans" w:cs="Huawei Sans"/>
        </w:rPr>
        <w:t>、</w:t>
      </w:r>
      <w:r w:rsidRPr="00B66BFD">
        <w:rPr>
          <w:rFonts w:ascii="Huawei Sans" w:eastAsia="方正兰亭黑简体" w:hAnsi="Huawei Sans" w:cs="Huawei Sans"/>
        </w:rPr>
        <w:t>Java</w:t>
      </w:r>
      <w:r w:rsidRPr="00B66BFD">
        <w:rPr>
          <w:rFonts w:ascii="Huawei Sans" w:eastAsia="方正兰亭黑简体" w:hAnsi="Huawei Sans" w:cs="Huawei Sans"/>
        </w:rPr>
        <w:t>、</w:t>
      </w:r>
      <w:r w:rsidRPr="00B66BFD">
        <w:rPr>
          <w:rFonts w:ascii="Huawei Sans" w:eastAsia="方正兰亭黑简体" w:hAnsi="Huawei Sans" w:cs="Huawei Sans"/>
        </w:rPr>
        <w:t>Python</w:t>
      </w:r>
      <w:r w:rsidRPr="00B66BFD">
        <w:rPr>
          <w:rFonts w:ascii="Huawei Sans" w:eastAsia="方正兰亭黑简体" w:hAnsi="Huawei Sans" w:cs="Huawei Sans"/>
        </w:rPr>
        <w:t>、</w:t>
      </w:r>
      <w:r w:rsidRPr="00B66BFD">
        <w:rPr>
          <w:rFonts w:ascii="Huawei Sans" w:eastAsia="方正兰亭黑简体" w:hAnsi="Huawei Sans" w:cs="Huawei Sans"/>
        </w:rPr>
        <w:t>PHP</w:t>
      </w:r>
      <w:r w:rsidRPr="00B66BFD">
        <w:rPr>
          <w:rFonts w:ascii="Huawei Sans" w:eastAsia="方正兰亭黑简体" w:hAnsi="Huawei Sans" w:cs="Huawei Sans"/>
        </w:rPr>
        <w:t>、</w:t>
      </w:r>
      <w:r w:rsidRPr="00B66BFD">
        <w:rPr>
          <w:rFonts w:ascii="Huawei Sans" w:eastAsia="方正兰亭黑简体" w:hAnsi="Huawei Sans" w:cs="Huawei Sans"/>
        </w:rPr>
        <w:t>Go</w:t>
      </w:r>
      <w:r w:rsidRPr="00B66BFD">
        <w:rPr>
          <w:rFonts w:ascii="Huawei Sans" w:eastAsia="方正兰亭黑简体" w:hAnsi="Huawei Sans" w:cs="Huawei Sans"/>
        </w:rPr>
        <w:t>、</w:t>
      </w:r>
      <w:r w:rsidRPr="00B66BFD">
        <w:rPr>
          <w:rFonts w:ascii="Huawei Sans" w:eastAsia="方正兰亭黑简体" w:hAnsi="Huawei Sans" w:cs="Huawei Sans"/>
        </w:rPr>
        <w:t>.NET</w:t>
      </w:r>
      <w:r w:rsidRPr="00B66BFD">
        <w:rPr>
          <w:rFonts w:ascii="Huawei Sans" w:eastAsia="方正兰亭黑简体" w:hAnsi="Huawei Sans" w:cs="Huawei Sans"/>
        </w:rPr>
        <w:t>）。</w:t>
      </w:r>
    </w:p>
    <w:p w14:paraId="05294137" w14:textId="3DEA46A7" w:rsidR="00EE100A" w:rsidRPr="00B66BFD" w:rsidRDefault="008743AB" w:rsidP="00EE100A">
      <w:pPr>
        <w:pStyle w:val="af5"/>
        <w:rPr>
          <w:rFonts w:ascii="Huawei Sans" w:eastAsia="方正兰亭黑简体" w:hAnsi="Huawei Sans" w:cs="Huawei Sans"/>
        </w:rPr>
      </w:pPr>
      <w:r w:rsidRPr="00B66BFD">
        <w:rPr>
          <w:rFonts w:ascii="Huawei Sans" w:eastAsia="方正兰亭黑简体" w:hAnsi="Huawei Sans" w:cs="Huawei Sans"/>
        </w:rPr>
        <w:t>本实验以</w:t>
      </w:r>
      <w:proofErr w:type="spellStart"/>
      <w:r w:rsidRPr="00B66BFD">
        <w:rPr>
          <w:rFonts w:ascii="Huawei Sans" w:eastAsia="方正兰亭黑简体" w:hAnsi="Huawei Sans" w:cs="Huawei Sans"/>
        </w:rPr>
        <w:t>VSCode</w:t>
      </w:r>
      <w:proofErr w:type="spellEnd"/>
      <w:r w:rsidRPr="00B66BFD">
        <w:rPr>
          <w:rFonts w:ascii="Huawei Sans" w:eastAsia="方正兰亭黑简体" w:hAnsi="Huawei Sans" w:cs="Huawei Sans"/>
        </w:rPr>
        <w:t>（</w:t>
      </w:r>
      <w:r w:rsidRPr="00B66BFD">
        <w:rPr>
          <w:rFonts w:ascii="Huawei Sans" w:eastAsia="方正兰亭黑简体" w:hAnsi="Huawei Sans" w:cs="Huawei Sans"/>
        </w:rPr>
        <w:t>Visual Studio Code</w:t>
      </w:r>
      <w:r w:rsidRPr="00B66BFD">
        <w:rPr>
          <w:rFonts w:ascii="Huawei Sans" w:eastAsia="方正兰亭黑简体" w:hAnsi="Huawei Sans" w:cs="Huawei Sans"/>
        </w:rPr>
        <w:t>）工具为例，在</w:t>
      </w:r>
      <w:r w:rsidR="00767DD3">
        <w:t>香橙派鲲鹏pro开发板</w:t>
      </w:r>
      <w:r w:rsidRPr="00B66BFD">
        <w:rPr>
          <w:rFonts w:ascii="Huawei Sans" w:eastAsia="方正兰亭黑简体" w:hAnsi="Huawei Sans" w:cs="Huawei Sans"/>
        </w:rPr>
        <w:t>上</w:t>
      </w:r>
      <w:r w:rsidR="00BC6E4F" w:rsidRPr="00B66BFD">
        <w:rPr>
          <w:rFonts w:ascii="Huawei Sans" w:eastAsia="方正兰亭黑简体" w:hAnsi="Huawei Sans" w:cs="Huawei Sans"/>
        </w:rPr>
        <w:t>已经集成不需要安装，</w:t>
      </w:r>
      <w:r w:rsidR="007042F9">
        <w:rPr>
          <w:rFonts w:ascii="Huawei Sans" w:eastAsia="方正兰亭黑简体" w:hAnsi="Huawei Sans" w:cs="Huawei Sans" w:hint="eastAsia"/>
        </w:rPr>
        <w:t>在操作系统</w:t>
      </w:r>
      <w:r w:rsidR="00DA1043">
        <w:rPr>
          <w:rFonts w:ascii="Huawei Sans" w:eastAsia="方正兰亭黑简体" w:hAnsi="Huawei Sans" w:cs="Huawei Sans" w:hint="eastAsia"/>
        </w:rPr>
        <w:t>o</w:t>
      </w:r>
      <w:r w:rsidR="00DA1043">
        <w:rPr>
          <w:rFonts w:ascii="Huawei Sans" w:eastAsia="方正兰亭黑简体" w:hAnsi="Huawei Sans" w:cs="Huawei Sans"/>
        </w:rPr>
        <w:t>penEuler</w:t>
      </w:r>
      <w:r w:rsidR="007042F9">
        <w:rPr>
          <w:rFonts w:ascii="Huawei Sans" w:eastAsia="方正兰亭黑简体" w:hAnsi="Huawei Sans" w:cs="Huawei Sans" w:hint="eastAsia"/>
        </w:rPr>
        <w:t>用户下直接</w:t>
      </w:r>
      <w:r w:rsidR="00BC6E4F" w:rsidRPr="00B66BFD">
        <w:rPr>
          <w:rFonts w:ascii="Huawei Sans" w:eastAsia="方正兰亭黑简体" w:hAnsi="Huawei Sans" w:cs="Huawei Sans"/>
        </w:rPr>
        <w:t>使用即可</w:t>
      </w:r>
      <w:r w:rsidRPr="00B66BFD">
        <w:rPr>
          <w:rFonts w:ascii="Huawei Sans" w:eastAsia="方正兰亭黑简体" w:hAnsi="Huawei Sans" w:cs="Huawei Sans"/>
        </w:rPr>
        <w:t>，如下图：</w:t>
      </w:r>
    </w:p>
    <w:p w14:paraId="0B65CB85" w14:textId="61973C5D" w:rsidR="008743AB" w:rsidRPr="00B66BFD" w:rsidRDefault="007775A5" w:rsidP="00A71507">
      <w:pPr>
        <w:pStyle w:val="1e"/>
      </w:pPr>
      <w:r w:rsidRPr="00B66BFD">
        <w:rPr>
          <w:noProof/>
        </w:rPr>
        <w:drawing>
          <wp:inline distT="0" distB="0" distL="114300" distR="114300" wp14:anchorId="01F39DF2" wp14:editId="0865EDC8">
            <wp:extent cx="5335034" cy="3001547"/>
            <wp:effectExtent l="19050" t="19050" r="18415" b="27940"/>
            <wp:docPr id="18" name="图片 18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0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3729" cy="300643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4F5108" w14:textId="2BF7E597" w:rsidR="00B756BB" w:rsidRPr="00B66BFD" w:rsidRDefault="00202906" w:rsidP="00B756BB">
      <w:pPr>
        <w:pStyle w:val="2"/>
        <w:numPr>
          <w:ilvl w:val="1"/>
          <w:numId w:val="4"/>
        </w:numPr>
        <w:rPr>
          <w:rFonts w:cs="Huawei Sans"/>
        </w:rPr>
      </w:pPr>
      <w:bookmarkStart w:id="71" w:name="_Toc173315539"/>
      <w:r w:rsidRPr="00B66BFD">
        <w:rPr>
          <w:rFonts w:cs="Huawei Sans"/>
          <w:lang w:eastAsia="zh-CN"/>
        </w:rPr>
        <w:t>在</w:t>
      </w:r>
      <w:r w:rsidR="00B756BB" w:rsidRPr="00B66BFD">
        <w:rPr>
          <w:rFonts w:cs="Huawei Sans"/>
        </w:rPr>
        <w:t>vscode</w:t>
      </w:r>
      <w:r w:rsidR="0094028B" w:rsidRPr="00B66BFD">
        <w:rPr>
          <w:rFonts w:cs="Huawei Sans"/>
          <w:lang w:eastAsia="zh-CN"/>
        </w:rPr>
        <w:t>中</w:t>
      </w:r>
      <w:r w:rsidR="00B756BB" w:rsidRPr="00B66BFD">
        <w:rPr>
          <w:rFonts w:cs="Huawei Sans"/>
        </w:rPr>
        <w:t>配置</w:t>
      </w:r>
      <w:r w:rsidR="00B756BB" w:rsidRPr="00B66BFD">
        <w:rPr>
          <w:rFonts w:cs="Huawei Sans"/>
        </w:rPr>
        <w:t>java</w:t>
      </w:r>
      <w:r w:rsidR="00B756BB" w:rsidRPr="00B66BFD">
        <w:rPr>
          <w:rFonts w:cs="Huawei Sans"/>
        </w:rPr>
        <w:t>环境</w:t>
      </w:r>
      <w:bookmarkEnd w:id="71"/>
    </w:p>
    <w:p w14:paraId="5128CF12" w14:textId="1DF20B84" w:rsidR="00B756BB" w:rsidRPr="00B66BFD" w:rsidRDefault="00B756BB" w:rsidP="00B756BB">
      <w:pPr>
        <w:pStyle w:val="3"/>
        <w:numPr>
          <w:ilvl w:val="2"/>
          <w:numId w:val="4"/>
        </w:numPr>
        <w:rPr>
          <w:rFonts w:cs="Huawei Sans"/>
        </w:rPr>
      </w:pPr>
      <w:bookmarkStart w:id="72" w:name="_Toc86138215"/>
      <w:bookmarkStart w:id="73" w:name="_Toc173315540"/>
      <w:r w:rsidRPr="00B66BFD">
        <w:rPr>
          <w:rFonts w:cs="Huawei Sans"/>
        </w:rPr>
        <w:t>JDK</w:t>
      </w:r>
      <w:bookmarkEnd w:id="72"/>
      <w:bookmarkEnd w:id="73"/>
      <w:r w:rsidRPr="00B66BFD">
        <w:rPr>
          <w:rFonts w:cs="Huawei Sans"/>
        </w:rPr>
        <w:t xml:space="preserve"> </w:t>
      </w:r>
    </w:p>
    <w:p w14:paraId="6D5C0318" w14:textId="65D822D4" w:rsidR="00B756BB" w:rsidRPr="00B66BFD" w:rsidRDefault="00655FEC" w:rsidP="00A71507">
      <w:pPr>
        <w:pStyle w:val="1e"/>
      </w:pPr>
      <w:r w:rsidRPr="00B66BFD">
        <w:t>在</w:t>
      </w:r>
      <w:r w:rsidR="00767DD3">
        <w:t>香橙派鲲鹏</w:t>
      </w:r>
      <w:r w:rsidR="00767DD3">
        <w:t>pro</w:t>
      </w:r>
      <w:r w:rsidR="00767DD3">
        <w:t>开发板</w:t>
      </w:r>
      <w:r w:rsidRPr="00B66BFD">
        <w:t>上</w:t>
      </w:r>
      <w:r w:rsidR="00845D75" w:rsidRPr="00B66BFD">
        <w:t>已经集成</w:t>
      </w:r>
      <w:r w:rsidRPr="00B66BFD">
        <w:t>java</w:t>
      </w:r>
      <w:r w:rsidRPr="00B66BFD">
        <w:t>环境</w:t>
      </w:r>
      <w:r w:rsidR="00B756BB" w:rsidRPr="00B66BFD">
        <w:t>，运行</w:t>
      </w:r>
      <w:r w:rsidRPr="00B66BFD">
        <w:t>终端</w:t>
      </w:r>
      <w:r w:rsidR="00B756BB" w:rsidRPr="00B66BFD">
        <w:t>输入</w:t>
      </w:r>
      <w:r w:rsidR="00B756BB" w:rsidRPr="00B66BFD">
        <w:t>java -version</w:t>
      </w:r>
      <w:r w:rsidR="00B756BB" w:rsidRPr="00B66BFD">
        <w:t>（</w:t>
      </w:r>
      <w:r w:rsidR="00B756BB" w:rsidRPr="00B66BFD">
        <w:t>java</w:t>
      </w:r>
      <w:r w:rsidR="00B756BB" w:rsidRPr="00B66BFD">
        <w:t>和</w:t>
      </w:r>
      <w:r w:rsidR="00B756BB" w:rsidRPr="00B66BFD">
        <w:t xml:space="preserve"> -version</w:t>
      </w:r>
      <w:r w:rsidR="00B756BB" w:rsidRPr="00B66BFD">
        <w:t>之间有空格）</w:t>
      </w:r>
      <w:r w:rsidRPr="00B66BFD">
        <w:t>可以进行验证</w:t>
      </w:r>
      <w:r w:rsidR="00B756BB" w:rsidRPr="00B66BFD">
        <w:t>。</w:t>
      </w:r>
    </w:p>
    <w:p w14:paraId="7DEFB40A" w14:textId="77B3ABE5" w:rsidR="00B756BB" w:rsidRPr="00B66BFD" w:rsidRDefault="00655FEC" w:rsidP="00A71507">
      <w:pPr>
        <w:pStyle w:val="afffff3"/>
      </w:pPr>
      <w:r w:rsidRPr="00B66BFD">
        <w:t xml:space="preserve">[root@openEuler ~]# </w:t>
      </w:r>
      <w:r w:rsidR="00B756BB" w:rsidRPr="00B66BFD">
        <w:rPr>
          <w:b/>
          <w:color w:val="C7000B"/>
        </w:rPr>
        <w:t>java -version</w:t>
      </w:r>
    </w:p>
    <w:p w14:paraId="6FDADB71" w14:textId="2D1A7BD6" w:rsidR="00B756BB" w:rsidRPr="00B66BFD" w:rsidRDefault="00B756BB" w:rsidP="00A71507">
      <w:pPr>
        <w:pStyle w:val="1e"/>
      </w:pPr>
      <w:r w:rsidRPr="00B66BFD">
        <w:t>如下所示，显示版本信息。</w:t>
      </w:r>
    </w:p>
    <w:p w14:paraId="752B8E19" w14:textId="77777777" w:rsidR="00655FEC" w:rsidRPr="00B66BFD" w:rsidRDefault="00655FEC" w:rsidP="00655FEC">
      <w:pPr>
        <w:pBdr>
          <w:top w:val="single" w:sz="8" w:space="2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D9D9D9" w:themeFill="background1" w:themeFillShade="D9"/>
        <w:spacing w:before="40" w:after="40"/>
        <w:ind w:left="1021"/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</w:pPr>
      <w:proofErr w:type="spellStart"/>
      <w:r w:rsidRPr="00B66BFD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>openjdk</w:t>
      </w:r>
      <w:proofErr w:type="spellEnd"/>
      <w:r w:rsidRPr="00B66BFD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 xml:space="preserve"> version "11.0.22" 2024-01-16</w:t>
      </w:r>
    </w:p>
    <w:p w14:paraId="22F74CD2" w14:textId="77777777" w:rsidR="00655FEC" w:rsidRPr="00B66BFD" w:rsidRDefault="00655FEC" w:rsidP="00655FEC">
      <w:pPr>
        <w:pBdr>
          <w:top w:val="single" w:sz="8" w:space="2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D9D9D9" w:themeFill="background1" w:themeFillShade="D9"/>
        <w:spacing w:before="40" w:after="40"/>
        <w:ind w:left="1021"/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</w:pPr>
      <w:r w:rsidRPr="00B66BFD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lastRenderedPageBreak/>
        <w:t xml:space="preserve">OpenJDK Runtime Environment </w:t>
      </w:r>
      <w:proofErr w:type="spellStart"/>
      <w:r w:rsidRPr="00B66BFD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>Bisheng</w:t>
      </w:r>
      <w:proofErr w:type="spellEnd"/>
      <w:r w:rsidRPr="00B66BFD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 xml:space="preserve"> (build 11.0.22+7)</w:t>
      </w:r>
    </w:p>
    <w:p w14:paraId="5C92A663" w14:textId="044AD1F6" w:rsidR="00655FEC" w:rsidRPr="00B66BFD" w:rsidRDefault="00655FEC" w:rsidP="00655FEC">
      <w:pPr>
        <w:pBdr>
          <w:top w:val="single" w:sz="8" w:space="2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D9D9D9" w:themeFill="background1" w:themeFillShade="D9"/>
        <w:spacing w:before="40" w:after="40"/>
        <w:ind w:left="1021"/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</w:pPr>
      <w:r w:rsidRPr="00B66BFD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 xml:space="preserve">OpenJDK 64-Bit Server VM </w:t>
      </w:r>
      <w:proofErr w:type="spellStart"/>
      <w:r w:rsidRPr="00B66BFD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>Bisheng</w:t>
      </w:r>
      <w:proofErr w:type="spellEnd"/>
      <w:r w:rsidRPr="00B66BFD">
        <w:rPr>
          <w:rFonts w:ascii="Huawei Sans" w:eastAsia="方正兰亭黑简体" w:hAnsi="Huawei Sans" w:cs="Huawei Sans"/>
          <w:color w:val="000000"/>
          <w:spacing w:val="-4"/>
          <w:kern w:val="2"/>
          <w:sz w:val="18"/>
          <w:szCs w:val="21"/>
        </w:rPr>
        <w:t xml:space="preserve"> (build 11.0.22+7, mixed mode)</w:t>
      </w:r>
    </w:p>
    <w:p w14:paraId="0710D57F" w14:textId="7D872D04" w:rsidR="008B4225" w:rsidRPr="00B66BFD" w:rsidRDefault="00845D75" w:rsidP="00A71507">
      <w:pPr>
        <w:pStyle w:val="1e"/>
      </w:pPr>
      <w:r w:rsidRPr="00B66BFD">
        <w:rPr>
          <w:noProof/>
        </w:rPr>
        <w:drawing>
          <wp:inline distT="0" distB="0" distL="0" distR="0" wp14:anchorId="45D6EC49" wp14:editId="3CCDFC70">
            <wp:extent cx="5531161" cy="728842"/>
            <wp:effectExtent l="19050" t="19050" r="12700" b="146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0673" cy="73404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A50FF2" w14:textId="77777777" w:rsidR="00B756BB" w:rsidRPr="00B66BFD" w:rsidRDefault="00B756BB" w:rsidP="00B756BB">
      <w:pPr>
        <w:pStyle w:val="3"/>
        <w:numPr>
          <w:ilvl w:val="2"/>
          <w:numId w:val="4"/>
        </w:numPr>
        <w:rPr>
          <w:rFonts w:cs="Huawei Sans"/>
        </w:rPr>
      </w:pPr>
      <w:bookmarkStart w:id="74" w:name="_Toc173315541"/>
      <w:r w:rsidRPr="00B66BFD">
        <w:rPr>
          <w:rFonts w:cs="Huawei Sans"/>
        </w:rPr>
        <w:t>在</w:t>
      </w:r>
      <w:r w:rsidRPr="00B66BFD">
        <w:rPr>
          <w:rFonts w:cs="Huawei Sans"/>
        </w:rPr>
        <w:t>vscode</w:t>
      </w:r>
      <w:r w:rsidRPr="00B66BFD">
        <w:rPr>
          <w:rFonts w:cs="Huawei Sans"/>
        </w:rPr>
        <w:t>中配置</w:t>
      </w:r>
      <w:r w:rsidRPr="00B66BFD">
        <w:rPr>
          <w:rFonts w:cs="Huawei Sans"/>
        </w:rPr>
        <w:t>java</w:t>
      </w:r>
      <w:bookmarkEnd w:id="74"/>
    </w:p>
    <w:p w14:paraId="4C951B62" w14:textId="2B4A1E80" w:rsidR="002321B5" w:rsidRPr="00B66BFD" w:rsidRDefault="002321B5" w:rsidP="002321B5">
      <w:pPr>
        <w:pStyle w:val="30"/>
        <w:rPr>
          <w:rFonts w:cs="Huawei Sans"/>
        </w:rPr>
      </w:pPr>
      <w:proofErr w:type="spellStart"/>
      <w:r w:rsidRPr="00B66BFD">
        <w:rPr>
          <w:rFonts w:cs="Huawei Sans"/>
        </w:rPr>
        <w:t>vscode</w:t>
      </w:r>
      <w:proofErr w:type="spellEnd"/>
      <w:r w:rsidRPr="00B66BFD">
        <w:rPr>
          <w:rFonts w:cs="Huawei Sans"/>
        </w:rPr>
        <w:t>汉化。</w:t>
      </w:r>
    </w:p>
    <w:p w14:paraId="2BA553A1" w14:textId="55CA0E36" w:rsidR="00B756BB" w:rsidRPr="00B66BFD" w:rsidRDefault="00BC25E0" w:rsidP="00A71507">
      <w:pPr>
        <w:pStyle w:val="1e"/>
      </w:pPr>
      <w:r w:rsidRPr="00B66BFD">
        <w:t>在</w:t>
      </w:r>
      <w:proofErr w:type="spellStart"/>
      <w:r w:rsidRPr="00B66BFD">
        <w:t>vscode</w:t>
      </w:r>
      <w:proofErr w:type="spellEnd"/>
      <w:r w:rsidRPr="00B66BFD">
        <w:t>工具上，点击左边的</w:t>
      </w:r>
      <w:r w:rsidRPr="00B66BFD">
        <w:t>“</w:t>
      </w:r>
      <w:r w:rsidRPr="00B66BFD">
        <w:t>扩展</w:t>
      </w:r>
      <w:r w:rsidRPr="00B66BFD">
        <w:t>”</w:t>
      </w:r>
      <w:r w:rsidRPr="00B66BFD">
        <w:t>功能，然后在搜索中输入</w:t>
      </w:r>
      <w:r w:rsidRPr="00B66BFD">
        <w:t>“</w:t>
      </w:r>
      <w:proofErr w:type="spellStart"/>
      <w:r w:rsidRPr="00B66BFD">
        <w:t>chinese</w:t>
      </w:r>
      <w:proofErr w:type="spellEnd"/>
      <w:r w:rsidRPr="00B66BFD">
        <w:t>”</w:t>
      </w:r>
      <w:r w:rsidRPr="00B66BFD">
        <w:t>，在搜索中选择第一个进行安装，具体如下图：</w:t>
      </w:r>
    </w:p>
    <w:p w14:paraId="2269D7EC" w14:textId="2413B011" w:rsidR="008B4225" w:rsidRPr="00B66BFD" w:rsidRDefault="00BC25E0" w:rsidP="00A71507">
      <w:pPr>
        <w:pStyle w:val="1e"/>
      </w:pPr>
      <w:r w:rsidRPr="00B66BFD">
        <w:rPr>
          <w:noProof/>
        </w:rPr>
        <w:drawing>
          <wp:inline distT="0" distB="0" distL="0" distR="0" wp14:anchorId="22565019" wp14:editId="02DB9239">
            <wp:extent cx="5357951" cy="2074690"/>
            <wp:effectExtent l="19050" t="19050" r="14605" b="20955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3400" cy="209616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A7954C" w14:textId="20AD57C9" w:rsidR="00EE100A" w:rsidRPr="00B66BFD" w:rsidRDefault="00CF46C7" w:rsidP="00A71507">
      <w:pPr>
        <w:pStyle w:val="1e"/>
      </w:pPr>
      <w:r w:rsidRPr="00B66BFD">
        <w:t>安装</w:t>
      </w:r>
      <w:proofErr w:type="spellStart"/>
      <w:r w:rsidRPr="00B66BFD">
        <w:t>chinese</w:t>
      </w:r>
      <w:proofErr w:type="spellEnd"/>
      <w:r w:rsidRPr="00B66BFD">
        <w:t>后重新打开</w:t>
      </w:r>
      <w:proofErr w:type="spellStart"/>
      <w:r w:rsidRPr="00B66BFD">
        <w:t>vscode</w:t>
      </w:r>
      <w:proofErr w:type="spellEnd"/>
      <w:r w:rsidRPr="00B66BFD">
        <w:t>即可</w:t>
      </w:r>
      <w:r w:rsidR="00FC4056" w:rsidRPr="00B66BFD">
        <w:t>汉化成功。</w:t>
      </w:r>
    </w:p>
    <w:p w14:paraId="223E8680" w14:textId="4F48EA48" w:rsidR="000110CF" w:rsidRPr="00B66BFD" w:rsidRDefault="006339AE" w:rsidP="005F0B42">
      <w:pPr>
        <w:pStyle w:val="30"/>
        <w:rPr>
          <w:rFonts w:cs="Huawei Sans"/>
        </w:rPr>
      </w:pPr>
      <w:proofErr w:type="spellStart"/>
      <w:r w:rsidRPr="00B66BFD">
        <w:rPr>
          <w:rFonts w:cs="Huawei Sans"/>
        </w:rPr>
        <w:t>Vscode</w:t>
      </w:r>
      <w:proofErr w:type="spellEnd"/>
      <w:r w:rsidRPr="00B66BFD">
        <w:rPr>
          <w:rFonts w:cs="Huawei Sans"/>
        </w:rPr>
        <w:t>中</w:t>
      </w:r>
      <w:r w:rsidR="000110CF" w:rsidRPr="00B66BFD">
        <w:rPr>
          <w:rFonts w:cs="Huawei Sans"/>
        </w:rPr>
        <w:t>安装</w:t>
      </w:r>
      <w:r w:rsidR="000110CF" w:rsidRPr="00B66BFD">
        <w:rPr>
          <w:rFonts w:cs="Huawei Sans"/>
        </w:rPr>
        <w:t>java</w:t>
      </w:r>
      <w:r w:rsidR="000110CF" w:rsidRPr="00B66BFD">
        <w:rPr>
          <w:rFonts w:cs="Huawei Sans"/>
        </w:rPr>
        <w:t>插件</w:t>
      </w:r>
      <w:r w:rsidRPr="00B66BFD">
        <w:rPr>
          <w:rFonts w:cs="Huawei Sans"/>
        </w:rPr>
        <w:t>。</w:t>
      </w:r>
    </w:p>
    <w:p w14:paraId="589EC35F" w14:textId="18EFECE7" w:rsidR="00EE100A" w:rsidRPr="00B66BFD" w:rsidRDefault="000110CF" w:rsidP="00A71507">
      <w:pPr>
        <w:pStyle w:val="1e"/>
      </w:pPr>
      <w:r w:rsidRPr="00B66BFD">
        <w:t>在</w:t>
      </w:r>
      <w:proofErr w:type="spellStart"/>
      <w:r w:rsidRPr="00B66BFD">
        <w:t>vscode</w:t>
      </w:r>
      <w:proofErr w:type="spellEnd"/>
      <w:r w:rsidRPr="00B66BFD">
        <w:t>工具上，点击左边的</w:t>
      </w:r>
      <w:r w:rsidRPr="00B66BFD">
        <w:t>“</w:t>
      </w:r>
      <w:r w:rsidRPr="00B66BFD">
        <w:t>扩展</w:t>
      </w:r>
      <w:r w:rsidRPr="00B66BFD">
        <w:t>”</w:t>
      </w:r>
      <w:r w:rsidRPr="00B66BFD">
        <w:t>功能，然后</w:t>
      </w:r>
      <w:r w:rsidR="00A55A75" w:rsidRPr="00B66BFD">
        <w:t>分别在</w:t>
      </w:r>
      <w:r w:rsidRPr="00B66BFD">
        <w:t>搜索中输入如下</w:t>
      </w:r>
      <w:r w:rsidR="00A55A75" w:rsidRPr="00B66BFD">
        <w:t>四项信息，并在搜索中选择安装对应插件。</w:t>
      </w:r>
    </w:p>
    <w:p w14:paraId="076FCDC3" w14:textId="77777777" w:rsidR="0094124A" w:rsidRPr="00B66BFD" w:rsidRDefault="000110CF" w:rsidP="00A71507">
      <w:pPr>
        <w:pStyle w:val="1e"/>
      </w:pPr>
      <w:r w:rsidRPr="00B66BFD">
        <w:t>extension pack for java</w:t>
      </w:r>
    </w:p>
    <w:p w14:paraId="55796B19" w14:textId="77777777" w:rsidR="0094124A" w:rsidRPr="00B66BFD" w:rsidRDefault="0094124A" w:rsidP="00A71507">
      <w:pPr>
        <w:pStyle w:val="1e"/>
      </w:pPr>
      <w:r w:rsidRPr="00B66BFD">
        <w:rPr>
          <w:noProof/>
        </w:rPr>
        <w:drawing>
          <wp:inline distT="0" distB="0" distL="0" distR="0" wp14:anchorId="72133121" wp14:editId="2F8A4CC8">
            <wp:extent cx="5221605" cy="1001737"/>
            <wp:effectExtent l="19050" t="19050" r="17145" b="27305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0967" cy="101696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110CF" w:rsidRPr="00B66BFD">
        <w:br/>
        <w:t>debugger for java</w:t>
      </w:r>
    </w:p>
    <w:p w14:paraId="69B75160" w14:textId="77777777" w:rsidR="0094124A" w:rsidRPr="00B66BFD" w:rsidRDefault="0094124A" w:rsidP="00A71507">
      <w:pPr>
        <w:pStyle w:val="1e"/>
      </w:pPr>
      <w:r w:rsidRPr="00B66BFD">
        <w:rPr>
          <w:noProof/>
        </w:rPr>
        <w:drawing>
          <wp:inline distT="0" distB="0" distL="0" distR="0" wp14:anchorId="649741D4" wp14:editId="22D44F9C">
            <wp:extent cx="5221677" cy="1018547"/>
            <wp:effectExtent l="19050" t="19050" r="17145" b="1016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592" cy="102789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110CF" w:rsidRPr="00B66BFD">
        <w:br/>
        <w:t>maven for java</w:t>
      </w:r>
    </w:p>
    <w:p w14:paraId="259BABDA" w14:textId="77777777" w:rsidR="00775ED6" w:rsidRPr="00B66BFD" w:rsidRDefault="0094124A" w:rsidP="00A71507">
      <w:pPr>
        <w:pStyle w:val="1e"/>
      </w:pPr>
      <w:r w:rsidRPr="00B66BFD">
        <w:rPr>
          <w:noProof/>
        </w:rPr>
        <w:lastRenderedPageBreak/>
        <w:drawing>
          <wp:inline distT="0" distB="0" distL="0" distR="0" wp14:anchorId="25F0C6EA" wp14:editId="22A694AF">
            <wp:extent cx="5221605" cy="994694"/>
            <wp:effectExtent l="19050" t="19050" r="17145" b="1524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884" cy="100465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AFAEE5" w14:textId="43133E5E" w:rsidR="00002028" w:rsidRPr="00B66BFD" w:rsidRDefault="000110CF" w:rsidP="00A71507">
      <w:pPr>
        <w:pStyle w:val="1e"/>
      </w:pPr>
      <w:r w:rsidRPr="00B66BFD">
        <w:t xml:space="preserve">Language Support for </w:t>
      </w:r>
      <w:proofErr w:type="gramStart"/>
      <w:r w:rsidRPr="00B66BFD">
        <w:t>Java</w:t>
      </w:r>
      <w:r w:rsidR="0094124A" w:rsidRPr="00B66BFD">
        <w:t>(</w:t>
      </w:r>
      <w:proofErr w:type="gramEnd"/>
      <w:r w:rsidR="0094124A" w:rsidRPr="00B66BFD">
        <w:t>TM)</w:t>
      </w:r>
      <w:r w:rsidRPr="00B66BFD">
        <w:t xml:space="preserve"> by Red Ha</w:t>
      </w:r>
      <w:r w:rsidR="0094124A" w:rsidRPr="00B66BFD">
        <w:t>t</w:t>
      </w:r>
    </w:p>
    <w:p w14:paraId="74C1B617" w14:textId="758C8ABC" w:rsidR="0094124A" w:rsidRPr="00B66BFD" w:rsidRDefault="0094124A" w:rsidP="00A71507">
      <w:pPr>
        <w:pStyle w:val="1e"/>
      </w:pPr>
      <w:r w:rsidRPr="00B66BFD">
        <w:rPr>
          <w:noProof/>
        </w:rPr>
        <w:drawing>
          <wp:inline distT="0" distB="0" distL="0" distR="0" wp14:anchorId="2BB352B2" wp14:editId="700AFCCE">
            <wp:extent cx="5288352" cy="1003569"/>
            <wp:effectExtent l="19050" t="19050" r="26670" b="2540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4714" cy="10142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AEF678" w14:textId="7478276A" w:rsidR="008555B6" w:rsidRPr="00B66BFD" w:rsidRDefault="008555B6" w:rsidP="00B926B6">
      <w:pPr>
        <w:pStyle w:val="2"/>
        <w:numPr>
          <w:ilvl w:val="1"/>
          <w:numId w:val="4"/>
        </w:numPr>
        <w:rPr>
          <w:rFonts w:cs="Huawei Sans"/>
          <w:lang w:eastAsia="zh-CN"/>
        </w:rPr>
      </w:pPr>
      <w:bookmarkStart w:id="75" w:name="_Toc173315542"/>
      <w:r w:rsidRPr="00B66BFD">
        <w:rPr>
          <w:rFonts w:cs="Huawei Sans"/>
        </w:rPr>
        <w:t>在</w:t>
      </w:r>
      <w:r w:rsidRPr="00B66BFD">
        <w:rPr>
          <w:rFonts w:cs="Huawei Sans"/>
        </w:rPr>
        <w:t>vscode</w:t>
      </w:r>
      <w:r w:rsidRPr="00B66BFD">
        <w:rPr>
          <w:rFonts w:cs="Huawei Sans"/>
        </w:rPr>
        <w:t>中配置</w:t>
      </w:r>
      <w:r w:rsidRPr="00B66BFD">
        <w:rPr>
          <w:rFonts w:cs="Huawei Sans"/>
        </w:rPr>
        <w:t>Maven</w:t>
      </w:r>
      <w:r w:rsidR="0094028B" w:rsidRPr="00B66BFD">
        <w:rPr>
          <w:rFonts w:cs="Huawei Sans"/>
          <w:lang w:eastAsia="zh-CN"/>
        </w:rPr>
        <w:t>环境</w:t>
      </w:r>
      <w:bookmarkEnd w:id="75"/>
    </w:p>
    <w:p w14:paraId="06204C6A" w14:textId="024AD5E7" w:rsidR="00815EFD" w:rsidRPr="00B66BFD" w:rsidRDefault="00815EFD" w:rsidP="00815EFD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</w:rPr>
      </w:pPr>
      <w:r w:rsidRPr="00B66BFD">
        <w:rPr>
          <w:rFonts w:cs="Huawei Sans"/>
        </w:rPr>
        <w:t>创建</w:t>
      </w:r>
      <w:r w:rsidRPr="00B66BFD">
        <w:rPr>
          <w:rFonts w:cs="Huawei Sans"/>
        </w:rPr>
        <w:t>Maven</w:t>
      </w:r>
      <w:r w:rsidRPr="00B66BFD">
        <w:rPr>
          <w:rFonts w:cs="Huawei Sans"/>
        </w:rPr>
        <w:t>安装目录。</w:t>
      </w:r>
    </w:p>
    <w:p w14:paraId="45DE68DD" w14:textId="7667798F" w:rsidR="00A879D3" w:rsidRDefault="00E8246B" w:rsidP="00815EFD">
      <w:pPr>
        <w:pStyle w:val="2f2"/>
        <w:rPr>
          <w:rFonts w:cs="Huawei Sans"/>
        </w:rPr>
      </w:pPr>
      <w:r w:rsidRPr="00E8246B">
        <w:rPr>
          <w:rFonts w:cs="Huawei Sans"/>
        </w:rPr>
        <w:t>[</w:t>
      </w:r>
      <w:proofErr w:type="spellStart"/>
      <w:r w:rsidRPr="00E8246B">
        <w:rPr>
          <w:rFonts w:cs="Huawei Sans"/>
        </w:rPr>
        <w:t>opengauss@openEuler</w:t>
      </w:r>
      <w:proofErr w:type="spellEnd"/>
      <w:r w:rsidRPr="00E8246B">
        <w:rPr>
          <w:rFonts w:cs="Huawei Sans"/>
        </w:rPr>
        <w:t xml:space="preserve"> </w:t>
      </w:r>
      <w:proofErr w:type="gramStart"/>
      <w:r w:rsidRPr="00E8246B">
        <w:rPr>
          <w:rFonts w:cs="Huawei Sans"/>
        </w:rPr>
        <w:t>~]$</w:t>
      </w:r>
      <w:proofErr w:type="gramEnd"/>
      <w:r>
        <w:rPr>
          <w:rFonts w:cs="Huawei Sans"/>
        </w:rPr>
        <w:t xml:space="preserve"> exit</w:t>
      </w:r>
    </w:p>
    <w:p w14:paraId="20202985" w14:textId="280794A6" w:rsidR="00815EFD" w:rsidRPr="00B66BFD" w:rsidRDefault="00815EFD" w:rsidP="00815EFD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</w:t>
      </w:r>
      <w:r w:rsidR="004120BA" w:rsidRPr="00B66BFD">
        <w:rPr>
          <w:rFonts w:cs="Huawei Sans"/>
        </w:rPr>
        <w:t>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~]#</w:t>
      </w:r>
      <w:proofErr w:type="gram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mkdir</w:t>
      </w:r>
      <w:proofErr w:type="spellEnd"/>
      <w:r w:rsidRPr="00B66BFD">
        <w:rPr>
          <w:rFonts w:cs="Huawei Sans"/>
        </w:rPr>
        <w:t xml:space="preserve"> /</w:t>
      </w:r>
      <w:proofErr w:type="spellStart"/>
      <w:r w:rsidRPr="00B66BFD">
        <w:rPr>
          <w:rFonts w:cs="Huawei Sans"/>
        </w:rPr>
        <w:t>usr</w:t>
      </w:r>
      <w:proofErr w:type="spellEnd"/>
      <w:r w:rsidRPr="00B66BFD">
        <w:rPr>
          <w:rFonts w:cs="Huawei Sans"/>
        </w:rPr>
        <w:t>/local/maven</w:t>
      </w:r>
    </w:p>
    <w:p w14:paraId="0CE590D6" w14:textId="0BFCA0DD" w:rsidR="00815EFD" w:rsidRPr="00B66BFD" w:rsidRDefault="00815EFD" w:rsidP="00815EFD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</w:rPr>
      </w:pPr>
      <w:r w:rsidRPr="00B66BFD">
        <w:rPr>
          <w:rFonts w:cs="Huawei Sans"/>
        </w:rPr>
        <w:t>切换到</w:t>
      </w:r>
      <w:r w:rsidRPr="00B66BFD">
        <w:rPr>
          <w:rFonts w:cs="Huawei Sans"/>
        </w:rPr>
        <w:t>Maven</w:t>
      </w:r>
      <w:r w:rsidRPr="00B66BFD">
        <w:rPr>
          <w:rFonts w:cs="Huawei Sans"/>
        </w:rPr>
        <w:t>安装目录。</w:t>
      </w:r>
    </w:p>
    <w:p w14:paraId="5DF21A16" w14:textId="7FB50389" w:rsidR="00815EFD" w:rsidRPr="00B66BFD" w:rsidRDefault="00815EFD" w:rsidP="00815EFD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</w:t>
      </w:r>
      <w:r w:rsidR="004120BA" w:rsidRPr="00B66BFD">
        <w:rPr>
          <w:rFonts w:cs="Huawei Sans"/>
        </w:rPr>
        <w:t>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~]#</w:t>
      </w:r>
      <w:proofErr w:type="gramEnd"/>
      <w:r w:rsidRPr="00B66BFD">
        <w:rPr>
          <w:rFonts w:cs="Huawei Sans"/>
        </w:rPr>
        <w:t xml:space="preserve"> cd /</w:t>
      </w:r>
      <w:proofErr w:type="spellStart"/>
      <w:r w:rsidRPr="00B66BFD">
        <w:rPr>
          <w:rFonts w:cs="Huawei Sans"/>
        </w:rPr>
        <w:t>usr</w:t>
      </w:r>
      <w:proofErr w:type="spellEnd"/>
      <w:r w:rsidRPr="00B66BFD">
        <w:rPr>
          <w:rFonts w:cs="Huawei Sans"/>
        </w:rPr>
        <w:t>/local/maven</w:t>
      </w:r>
    </w:p>
    <w:p w14:paraId="2BDFAE9C" w14:textId="75B3FCA0" w:rsidR="00815EFD" w:rsidRPr="00B66BFD" w:rsidRDefault="00815EFD" w:rsidP="00815EFD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</w:rPr>
      </w:pPr>
      <w:r w:rsidRPr="00B66BFD">
        <w:rPr>
          <w:rFonts w:cs="Huawei Sans"/>
        </w:rPr>
        <w:t>获取</w:t>
      </w:r>
      <w:r w:rsidRPr="00B66BFD">
        <w:rPr>
          <w:rFonts w:cs="Huawei Sans"/>
        </w:rPr>
        <w:t>Maven</w:t>
      </w:r>
      <w:r w:rsidRPr="00B66BFD">
        <w:rPr>
          <w:rFonts w:cs="Huawei Sans"/>
        </w:rPr>
        <w:t>二进制包。</w:t>
      </w:r>
    </w:p>
    <w:p w14:paraId="6B57D866" w14:textId="129BAC6B" w:rsidR="00815EFD" w:rsidRPr="00B66BFD" w:rsidRDefault="00815EFD" w:rsidP="00815EFD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</w:t>
      </w:r>
      <w:r w:rsidR="004120BA" w:rsidRPr="00B66BFD">
        <w:rPr>
          <w:rFonts w:cs="Huawei Sans"/>
        </w:rPr>
        <w:t>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maven]#</w:t>
      </w:r>
      <w:proofErr w:type="gram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wget</w:t>
      </w:r>
      <w:proofErr w:type="spellEnd"/>
      <w:r w:rsidRPr="00B66BFD">
        <w:rPr>
          <w:rFonts w:cs="Huawei Sans"/>
        </w:rPr>
        <w:t xml:space="preserve"> http://mirrors.huaweicloud.com/apache/maven/maven-3/3.9.8/binaries/apache-maven-3.9.8-bin.tar.gz</w:t>
      </w:r>
    </w:p>
    <w:p w14:paraId="2415B6C5" w14:textId="14EF7BC2" w:rsidR="00815EFD" w:rsidRPr="00B66BFD" w:rsidRDefault="00815EFD" w:rsidP="00815EFD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  <w:lang w:val="en"/>
        </w:rPr>
      </w:pPr>
      <w:r w:rsidRPr="00B66BFD">
        <w:rPr>
          <w:rFonts w:cs="Huawei Sans"/>
          <w:lang w:val="en"/>
        </w:rPr>
        <w:t>解压</w:t>
      </w:r>
      <w:r w:rsidRPr="00B66BFD">
        <w:rPr>
          <w:rFonts w:cs="Huawei Sans"/>
          <w:lang w:val="en"/>
        </w:rPr>
        <w:t>Maven</w:t>
      </w:r>
      <w:r w:rsidRPr="00B66BFD">
        <w:rPr>
          <w:rFonts w:cs="Huawei Sans"/>
          <w:lang w:val="en"/>
        </w:rPr>
        <w:t>二进制包。</w:t>
      </w:r>
    </w:p>
    <w:p w14:paraId="701164D4" w14:textId="18158F95" w:rsidR="00815EFD" w:rsidRPr="00B66BFD" w:rsidRDefault="00815EFD" w:rsidP="00815EFD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</w:t>
      </w:r>
      <w:r w:rsidR="004120BA" w:rsidRPr="00B66BFD">
        <w:rPr>
          <w:rFonts w:cs="Huawei Sans"/>
        </w:rPr>
        <w:t>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maven]#</w:t>
      </w:r>
      <w:proofErr w:type="gramEnd"/>
      <w:r w:rsidRPr="00B66BFD">
        <w:rPr>
          <w:rFonts w:cs="Huawei Sans"/>
        </w:rPr>
        <w:t xml:space="preserve"> </w:t>
      </w:r>
      <w:r w:rsidRPr="00B66BFD">
        <w:rPr>
          <w:rFonts w:cs="Huawei Sans"/>
          <w:lang w:val="en"/>
        </w:rPr>
        <w:t>tar -</w:t>
      </w:r>
      <w:proofErr w:type="spellStart"/>
      <w:r w:rsidRPr="00B66BFD">
        <w:rPr>
          <w:rFonts w:cs="Huawei Sans"/>
          <w:lang w:val="en"/>
        </w:rPr>
        <w:t>xvzf</w:t>
      </w:r>
      <w:proofErr w:type="spellEnd"/>
      <w:r w:rsidRPr="00B66BFD">
        <w:rPr>
          <w:rFonts w:cs="Huawei Sans"/>
          <w:lang w:val="en"/>
        </w:rPr>
        <w:t xml:space="preserve"> apache-maven-3.</w:t>
      </w:r>
      <w:r w:rsidR="00A52828" w:rsidRPr="00B66BFD">
        <w:rPr>
          <w:rFonts w:cs="Huawei Sans"/>
          <w:lang w:val="en" w:eastAsia="zh-CN"/>
        </w:rPr>
        <w:t>9</w:t>
      </w:r>
      <w:r w:rsidRPr="00B66BFD">
        <w:rPr>
          <w:rFonts w:cs="Huawei Sans"/>
          <w:lang w:val="en"/>
        </w:rPr>
        <w:t>.</w:t>
      </w:r>
      <w:r w:rsidR="00A52828" w:rsidRPr="00B66BFD">
        <w:rPr>
          <w:rFonts w:cs="Huawei Sans"/>
          <w:lang w:val="en" w:eastAsia="zh-CN"/>
        </w:rPr>
        <w:t>8</w:t>
      </w:r>
      <w:r w:rsidRPr="00B66BFD">
        <w:rPr>
          <w:rFonts w:cs="Huawei Sans"/>
          <w:lang w:val="en"/>
        </w:rPr>
        <w:t>-bin.tar.gz</w:t>
      </w:r>
    </w:p>
    <w:p w14:paraId="781E30F5" w14:textId="426B6C8F" w:rsidR="004120BA" w:rsidRPr="00B66BFD" w:rsidRDefault="004120BA" w:rsidP="004120BA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  <w:lang w:val="en"/>
        </w:rPr>
      </w:pPr>
      <w:r w:rsidRPr="00B66BFD">
        <w:rPr>
          <w:rFonts w:cs="Huawei Sans"/>
          <w:lang w:val="en"/>
        </w:rPr>
        <w:t>打开环境变量配置文件。</w:t>
      </w:r>
    </w:p>
    <w:p w14:paraId="394912D4" w14:textId="306786F6" w:rsidR="004120BA" w:rsidRPr="00B66BFD" w:rsidRDefault="004120BA" w:rsidP="004120BA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maven]#</w:t>
      </w:r>
      <w:proofErr w:type="gramEnd"/>
      <w:r w:rsidRPr="00B66BFD">
        <w:rPr>
          <w:rFonts w:cs="Huawei Sans"/>
        </w:rPr>
        <w:t xml:space="preserve"> vim /</w:t>
      </w:r>
      <w:proofErr w:type="spellStart"/>
      <w:r w:rsidRPr="00B66BFD">
        <w:rPr>
          <w:rFonts w:cs="Huawei Sans"/>
        </w:rPr>
        <w:t>etc</w:t>
      </w:r>
      <w:proofErr w:type="spellEnd"/>
      <w:r w:rsidRPr="00B66BFD">
        <w:rPr>
          <w:rFonts w:cs="Huawei Sans"/>
        </w:rPr>
        <w:t>/profile</w:t>
      </w:r>
    </w:p>
    <w:p w14:paraId="4364112D" w14:textId="77777777" w:rsidR="004120BA" w:rsidRPr="00B66BFD" w:rsidRDefault="004120BA" w:rsidP="004120BA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</w:rPr>
      </w:pPr>
      <w:r w:rsidRPr="00B66BFD">
        <w:rPr>
          <w:rFonts w:cs="Huawei Sans"/>
        </w:rPr>
        <w:t>按</w:t>
      </w:r>
      <w:r w:rsidRPr="00B66BFD">
        <w:rPr>
          <w:rFonts w:cs="Huawei Sans"/>
        </w:rPr>
        <w:t>“i”</w:t>
      </w:r>
      <w:r w:rsidRPr="00B66BFD">
        <w:rPr>
          <w:rFonts w:cs="Huawei Sans"/>
        </w:rPr>
        <w:t>进入编辑模式，使用</w:t>
      </w:r>
      <w:proofErr w:type="spellStart"/>
      <w:r w:rsidRPr="00B66BFD">
        <w:rPr>
          <w:rFonts w:cs="Huawei Sans"/>
        </w:rPr>
        <w:t>hjkl</w:t>
      </w:r>
      <w:proofErr w:type="spellEnd"/>
      <w:r w:rsidRPr="00B66BFD">
        <w:rPr>
          <w:rFonts w:cs="Huawei Sans"/>
        </w:rPr>
        <w:t>键或方向键移动光标，在文件最后添加以下代码：</w:t>
      </w:r>
    </w:p>
    <w:p w14:paraId="70F3D418" w14:textId="3E2B1399" w:rsidR="004120BA" w:rsidRPr="00B66BFD" w:rsidRDefault="004120BA" w:rsidP="004120BA">
      <w:pPr>
        <w:pStyle w:val="2f2"/>
        <w:rPr>
          <w:rFonts w:cs="Huawei Sans"/>
        </w:rPr>
      </w:pPr>
      <w:r w:rsidRPr="00B66BFD">
        <w:rPr>
          <w:rFonts w:cs="Huawei Sans"/>
        </w:rPr>
        <w:t>MAVEN_HOME=</w:t>
      </w:r>
      <w:r w:rsidR="00A3425B" w:rsidRPr="00B66BFD">
        <w:rPr>
          <w:rFonts w:cs="Huawei Sans"/>
        </w:rPr>
        <w:t>/</w:t>
      </w:r>
      <w:proofErr w:type="spellStart"/>
      <w:r w:rsidR="00A3425B" w:rsidRPr="00B66BFD">
        <w:rPr>
          <w:rFonts w:cs="Huawei Sans"/>
        </w:rPr>
        <w:t>usr</w:t>
      </w:r>
      <w:proofErr w:type="spellEnd"/>
      <w:r w:rsidR="00A3425B" w:rsidRPr="00B66BFD">
        <w:rPr>
          <w:rFonts w:cs="Huawei Sans"/>
        </w:rPr>
        <w:t>/local/maven/apache-maven-3.9.8</w:t>
      </w:r>
    </w:p>
    <w:p w14:paraId="551C9A5F" w14:textId="77777777" w:rsidR="004120BA" w:rsidRPr="00B66BFD" w:rsidRDefault="004120BA" w:rsidP="004120BA">
      <w:pPr>
        <w:pStyle w:val="2f2"/>
        <w:rPr>
          <w:rFonts w:cs="Huawei Sans"/>
        </w:rPr>
      </w:pPr>
      <w:r w:rsidRPr="00B66BFD">
        <w:rPr>
          <w:rFonts w:cs="Huawei Sans"/>
        </w:rPr>
        <w:t>export PATH=$</w:t>
      </w:r>
      <w:proofErr w:type="gramStart"/>
      <w:r w:rsidRPr="00B66BFD">
        <w:rPr>
          <w:rFonts w:cs="Huawei Sans"/>
        </w:rPr>
        <w:t>PATH:$</w:t>
      </w:r>
      <w:proofErr w:type="gramEnd"/>
      <w:r w:rsidRPr="00B66BFD">
        <w:rPr>
          <w:rFonts w:cs="Huawei Sans"/>
        </w:rPr>
        <w:t>MAVEN_HOME/bin</w:t>
      </w:r>
    </w:p>
    <w:p w14:paraId="455B1FE1" w14:textId="77777777" w:rsidR="004120BA" w:rsidRPr="00B66BFD" w:rsidRDefault="004120BA" w:rsidP="004120BA">
      <w:pPr>
        <w:pStyle w:val="2f2"/>
        <w:rPr>
          <w:rFonts w:cs="Huawei Sans"/>
        </w:rPr>
      </w:pPr>
      <w:r w:rsidRPr="00B66BFD">
        <w:rPr>
          <w:rFonts w:cs="Huawei Sans"/>
        </w:rPr>
        <w:t>export MAVEN_HOME</w:t>
      </w:r>
    </w:p>
    <w:p w14:paraId="53E2CDC2" w14:textId="77777777" w:rsidR="004120BA" w:rsidRPr="00B66BFD" w:rsidRDefault="004120BA" w:rsidP="004120BA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</w:rPr>
      </w:pPr>
      <w:r w:rsidRPr="00B66BFD">
        <w:rPr>
          <w:rFonts w:cs="Huawei Sans"/>
        </w:rPr>
        <w:t>按</w:t>
      </w:r>
      <w:r w:rsidRPr="00B66BFD">
        <w:rPr>
          <w:rFonts w:cs="Huawei Sans"/>
        </w:rPr>
        <w:t>“Esc”</w:t>
      </w:r>
      <w:r w:rsidRPr="00B66BFD">
        <w:rPr>
          <w:rFonts w:cs="Huawei Sans"/>
        </w:rPr>
        <w:t>退出编辑模式，输入</w:t>
      </w:r>
      <w:r w:rsidRPr="00B66BFD">
        <w:rPr>
          <w:rFonts w:cs="Huawei Sans"/>
        </w:rPr>
        <w:t>“:</w:t>
      </w:r>
      <w:proofErr w:type="spellStart"/>
      <w:r w:rsidRPr="00B66BFD">
        <w:rPr>
          <w:rFonts w:cs="Huawei Sans"/>
        </w:rPr>
        <w:t>wq</w:t>
      </w:r>
      <w:proofErr w:type="spellEnd"/>
      <w:r w:rsidRPr="00B66BFD">
        <w:rPr>
          <w:rFonts w:cs="Huawei Sans"/>
        </w:rPr>
        <w:t>”</w:t>
      </w:r>
      <w:r w:rsidRPr="00B66BFD">
        <w:rPr>
          <w:rFonts w:cs="Huawei Sans"/>
        </w:rPr>
        <w:t>并按回车，保存退出。</w:t>
      </w:r>
    </w:p>
    <w:p w14:paraId="3EFC6F35" w14:textId="2E3094CC" w:rsidR="004120BA" w:rsidRPr="00B66BFD" w:rsidRDefault="004120BA" w:rsidP="004120BA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</w:rPr>
      </w:pPr>
      <w:r w:rsidRPr="00B66BFD">
        <w:rPr>
          <w:rFonts w:cs="Huawei Sans"/>
        </w:rPr>
        <w:t>使新增配置生效。</w:t>
      </w:r>
    </w:p>
    <w:p w14:paraId="75431506" w14:textId="7B37A6E7" w:rsidR="004120BA" w:rsidRPr="00B66BFD" w:rsidRDefault="004120BA" w:rsidP="004120BA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maven]#</w:t>
      </w:r>
      <w:proofErr w:type="gramEnd"/>
      <w:r w:rsidRPr="00B66BFD">
        <w:rPr>
          <w:rFonts w:cs="Huawei Sans"/>
        </w:rPr>
        <w:t xml:space="preserve"> source /</w:t>
      </w:r>
      <w:proofErr w:type="spellStart"/>
      <w:r w:rsidRPr="00B66BFD">
        <w:rPr>
          <w:rFonts w:cs="Huawei Sans"/>
        </w:rPr>
        <w:t>etc</w:t>
      </w:r>
      <w:proofErr w:type="spellEnd"/>
      <w:r w:rsidRPr="00B66BFD">
        <w:rPr>
          <w:rFonts w:cs="Huawei Sans"/>
        </w:rPr>
        <w:t>/profile</w:t>
      </w:r>
    </w:p>
    <w:p w14:paraId="4381726A" w14:textId="0A5AF81A" w:rsidR="004120BA" w:rsidRPr="00B66BFD" w:rsidRDefault="004120BA" w:rsidP="004120BA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</w:rPr>
      </w:pPr>
      <w:r w:rsidRPr="00B66BFD">
        <w:rPr>
          <w:rFonts w:cs="Huawei Sans"/>
        </w:rPr>
        <w:lastRenderedPageBreak/>
        <w:t>修改文件权限。</w:t>
      </w:r>
    </w:p>
    <w:p w14:paraId="415ED906" w14:textId="201C1755" w:rsidR="004120BA" w:rsidRPr="00B66BFD" w:rsidRDefault="004120BA" w:rsidP="004120BA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maven]#</w:t>
      </w:r>
      <w:proofErr w:type="gram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chmod</w:t>
      </w:r>
      <w:proofErr w:type="spellEnd"/>
      <w:r w:rsidRPr="00B66BFD">
        <w:rPr>
          <w:rFonts w:cs="Huawei Sans"/>
        </w:rPr>
        <w:t xml:space="preserve"> 775 /</w:t>
      </w:r>
      <w:proofErr w:type="spellStart"/>
      <w:r w:rsidRPr="00B66BFD">
        <w:rPr>
          <w:rFonts w:cs="Huawei Sans"/>
        </w:rPr>
        <w:t>usr</w:t>
      </w:r>
      <w:proofErr w:type="spellEnd"/>
      <w:r w:rsidRPr="00B66BFD">
        <w:rPr>
          <w:rFonts w:cs="Huawei Sans"/>
        </w:rPr>
        <w:t>/local/maven</w:t>
      </w:r>
      <w:r w:rsidRPr="00B66BFD">
        <w:rPr>
          <w:rFonts w:cs="Huawei Sans"/>
          <w:lang w:eastAsia="zh-CN"/>
        </w:rPr>
        <w:t>/</w:t>
      </w:r>
      <w:r w:rsidRPr="00B66BFD">
        <w:rPr>
          <w:rFonts w:cs="Huawei Sans"/>
        </w:rPr>
        <w:t>apache-maven-3.9.8/bin/mvn.cmd</w:t>
      </w:r>
    </w:p>
    <w:p w14:paraId="06509AA7" w14:textId="0E01EEED" w:rsidR="00EF1AF5" w:rsidRPr="00B66BFD" w:rsidRDefault="00CC6DD6" w:rsidP="00EF1AF5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</w:rPr>
      </w:pPr>
      <w:r w:rsidRPr="00B66BFD">
        <w:rPr>
          <w:rFonts w:cs="Huawei Sans"/>
        </w:rPr>
        <w:t>Maven</w:t>
      </w:r>
      <w:r w:rsidRPr="00B66BFD">
        <w:rPr>
          <w:rFonts w:cs="Huawei Sans"/>
        </w:rPr>
        <w:t>换源，</w:t>
      </w:r>
      <w:r w:rsidR="00EF1AF5" w:rsidRPr="00B66BFD">
        <w:rPr>
          <w:rFonts w:cs="Huawei Sans"/>
        </w:rPr>
        <w:t>进入</w:t>
      </w:r>
      <w:r w:rsidR="00EF1AF5" w:rsidRPr="00B66BFD">
        <w:rPr>
          <w:rFonts w:cs="Huawei Sans"/>
        </w:rPr>
        <w:t>Maven</w:t>
      </w:r>
      <w:r w:rsidR="00EF1AF5" w:rsidRPr="00B66BFD">
        <w:rPr>
          <w:rFonts w:cs="Huawei Sans"/>
        </w:rPr>
        <w:t>配置文件目录。</w:t>
      </w:r>
    </w:p>
    <w:p w14:paraId="5D49B881" w14:textId="77777777" w:rsidR="00EF1AF5" w:rsidRPr="00B66BFD" w:rsidRDefault="00EF1AF5" w:rsidP="00EF1AF5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maven]#</w:t>
      </w:r>
      <w:proofErr w:type="gramEnd"/>
      <w:r w:rsidRPr="00B66BFD">
        <w:rPr>
          <w:rFonts w:cs="Huawei Sans"/>
        </w:rPr>
        <w:t xml:space="preserve"> cd /</w:t>
      </w:r>
      <w:proofErr w:type="spellStart"/>
      <w:r w:rsidRPr="00B66BFD">
        <w:rPr>
          <w:rFonts w:cs="Huawei Sans"/>
        </w:rPr>
        <w:t>usr</w:t>
      </w:r>
      <w:proofErr w:type="spellEnd"/>
      <w:r w:rsidRPr="00B66BFD">
        <w:rPr>
          <w:rFonts w:cs="Huawei Sans"/>
        </w:rPr>
        <w:t>/local/maven</w:t>
      </w:r>
      <w:r w:rsidRPr="00B66BFD">
        <w:rPr>
          <w:rFonts w:cs="Huawei Sans"/>
          <w:lang w:eastAsia="zh-CN"/>
        </w:rPr>
        <w:t>/</w:t>
      </w:r>
      <w:r w:rsidRPr="00B66BFD">
        <w:rPr>
          <w:rFonts w:cs="Huawei Sans"/>
        </w:rPr>
        <w:t>apache-maven-3.9.8/conf/</w:t>
      </w:r>
    </w:p>
    <w:p w14:paraId="703823C6" w14:textId="38E38C19" w:rsidR="00EF1AF5" w:rsidRPr="00B66BFD" w:rsidRDefault="00EF1AF5" w:rsidP="00EF1AF5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</w:rPr>
      </w:pPr>
      <w:r w:rsidRPr="00B66BFD">
        <w:rPr>
          <w:rFonts w:cs="Huawei Sans"/>
        </w:rPr>
        <w:t>打开配置文件。</w:t>
      </w:r>
    </w:p>
    <w:p w14:paraId="34C146E3" w14:textId="77777777" w:rsidR="00EF1AF5" w:rsidRPr="00B66BFD" w:rsidRDefault="00EF1AF5" w:rsidP="00EF1AF5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conf]#</w:t>
      </w:r>
      <w:proofErr w:type="gramEnd"/>
      <w:r w:rsidRPr="00B66BFD">
        <w:rPr>
          <w:rFonts w:cs="Huawei Sans"/>
        </w:rPr>
        <w:t xml:space="preserve"> vim settings.xml</w:t>
      </w:r>
    </w:p>
    <w:p w14:paraId="75C931ED" w14:textId="77777777" w:rsidR="00EF1AF5" w:rsidRPr="00B66BFD" w:rsidRDefault="00EF1AF5" w:rsidP="00EF1AF5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</w:rPr>
      </w:pPr>
      <w:r w:rsidRPr="00B66BFD">
        <w:rPr>
          <w:rFonts w:cs="Huawei Sans"/>
        </w:rPr>
        <w:t>输入</w:t>
      </w:r>
      <w:proofErr w:type="gramStart"/>
      <w:r w:rsidRPr="00B66BFD">
        <w:rPr>
          <w:rFonts w:cs="Huawei Sans"/>
        </w:rPr>
        <w:t>”</w:t>
      </w:r>
      <w:proofErr w:type="gramEnd"/>
      <w:r w:rsidRPr="00B66BFD">
        <w:rPr>
          <w:rFonts w:cs="Huawei Sans"/>
        </w:rPr>
        <w:t>:158</w:t>
      </w:r>
      <w:proofErr w:type="gramStart"/>
      <w:r w:rsidRPr="00B66BFD">
        <w:rPr>
          <w:rFonts w:cs="Huawei Sans"/>
        </w:rPr>
        <w:t>”</w:t>
      </w:r>
      <w:proofErr w:type="gramEnd"/>
      <w:r w:rsidRPr="00B66BFD">
        <w:rPr>
          <w:rFonts w:cs="Huawei Sans"/>
        </w:rPr>
        <w:t>后按回车键，在</w:t>
      </w:r>
      <w:r w:rsidRPr="00B66BFD">
        <w:rPr>
          <w:rFonts w:cs="Huawei Sans"/>
        </w:rPr>
        <w:t>&lt;mirrors&gt;</w:t>
      </w:r>
      <w:r w:rsidRPr="00B66BFD">
        <w:rPr>
          <w:rFonts w:cs="Huawei Sans"/>
        </w:rPr>
        <w:t>和</w:t>
      </w:r>
      <w:r w:rsidRPr="00B66BFD">
        <w:rPr>
          <w:rFonts w:cs="Huawei Sans"/>
        </w:rPr>
        <w:t>&lt;/mirrors&gt;</w:t>
      </w:r>
      <w:r w:rsidRPr="00B66BFD">
        <w:rPr>
          <w:rFonts w:cs="Huawei Sans"/>
        </w:rPr>
        <w:t>中间，插入以下代码。</w:t>
      </w:r>
    </w:p>
    <w:p w14:paraId="428D4B88" w14:textId="77777777" w:rsidR="00EF1AF5" w:rsidRPr="00B66BFD" w:rsidRDefault="00EF1AF5" w:rsidP="00EF1AF5">
      <w:pPr>
        <w:pStyle w:val="2f2"/>
        <w:rPr>
          <w:rFonts w:cs="Huawei Sans"/>
        </w:rPr>
      </w:pPr>
      <w:r w:rsidRPr="00B66BFD">
        <w:rPr>
          <w:rFonts w:cs="Huawei Sans"/>
        </w:rPr>
        <w:t>&lt;mirror&gt;</w:t>
      </w:r>
    </w:p>
    <w:p w14:paraId="419772C1" w14:textId="77777777" w:rsidR="00EF1AF5" w:rsidRPr="00B66BFD" w:rsidRDefault="00EF1AF5" w:rsidP="00EF1AF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&lt;id&gt;mirror&lt;/id&gt;</w:t>
      </w:r>
    </w:p>
    <w:p w14:paraId="6A1A217D" w14:textId="77777777" w:rsidR="00EF1AF5" w:rsidRPr="00B66BFD" w:rsidRDefault="00EF1AF5" w:rsidP="00EF1AF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&lt;</w:t>
      </w:r>
      <w:proofErr w:type="spellStart"/>
      <w:r w:rsidRPr="00B66BFD">
        <w:rPr>
          <w:rFonts w:cs="Huawei Sans"/>
        </w:rPr>
        <w:t>mirrorOf</w:t>
      </w:r>
      <w:proofErr w:type="spellEnd"/>
      <w:r w:rsidRPr="00B66BFD">
        <w:rPr>
          <w:rFonts w:cs="Huawei Sans"/>
        </w:rPr>
        <w:t>&gt;*&lt;/</w:t>
      </w:r>
      <w:proofErr w:type="spellStart"/>
      <w:r w:rsidRPr="00B66BFD">
        <w:rPr>
          <w:rFonts w:cs="Huawei Sans"/>
        </w:rPr>
        <w:t>mirrorOf</w:t>
      </w:r>
      <w:proofErr w:type="spellEnd"/>
      <w:r w:rsidRPr="00B66BFD">
        <w:rPr>
          <w:rFonts w:cs="Huawei Sans"/>
        </w:rPr>
        <w:t>&gt;</w:t>
      </w:r>
    </w:p>
    <w:p w14:paraId="0783AE47" w14:textId="77777777" w:rsidR="00EF1AF5" w:rsidRPr="00B66BFD" w:rsidRDefault="00EF1AF5" w:rsidP="00EF1AF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&lt;name&gt;</w:t>
      </w:r>
      <w:proofErr w:type="spellStart"/>
      <w:r w:rsidRPr="00B66BFD">
        <w:rPr>
          <w:rFonts w:cs="Huawei Sans"/>
        </w:rPr>
        <w:t>cmc</w:t>
      </w:r>
      <w:proofErr w:type="spellEnd"/>
      <w:r w:rsidRPr="00B66BFD">
        <w:rPr>
          <w:rFonts w:cs="Huawei Sans"/>
        </w:rPr>
        <w:t>-cd-mirror&lt;/name&gt;</w:t>
      </w:r>
    </w:p>
    <w:p w14:paraId="61C1828D" w14:textId="77777777" w:rsidR="00EF1AF5" w:rsidRPr="00B66BFD" w:rsidRDefault="00EF1AF5" w:rsidP="00EF1AF5">
      <w:pPr>
        <w:pStyle w:val="2f2"/>
        <w:rPr>
          <w:rFonts w:cs="Huawei Sans"/>
        </w:rPr>
      </w:pPr>
      <w:r w:rsidRPr="00B66BFD">
        <w:rPr>
          <w:rFonts w:cs="Huawei Sans"/>
        </w:rPr>
        <w:t xml:space="preserve">  &lt;</w:t>
      </w:r>
      <w:proofErr w:type="spellStart"/>
      <w:r w:rsidRPr="00B66BFD">
        <w:rPr>
          <w:rFonts w:cs="Huawei Sans"/>
        </w:rPr>
        <w:t>url</w:t>
      </w:r>
      <w:proofErr w:type="spellEnd"/>
      <w:r w:rsidRPr="00B66BFD">
        <w:rPr>
          <w:rFonts w:cs="Huawei Sans"/>
        </w:rPr>
        <w:t>&gt;https://mirrors.huaweicloud.com/repository/maven/&lt;/url&gt;</w:t>
      </w:r>
    </w:p>
    <w:p w14:paraId="57BA543B" w14:textId="0D4DF3CA" w:rsidR="00EF1AF5" w:rsidRPr="00B66BFD" w:rsidRDefault="00EF1AF5" w:rsidP="00EF1AF5">
      <w:pPr>
        <w:pStyle w:val="2f2"/>
        <w:rPr>
          <w:rFonts w:cs="Huawei Sans"/>
        </w:rPr>
      </w:pPr>
      <w:r w:rsidRPr="00B66BFD">
        <w:rPr>
          <w:rFonts w:cs="Huawei Sans"/>
        </w:rPr>
        <w:t>&lt;/mirror&gt;</w:t>
      </w:r>
    </w:p>
    <w:p w14:paraId="028E51C5" w14:textId="783B53BD" w:rsidR="00217473" w:rsidRPr="00B66BFD" w:rsidRDefault="00217473" w:rsidP="00A71507">
      <w:pPr>
        <w:pStyle w:val="1e"/>
      </w:pPr>
      <w:r w:rsidRPr="00B66BFD">
        <w:rPr>
          <w:noProof/>
        </w:rPr>
        <w:drawing>
          <wp:inline distT="0" distB="0" distL="0" distR="0" wp14:anchorId="17087824" wp14:editId="430EA586">
            <wp:extent cx="5419112" cy="3213346"/>
            <wp:effectExtent l="19050" t="19050" r="10160" b="2540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0401" cy="323189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711D02" w14:textId="0C82754D" w:rsidR="005F4A7A" w:rsidRPr="00B66BFD" w:rsidRDefault="005F4A7A" w:rsidP="005F4A7A">
      <w:pPr>
        <w:pStyle w:val="30"/>
        <w:tabs>
          <w:tab w:val="clear" w:pos="1701"/>
          <w:tab w:val="left" w:pos="1418"/>
          <w:tab w:val="num" w:pos="2710"/>
        </w:tabs>
        <w:ind w:left="1559" w:hanging="425"/>
        <w:rPr>
          <w:rFonts w:cs="Huawei Sans"/>
        </w:rPr>
      </w:pPr>
      <w:r w:rsidRPr="00B66BFD">
        <w:rPr>
          <w:rFonts w:cs="Huawei Sans"/>
        </w:rPr>
        <w:t>验证</w:t>
      </w:r>
      <w:r w:rsidRPr="00B66BFD">
        <w:rPr>
          <w:rFonts w:cs="Huawei Sans"/>
        </w:rPr>
        <w:t>Maven</w:t>
      </w:r>
      <w:r w:rsidRPr="00B66BFD">
        <w:rPr>
          <w:rFonts w:cs="Huawei Sans"/>
        </w:rPr>
        <w:t>安装。</w:t>
      </w:r>
    </w:p>
    <w:p w14:paraId="174602F3" w14:textId="7ABDB0C7" w:rsidR="005F4A7A" w:rsidRPr="00B66BFD" w:rsidRDefault="005F4A7A" w:rsidP="005F4A7A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="0088546A" w:rsidRPr="00B66BFD">
        <w:rPr>
          <w:rFonts w:cs="Huawei Sans"/>
        </w:rPr>
        <w:t>conf</w:t>
      </w:r>
      <w:r w:rsidRPr="00B66BFD">
        <w:rPr>
          <w:rFonts w:cs="Huawei Sans"/>
        </w:rPr>
        <w:t>]#</w:t>
      </w:r>
      <w:proofErr w:type="gram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mvn</w:t>
      </w:r>
      <w:proofErr w:type="spellEnd"/>
      <w:r w:rsidRPr="00B66BFD">
        <w:rPr>
          <w:rFonts w:cs="Huawei Sans"/>
        </w:rPr>
        <w:t xml:space="preserve"> -v</w:t>
      </w:r>
    </w:p>
    <w:p w14:paraId="73EBD4D4" w14:textId="77777777" w:rsidR="005F4A7A" w:rsidRPr="00B66BFD" w:rsidRDefault="005F4A7A" w:rsidP="005F4A7A">
      <w:pPr>
        <w:pStyle w:val="2f2"/>
        <w:rPr>
          <w:rFonts w:cs="Huawei Sans"/>
        </w:rPr>
      </w:pPr>
      <w:r w:rsidRPr="00B66BFD">
        <w:rPr>
          <w:rFonts w:cs="Huawei Sans"/>
        </w:rPr>
        <w:t>Apache Maven 3.9.8 (36645f6c9b5079805ea5009217e36f2cffd34256)</w:t>
      </w:r>
    </w:p>
    <w:p w14:paraId="3950BDD4" w14:textId="545FFBB9" w:rsidR="005F4A7A" w:rsidRPr="00B66BFD" w:rsidRDefault="005F4A7A" w:rsidP="005F4A7A">
      <w:pPr>
        <w:pStyle w:val="2f2"/>
        <w:rPr>
          <w:rFonts w:cs="Huawei Sans"/>
        </w:rPr>
      </w:pPr>
      <w:r w:rsidRPr="00B66BFD">
        <w:rPr>
          <w:rFonts w:cs="Huawei Sans"/>
        </w:rPr>
        <w:t xml:space="preserve">Maven home: </w:t>
      </w:r>
      <w:r w:rsidR="009D6319" w:rsidRPr="00B66BFD">
        <w:rPr>
          <w:rFonts w:cs="Huawei Sans"/>
        </w:rPr>
        <w:t>/</w:t>
      </w:r>
      <w:proofErr w:type="spellStart"/>
      <w:r w:rsidR="009D6319" w:rsidRPr="00B66BFD">
        <w:rPr>
          <w:rFonts w:cs="Huawei Sans"/>
        </w:rPr>
        <w:t>usr</w:t>
      </w:r>
      <w:proofErr w:type="spellEnd"/>
      <w:r w:rsidR="009D6319" w:rsidRPr="00B66BFD">
        <w:rPr>
          <w:rFonts w:cs="Huawei Sans"/>
        </w:rPr>
        <w:t>/local/maven</w:t>
      </w:r>
      <w:r w:rsidR="009D6319" w:rsidRPr="00B66BFD">
        <w:rPr>
          <w:rFonts w:cs="Huawei Sans"/>
          <w:lang w:eastAsia="zh-CN"/>
        </w:rPr>
        <w:t>/</w:t>
      </w:r>
      <w:r w:rsidR="009D6319" w:rsidRPr="00B66BFD">
        <w:rPr>
          <w:rFonts w:cs="Huawei Sans"/>
        </w:rPr>
        <w:t>apache-maven-3.9.8</w:t>
      </w:r>
    </w:p>
    <w:p w14:paraId="698F4EBF" w14:textId="77777777" w:rsidR="005F4A7A" w:rsidRPr="00B66BFD" w:rsidRDefault="005F4A7A" w:rsidP="005F4A7A">
      <w:pPr>
        <w:pStyle w:val="2f2"/>
        <w:rPr>
          <w:rFonts w:cs="Huawei Sans"/>
        </w:rPr>
      </w:pPr>
      <w:r w:rsidRPr="00B66BFD">
        <w:rPr>
          <w:rFonts w:cs="Huawei Sans"/>
        </w:rPr>
        <w:t xml:space="preserve">Java version: 11.0.22, vendor: </w:t>
      </w:r>
      <w:proofErr w:type="spellStart"/>
      <w:r w:rsidRPr="00B66BFD">
        <w:rPr>
          <w:rFonts w:cs="Huawei Sans"/>
        </w:rPr>
        <w:t>Bisheng</w:t>
      </w:r>
      <w:proofErr w:type="spellEnd"/>
      <w:r w:rsidRPr="00B66BFD">
        <w:rPr>
          <w:rFonts w:cs="Huawei Sans"/>
        </w:rPr>
        <w:t>, runtime: /</w:t>
      </w:r>
      <w:proofErr w:type="spellStart"/>
      <w:r w:rsidRPr="00B66BFD">
        <w:rPr>
          <w:rFonts w:cs="Huawei Sans"/>
        </w:rPr>
        <w:t>usr</w:t>
      </w:r>
      <w:proofErr w:type="spellEnd"/>
      <w:r w:rsidRPr="00B66BFD">
        <w:rPr>
          <w:rFonts w:cs="Huawei Sans"/>
        </w:rPr>
        <w:t>/lib/</w:t>
      </w:r>
      <w:proofErr w:type="spellStart"/>
      <w:r w:rsidRPr="00B66BFD">
        <w:rPr>
          <w:rFonts w:cs="Huawei Sans"/>
        </w:rPr>
        <w:t>jvm</w:t>
      </w:r>
      <w:proofErr w:type="spellEnd"/>
      <w:r w:rsidRPr="00B66BFD">
        <w:rPr>
          <w:rFonts w:cs="Huawei Sans"/>
        </w:rPr>
        <w:t>/java-11-openjdk-11.0.22.7-0.oe2203sp3.aarch64</w:t>
      </w:r>
    </w:p>
    <w:p w14:paraId="39CCE255" w14:textId="77777777" w:rsidR="005F4A7A" w:rsidRPr="00B66BFD" w:rsidRDefault="005F4A7A" w:rsidP="005F4A7A">
      <w:pPr>
        <w:pStyle w:val="2f2"/>
        <w:rPr>
          <w:rFonts w:cs="Huawei Sans"/>
        </w:rPr>
      </w:pPr>
      <w:r w:rsidRPr="00B66BFD">
        <w:rPr>
          <w:rFonts w:cs="Huawei Sans"/>
        </w:rPr>
        <w:t xml:space="preserve">Default locale: </w:t>
      </w:r>
      <w:proofErr w:type="spellStart"/>
      <w:r w:rsidRPr="00B66BFD">
        <w:rPr>
          <w:rFonts w:cs="Huawei Sans"/>
        </w:rPr>
        <w:t>en_US</w:t>
      </w:r>
      <w:proofErr w:type="spellEnd"/>
      <w:r w:rsidRPr="00B66BFD">
        <w:rPr>
          <w:rFonts w:cs="Huawei Sans"/>
        </w:rPr>
        <w:t>, platform encoding: UTF-8</w:t>
      </w:r>
    </w:p>
    <w:p w14:paraId="502564E8" w14:textId="5A33C664" w:rsidR="005F4A7A" w:rsidRPr="00B66BFD" w:rsidRDefault="005F4A7A" w:rsidP="005F4A7A">
      <w:pPr>
        <w:pStyle w:val="2f2"/>
        <w:rPr>
          <w:rFonts w:cs="Huawei Sans"/>
        </w:rPr>
      </w:pPr>
      <w:r w:rsidRPr="00B66BFD">
        <w:rPr>
          <w:rFonts w:cs="Huawei Sans"/>
        </w:rPr>
        <w:t>OS name: "</w:t>
      </w:r>
      <w:proofErr w:type="spellStart"/>
      <w:r w:rsidRPr="00B66BFD">
        <w:rPr>
          <w:rFonts w:cs="Huawei Sans"/>
        </w:rPr>
        <w:t>linux</w:t>
      </w:r>
      <w:proofErr w:type="spellEnd"/>
      <w:r w:rsidRPr="00B66BFD">
        <w:rPr>
          <w:rFonts w:cs="Huawei Sans"/>
        </w:rPr>
        <w:t>", version: "5.10.0+", arch: "aarch64", family: "</w:t>
      </w:r>
      <w:proofErr w:type="spellStart"/>
      <w:r w:rsidRPr="00B66BFD">
        <w:rPr>
          <w:rFonts w:cs="Huawei Sans"/>
        </w:rPr>
        <w:t>unix</w:t>
      </w:r>
      <w:proofErr w:type="spellEnd"/>
      <w:r w:rsidRPr="00B66BFD">
        <w:rPr>
          <w:rFonts w:cs="Huawei Sans"/>
        </w:rPr>
        <w:t>"</w:t>
      </w:r>
    </w:p>
    <w:p w14:paraId="0F4ECD29" w14:textId="77777777" w:rsidR="0088546A" w:rsidRPr="00B66BFD" w:rsidRDefault="0088546A" w:rsidP="005F4A7A">
      <w:pPr>
        <w:pStyle w:val="2f2"/>
        <w:rPr>
          <w:rFonts w:cs="Huawei Sans"/>
        </w:rPr>
      </w:pPr>
    </w:p>
    <w:p w14:paraId="374865FB" w14:textId="06D9B991" w:rsidR="006339AE" w:rsidRPr="00B66BFD" w:rsidRDefault="006339AE" w:rsidP="006339AE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proofErr w:type="spellStart"/>
      <w:r w:rsidRPr="00B66BFD">
        <w:rPr>
          <w:rFonts w:cs="Huawei Sans"/>
        </w:rPr>
        <w:lastRenderedPageBreak/>
        <w:t>Vscode</w:t>
      </w:r>
      <w:proofErr w:type="spellEnd"/>
      <w:r w:rsidRPr="00B66BFD">
        <w:rPr>
          <w:rFonts w:cs="Huawei Sans"/>
        </w:rPr>
        <w:t>中安装</w:t>
      </w:r>
      <w:r w:rsidRPr="00B66BFD">
        <w:rPr>
          <w:rFonts w:cs="Huawei Sans"/>
        </w:rPr>
        <w:t>maven</w:t>
      </w:r>
      <w:r w:rsidRPr="00B66BFD">
        <w:rPr>
          <w:rFonts w:cs="Huawei Sans"/>
        </w:rPr>
        <w:t>插件。</w:t>
      </w:r>
    </w:p>
    <w:p w14:paraId="3DBEEFC7" w14:textId="543CBFDC" w:rsidR="00714AC5" w:rsidRPr="00B66BFD" w:rsidRDefault="006339AE" w:rsidP="00A71507">
      <w:pPr>
        <w:pStyle w:val="1e"/>
      </w:pPr>
      <w:r w:rsidRPr="00B66BFD">
        <w:t>在</w:t>
      </w:r>
      <w:proofErr w:type="spellStart"/>
      <w:r w:rsidRPr="00B66BFD">
        <w:t>vscode</w:t>
      </w:r>
      <w:proofErr w:type="spellEnd"/>
      <w:r w:rsidRPr="00B66BFD">
        <w:t>工具上，点击左边的</w:t>
      </w:r>
      <w:r w:rsidRPr="00B66BFD">
        <w:t>“</w:t>
      </w:r>
      <w:r w:rsidRPr="00B66BFD">
        <w:t>扩展</w:t>
      </w:r>
      <w:r w:rsidRPr="00B66BFD">
        <w:t>”</w:t>
      </w:r>
      <w:r w:rsidRPr="00B66BFD">
        <w:t>功能，然后分别在搜索中输入</w:t>
      </w:r>
      <w:r w:rsidRPr="00B66BFD">
        <w:t>“maven for Java”</w:t>
      </w:r>
      <w:r w:rsidRPr="00B66BFD">
        <w:t>，并在搜索中选择安装对应插件。</w:t>
      </w:r>
    </w:p>
    <w:p w14:paraId="23DF4DC8" w14:textId="42BCA613" w:rsidR="000110CF" w:rsidRPr="00B66BFD" w:rsidRDefault="00AA52F9" w:rsidP="00A71507">
      <w:pPr>
        <w:pStyle w:val="1e"/>
      </w:pPr>
      <w:r w:rsidRPr="00B66BFD">
        <w:rPr>
          <w:noProof/>
        </w:rPr>
        <w:drawing>
          <wp:inline distT="0" distB="0" distL="0" distR="0" wp14:anchorId="5A3C0503" wp14:editId="0C610507">
            <wp:extent cx="5355027" cy="1007887"/>
            <wp:effectExtent l="19050" t="19050" r="17145" b="20955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2928" cy="102066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74EEB8" w14:textId="20883EB8" w:rsidR="00965D09" w:rsidRPr="00B66BFD" w:rsidRDefault="00965D09" w:rsidP="00A71507">
      <w:pPr>
        <w:pStyle w:val="1e"/>
      </w:pPr>
    </w:p>
    <w:p w14:paraId="25DAEB31" w14:textId="77777777" w:rsidR="009D6319" w:rsidRPr="00B66BFD" w:rsidRDefault="009D6319" w:rsidP="00A71507">
      <w:pPr>
        <w:pStyle w:val="1e"/>
      </w:pPr>
    </w:p>
    <w:p w14:paraId="293D20B2" w14:textId="26A62D83" w:rsidR="00AA4DBA" w:rsidRPr="00B66BFD" w:rsidRDefault="00AA4DBA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sz w:val="21"/>
        </w:rPr>
      </w:pPr>
      <w:r w:rsidRPr="00B66BFD">
        <w:rPr>
          <w:rFonts w:ascii="Huawei Sans" w:eastAsia="方正兰亭黑简体" w:hAnsi="Huawei Sans" w:cs="Huawei Sans"/>
        </w:rPr>
        <w:br w:type="page"/>
      </w:r>
    </w:p>
    <w:p w14:paraId="055735EF" w14:textId="4C2DE1F1" w:rsidR="000110CF" w:rsidRPr="00B66BFD" w:rsidRDefault="00965D09" w:rsidP="00965D09">
      <w:pPr>
        <w:pStyle w:val="1"/>
        <w:rPr>
          <w:rFonts w:cs="Huawei Sans"/>
        </w:rPr>
      </w:pPr>
      <w:bookmarkStart w:id="76" w:name="_Toc173315543"/>
      <w:r w:rsidRPr="00B66BFD">
        <w:rPr>
          <w:rFonts w:cs="Huawei Sans"/>
        </w:rPr>
        <w:lastRenderedPageBreak/>
        <w:t>项目</w:t>
      </w:r>
      <w:r w:rsidR="00A76879" w:rsidRPr="00B66BFD">
        <w:rPr>
          <w:rFonts w:cs="Huawei Sans"/>
        </w:rPr>
        <w:t>工程</w:t>
      </w:r>
      <w:r w:rsidRPr="00B66BFD">
        <w:rPr>
          <w:rFonts w:cs="Huawei Sans"/>
        </w:rPr>
        <w:t>导入</w:t>
      </w:r>
      <w:bookmarkEnd w:id="76"/>
    </w:p>
    <w:p w14:paraId="17E7A5A6" w14:textId="1DA0A702" w:rsidR="0045663F" w:rsidRPr="00B66BFD" w:rsidRDefault="00965D09" w:rsidP="00965D09">
      <w:pPr>
        <w:pStyle w:val="2"/>
        <w:numPr>
          <w:ilvl w:val="1"/>
          <w:numId w:val="4"/>
        </w:numPr>
        <w:rPr>
          <w:rFonts w:cs="Huawei Sans"/>
        </w:rPr>
      </w:pPr>
      <w:bookmarkStart w:id="77" w:name="_Toc173315544"/>
      <w:r w:rsidRPr="00B66BFD">
        <w:rPr>
          <w:rFonts w:cs="Huawei Sans"/>
        </w:rPr>
        <w:t>项目源文件</w:t>
      </w:r>
      <w:r w:rsidR="0018470F" w:rsidRPr="00B66BFD">
        <w:rPr>
          <w:rFonts w:cs="Huawei Sans"/>
          <w:lang w:eastAsia="zh-CN"/>
        </w:rPr>
        <w:t>获</w:t>
      </w:r>
      <w:r w:rsidRPr="00B66BFD">
        <w:rPr>
          <w:rFonts w:cs="Huawei Sans"/>
          <w:lang w:eastAsia="zh-CN"/>
        </w:rPr>
        <w:t>取</w:t>
      </w:r>
      <w:bookmarkEnd w:id="77"/>
    </w:p>
    <w:p w14:paraId="025B0C6E" w14:textId="2A967CAC" w:rsidR="00965D09" w:rsidRPr="00B66BFD" w:rsidRDefault="00965D09" w:rsidP="00965D09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B66BFD">
        <w:rPr>
          <w:rFonts w:cs="Huawei Sans"/>
        </w:rPr>
        <w:t>下载学生选课系统源</w:t>
      </w:r>
      <w:r w:rsidR="0018470F" w:rsidRPr="00B66BFD">
        <w:rPr>
          <w:rFonts w:cs="Huawei Sans"/>
        </w:rPr>
        <w:t>码包</w:t>
      </w:r>
      <w:r w:rsidRPr="00B66BFD">
        <w:rPr>
          <w:rFonts w:cs="Huawei Sans"/>
        </w:rPr>
        <w:t>。</w:t>
      </w:r>
    </w:p>
    <w:p w14:paraId="353234BD" w14:textId="52652B63" w:rsidR="00965D09" w:rsidRPr="00B66BFD" w:rsidRDefault="00965D09" w:rsidP="00A71507">
      <w:pPr>
        <w:pStyle w:val="1e"/>
      </w:pPr>
      <w:r w:rsidRPr="00B66BFD">
        <w:t>通过如下地址下载</w:t>
      </w:r>
      <w:r w:rsidR="000C2C28">
        <w:t>https://gitee.com/javaMya/stu-manage.git</w:t>
      </w:r>
      <w:r w:rsidR="0018470F" w:rsidRPr="00B66BFD">
        <w:t>或者从课程包中获得，文件名为：</w:t>
      </w:r>
      <w:r w:rsidR="0018470F" w:rsidRPr="00B66BFD">
        <w:t>stu-manage.tar.gz</w:t>
      </w:r>
    </w:p>
    <w:p w14:paraId="693A2400" w14:textId="0371EB87" w:rsidR="0018470F" w:rsidRPr="00B66BFD" w:rsidRDefault="0018470F" w:rsidP="0018470F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B66BFD">
        <w:rPr>
          <w:rFonts w:cs="Huawei Sans"/>
        </w:rPr>
        <w:t>解压源码包。</w:t>
      </w:r>
    </w:p>
    <w:p w14:paraId="5D42938D" w14:textId="46D0B96C" w:rsidR="00A41818" w:rsidRPr="00B66BFD" w:rsidRDefault="0018470F" w:rsidP="00A71507">
      <w:pPr>
        <w:pStyle w:val="1e"/>
      </w:pPr>
      <w:r w:rsidRPr="00B66BFD">
        <w:t>将下载的</w:t>
      </w:r>
      <w:r w:rsidRPr="00B66BFD">
        <w:t>stu-manage.tar.gz</w:t>
      </w:r>
      <w:r w:rsidRPr="00B66BFD">
        <w:t>源码包解压到合适的目录</w:t>
      </w:r>
      <w:r w:rsidR="00E231E7" w:rsidRPr="00B66BFD">
        <w:t>（</w:t>
      </w:r>
      <w:r w:rsidRPr="00B66BFD">
        <w:t>如</w:t>
      </w:r>
      <w:r w:rsidR="00A41818" w:rsidRPr="00B66BFD">
        <w:t>/home/openEuler</w:t>
      </w:r>
      <w:r w:rsidR="00E231E7" w:rsidRPr="00B66BFD">
        <w:t>），目录不要含有中文。</w:t>
      </w:r>
    </w:p>
    <w:p w14:paraId="162C6423" w14:textId="5B8D1253" w:rsidR="00764653" w:rsidRPr="00B66BFD" w:rsidRDefault="00764653" w:rsidP="00A41818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bin]#</w:t>
      </w:r>
      <w:proofErr w:type="gram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su</w:t>
      </w:r>
      <w:proofErr w:type="spellEnd"/>
      <w:r w:rsidRPr="00B66BFD">
        <w:rPr>
          <w:rFonts w:cs="Huawei Sans"/>
        </w:rPr>
        <w:t xml:space="preserve"> - openEuler</w:t>
      </w:r>
    </w:p>
    <w:p w14:paraId="2EBC257B" w14:textId="567A9338" w:rsidR="00A41818" w:rsidRPr="00B66BFD" w:rsidRDefault="00A41818" w:rsidP="00A41818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root@openEuler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="00D95F1B" w:rsidRPr="00B66BFD">
        <w:rPr>
          <w:rFonts w:cs="Huawei Sans"/>
        </w:rPr>
        <w:t>openEuler</w:t>
      </w:r>
      <w:r w:rsidRPr="00B66BFD">
        <w:rPr>
          <w:rFonts w:cs="Huawei Sans"/>
        </w:rPr>
        <w:t>]#</w:t>
      </w:r>
      <w:proofErr w:type="gramEnd"/>
      <w:r w:rsidRPr="00B66BFD">
        <w:rPr>
          <w:rFonts w:cs="Huawei Sans"/>
        </w:rPr>
        <w:t xml:space="preserve"> </w:t>
      </w:r>
      <w:r w:rsidRPr="00B66BFD">
        <w:rPr>
          <w:rFonts w:cs="Huawei Sans"/>
          <w:lang w:val="en"/>
        </w:rPr>
        <w:t>tar -</w:t>
      </w:r>
      <w:proofErr w:type="spellStart"/>
      <w:r w:rsidRPr="00B66BFD">
        <w:rPr>
          <w:rFonts w:cs="Huawei Sans"/>
          <w:lang w:val="en"/>
        </w:rPr>
        <w:t>xvzf</w:t>
      </w:r>
      <w:proofErr w:type="spellEnd"/>
      <w:r w:rsidRPr="00B66BFD">
        <w:rPr>
          <w:rFonts w:cs="Huawei Sans"/>
          <w:lang w:val="en"/>
        </w:rPr>
        <w:t xml:space="preserve"> </w:t>
      </w:r>
      <w:r w:rsidR="00764653" w:rsidRPr="00B66BFD">
        <w:rPr>
          <w:rFonts w:cs="Huawei Sans"/>
        </w:rPr>
        <w:t>stu-manage.tar.gz</w:t>
      </w:r>
    </w:p>
    <w:p w14:paraId="701024B5" w14:textId="3A21925B" w:rsidR="00A41818" w:rsidRPr="00B66BFD" w:rsidRDefault="002D3D4D" w:rsidP="00A71507">
      <w:pPr>
        <w:pStyle w:val="1e"/>
      </w:pPr>
      <w:r w:rsidRPr="00B66BFD">
        <w:t>解压后如下图：</w:t>
      </w:r>
    </w:p>
    <w:p w14:paraId="19E942BB" w14:textId="34F88ADF" w:rsidR="00965D09" w:rsidRPr="00B66BFD" w:rsidRDefault="00764653" w:rsidP="00A71507">
      <w:pPr>
        <w:pStyle w:val="1e"/>
      </w:pPr>
      <w:r w:rsidRPr="00B66BFD">
        <w:rPr>
          <w:noProof/>
        </w:rPr>
        <w:drawing>
          <wp:inline distT="0" distB="0" distL="0" distR="0" wp14:anchorId="16F6858E" wp14:editId="7D1056AF">
            <wp:extent cx="5352437" cy="2306913"/>
            <wp:effectExtent l="19050" t="19050" r="19685" b="177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2544" cy="231126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F4505F" w14:textId="60BC31AA" w:rsidR="002D3D4D" w:rsidRPr="00B66BFD" w:rsidRDefault="002D3D4D" w:rsidP="00A71507">
      <w:pPr>
        <w:pStyle w:val="1e"/>
      </w:pPr>
    </w:p>
    <w:p w14:paraId="2ECA28D7" w14:textId="1C8D9108" w:rsidR="002D3D4D" w:rsidRPr="00B66BFD" w:rsidRDefault="002D3D4D" w:rsidP="00A71507">
      <w:pPr>
        <w:pStyle w:val="1e"/>
      </w:pPr>
    </w:p>
    <w:p w14:paraId="7E0199F9" w14:textId="1E7CDCE5" w:rsidR="002D3D4D" w:rsidRPr="00B66BFD" w:rsidRDefault="002D3D4D" w:rsidP="00A71507">
      <w:pPr>
        <w:pStyle w:val="1e"/>
      </w:pPr>
    </w:p>
    <w:p w14:paraId="37330559" w14:textId="3B60FE19" w:rsidR="002D3D4D" w:rsidRPr="00B66BFD" w:rsidRDefault="002D3D4D" w:rsidP="00A71507">
      <w:pPr>
        <w:pStyle w:val="1e"/>
      </w:pPr>
    </w:p>
    <w:p w14:paraId="1300EBF6" w14:textId="2568FEE8" w:rsidR="002D3D4D" w:rsidRPr="00B66BFD" w:rsidRDefault="002D3D4D" w:rsidP="00A71507">
      <w:pPr>
        <w:pStyle w:val="1e"/>
      </w:pPr>
    </w:p>
    <w:p w14:paraId="4807C925" w14:textId="6DBC797D" w:rsidR="002D3D4D" w:rsidRPr="00B66BFD" w:rsidRDefault="002D3D4D" w:rsidP="00A71507">
      <w:pPr>
        <w:pStyle w:val="1e"/>
      </w:pPr>
    </w:p>
    <w:p w14:paraId="728DA392" w14:textId="77777777" w:rsidR="002D3D4D" w:rsidRPr="00B66BFD" w:rsidRDefault="002D3D4D" w:rsidP="00A71507">
      <w:pPr>
        <w:pStyle w:val="1e"/>
      </w:pPr>
    </w:p>
    <w:p w14:paraId="72712603" w14:textId="6DC04C43" w:rsidR="0045663F" w:rsidRPr="00B66BFD" w:rsidRDefault="00AA3467" w:rsidP="00A76879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B66BFD">
        <w:rPr>
          <w:rFonts w:cs="Huawei Sans"/>
        </w:rPr>
        <w:lastRenderedPageBreak/>
        <w:t>在</w:t>
      </w:r>
      <w:proofErr w:type="spellStart"/>
      <w:r w:rsidR="00A76879" w:rsidRPr="00B66BFD">
        <w:rPr>
          <w:rFonts w:cs="Huawei Sans"/>
        </w:rPr>
        <w:t>vscode</w:t>
      </w:r>
      <w:proofErr w:type="spellEnd"/>
      <w:r w:rsidR="00A76879" w:rsidRPr="00B66BFD">
        <w:rPr>
          <w:rFonts w:cs="Huawei Sans"/>
        </w:rPr>
        <w:t>中</w:t>
      </w:r>
      <w:r w:rsidR="001C33D3" w:rsidRPr="00B66BFD">
        <w:rPr>
          <w:rFonts w:cs="Huawei Sans"/>
        </w:rPr>
        <w:t>导入</w:t>
      </w:r>
      <w:r w:rsidR="00A76879" w:rsidRPr="00B66BFD">
        <w:rPr>
          <w:rFonts w:cs="Huawei Sans"/>
        </w:rPr>
        <w:t>项目</w:t>
      </w:r>
      <w:r w:rsidR="001C33D3" w:rsidRPr="00B66BFD">
        <w:rPr>
          <w:rFonts w:cs="Huawei Sans"/>
        </w:rPr>
        <w:t>工程</w:t>
      </w:r>
      <w:r w:rsidR="00A76879" w:rsidRPr="00B66BFD">
        <w:rPr>
          <w:rFonts w:cs="Huawei Sans"/>
        </w:rPr>
        <w:t>文件。</w:t>
      </w:r>
    </w:p>
    <w:p w14:paraId="63DC08C7" w14:textId="112AFEC1" w:rsidR="00E83BFD" w:rsidRPr="00B66BFD" w:rsidRDefault="004243A2" w:rsidP="00A71507">
      <w:pPr>
        <w:pStyle w:val="1e"/>
      </w:pPr>
      <w:r w:rsidRPr="00B66BFD">
        <w:rPr>
          <w:noProof/>
        </w:rPr>
        <w:drawing>
          <wp:inline distT="0" distB="0" distL="0" distR="0" wp14:anchorId="397BE18B" wp14:editId="2AB520D1">
            <wp:extent cx="4404215" cy="2345137"/>
            <wp:effectExtent l="19050" t="19050" r="15875" b="171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3047" cy="236048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77078C" w14:textId="00E416F1" w:rsidR="004243A2" w:rsidRPr="00B66BFD" w:rsidRDefault="007F18F2" w:rsidP="00A71507">
      <w:pPr>
        <w:pStyle w:val="1e"/>
      </w:pPr>
      <w:r w:rsidRPr="00B66BFD">
        <w:t>在弹出窗中选择项目工程文件所在位置如</w:t>
      </w:r>
      <w:r w:rsidR="00AF2E55" w:rsidRPr="00B66BFD">
        <w:t>/home/openEuler/</w:t>
      </w:r>
      <w:proofErr w:type="spellStart"/>
      <w:r w:rsidRPr="00B66BFD">
        <w:t>stu</w:t>
      </w:r>
      <w:proofErr w:type="spellEnd"/>
      <w:r w:rsidRPr="00B66BFD">
        <w:t>-manage</w:t>
      </w:r>
      <w:r w:rsidR="00E56F57" w:rsidRPr="00B66BFD">
        <w:t>，导入</w:t>
      </w:r>
      <w:r w:rsidR="008F204C" w:rsidRPr="00B66BFD">
        <w:t>完成后具体如下：</w:t>
      </w:r>
    </w:p>
    <w:p w14:paraId="18658D66" w14:textId="4B07E3C8" w:rsidR="008F204C" w:rsidRPr="00B66BFD" w:rsidRDefault="008F204C" w:rsidP="00A71507">
      <w:pPr>
        <w:pStyle w:val="1e"/>
      </w:pPr>
      <w:r w:rsidRPr="00B66BFD">
        <w:rPr>
          <w:noProof/>
        </w:rPr>
        <w:drawing>
          <wp:inline distT="0" distB="0" distL="0" distR="0" wp14:anchorId="08BA4142" wp14:editId="59240120">
            <wp:extent cx="5421702" cy="3408393"/>
            <wp:effectExtent l="19050" t="19050" r="26670" b="209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1763" cy="341471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25E03D" w14:textId="0CE3A8FE" w:rsidR="004243A2" w:rsidRPr="00B66BFD" w:rsidRDefault="00FF7585" w:rsidP="00FF7585">
      <w:pPr>
        <w:pStyle w:val="2"/>
        <w:numPr>
          <w:ilvl w:val="1"/>
          <w:numId w:val="4"/>
        </w:numPr>
        <w:rPr>
          <w:rFonts w:cs="Huawei Sans"/>
        </w:rPr>
      </w:pPr>
      <w:bookmarkStart w:id="78" w:name="_Toc173315545"/>
      <w:r w:rsidRPr="00B66BFD">
        <w:rPr>
          <w:rFonts w:cs="Huawei Sans"/>
        </w:rPr>
        <w:t>项目工程配置</w:t>
      </w:r>
      <w:bookmarkEnd w:id="78"/>
    </w:p>
    <w:p w14:paraId="197D5577" w14:textId="61837480" w:rsidR="00FF7585" w:rsidRPr="00B66BFD" w:rsidRDefault="006A682F" w:rsidP="00267807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B66BFD">
        <w:rPr>
          <w:rFonts w:cs="Huawei Sans"/>
        </w:rPr>
        <w:t>配置</w:t>
      </w:r>
      <w:r w:rsidRPr="00B66BFD">
        <w:rPr>
          <w:rFonts w:cs="Huawei Sans"/>
        </w:rPr>
        <w:t>openGauss</w:t>
      </w:r>
      <w:r w:rsidRPr="00B66BFD">
        <w:rPr>
          <w:rFonts w:cs="Huawei Sans"/>
        </w:rPr>
        <w:t>数据库</w:t>
      </w:r>
      <w:r w:rsidR="00267807" w:rsidRPr="00B66BFD">
        <w:rPr>
          <w:rFonts w:cs="Huawei Sans"/>
        </w:rPr>
        <w:t>连接。</w:t>
      </w:r>
    </w:p>
    <w:p w14:paraId="77D6A58A" w14:textId="73CC9C74" w:rsidR="00FF7585" w:rsidRPr="00B66BFD" w:rsidRDefault="00267807" w:rsidP="00A71507">
      <w:pPr>
        <w:pStyle w:val="1e"/>
      </w:pPr>
      <w:r w:rsidRPr="00B66BFD">
        <w:t>在</w:t>
      </w:r>
      <w:proofErr w:type="spellStart"/>
      <w:r w:rsidRPr="00B66BFD">
        <w:t>vscode</w:t>
      </w:r>
      <w:proofErr w:type="spellEnd"/>
      <w:r w:rsidRPr="00B66BFD">
        <w:t>中打开应用配置文件</w:t>
      </w:r>
      <w:proofErr w:type="spellStart"/>
      <w:r w:rsidRPr="00B66BFD">
        <w:t>application.properties</w:t>
      </w:r>
      <w:proofErr w:type="spellEnd"/>
      <w:r w:rsidRPr="00B66BFD">
        <w:t>，路径如下：</w:t>
      </w:r>
      <w:r w:rsidR="00AF2E55" w:rsidRPr="00B66BFD">
        <w:t xml:space="preserve"> </w:t>
      </w:r>
      <w:r w:rsidRPr="00B66BFD">
        <w:t>stu-manage</w:t>
      </w:r>
      <w:r w:rsidR="00AF2E55" w:rsidRPr="00B66BFD">
        <w:t>/</w:t>
      </w:r>
      <w:r w:rsidRPr="00B66BFD">
        <w:t>graduation-design-master</w:t>
      </w:r>
      <w:r w:rsidR="00AF2E55" w:rsidRPr="00B66BFD">
        <w:t>/</w:t>
      </w:r>
      <w:r w:rsidRPr="00B66BFD">
        <w:t>src</w:t>
      </w:r>
      <w:r w:rsidR="00AF2E55" w:rsidRPr="00B66BFD">
        <w:t>/</w:t>
      </w:r>
      <w:r w:rsidRPr="00B66BFD">
        <w:t>main</w:t>
      </w:r>
      <w:r w:rsidR="00AF2E55" w:rsidRPr="00B66BFD">
        <w:t>/</w:t>
      </w:r>
      <w:r w:rsidRPr="00B66BFD">
        <w:t>resources</w:t>
      </w:r>
      <w:r w:rsidR="00AF2E55" w:rsidRPr="00B66BFD">
        <w:t>/</w:t>
      </w:r>
      <w:r w:rsidRPr="00B66BFD">
        <w:t>application.properties</w:t>
      </w:r>
      <w:r w:rsidR="00A12AAA" w:rsidRPr="00B66BFD">
        <w:t>，具体如下：</w:t>
      </w:r>
    </w:p>
    <w:p w14:paraId="59A7F1AF" w14:textId="5D480E31" w:rsidR="00373AE6" w:rsidRPr="00B66BFD" w:rsidRDefault="00373AE6" w:rsidP="00A71507">
      <w:pPr>
        <w:pStyle w:val="1e"/>
      </w:pPr>
      <w:r w:rsidRPr="00B66BFD">
        <w:rPr>
          <w:noProof/>
        </w:rPr>
        <w:lastRenderedPageBreak/>
        <w:drawing>
          <wp:inline distT="0" distB="0" distL="0" distR="0" wp14:anchorId="30555534" wp14:editId="144D6B58">
            <wp:extent cx="5355027" cy="2017442"/>
            <wp:effectExtent l="19050" t="19050" r="17145" b="2095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0336" cy="203074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F38476" w14:textId="0F3A1FF1" w:rsidR="00267807" w:rsidRPr="00B66BFD" w:rsidRDefault="00A12AAA" w:rsidP="00A71507">
      <w:pPr>
        <w:pStyle w:val="1e"/>
      </w:pPr>
      <w:r w:rsidRPr="00B66BFD">
        <w:t>在打开的配置文件中</w:t>
      </w:r>
      <w:r w:rsidR="00267807" w:rsidRPr="00B66BFD">
        <w:t>修改对应的</w:t>
      </w:r>
      <w:proofErr w:type="spellStart"/>
      <w:r w:rsidR="00A31558" w:rsidRPr="00B66BFD">
        <w:t>url</w:t>
      </w:r>
      <w:proofErr w:type="spellEnd"/>
      <w:r w:rsidR="00A31558" w:rsidRPr="00B66BFD">
        <w:t>、数据库用户名及密码（数据库参数可参考第</w:t>
      </w:r>
      <w:r w:rsidR="00A31558" w:rsidRPr="00B66BFD">
        <w:t>3</w:t>
      </w:r>
      <w:r w:rsidR="00A31558" w:rsidRPr="00B66BFD">
        <w:t>章节的步骤</w:t>
      </w:r>
      <w:r w:rsidR="00AF2E55" w:rsidRPr="00B66BFD">
        <w:t>6</w:t>
      </w:r>
      <w:r w:rsidR="00A31558" w:rsidRPr="00B66BFD">
        <w:t>、步骤</w:t>
      </w:r>
      <w:r w:rsidR="00AF2E55" w:rsidRPr="00B66BFD">
        <w:t>7</w:t>
      </w:r>
      <w:r w:rsidR="00A31558" w:rsidRPr="00B66BFD">
        <w:t>）</w:t>
      </w:r>
      <w:r w:rsidRPr="00B66BFD">
        <w:t>。</w:t>
      </w:r>
    </w:p>
    <w:p w14:paraId="1D13E08D" w14:textId="7FF5683D" w:rsidR="00267807" w:rsidRPr="00B66BFD" w:rsidRDefault="00267807" w:rsidP="00A71507">
      <w:pPr>
        <w:pStyle w:val="1e"/>
      </w:pPr>
      <w:r w:rsidRPr="00B66BFD">
        <w:t xml:space="preserve">spring.datasource.url = </w:t>
      </w:r>
      <w:proofErr w:type="spellStart"/>
      <w:proofErr w:type="gramStart"/>
      <w:r w:rsidRPr="00B66BFD">
        <w:t>jdbc:postgresql</w:t>
      </w:r>
      <w:proofErr w:type="spellEnd"/>
      <w:r w:rsidRPr="00B66BFD">
        <w:t>://192.168.1.73:</w:t>
      </w:r>
      <w:r w:rsidR="00051BB1" w:rsidRPr="00B66BFD">
        <w:t>7654</w:t>
      </w:r>
      <w:r w:rsidRPr="00B66BFD">
        <w:t>/</w:t>
      </w:r>
      <w:proofErr w:type="spellStart"/>
      <w:r w:rsidRPr="00B66BFD">
        <w:t>oasys</w:t>
      </w:r>
      <w:proofErr w:type="spellEnd"/>
      <w:proofErr w:type="gramEnd"/>
    </w:p>
    <w:p w14:paraId="65AC7876" w14:textId="19B0F529" w:rsidR="00267807" w:rsidRPr="00B66BFD" w:rsidRDefault="00267807" w:rsidP="00A71507">
      <w:pPr>
        <w:pStyle w:val="1e"/>
      </w:pPr>
      <w:r w:rsidRPr="00B66BFD">
        <w:t>说明：</w:t>
      </w:r>
      <w:r w:rsidRPr="00B66BFD">
        <w:t xml:space="preserve">192.168.1.73  </w:t>
      </w:r>
      <w:r w:rsidRPr="00B66BFD">
        <w:t>数据库服务器公网</w:t>
      </w:r>
      <w:r w:rsidRPr="00B66BFD">
        <w:t>IP</w:t>
      </w:r>
      <w:r w:rsidR="00AF2236">
        <w:t>(</w:t>
      </w:r>
      <w:r w:rsidR="00AF2236" w:rsidRPr="00AF2236">
        <w:rPr>
          <w:rFonts w:hint="eastAsia"/>
          <w:color w:val="C7000B"/>
        </w:rPr>
        <w:t>根据自己</w:t>
      </w:r>
      <w:r w:rsidR="00BE65E6">
        <w:rPr>
          <w:rFonts w:hint="eastAsia"/>
          <w:color w:val="C7000B"/>
        </w:rPr>
        <w:t>开</w:t>
      </w:r>
      <w:r w:rsidR="003973E6">
        <w:rPr>
          <w:rFonts w:hint="eastAsia"/>
          <w:color w:val="C7000B"/>
        </w:rPr>
        <w:t>发板</w:t>
      </w:r>
      <w:r w:rsidR="00AF2236" w:rsidRPr="00AF2236">
        <w:rPr>
          <w:rFonts w:hint="eastAsia"/>
          <w:color w:val="C7000B"/>
        </w:rPr>
        <w:t>实际</w:t>
      </w:r>
      <w:r w:rsidR="00AF2236" w:rsidRPr="00AF2236">
        <w:rPr>
          <w:rFonts w:hint="eastAsia"/>
          <w:color w:val="C7000B"/>
        </w:rPr>
        <w:t>I</w:t>
      </w:r>
      <w:r w:rsidR="00AF2236" w:rsidRPr="00AF2236">
        <w:rPr>
          <w:color w:val="C7000B"/>
        </w:rPr>
        <w:t>P</w:t>
      </w:r>
      <w:r w:rsidR="00AF2236" w:rsidRPr="00AF2236">
        <w:rPr>
          <w:rFonts w:hint="eastAsia"/>
          <w:color w:val="C7000B"/>
        </w:rPr>
        <w:t>填写</w:t>
      </w:r>
      <w:r w:rsidR="00AF2236">
        <w:t>)</w:t>
      </w:r>
      <w:r w:rsidR="001B34E8" w:rsidRPr="00B66BFD">
        <w:t>；</w:t>
      </w:r>
      <w:r w:rsidR="00051BB1" w:rsidRPr="00B66BFD">
        <w:t>7654</w:t>
      </w:r>
      <w:r w:rsidR="001B34E8" w:rsidRPr="00B66BFD">
        <w:t>数据库端口；</w:t>
      </w:r>
      <w:proofErr w:type="spellStart"/>
      <w:r w:rsidR="001B34E8" w:rsidRPr="00B66BFD">
        <w:t>oasys</w:t>
      </w:r>
      <w:proofErr w:type="spellEnd"/>
      <w:r w:rsidR="001B34E8" w:rsidRPr="00B66BFD">
        <w:t>数据库名</w:t>
      </w:r>
    </w:p>
    <w:p w14:paraId="1E9A3081" w14:textId="2415A2A7" w:rsidR="00267807" w:rsidRPr="00B66BFD" w:rsidRDefault="00267807" w:rsidP="00A71507">
      <w:pPr>
        <w:pStyle w:val="1e"/>
      </w:pPr>
      <w:proofErr w:type="spellStart"/>
      <w:proofErr w:type="gramStart"/>
      <w:r w:rsidRPr="00B66BFD">
        <w:t>spring.datasource</w:t>
      </w:r>
      <w:proofErr w:type="gramEnd"/>
      <w:r w:rsidRPr="00B66BFD">
        <w:t>.driver</w:t>
      </w:r>
      <w:proofErr w:type="spellEnd"/>
      <w:r w:rsidRPr="00B66BFD">
        <w:t xml:space="preserve">-Class-Name = </w:t>
      </w:r>
      <w:proofErr w:type="spellStart"/>
      <w:r w:rsidRPr="00B66BFD">
        <w:t>org.postgresql.Driver</w:t>
      </w:r>
      <w:proofErr w:type="spellEnd"/>
    </w:p>
    <w:p w14:paraId="3CF6413E" w14:textId="1F22937E" w:rsidR="00267807" w:rsidRPr="00B66BFD" w:rsidRDefault="00267807" w:rsidP="00A71507">
      <w:pPr>
        <w:pStyle w:val="1e"/>
      </w:pPr>
      <w:r w:rsidRPr="00B66BFD">
        <w:t>说明：数据库驱动</w:t>
      </w:r>
    </w:p>
    <w:p w14:paraId="1C438FF2" w14:textId="3DD1A53C" w:rsidR="00267807" w:rsidRPr="00B66BFD" w:rsidRDefault="00267807" w:rsidP="00A71507">
      <w:pPr>
        <w:pStyle w:val="1e"/>
      </w:pPr>
      <w:proofErr w:type="spellStart"/>
      <w:proofErr w:type="gramStart"/>
      <w:r w:rsidRPr="00B66BFD">
        <w:t>spring.datasource</w:t>
      </w:r>
      <w:proofErr w:type="gramEnd"/>
      <w:r w:rsidRPr="00B66BFD">
        <w:t>.username</w:t>
      </w:r>
      <w:proofErr w:type="spellEnd"/>
      <w:r w:rsidRPr="00B66BFD">
        <w:t xml:space="preserve"> = </w:t>
      </w:r>
      <w:proofErr w:type="spellStart"/>
      <w:r w:rsidRPr="00B66BFD">
        <w:t>dboper</w:t>
      </w:r>
      <w:proofErr w:type="spellEnd"/>
    </w:p>
    <w:p w14:paraId="2EBCB6F4" w14:textId="15CAB66E" w:rsidR="00267807" w:rsidRPr="00B66BFD" w:rsidRDefault="00267807" w:rsidP="00A71507">
      <w:pPr>
        <w:pStyle w:val="1e"/>
      </w:pPr>
      <w:r w:rsidRPr="00B66BFD">
        <w:t>说明：数据库用户名</w:t>
      </w:r>
      <w:bookmarkStart w:id="79" w:name="_GoBack"/>
      <w:bookmarkEnd w:id="79"/>
    </w:p>
    <w:p w14:paraId="66F5EA8A" w14:textId="48FDB9FD" w:rsidR="00267807" w:rsidRPr="00B66BFD" w:rsidRDefault="00267807" w:rsidP="00A71507">
      <w:pPr>
        <w:pStyle w:val="1e"/>
      </w:pPr>
      <w:proofErr w:type="spellStart"/>
      <w:proofErr w:type="gramStart"/>
      <w:r w:rsidRPr="00B66BFD">
        <w:t>spring.datasource</w:t>
      </w:r>
      <w:proofErr w:type="gramEnd"/>
      <w:r w:rsidRPr="00B66BFD">
        <w:t>.password</w:t>
      </w:r>
      <w:proofErr w:type="spellEnd"/>
      <w:r w:rsidRPr="00B66BFD">
        <w:t xml:space="preserve"> = dboper@123</w:t>
      </w:r>
    </w:p>
    <w:p w14:paraId="2B6385ED" w14:textId="5B408343" w:rsidR="00267807" w:rsidRPr="00B66BFD" w:rsidRDefault="00267807" w:rsidP="00A71507">
      <w:pPr>
        <w:pStyle w:val="1e"/>
      </w:pPr>
      <w:r w:rsidRPr="00B66BFD">
        <w:t>说明：数据库用户名密码</w:t>
      </w:r>
    </w:p>
    <w:p w14:paraId="161072B5" w14:textId="54983867" w:rsidR="00F21660" w:rsidRPr="00B66BFD" w:rsidRDefault="00F21660" w:rsidP="00A71507">
      <w:pPr>
        <w:pStyle w:val="1e"/>
      </w:pPr>
      <w:r w:rsidRPr="00B66BFD">
        <w:t>配置文件修改好后按</w:t>
      </w:r>
      <w:proofErr w:type="spellStart"/>
      <w:r w:rsidRPr="00B66BFD">
        <w:t>Ctl+s</w:t>
      </w:r>
      <w:proofErr w:type="spellEnd"/>
      <w:r w:rsidRPr="00B66BFD">
        <w:t xml:space="preserve"> </w:t>
      </w:r>
      <w:r w:rsidRPr="00B66BFD">
        <w:t>键进行保存。</w:t>
      </w:r>
    </w:p>
    <w:p w14:paraId="26E5CF00" w14:textId="406B53CA" w:rsidR="00CC0765" w:rsidRPr="00B66BFD" w:rsidRDefault="00CC0765" w:rsidP="00CC0765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B66BFD">
        <w:rPr>
          <w:rFonts w:cs="Huawei Sans"/>
        </w:rPr>
        <w:t>配置</w:t>
      </w:r>
      <w:r w:rsidRPr="00B66BFD">
        <w:rPr>
          <w:rFonts w:cs="Huawei Sans"/>
        </w:rPr>
        <w:t>openGauss</w:t>
      </w:r>
      <w:r w:rsidR="000568A1" w:rsidRPr="00B66BFD">
        <w:rPr>
          <w:rFonts w:cs="Huawei Sans"/>
        </w:rPr>
        <w:t>数据库</w:t>
      </w:r>
      <w:r w:rsidRPr="00B66BFD">
        <w:rPr>
          <w:rFonts w:cs="Huawei Sans"/>
        </w:rPr>
        <w:t>驱动。</w:t>
      </w:r>
    </w:p>
    <w:p w14:paraId="723E67DB" w14:textId="1A51FE2A" w:rsidR="00CC0765" w:rsidRPr="00B66BFD" w:rsidRDefault="00CC0765" w:rsidP="00A71507">
      <w:pPr>
        <w:pStyle w:val="1e"/>
      </w:pPr>
      <w:r w:rsidRPr="00B66BFD">
        <w:t>在</w:t>
      </w:r>
      <w:proofErr w:type="spellStart"/>
      <w:r w:rsidRPr="00B66BFD">
        <w:t>vscode</w:t>
      </w:r>
      <w:proofErr w:type="spellEnd"/>
      <w:r w:rsidRPr="00B66BFD">
        <w:t>中打开应用配置文件</w:t>
      </w:r>
      <w:r w:rsidR="00A12AAA" w:rsidRPr="00B66BFD">
        <w:t>pom.xml</w:t>
      </w:r>
      <w:r w:rsidRPr="00B66BFD">
        <w:t>，路径如下：</w:t>
      </w:r>
      <w:r w:rsidR="00051BB1" w:rsidRPr="00B66BFD">
        <w:t xml:space="preserve"> </w:t>
      </w:r>
      <w:proofErr w:type="spellStart"/>
      <w:r w:rsidR="00A12AAA" w:rsidRPr="00B66BFD">
        <w:t>stu</w:t>
      </w:r>
      <w:proofErr w:type="spellEnd"/>
      <w:r w:rsidR="00A12AAA" w:rsidRPr="00B66BFD">
        <w:t>-manage</w:t>
      </w:r>
      <w:r w:rsidR="00051BB1" w:rsidRPr="00B66BFD">
        <w:t>/</w:t>
      </w:r>
      <w:r w:rsidR="00A12AAA" w:rsidRPr="00B66BFD">
        <w:t>graduation-design-master</w:t>
      </w:r>
      <w:r w:rsidR="00051BB1" w:rsidRPr="00B66BFD">
        <w:t>/</w:t>
      </w:r>
      <w:r w:rsidR="00A12AAA" w:rsidRPr="00B66BFD">
        <w:t>pom.xml</w:t>
      </w:r>
      <w:r w:rsidR="00A12AAA" w:rsidRPr="00B66BFD">
        <w:t>，具体如下：</w:t>
      </w:r>
    </w:p>
    <w:p w14:paraId="69CA1162" w14:textId="5BB808A1" w:rsidR="00F21660" w:rsidRPr="00B66BFD" w:rsidRDefault="00850D78" w:rsidP="00A71507">
      <w:pPr>
        <w:pStyle w:val="1e"/>
      </w:pPr>
      <w:r w:rsidRPr="00B66BFD">
        <w:rPr>
          <w:noProof/>
        </w:rPr>
        <w:drawing>
          <wp:inline distT="0" distB="0" distL="0" distR="0" wp14:anchorId="3E300266" wp14:editId="2BAAAC88">
            <wp:extent cx="5355027" cy="2092450"/>
            <wp:effectExtent l="19050" t="19050" r="17145" b="2222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1323" cy="20949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51C90D" w14:textId="5F51ED38" w:rsidR="00F21660" w:rsidRPr="00B66BFD" w:rsidRDefault="00850D78" w:rsidP="00A71507">
      <w:pPr>
        <w:pStyle w:val="1e"/>
      </w:pPr>
      <w:r w:rsidRPr="00B66BFD">
        <w:t>在打开的</w:t>
      </w:r>
      <w:r w:rsidRPr="00B66BFD">
        <w:t>pom.xml</w:t>
      </w:r>
      <w:r w:rsidRPr="00B66BFD">
        <w:t>文件中，把</w:t>
      </w:r>
      <w:proofErr w:type="spellStart"/>
      <w:r w:rsidRPr="00B66BFD">
        <w:t>mysql</w:t>
      </w:r>
      <w:proofErr w:type="spellEnd"/>
      <w:r w:rsidRPr="00B66BFD">
        <w:t>的驱动部分注释掉，然后增加</w:t>
      </w:r>
      <w:r w:rsidRPr="00B66BFD">
        <w:t>openGauss</w:t>
      </w:r>
      <w:r w:rsidRPr="00B66BFD">
        <w:t>驱动部分，具体如上图。</w:t>
      </w:r>
    </w:p>
    <w:p w14:paraId="65065934" w14:textId="5FFF1DDC" w:rsidR="00850D78" w:rsidRPr="00B66BFD" w:rsidRDefault="00850D78" w:rsidP="00A71507">
      <w:pPr>
        <w:pStyle w:val="1e"/>
      </w:pPr>
      <w:r w:rsidRPr="00B66BFD">
        <w:lastRenderedPageBreak/>
        <w:t>openGauss</w:t>
      </w:r>
      <w:r w:rsidRPr="00B66BFD">
        <w:t>驱动部分说明：</w:t>
      </w:r>
    </w:p>
    <w:p w14:paraId="34707DA6" w14:textId="77777777" w:rsidR="00850D78" w:rsidRPr="00B66BFD" w:rsidRDefault="00850D78" w:rsidP="00A71507">
      <w:pPr>
        <w:pStyle w:val="1e"/>
      </w:pPr>
      <w:r w:rsidRPr="00B66BFD">
        <w:rPr>
          <w:color w:val="CCCCCC"/>
          <w:szCs w:val="21"/>
        </w:rPr>
        <w:t>   </w:t>
      </w:r>
      <w:r w:rsidRPr="00B66BFD">
        <w:t xml:space="preserve">     &lt;dependency&gt;</w:t>
      </w:r>
    </w:p>
    <w:p w14:paraId="5A9116B4" w14:textId="77777777" w:rsidR="00850D78" w:rsidRPr="00B66BFD" w:rsidRDefault="00850D78" w:rsidP="00A71507">
      <w:pPr>
        <w:pStyle w:val="1e"/>
      </w:pPr>
      <w:r w:rsidRPr="00B66BFD">
        <w:t>            &lt;</w:t>
      </w:r>
      <w:proofErr w:type="spellStart"/>
      <w:r w:rsidRPr="00B66BFD">
        <w:t>groupId</w:t>
      </w:r>
      <w:proofErr w:type="spellEnd"/>
      <w:r w:rsidRPr="00B66BFD">
        <w:t>&gt;</w:t>
      </w:r>
      <w:proofErr w:type="spellStart"/>
      <w:r w:rsidRPr="00B66BFD">
        <w:t>org.opengauss</w:t>
      </w:r>
      <w:proofErr w:type="spellEnd"/>
      <w:r w:rsidRPr="00B66BFD">
        <w:t>&lt;/</w:t>
      </w:r>
      <w:proofErr w:type="spellStart"/>
      <w:r w:rsidRPr="00B66BFD">
        <w:t>groupId</w:t>
      </w:r>
      <w:proofErr w:type="spellEnd"/>
      <w:r w:rsidRPr="00B66BFD">
        <w:t>&gt;</w:t>
      </w:r>
    </w:p>
    <w:p w14:paraId="0B20E996" w14:textId="5B065051" w:rsidR="00850D78" w:rsidRPr="00B66BFD" w:rsidRDefault="00850D78" w:rsidP="00A71507">
      <w:pPr>
        <w:pStyle w:val="1e"/>
      </w:pPr>
      <w:r w:rsidRPr="00B66BFD">
        <w:t>            &lt;</w:t>
      </w:r>
      <w:proofErr w:type="spellStart"/>
      <w:r w:rsidRPr="00B66BFD">
        <w:t>artifactId</w:t>
      </w:r>
      <w:proofErr w:type="spellEnd"/>
      <w:r w:rsidRPr="00B66BFD">
        <w:t>&gt;</w:t>
      </w:r>
      <w:proofErr w:type="spellStart"/>
      <w:r w:rsidRPr="00B66BFD">
        <w:t>opengauss-jdbc</w:t>
      </w:r>
      <w:proofErr w:type="spellEnd"/>
      <w:r w:rsidRPr="00B66BFD">
        <w:t>&lt;/</w:t>
      </w:r>
      <w:proofErr w:type="spellStart"/>
      <w:r w:rsidRPr="00B66BFD">
        <w:t>artifactId</w:t>
      </w:r>
      <w:proofErr w:type="spellEnd"/>
      <w:r w:rsidRPr="00B66BFD">
        <w:t>&gt;      ------openGauss JDBC</w:t>
      </w:r>
    </w:p>
    <w:p w14:paraId="08ADCC14" w14:textId="02F2F13F" w:rsidR="00850D78" w:rsidRPr="00B66BFD" w:rsidRDefault="00850D78" w:rsidP="00A71507">
      <w:pPr>
        <w:pStyle w:val="1e"/>
      </w:pPr>
      <w:r w:rsidRPr="00B66BFD">
        <w:t>            &lt;version&gt;5.0.1&lt;/version&gt;   ------openGauss</w:t>
      </w:r>
      <w:r w:rsidRPr="00B66BFD">
        <w:t>版本</w:t>
      </w:r>
      <w:r w:rsidR="00207FC8" w:rsidRPr="00B66BFD">
        <w:t>，对应第</w:t>
      </w:r>
      <w:r w:rsidR="00207FC8" w:rsidRPr="00B66BFD">
        <w:t>3</w:t>
      </w:r>
      <w:r w:rsidR="00207FC8" w:rsidRPr="00B66BFD">
        <w:t>章节中</w:t>
      </w:r>
      <w:r w:rsidR="00BF2029" w:rsidRPr="00B66BFD">
        <w:t>数据库版本</w:t>
      </w:r>
    </w:p>
    <w:p w14:paraId="0E7AD1AB" w14:textId="77777777" w:rsidR="00850D78" w:rsidRPr="00B66BFD" w:rsidRDefault="00850D78" w:rsidP="00A71507">
      <w:pPr>
        <w:pStyle w:val="1e"/>
      </w:pPr>
      <w:r w:rsidRPr="00B66BFD">
        <w:t>        &lt;/dependency&gt;</w:t>
      </w:r>
    </w:p>
    <w:p w14:paraId="7FFA1B69" w14:textId="49C511C4" w:rsidR="00246939" w:rsidRDefault="00246939" w:rsidP="00A71507">
      <w:pPr>
        <w:pStyle w:val="1e"/>
      </w:pPr>
      <w:r w:rsidRPr="00B66BFD">
        <w:t>配置文件修改好后按</w:t>
      </w:r>
      <w:proofErr w:type="spellStart"/>
      <w:r w:rsidRPr="00B66BFD">
        <w:t>Ctl+s</w:t>
      </w:r>
      <w:proofErr w:type="spellEnd"/>
      <w:r w:rsidRPr="00B66BFD">
        <w:t xml:space="preserve"> </w:t>
      </w:r>
      <w:r w:rsidRPr="00B66BFD">
        <w:t>键进行保存。</w:t>
      </w:r>
    </w:p>
    <w:p w14:paraId="28476D16" w14:textId="417E1F35" w:rsidR="003152D1" w:rsidRPr="00B66BFD" w:rsidRDefault="000715C3" w:rsidP="00A71507">
      <w:pPr>
        <w:pStyle w:val="1e"/>
      </w:pPr>
      <w:r w:rsidRPr="00221E32">
        <w:rPr>
          <w:rFonts w:hint="eastAsia"/>
          <w:color w:val="FF0000"/>
        </w:rPr>
        <w:t>然后将</w:t>
      </w:r>
      <w:proofErr w:type="spellStart"/>
      <w:r w:rsidR="009B526B" w:rsidRPr="00221E32">
        <w:rPr>
          <w:color w:val="FF0000"/>
        </w:rPr>
        <w:t>V</w:t>
      </w:r>
      <w:r w:rsidR="003152D1" w:rsidRPr="00221E32">
        <w:rPr>
          <w:color w:val="FF0000"/>
        </w:rPr>
        <w:t>scode</w:t>
      </w:r>
      <w:proofErr w:type="spellEnd"/>
      <w:r w:rsidR="009B526B" w:rsidRPr="00221E32">
        <w:rPr>
          <w:rFonts w:hint="eastAsia"/>
          <w:color w:val="FF0000"/>
        </w:rPr>
        <w:t>软件关闭重新启动。</w:t>
      </w:r>
    </w:p>
    <w:p w14:paraId="30ECCF13" w14:textId="61F9C2E2" w:rsidR="00586748" w:rsidRPr="00B66BFD" w:rsidRDefault="009C310D" w:rsidP="00ED05D1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B66BFD">
        <w:rPr>
          <w:rFonts w:cs="Huawei Sans"/>
        </w:rPr>
        <w:t>MAVEN</w:t>
      </w:r>
      <w:r w:rsidR="00ED05D1" w:rsidRPr="00B66BFD">
        <w:rPr>
          <w:rFonts w:cs="Huawei Sans"/>
        </w:rPr>
        <w:t>重</w:t>
      </w:r>
      <w:r w:rsidR="006B0487" w:rsidRPr="00B66BFD">
        <w:rPr>
          <w:rFonts w:cs="Huawei Sans"/>
        </w:rPr>
        <w:t>新</w:t>
      </w:r>
      <w:r w:rsidR="00ED05D1" w:rsidRPr="00B66BFD">
        <w:rPr>
          <w:rFonts w:cs="Huawei Sans"/>
        </w:rPr>
        <w:t>编译</w:t>
      </w:r>
      <w:r w:rsidR="006B0487" w:rsidRPr="00B66BFD">
        <w:rPr>
          <w:rFonts w:cs="Huawei Sans"/>
        </w:rPr>
        <w:t>安装</w:t>
      </w:r>
      <w:r w:rsidR="00ED05D1" w:rsidRPr="00B66BFD">
        <w:rPr>
          <w:rFonts w:cs="Huawei Sans"/>
        </w:rPr>
        <w:t>。</w:t>
      </w:r>
    </w:p>
    <w:p w14:paraId="71139DD6" w14:textId="50667B9D" w:rsidR="00586748" w:rsidRPr="00B66BFD" w:rsidRDefault="006B0487" w:rsidP="00A71507">
      <w:pPr>
        <w:pStyle w:val="1e"/>
      </w:pPr>
      <w:r w:rsidRPr="00B66BFD">
        <w:t>先清理环境，</w:t>
      </w:r>
      <w:r w:rsidR="00ED05D1" w:rsidRPr="00B66BFD">
        <w:t>在</w:t>
      </w:r>
      <w:proofErr w:type="spellStart"/>
      <w:r w:rsidR="00ED05D1" w:rsidRPr="00B66BFD">
        <w:t>vscode</w:t>
      </w:r>
      <w:proofErr w:type="spellEnd"/>
      <w:r w:rsidR="00ED05D1" w:rsidRPr="00B66BFD">
        <w:t>左边的项目工程树中选择</w:t>
      </w:r>
      <w:r w:rsidR="00ED05D1" w:rsidRPr="00B66BFD">
        <w:t>MAVEN</w:t>
      </w:r>
      <w:r w:rsidR="00ED05D1" w:rsidRPr="00B66BFD">
        <w:sym w:font="Wingdings" w:char="F0E0"/>
      </w:r>
      <w:r w:rsidR="00ED05D1" w:rsidRPr="00B66BFD">
        <w:t>下拉的目录上右键</w:t>
      </w:r>
      <w:r w:rsidR="00ED05D1" w:rsidRPr="00B66BFD">
        <w:sym w:font="Wingdings" w:char="F0E0"/>
      </w:r>
      <w:r w:rsidR="00ED05D1" w:rsidRPr="00B66BFD">
        <w:t>Run Maven Command</w:t>
      </w:r>
      <w:r w:rsidR="00ED05D1" w:rsidRPr="00B66BFD">
        <w:sym w:font="Wingdings" w:char="F0E0"/>
      </w:r>
      <w:r w:rsidR="00ED05D1" w:rsidRPr="00B66BFD">
        <w:t>clean</w:t>
      </w:r>
      <w:r w:rsidR="00ED05D1" w:rsidRPr="00B66BFD">
        <w:t>，具体如下：</w:t>
      </w:r>
    </w:p>
    <w:p w14:paraId="7C104118" w14:textId="5552DD8E" w:rsidR="00ED05D1" w:rsidRPr="00B66BFD" w:rsidRDefault="00ED05D1" w:rsidP="00A71507">
      <w:pPr>
        <w:pStyle w:val="1e"/>
      </w:pPr>
      <w:r w:rsidRPr="00B66BFD">
        <w:rPr>
          <w:noProof/>
        </w:rPr>
        <w:drawing>
          <wp:inline distT="0" distB="0" distL="0" distR="0" wp14:anchorId="670A798F" wp14:editId="51A3852C">
            <wp:extent cx="4538062" cy="2525644"/>
            <wp:effectExtent l="19050" t="19050" r="15240" b="2730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4421" cy="257370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A572DC" w14:textId="031AF8C1" w:rsidR="00586748" w:rsidRPr="00B66BFD" w:rsidRDefault="00F664E4" w:rsidP="00A71507">
      <w:pPr>
        <w:pStyle w:val="1e"/>
      </w:pPr>
      <w:r w:rsidRPr="00B66BFD">
        <w:t>等清理完后</w:t>
      </w:r>
      <w:r w:rsidR="006B0487" w:rsidRPr="00B66BFD">
        <w:t>重新安装，在</w:t>
      </w:r>
      <w:proofErr w:type="spellStart"/>
      <w:r w:rsidR="006B0487" w:rsidRPr="00B66BFD">
        <w:t>vscode</w:t>
      </w:r>
      <w:proofErr w:type="spellEnd"/>
      <w:r w:rsidR="006B0487" w:rsidRPr="00B66BFD">
        <w:t>左边的项目工程树中选择</w:t>
      </w:r>
      <w:r w:rsidR="006B0487" w:rsidRPr="00B66BFD">
        <w:t>MAVEN</w:t>
      </w:r>
      <w:r w:rsidR="006B0487" w:rsidRPr="00B66BFD">
        <w:sym w:font="Wingdings" w:char="F0E0"/>
      </w:r>
      <w:r w:rsidR="006B0487" w:rsidRPr="00B66BFD">
        <w:t>下拉的目录上右键</w:t>
      </w:r>
      <w:r w:rsidR="006B0487" w:rsidRPr="00B66BFD">
        <w:sym w:font="Wingdings" w:char="F0E0"/>
      </w:r>
      <w:r w:rsidR="006B0487" w:rsidRPr="00B66BFD">
        <w:t>Run Maven Command</w:t>
      </w:r>
      <w:r w:rsidR="006B0487" w:rsidRPr="00B66BFD">
        <w:sym w:font="Wingdings" w:char="F0E0"/>
      </w:r>
      <w:r w:rsidR="006B0487" w:rsidRPr="00B66BFD">
        <w:t>install</w:t>
      </w:r>
      <w:r w:rsidR="006B0487" w:rsidRPr="00B66BFD">
        <w:t>，具体如下</w:t>
      </w:r>
      <w:r w:rsidR="008367F8" w:rsidRPr="00B66BFD">
        <w:t>：</w:t>
      </w:r>
    </w:p>
    <w:p w14:paraId="6C5AF100" w14:textId="18B169F6" w:rsidR="006B0487" w:rsidRDefault="006B0487" w:rsidP="00A71507">
      <w:pPr>
        <w:pStyle w:val="1e"/>
      </w:pPr>
      <w:r w:rsidRPr="00B66BFD">
        <w:rPr>
          <w:noProof/>
        </w:rPr>
        <w:drawing>
          <wp:inline distT="0" distB="0" distL="0" distR="0" wp14:anchorId="4EB6C4A8" wp14:editId="61EC5587">
            <wp:extent cx="4399970" cy="2453813"/>
            <wp:effectExtent l="19050" t="19050" r="19685" b="2286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4543" cy="24898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3AC56D" w14:textId="4BEED099" w:rsidR="00B777E0" w:rsidRPr="00B66BFD" w:rsidRDefault="00B777E0" w:rsidP="00A71507">
      <w:pPr>
        <w:pStyle w:val="1e"/>
      </w:pPr>
      <w:r>
        <w:rPr>
          <w:rFonts w:hint="eastAsia"/>
        </w:rPr>
        <w:lastRenderedPageBreak/>
        <w:t>观看</w:t>
      </w:r>
      <w:proofErr w:type="spellStart"/>
      <w:r w:rsidRPr="00B66BFD">
        <w:t>vscode</w:t>
      </w:r>
      <w:proofErr w:type="spellEnd"/>
      <w:r>
        <w:rPr>
          <w:rFonts w:hint="eastAsia"/>
        </w:rPr>
        <w:t>右下方的“终端”输出信息，等待安装成功。</w:t>
      </w:r>
    </w:p>
    <w:p w14:paraId="3A641EB9" w14:textId="0E233B18" w:rsidR="00FF7585" w:rsidRPr="00B66BFD" w:rsidRDefault="00E27088" w:rsidP="00E27088">
      <w:pPr>
        <w:pStyle w:val="30"/>
        <w:tabs>
          <w:tab w:val="clear" w:pos="1701"/>
          <w:tab w:val="left" w:pos="1010"/>
        </w:tabs>
        <w:ind w:left="1010"/>
        <w:rPr>
          <w:rFonts w:cs="Huawei Sans"/>
        </w:rPr>
      </w:pPr>
      <w:r w:rsidRPr="00B66BFD">
        <w:rPr>
          <w:rFonts w:cs="Huawei Sans"/>
        </w:rPr>
        <w:t>项目打包。</w:t>
      </w:r>
    </w:p>
    <w:p w14:paraId="16F63CBF" w14:textId="57DD24F7" w:rsidR="00296788" w:rsidRPr="00B66BFD" w:rsidRDefault="000A2A94" w:rsidP="00A71507">
      <w:pPr>
        <w:pStyle w:val="1e"/>
      </w:pPr>
      <w:r w:rsidRPr="00B66BFD">
        <w:t>在</w:t>
      </w:r>
      <w:proofErr w:type="spellStart"/>
      <w:r w:rsidRPr="00B66BFD">
        <w:t>vscode</w:t>
      </w:r>
      <w:proofErr w:type="spellEnd"/>
      <w:r w:rsidRPr="00B66BFD">
        <w:t>左边的项目工程树中选择</w:t>
      </w:r>
      <w:r w:rsidRPr="00B66BFD">
        <w:t>MAVEN</w:t>
      </w:r>
      <w:r w:rsidRPr="00B66BFD">
        <w:sym w:font="Wingdings" w:char="F0E0"/>
      </w:r>
      <w:r w:rsidRPr="00B66BFD">
        <w:t>下拉的目录上右键</w:t>
      </w:r>
      <w:r w:rsidRPr="00B66BFD">
        <w:sym w:font="Wingdings" w:char="F0E0"/>
      </w:r>
      <w:r w:rsidRPr="00B66BFD">
        <w:t>Run Maven Command</w:t>
      </w:r>
      <w:r w:rsidRPr="00B66BFD">
        <w:sym w:font="Wingdings" w:char="F0E0"/>
      </w:r>
      <w:r w:rsidRPr="00B66BFD">
        <w:t>package</w:t>
      </w:r>
      <w:r w:rsidR="00ED05D1" w:rsidRPr="00B66BFD">
        <w:t>，具体如下</w:t>
      </w:r>
      <w:r w:rsidR="00A37CD7" w:rsidRPr="00B66BFD">
        <w:t>：</w:t>
      </w:r>
    </w:p>
    <w:p w14:paraId="3428717D" w14:textId="7C24287F" w:rsidR="00296788" w:rsidRPr="00B66BFD" w:rsidRDefault="000A2A94" w:rsidP="00A71507">
      <w:pPr>
        <w:pStyle w:val="1e"/>
      </w:pPr>
      <w:r w:rsidRPr="00B66BFD">
        <w:rPr>
          <w:noProof/>
        </w:rPr>
        <w:drawing>
          <wp:inline distT="0" distB="0" distL="0" distR="0" wp14:anchorId="123280FB" wp14:editId="3E2FD330">
            <wp:extent cx="5421702" cy="3105750"/>
            <wp:effectExtent l="19050" t="19050" r="26670" b="1905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4270" cy="311294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1AD719" w14:textId="4349584A" w:rsidR="00296788" w:rsidRPr="00B66BFD" w:rsidRDefault="007328E3" w:rsidP="00A71507">
      <w:pPr>
        <w:pStyle w:val="1e"/>
      </w:pPr>
      <w:r w:rsidRPr="00B66BFD">
        <w:t>当在终端窗口中看到在如下信息，说明</w:t>
      </w:r>
      <w:r w:rsidR="00327D9A" w:rsidRPr="00B66BFD">
        <w:t>package</w:t>
      </w:r>
      <w:r w:rsidR="00327D9A" w:rsidRPr="00B66BFD">
        <w:t>打包成功</w:t>
      </w:r>
      <w:r w:rsidRPr="00B66BFD">
        <w:t>：</w:t>
      </w:r>
    </w:p>
    <w:p w14:paraId="456D53C5" w14:textId="54F45E2D" w:rsidR="0055558A" w:rsidRPr="00B66BFD" w:rsidRDefault="007328E3" w:rsidP="00A71507">
      <w:pPr>
        <w:pStyle w:val="1e"/>
      </w:pPr>
      <w:r w:rsidRPr="00B66BFD">
        <w:rPr>
          <w:noProof/>
        </w:rPr>
        <w:drawing>
          <wp:inline distT="0" distB="0" distL="0" distR="0" wp14:anchorId="3DCDC77A" wp14:editId="5FCC9A2F">
            <wp:extent cx="5488377" cy="2424726"/>
            <wp:effectExtent l="19050" t="19050" r="17145" b="1397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7982" cy="24289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B1FEB0" w14:textId="63274B76" w:rsidR="0055558A" w:rsidRPr="00B66BFD" w:rsidRDefault="00F97501" w:rsidP="00A71507">
      <w:pPr>
        <w:pStyle w:val="1e"/>
      </w:pPr>
      <w:r w:rsidRPr="00B66BFD">
        <w:t>项目打包成功后，会在</w:t>
      </w:r>
      <w:proofErr w:type="spellStart"/>
      <w:r w:rsidRPr="00B66BFD">
        <w:t>stu</w:t>
      </w:r>
      <w:proofErr w:type="spellEnd"/>
      <w:r w:rsidRPr="00B66BFD">
        <w:t>-manage</w:t>
      </w:r>
      <w:r w:rsidR="004F2436" w:rsidRPr="00B66BFD">
        <w:t>/</w:t>
      </w:r>
      <w:r w:rsidRPr="00B66BFD">
        <w:t>graduation-design-master</w:t>
      </w:r>
      <w:r w:rsidR="004F2436" w:rsidRPr="00B66BFD">
        <w:t>/</w:t>
      </w:r>
      <w:r w:rsidRPr="00B66BFD">
        <w:t>target</w:t>
      </w:r>
      <w:r w:rsidRPr="00B66BFD">
        <w:t>目录下生成一个</w:t>
      </w:r>
      <w:r w:rsidRPr="00B66BFD">
        <w:t>springboot-student.jar</w:t>
      </w:r>
      <w:r w:rsidR="00C260DE" w:rsidRPr="00B66BFD">
        <w:t>工程包</w:t>
      </w:r>
      <w:r w:rsidRPr="00B66BFD">
        <w:t>文件</w:t>
      </w:r>
      <w:r w:rsidR="001B254B" w:rsidRPr="00B66BFD">
        <w:t>，具体如下图：</w:t>
      </w:r>
    </w:p>
    <w:p w14:paraId="377E5201" w14:textId="53E5E0F7" w:rsidR="00F97501" w:rsidRPr="00B66BFD" w:rsidRDefault="001B254B" w:rsidP="00A71507">
      <w:pPr>
        <w:pStyle w:val="1e"/>
      </w:pPr>
      <w:r w:rsidRPr="00B66BFD">
        <w:rPr>
          <w:noProof/>
        </w:rPr>
        <w:lastRenderedPageBreak/>
        <w:drawing>
          <wp:inline distT="0" distB="0" distL="0" distR="0" wp14:anchorId="3CC28BA1" wp14:editId="1C10EF38">
            <wp:extent cx="4088202" cy="4321074"/>
            <wp:effectExtent l="19050" t="19050" r="26670" b="2286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6558" cy="432990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F435C7" w14:textId="4260FEF9" w:rsidR="00BE2F7B" w:rsidRPr="00B66BFD" w:rsidRDefault="00BE2F7B" w:rsidP="00A71507">
      <w:pPr>
        <w:pStyle w:val="1e"/>
      </w:pPr>
    </w:p>
    <w:p w14:paraId="1E227B50" w14:textId="304C4743" w:rsidR="00AF5A9B" w:rsidRPr="00B66BFD" w:rsidRDefault="00AF5A9B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sz w:val="21"/>
        </w:rPr>
      </w:pPr>
      <w:r w:rsidRPr="00B66BFD">
        <w:rPr>
          <w:rFonts w:ascii="Huawei Sans" w:eastAsia="方正兰亭黑简体" w:hAnsi="Huawei Sans" w:cs="Huawei Sans"/>
        </w:rPr>
        <w:br w:type="page"/>
      </w:r>
    </w:p>
    <w:p w14:paraId="52A4C066" w14:textId="0C13CF87" w:rsidR="00C01DF2" w:rsidRPr="00B66BFD" w:rsidRDefault="00C01DF2" w:rsidP="0075743B">
      <w:pPr>
        <w:pStyle w:val="1"/>
        <w:rPr>
          <w:rFonts w:cs="Huawei Sans"/>
        </w:rPr>
      </w:pPr>
      <w:bookmarkStart w:id="80" w:name="_Hlk124254644"/>
      <w:bookmarkStart w:id="81" w:name="_Toc125962250"/>
      <w:bookmarkStart w:id="82" w:name="_Toc173315546"/>
      <w:bookmarkEnd w:id="12"/>
      <w:r w:rsidRPr="00B66BFD">
        <w:rPr>
          <w:rFonts w:cs="Huawei Sans"/>
        </w:rPr>
        <w:lastRenderedPageBreak/>
        <w:t>学校选课系统验证</w:t>
      </w:r>
      <w:bookmarkEnd w:id="80"/>
      <w:bookmarkEnd w:id="81"/>
      <w:bookmarkEnd w:id="82"/>
    </w:p>
    <w:p w14:paraId="5D7246C0" w14:textId="3501D0C5" w:rsidR="00BE2F7B" w:rsidRPr="00B66BFD" w:rsidRDefault="00BE2F7B" w:rsidP="00BE2F7B">
      <w:pPr>
        <w:pStyle w:val="30"/>
        <w:tabs>
          <w:tab w:val="num" w:pos="1010"/>
        </w:tabs>
        <w:rPr>
          <w:rFonts w:cs="Huawei Sans"/>
        </w:rPr>
      </w:pPr>
      <w:bookmarkStart w:id="83" w:name="_Hlk124254653"/>
      <w:r w:rsidRPr="00B66BFD">
        <w:rPr>
          <w:rFonts w:cs="Huawei Sans"/>
        </w:rPr>
        <w:t>启动项目应用</w:t>
      </w:r>
      <w:r w:rsidR="0085798F" w:rsidRPr="00B66BFD">
        <w:rPr>
          <w:rFonts w:cs="Huawei Sans"/>
        </w:rPr>
        <w:t>。</w:t>
      </w:r>
    </w:p>
    <w:p w14:paraId="6FF593FB" w14:textId="7F7F3D00" w:rsidR="00AF5A9B" w:rsidRPr="00B66BFD" w:rsidRDefault="00AF5A9B" w:rsidP="00A71507">
      <w:pPr>
        <w:pStyle w:val="1e"/>
      </w:pPr>
      <w:r w:rsidRPr="00B66BFD">
        <w:t>在</w:t>
      </w:r>
      <w:proofErr w:type="spellStart"/>
      <w:r w:rsidRPr="00B66BFD">
        <w:t>vscode</w:t>
      </w:r>
      <w:proofErr w:type="spellEnd"/>
      <w:r w:rsidRPr="00B66BFD">
        <w:t>的终端窗口中执行</w:t>
      </w:r>
      <w:r w:rsidRPr="00B66BFD">
        <w:t>java -jar graduation-design-master/target/springboot-student.jar</w:t>
      </w:r>
      <w:r w:rsidRPr="00B66BFD">
        <w:t>命令来启动项目，具体如下：</w:t>
      </w:r>
    </w:p>
    <w:p w14:paraId="4F54200F" w14:textId="02400C9B" w:rsidR="00AF5A9B" w:rsidRPr="00B66BFD" w:rsidRDefault="00AF5A9B" w:rsidP="00A71507">
      <w:pPr>
        <w:pStyle w:val="1e"/>
      </w:pPr>
      <w:r w:rsidRPr="00B66BFD">
        <w:rPr>
          <w:noProof/>
        </w:rPr>
        <w:drawing>
          <wp:inline distT="0" distB="0" distL="0" distR="0" wp14:anchorId="6E304669" wp14:editId="21070B45">
            <wp:extent cx="4722471" cy="2880620"/>
            <wp:effectExtent l="19050" t="19050" r="21590" b="1524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2222" cy="289876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F3E45A" w14:textId="2F346E63" w:rsidR="0085798F" w:rsidRPr="00B66BFD" w:rsidRDefault="0085798F" w:rsidP="00C01DF2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t>浏览器中访问登录系统。</w:t>
      </w:r>
    </w:p>
    <w:p w14:paraId="1575F375" w14:textId="469FA935" w:rsidR="00C01DF2" w:rsidRPr="00B66BFD" w:rsidRDefault="0085798F" w:rsidP="00A71507">
      <w:pPr>
        <w:pStyle w:val="1e"/>
      </w:pPr>
      <w:r w:rsidRPr="00B66BFD">
        <w:t>在浏览器中通过</w:t>
      </w:r>
      <w:hyperlink r:id="rId44" w:history="1">
        <w:r w:rsidRPr="00B66BFD">
          <w:rPr>
            <w:rStyle w:val="af"/>
          </w:rPr>
          <w:t>http://localhost:8088/</w:t>
        </w:r>
      </w:hyperlink>
      <w:r w:rsidRPr="00B66BFD">
        <w:t xml:space="preserve"> </w:t>
      </w:r>
      <w:r w:rsidRPr="00B66BFD">
        <w:t>来</w:t>
      </w:r>
      <w:r w:rsidR="00B320DD" w:rsidRPr="00B66BFD">
        <w:t>访问</w:t>
      </w:r>
      <w:r w:rsidRPr="00B66BFD">
        <w:t>。</w:t>
      </w:r>
    </w:p>
    <w:p w14:paraId="38526141" w14:textId="7BD2BFA7" w:rsidR="0085798F" w:rsidRPr="00B66BFD" w:rsidRDefault="0085798F" w:rsidP="00A71507">
      <w:pPr>
        <w:pStyle w:val="1e"/>
      </w:pPr>
      <w:r w:rsidRPr="00B66BFD">
        <w:rPr>
          <w:noProof/>
        </w:rPr>
        <w:drawing>
          <wp:inline distT="0" distB="0" distL="0" distR="0" wp14:anchorId="5F0F7243" wp14:editId="05A0C928">
            <wp:extent cx="3421452" cy="2338359"/>
            <wp:effectExtent l="19050" t="19050" r="26670" b="2413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53927" cy="236055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00A0C6" w14:textId="00CA33F4" w:rsidR="0059616D" w:rsidRPr="00B66BFD" w:rsidRDefault="00803972" w:rsidP="00EE0805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lastRenderedPageBreak/>
        <w:t>学生</w:t>
      </w:r>
      <w:r w:rsidR="00BE30B8" w:rsidRPr="00B66BFD">
        <w:rPr>
          <w:rFonts w:cs="Huawei Sans"/>
        </w:rPr>
        <w:t>身份</w:t>
      </w:r>
      <w:r w:rsidRPr="00B66BFD">
        <w:rPr>
          <w:rFonts w:cs="Huawei Sans"/>
        </w:rPr>
        <w:t>登</w:t>
      </w:r>
      <w:r w:rsidR="00EE0805" w:rsidRPr="00B66BFD">
        <w:rPr>
          <w:rFonts w:cs="Huawei Sans"/>
        </w:rPr>
        <w:t>录。</w:t>
      </w:r>
    </w:p>
    <w:p w14:paraId="0B258059" w14:textId="69224892" w:rsidR="00803972" w:rsidRPr="00B66BFD" w:rsidRDefault="00803972" w:rsidP="00A71507">
      <w:pPr>
        <w:pStyle w:val="1e"/>
      </w:pPr>
      <w:r w:rsidRPr="00B66BFD">
        <w:t>参考步骤</w:t>
      </w:r>
      <w:r w:rsidRPr="00B66BFD">
        <w:t>4.9</w:t>
      </w:r>
      <w:r w:rsidRPr="00B66BFD">
        <w:t>中</w:t>
      </w:r>
      <w:r w:rsidR="00EC27D8" w:rsidRPr="00B66BFD">
        <w:t>设置的</w:t>
      </w:r>
      <w:r w:rsidRPr="00B66BFD">
        <w:t>学生信息进行登录。</w:t>
      </w:r>
    </w:p>
    <w:p w14:paraId="0C756E14" w14:textId="4EE51E01" w:rsidR="00803972" w:rsidRPr="00B66BFD" w:rsidRDefault="00DE1E40" w:rsidP="00A71507">
      <w:pPr>
        <w:pStyle w:val="1e"/>
      </w:pPr>
      <w:r w:rsidRPr="00B66BFD">
        <w:rPr>
          <w:noProof/>
        </w:rPr>
        <w:drawing>
          <wp:inline distT="0" distB="0" distL="0" distR="0" wp14:anchorId="30BA6EEE" wp14:editId="2EE8FF8F">
            <wp:extent cx="5021652" cy="3347594"/>
            <wp:effectExtent l="19050" t="19050" r="26670" b="2476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2767" cy="33616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BCF856" w14:textId="37F10AC6" w:rsidR="00CC6B12" w:rsidRPr="00B66BFD" w:rsidRDefault="00CC6B12" w:rsidP="00A71507">
      <w:pPr>
        <w:pStyle w:val="1e"/>
      </w:pPr>
      <w:r w:rsidRPr="00B66BFD">
        <w:t>也可以通过</w:t>
      </w:r>
      <w:r w:rsidRPr="00B66BFD">
        <w:t>“</w:t>
      </w:r>
      <w:r w:rsidRPr="00B66BFD">
        <w:t>学生注册</w:t>
      </w:r>
      <w:r w:rsidRPr="00B66BFD">
        <w:t>”</w:t>
      </w:r>
      <w:r w:rsidRPr="00B66BFD">
        <w:t>功能注册新用户来登录。</w:t>
      </w:r>
    </w:p>
    <w:p w14:paraId="16963134" w14:textId="1036449A" w:rsidR="009F0D01" w:rsidRPr="00B66BFD" w:rsidRDefault="009F0D01" w:rsidP="00B7444D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t>教师</w:t>
      </w:r>
      <w:r w:rsidR="00BE30B8" w:rsidRPr="00B66BFD">
        <w:rPr>
          <w:rFonts w:cs="Huawei Sans"/>
        </w:rPr>
        <w:t>身份</w:t>
      </w:r>
      <w:r w:rsidRPr="00B66BFD">
        <w:rPr>
          <w:rFonts w:cs="Huawei Sans"/>
        </w:rPr>
        <w:t>登录。</w:t>
      </w:r>
    </w:p>
    <w:p w14:paraId="1AEA4394" w14:textId="2824C8D2" w:rsidR="009F0D01" w:rsidRPr="00B66BFD" w:rsidRDefault="009F0D01" w:rsidP="00A71507">
      <w:pPr>
        <w:pStyle w:val="1e"/>
      </w:pPr>
      <w:r w:rsidRPr="00B66BFD">
        <w:t>参考步骤</w:t>
      </w:r>
      <w:r w:rsidRPr="00B66BFD">
        <w:t>4.11</w:t>
      </w:r>
      <w:r w:rsidRPr="00B66BFD">
        <w:t>中设置的</w:t>
      </w:r>
      <w:r w:rsidR="00B7444D" w:rsidRPr="00B66BFD">
        <w:t>教师</w:t>
      </w:r>
      <w:r w:rsidRPr="00B66BFD">
        <w:t>信息进行登录。</w:t>
      </w:r>
    </w:p>
    <w:p w14:paraId="5C9B1C95" w14:textId="1CBBC8D0" w:rsidR="00803972" w:rsidRPr="00B66BFD" w:rsidRDefault="009F0D01" w:rsidP="00A71507">
      <w:pPr>
        <w:pStyle w:val="1e"/>
      </w:pPr>
      <w:r w:rsidRPr="00B66BFD">
        <w:rPr>
          <w:noProof/>
        </w:rPr>
        <w:drawing>
          <wp:inline distT="0" distB="0" distL="0" distR="0" wp14:anchorId="6B13A29C" wp14:editId="390C64F2">
            <wp:extent cx="4986063" cy="3292829"/>
            <wp:effectExtent l="19050" t="19050" r="24130" b="2222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7850" cy="330721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02164F" w14:textId="51FEAB65" w:rsidR="00D75929" w:rsidRPr="00B66BFD" w:rsidRDefault="00D75929" w:rsidP="00A71507">
      <w:pPr>
        <w:pStyle w:val="1e"/>
      </w:pPr>
    </w:p>
    <w:p w14:paraId="25EC7F90" w14:textId="15729635" w:rsidR="00B7444D" w:rsidRPr="00B66BFD" w:rsidRDefault="00B7444D" w:rsidP="00B7444D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lastRenderedPageBreak/>
        <w:t>管理员身份登录。</w:t>
      </w:r>
    </w:p>
    <w:p w14:paraId="7CE67C3E" w14:textId="7ACD7F46" w:rsidR="00B7444D" w:rsidRPr="00B66BFD" w:rsidRDefault="00B7444D" w:rsidP="00A71507">
      <w:pPr>
        <w:pStyle w:val="1e"/>
      </w:pPr>
      <w:r w:rsidRPr="00B66BFD">
        <w:t>参考步骤</w:t>
      </w:r>
      <w:r w:rsidRPr="00B66BFD">
        <w:t>4.5</w:t>
      </w:r>
      <w:r w:rsidRPr="00B66BFD">
        <w:t>中设置的管理员信息进行登录。</w:t>
      </w:r>
    </w:p>
    <w:p w14:paraId="42D9505B" w14:textId="472187F0" w:rsidR="00B7444D" w:rsidRPr="00B66BFD" w:rsidRDefault="00C85351" w:rsidP="00A71507">
      <w:pPr>
        <w:pStyle w:val="1e"/>
      </w:pPr>
      <w:r w:rsidRPr="00B66BFD">
        <w:rPr>
          <w:noProof/>
        </w:rPr>
        <w:drawing>
          <wp:inline distT="0" distB="0" distL="0" distR="0" wp14:anchorId="6C68D2BC" wp14:editId="0F431FF1">
            <wp:extent cx="5263562" cy="3511590"/>
            <wp:effectExtent l="19050" t="19050" r="13335" b="1270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755" cy="351772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EEDE4E" w14:textId="77777777" w:rsidR="00D75929" w:rsidRPr="00B66BFD" w:rsidRDefault="00D75929" w:rsidP="00A71507">
      <w:pPr>
        <w:pStyle w:val="1e"/>
      </w:pPr>
    </w:p>
    <w:bookmarkEnd w:id="83"/>
    <w:p w14:paraId="77A3CD02" w14:textId="26808A2B" w:rsidR="0059616D" w:rsidRPr="00B66BFD" w:rsidRDefault="0059616D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  <w:r w:rsidRPr="00B66BFD">
        <w:rPr>
          <w:rFonts w:ascii="Huawei Sans" w:eastAsia="方正兰亭黑简体" w:hAnsi="Huawei Sans" w:cs="Huawei Sans"/>
        </w:rPr>
        <w:br w:type="page"/>
      </w:r>
    </w:p>
    <w:p w14:paraId="2A18EF1B" w14:textId="77777777" w:rsidR="006B4E5F" w:rsidRPr="00B66BFD" w:rsidRDefault="006B4E5F" w:rsidP="006B4E5F">
      <w:pPr>
        <w:pStyle w:val="1"/>
        <w:rPr>
          <w:rFonts w:cs="Huawei Sans"/>
        </w:rPr>
      </w:pPr>
      <w:bookmarkStart w:id="84" w:name="_Toc173315547"/>
      <w:r w:rsidRPr="00B66BFD">
        <w:rPr>
          <w:rFonts w:cs="Huawei Sans"/>
        </w:rPr>
        <w:lastRenderedPageBreak/>
        <w:t>基于选课管理系统的数据库开发</w:t>
      </w:r>
      <w:bookmarkEnd w:id="84"/>
    </w:p>
    <w:p w14:paraId="1999A997" w14:textId="77777777" w:rsidR="006B4E5F" w:rsidRPr="00B66BFD" w:rsidRDefault="006B4E5F" w:rsidP="00A71507">
      <w:pPr>
        <w:pStyle w:val="1e"/>
      </w:pPr>
      <w:r w:rsidRPr="00B66BFD">
        <w:t>在搭建系统过程中，需要根据前期的数据库设计内容进行数据库开发，完成数据库对象的创建、数据的插入、修改等。如何使用</w:t>
      </w:r>
      <w:r w:rsidRPr="00B66BFD">
        <w:t>SQL</w:t>
      </w:r>
      <w:r w:rsidRPr="00B66BFD">
        <w:t>语言去完成数据库的开发，便是本关所要掌握的知识。</w:t>
      </w:r>
    </w:p>
    <w:p w14:paraId="370BC3F9" w14:textId="55426E2D" w:rsidR="006B4E5F" w:rsidRPr="00B66BFD" w:rsidRDefault="006B4E5F" w:rsidP="00A71507">
      <w:pPr>
        <w:pStyle w:val="1e"/>
      </w:pPr>
      <w:r w:rsidRPr="00B66BFD">
        <w:t>本实验的主要目的是采用</w:t>
      </w:r>
      <w:r w:rsidRPr="00B66BFD">
        <w:t>openGauss</w:t>
      </w:r>
      <w:r w:rsidRPr="00B66BFD">
        <w:t>和自带的</w:t>
      </w:r>
      <w:proofErr w:type="spellStart"/>
      <w:r w:rsidRPr="00B66BFD">
        <w:t>gsql</w:t>
      </w:r>
      <w:proofErr w:type="spellEnd"/>
      <w:r w:rsidRPr="00B66BFD">
        <w:t>进行选课管理系统的数据库开发，完成角色菜单功能设置、</w:t>
      </w:r>
      <w:r w:rsidR="009C4015" w:rsidRPr="00B66BFD">
        <w:t>课程内容调整及信息列表查询</w:t>
      </w:r>
      <w:r w:rsidRPr="00B66BFD">
        <w:t>等。</w:t>
      </w:r>
    </w:p>
    <w:p w14:paraId="5969F12F" w14:textId="4B0743D5" w:rsidR="006B4E5F" w:rsidRPr="00B66BFD" w:rsidRDefault="006B4E5F" w:rsidP="006B4E5F">
      <w:pPr>
        <w:pStyle w:val="2"/>
        <w:numPr>
          <w:ilvl w:val="1"/>
          <w:numId w:val="4"/>
        </w:numPr>
        <w:rPr>
          <w:rFonts w:cs="Huawei Sans"/>
        </w:rPr>
      </w:pPr>
      <w:bookmarkStart w:id="85" w:name="_Toc173315548"/>
      <w:r w:rsidRPr="00B66BFD">
        <w:rPr>
          <w:rFonts w:cs="Huawei Sans"/>
          <w:lang w:eastAsia="zh-CN"/>
        </w:rPr>
        <w:t>角色</w:t>
      </w:r>
      <w:r w:rsidRPr="00B66BFD">
        <w:rPr>
          <w:rFonts w:cs="Huawei Sans"/>
        </w:rPr>
        <w:t>菜单功能设置</w:t>
      </w:r>
      <w:bookmarkEnd w:id="85"/>
    </w:p>
    <w:p w14:paraId="50568E16" w14:textId="77777777" w:rsidR="006B4E5F" w:rsidRPr="00B66BFD" w:rsidRDefault="006B4E5F" w:rsidP="006B4E5F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t>分析角色、菜单、角色菜单三者关系模型。</w:t>
      </w:r>
    </w:p>
    <w:p w14:paraId="2395BF0E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75D244A" wp14:editId="2B460134">
                <wp:simplePos x="0" y="0"/>
                <wp:positionH relativeFrom="column">
                  <wp:posOffset>2600960</wp:posOffset>
                </wp:positionH>
                <wp:positionV relativeFrom="paragraph">
                  <wp:posOffset>52070</wp:posOffset>
                </wp:positionV>
                <wp:extent cx="866140" cy="284611"/>
                <wp:effectExtent l="0" t="0" r="10160" b="2032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28461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1EDDE" w14:textId="77777777" w:rsidR="00A879D3" w:rsidRPr="00CD2A08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角色菜单</w:t>
                            </w: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5D244A" id="矩形 7" o:spid="_x0000_s1076" style="position:absolute;left:0;text-align:left;margin-left:204.8pt;margin-top:4.1pt;width:68.2pt;height:22.4pt;z-index:251907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" filled="f" strokecolor="black [3213]" strokeweight="1pt">
                <v:textbox>
                  <w:txbxContent>
                    <w:p w14:paraId="2171EDDE" w14:textId="77777777" w:rsidR="00A879D3" w:rsidRPr="00CD2A08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角色菜单</w:t>
                      </w:r>
                      <w:r>
                        <w:rPr>
                          <w:rFonts w:cs="Huawei Sans" w:hint="eastAsia"/>
                          <w:color w:val="000000" w:themeColor="text1"/>
                        </w:rPr>
                        <w:t>表</w:t>
                      </w:r>
                    </w:p>
                  </w:txbxContent>
                </v:textbox>
              </v:rect>
            </w:pict>
          </mc:Fallback>
        </mc:AlternateContent>
      </w:r>
    </w:p>
    <w:p w14:paraId="42CF467D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7A8E4F5" wp14:editId="65646644">
                <wp:simplePos x="0" y="0"/>
                <wp:positionH relativeFrom="column">
                  <wp:posOffset>2600960</wp:posOffset>
                </wp:positionH>
                <wp:positionV relativeFrom="paragraph">
                  <wp:posOffset>104775</wp:posOffset>
                </wp:positionV>
                <wp:extent cx="866140" cy="1041972"/>
                <wp:effectExtent l="0" t="0" r="10160" b="2540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104197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6EB75" w14:textId="77777777" w:rsidR="00A879D3" w:rsidRPr="00CD5107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 w:rsidRPr="00863B54"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角色</w:t>
                            </w:r>
                            <w:r w:rsidRPr="00863B54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7BE3E5FB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863B54">
                              <w:rPr>
                                <w:rFonts w:cs="Huawei Sans" w:hint="eastAsia"/>
                                <w:color w:val="000000" w:themeColor="text1"/>
                              </w:rPr>
                              <w:t>菜单</w:t>
                            </w:r>
                            <w:r w:rsidRPr="00863B54">
                              <w:rPr>
                                <w:rFonts w:cs="Huawei Sans"/>
                                <w:color w:val="000000" w:themeColor="text1"/>
                              </w:rPr>
                              <w:t>id</w:t>
                            </w:r>
                          </w:p>
                          <w:p w14:paraId="70FABF66" w14:textId="77777777" w:rsidR="00A879D3" w:rsidRPr="00C14AF5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A8E4F5" id="矩形 29" o:spid="_x0000_s1077" style="position:absolute;left:0;text-align:left;margin-left:204.8pt;margin-top:8.25pt;width:68.2pt;height:82.05pt;z-index:251908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" filled="f" strokecolor="black [3213]" strokeweight="1pt">
                <v:textbox>
                  <w:txbxContent>
                    <w:p w14:paraId="7EE6EB75" w14:textId="77777777" w:rsidR="00A879D3" w:rsidRPr="00CD5107" w:rsidRDefault="00A879D3" w:rsidP="006B4E5F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 w:rsidRPr="00863B54"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角色</w:t>
                      </w:r>
                      <w:r w:rsidRPr="00863B54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7BE3E5FB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863B54">
                        <w:rPr>
                          <w:rFonts w:cs="Huawei Sans" w:hint="eastAsia"/>
                          <w:color w:val="000000" w:themeColor="text1"/>
                        </w:rPr>
                        <w:t>菜单</w:t>
                      </w:r>
                      <w:r w:rsidRPr="00863B54">
                        <w:rPr>
                          <w:rFonts w:cs="Huawei Sans"/>
                          <w:color w:val="000000" w:themeColor="text1"/>
                        </w:rPr>
                        <w:t>id</w:t>
                      </w:r>
                    </w:p>
                    <w:p w14:paraId="70FABF66" w14:textId="77777777" w:rsidR="00A879D3" w:rsidRPr="00C14AF5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24D0116A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7B421AF" wp14:editId="347D0E64">
                <wp:simplePos x="0" y="0"/>
                <wp:positionH relativeFrom="column">
                  <wp:posOffset>1870709</wp:posOffset>
                </wp:positionH>
                <wp:positionV relativeFrom="paragraph">
                  <wp:posOffset>189864</wp:posOffset>
                </wp:positionV>
                <wp:extent cx="730250" cy="494665"/>
                <wp:effectExtent l="38100" t="0" r="31750" b="57785"/>
                <wp:wrapNone/>
                <wp:docPr id="89" name="直接箭头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0250" cy="4946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11653" id="直接箭头连接符 89" o:spid="_x0000_s1026" type="#_x0000_t32" style="position:absolute;left:0;text-align:left;margin-left:147.3pt;margin-top:14.95pt;width:57.5pt;height:38.95pt;flip:x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" strokecolor="black [3213]">
                <v:stroke endarrow="block"/>
              </v:shape>
            </w:pict>
          </mc:Fallback>
        </mc:AlternateContent>
      </w: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C9DE7AC" wp14:editId="10CD870E">
                <wp:simplePos x="0" y="0"/>
                <wp:positionH relativeFrom="column">
                  <wp:posOffset>4203065</wp:posOffset>
                </wp:positionH>
                <wp:positionV relativeFrom="paragraph">
                  <wp:posOffset>90805</wp:posOffset>
                </wp:positionV>
                <wp:extent cx="606425" cy="287655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25" cy="287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CD56A" w14:textId="77777777" w:rsidR="00A879D3" w:rsidRPr="00CD2A08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菜单</w:t>
                            </w: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DE7AC" id="矩形 75" o:spid="_x0000_s1078" style="position:absolute;left:0;text-align:left;margin-left:330.95pt;margin-top:7.15pt;width:47.75pt;height:22.6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" filled="f" strokecolor="black [3213]" strokeweight="1pt">
                <v:textbox>
                  <w:txbxContent>
                    <w:p w14:paraId="78FCD56A" w14:textId="77777777" w:rsidR="00A879D3" w:rsidRPr="00CD2A08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菜单</w:t>
                      </w:r>
                      <w:r>
                        <w:rPr>
                          <w:rFonts w:cs="Huawei Sans" w:hint="eastAsia"/>
                          <w:color w:val="000000" w:themeColor="text1"/>
                        </w:rPr>
                        <w:t>表</w:t>
                      </w:r>
                    </w:p>
                  </w:txbxContent>
                </v:textbox>
              </v:rect>
            </w:pict>
          </mc:Fallback>
        </mc:AlternateContent>
      </w: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7C2E832" wp14:editId="4B52A446">
                <wp:simplePos x="0" y="0"/>
                <wp:positionH relativeFrom="column">
                  <wp:posOffset>1202690</wp:posOffset>
                </wp:positionH>
                <wp:positionV relativeFrom="paragraph">
                  <wp:posOffset>90805</wp:posOffset>
                </wp:positionV>
                <wp:extent cx="661567" cy="318944"/>
                <wp:effectExtent l="0" t="0" r="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567" cy="31894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B1AF7" w14:textId="77777777" w:rsidR="00A879D3" w:rsidRPr="00CD2A08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角色</w:t>
                            </w: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2E832" id="矩形 70" o:spid="_x0000_s1079" style="position:absolute;left:0;text-align:left;margin-left:94.7pt;margin-top:7.15pt;width:52.1pt;height:25.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" filled="f" strokecolor="black [3213]" strokeweight="1pt">
                <v:textbox>
                  <w:txbxContent>
                    <w:p w14:paraId="4FEB1AF7" w14:textId="77777777" w:rsidR="00A879D3" w:rsidRPr="00CD2A08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角色</w:t>
                      </w:r>
                      <w:r>
                        <w:rPr>
                          <w:rFonts w:cs="Huawei Sans" w:hint="eastAsia"/>
                          <w:color w:val="000000" w:themeColor="text1"/>
                        </w:rPr>
                        <w:t>表</w:t>
                      </w:r>
                    </w:p>
                  </w:txbxContent>
                </v:textbox>
              </v:rect>
            </w:pict>
          </mc:Fallback>
        </mc:AlternateContent>
      </w:r>
    </w:p>
    <w:p w14:paraId="5D38C77A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C74F0AA" wp14:editId="6D417E6D">
                <wp:simplePos x="0" y="0"/>
                <wp:positionH relativeFrom="column">
                  <wp:posOffset>3467100</wp:posOffset>
                </wp:positionH>
                <wp:positionV relativeFrom="paragraph">
                  <wp:posOffset>186055</wp:posOffset>
                </wp:positionV>
                <wp:extent cx="734060" cy="173355"/>
                <wp:effectExtent l="0" t="0" r="66040" b="74295"/>
                <wp:wrapNone/>
                <wp:docPr id="90" name="直接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4060" cy="1733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A4D92" id="直接箭头连接符 90" o:spid="_x0000_s1026" type="#_x0000_t32" style="position:absolute;left:0;text-align:left;margin-left:273pt;margin-top:14.65pt;width:57.8pt;height:13.6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" strokecolor="black [3213]">
                <v:stroke endarrow="block"/>
              </v:shape>
            </w:pict>
          </mc:Fallback>
        </mc:AlternateContent>
      </w: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49BFF2E" wp14:editId="6F994A9F">
                <wp:simplePos x="0" y="0"/>
                <wp:positionH relativeFrom="column">
                  <wp:posOffset>4203065</wp:posOffset>
                </wp:positionH>
                <wp:positionV relativeFrom="paragraph">
                  <wp:posOffset>151765</wp:posOffset>
                </wp:positionV>
                <wp:extent cx="606978" cy="1054656"/>
                <wp:effectExtent l="0" t="0" r="0" b="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978" cy="105465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E6F15" w14:textId="77777777" w:rsidR="00A879D3" w:rsidRPr="00CD5107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 w:rsidRPr="00863B54"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菜单</w:t>
                            </w:r>
                            <w:r w:rsidRPr="00863B54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36883360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863B54">
                              <w:rPr>
                                <w:rFonts w:cs="Huawei Sans" w:hint="eastAsia"/>
                                <w:color w:val="000000" w:themeColor="text1"/>
                              </w:rPr>
                              <w:t>菜单名</w:t>
                            </w:r>
                          </w:p>
                          <w:p w14:paraId="2227ACF0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863B54">
                              <w:rPr>
                                <w:rFonts w:cs="Huawei Sans" w:hint="eastAsia"/>
                                <w:color w:val="000000" w:themeColor="text1"/>
                              </w:rPr>
                              <w:t>链接</w:t>
                            </w:r>
                          </w:p>
                          <w:p w14:paraId="67223C77" w14:textId="77777777" w:rsidR="00A879D3" w:rsidRPr="00C14AF5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9BFF2E" id="矩形 85" o:spid="_x0000_s1080" style="position:absolute;left:0;text-align:left;margin-left:330.95pt;margin-top:11.95pt;width:47.8pt;height:83.0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" filled="f" strokecolor="black [3213]" strokeweight="1pt">
                <v:textbox>
                  <w:txbxContent>
                    <w:p w14:paraId="1CCE6F15" w14:textId="77777777" w:rsidR="00A879D3" w:rsidRPr="00CD5107" w:rsidRDefault="00A879D3" w:rsidP="006B4E5F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 w:rsidRPr="00863B54"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菜单</w:t>
                      </w:r>
                      <w:r w:rsidRPr="00863B54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36883360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863B54">
                        <w:rPr>
                          <w:rFonts w:cs="Huawei Sans" w:hint="eastAsia"/>
                          <w:color w:val="000000" w:themeColor="text1"/>
                        </w:rPr>
                        <w:t>菜单名</w:t>
                      </w:r>
                    </w:p>
                    <w:p w14:paraId="2227ACF0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863B54">
                        <w:rPr>
                          <w:rFonts w:cs="Huawei Sans" w:hint="eastAsia"/>
                          <w:color w:val="000000" w:themeColor="text1"/>
                        </w:rPr>
                        <w:t>链接</w:t>
                      </w:r>
                    </w:p>
                    <w:p w14:paraId="67223C77" w14:textId="77777777" w:rsidR="00A879D3" w:rsidRPr="00C14AF5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6D09777" wp14:editId="6B4FAB09">
                <wp:simplePos x="0" y="0"/>
                <wp:positionH relativeFrom="column">
                  <wp:posOffset>1203960</wp:posOffset>
                </wp:positionH>
                <wp:positionV relativeFrom="paragraph">
                  <wp:posOffset>184785</wp:posOffset>
                </wp:positionV>
                <wp:extent cx="661035" cy="1022350"/>
                <wp:effectExtent l="0" t="0" r="24765" b="2540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" cy="10223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0C889" w14:textId="77777777" w:rsidR="00A879D3" w:rsidRPr="00CD5107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角色</w:t>
                            </w:r>
                            <w:r w:rsidRPr="00BD7E25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1DE9F7EE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5107">
                              <w:rPr>
                                <w:rFonts w:cs="Huawei Sans" w:hint="eastAsia"/>
                                <w:color w:val="000000" w:themeColor="text1"/>
                              </w:rPr>
                              <w:t>角色名</w:t>
                            </w:r>
                          </w:p>
                          <w:p w14:paraId="33D915DE" w14:textId="77777777" w:rsidR="00A879D3" w:rsidRPr="00C14AF5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09777" id="矩形 80" o:spid="_x0000_s1081" style="position:absolute;left:0;text-align:left;margin-left:94.8pt;margin-top:14.55pt;width:52.05pt;height:80.5pt;z-index:25190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" filled="f" strokecolor="black [3213]" strokeweight="1pt">
                <v:textbox>
                  <w:txbxContent>
                    <w:p w14:paraId="0B10C889" w14:textId="77777777" w:rsidR="00A879D3" w:rsidRPr="00CD5107" w:rsidRDefault="00A879D3" w:rsidP="006B4E5F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角色</w:t>
                      </w:r>
                      <w:r w:rsidRPr="00BD7E25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1DE9F7EE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5107">
                        <w:rPr>
                          <w:rFonts w:cs="Huawei Sans" w:hint="eastAsia"/>
                          <w:color w:val="000000" w:themeColor="text1"/>
                        </w:rPr>
                        <w:t>角色名</w:t>
                      </w:r>
                    </w:p>
                    <w:p w14:paraId="33D915DE" w14:textId="77777777" w:rsidR="00A879D3" w:rsidRPr="00C14AF5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66498775" w14:textId="77777777" w:rsidR="006B4E5F" w:rsidRPr="00B66BFD" w:rsidRDefault="006B4E5F" w:rsidP="00A71507">
      <w:pPr>
        <w:pStyle w:val="1e"/>
      </w:pPr>
    </w:p>
    <w:p w14:paraId="2DDE822D" w14:textId="77777777" w:rsidR="006B4E5F" w:rsidRPr="00B66BFD" w:rsidRDefault="006B4E5F" w:rsidP="00A71507">
      <w:pPr>
        <w:pStyle w:val="1e"/>
      </w:pPr>
    </w:p>
    <w:p w14:paraId="4C34B6B0" w14:textId="77777777" w:rsidR="006B4E5F" w:rsidRPr="00B66BFD" w:rsidRDefault="006B4E5F" w:rsidP="00A71507">
      <w:pPr>
        <w:pStyle w:val="1e"/>
      </w:pPr>
    </w:p>
    <w:p w14:paraId="1D515C93" w14:textId="77777777" w:rsidR="006B4E5F" w:rsidRPr="00B66BFD" w:rsidRDefault="006B4E5F" w:rsidP="00A71507">
      <w:pPr>
        <w:pStyle w:val="1e"/>
      </w:pPr>
    </w:p>
    <w:p w14:paraId="555936B0" w14:textId="77777777" w:rsidR="006B4E5F" w:rsidRPr="00B66BFD" w:rsidRDefault="006B4E5F" w:rsidP="00A71507">
      <w:pPr>
        <w:pStyle w:val="1e"/>
      </w:pPr>
    </w:p>
    <w:p w14:paraId="5A93DC1F" w14:textId="77777777" w:rsidR="006B4E5F" w:rsidRPr="00B66BFD" w:rsidRDefault="006B4E5F" w:rsidP="006B4E5F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t>查看角色、菜单、角色菜单三张表的表结构。</w:t>
      </w:r>
    </w:p>
    <w:p w14:paraId="75707776" w14:textId="77777777" w:rsidR="006B4E5F" w:rsidRPr="00B66BFD" w:rsidRDefault="006B4E5F" w:rsidP="00A71507">
      <w:pPr>
        <w:pStyle w:val="1e"/>
      </w:pPr>
      <w:r w:rsidRPr="00B66BFD">
        <w:t>登录</w:t>
      </w:r>
      <w:proofErr w:type="spellStart"/>
      <w:r w:rsidRPr="00B66BFD">
        <w:t>oasys</w:t>
      </w:r>
      <w:proofErr w:type="spellEnd"/>
      <w:r w:rsidRPr="00B66BFD">
        <w:t>数据库。</w:t>
      </w:r>
    </w:p>
    <w:p w14:paraId="76A3E0C6" w14:textId="6A88D296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opengauss@openEuler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~]$</w:t>
      </w:r>
      <w:proofErr w:type="gramEnd"/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gsql</w:t>
      </w:r>
      <w:proofErr w:type="spellEnd"/>
      <w:r w:rsidRPr="00B66BFD">
        <w:rPr>
          <w:rFonts w:cs="Huawei Sans"/>
        </w:rPr>
        <w:t xml:space="preserve"> -d </w:t>
      </w:r>
      <w:proofErr w:type="spellStart"/>
      <w:r w:rsidRPr="00B66BFD">
        <w:rPr>
          <w:rFonts w:cs="Huawei Sans"/>
        </w:rPr>
        <w:t>oasys</w:t>
      </w:r>
      <w:proofErr w:type="spellEnd"/>
      <w:r w:rsidRPr="00B66BFD">
        <w:rPr>
          <w:rFonts w:cs="Huawei Sans"/>
        </w:rPr>
        <w:t xml:space="preserve"> -p </w:t>
      </w:r>
      <w:r w:rsidR="00D01D7F" w:rsidRPr="00B66BFD">
        <w:rPr>
          <w:rFonts w:cs="Huawei Sans"/>
          <w:lang w:eastAsia="zh-CN"/>
        </w:rPr>
        <w:t>7654</w:t>
      </w:r>
      <w:r w:rsidRPr="00B66BFD">
        <w:rPr>
          <w:rFonts w:cs="Huawei Sans"/>
        </w:rPr>
        <w:t xml:space="preserve"> -r</w:t>
      </w:r>
    </w:p>
    <w:p w14:paraId="07F31653" w14:textId="77777777" w:rsidR="006B4E5F" w:rsidRPr="00B66BFD" w:rsidRDefault="006B4E5F" w:rsidP="00A71507">
      <w:pPr>
        <w:pStyle w:val="1e"/>
      </w:pPr>
      <w:r w:rsidRPr="00B66BFD">
        <w:t>执行</w:t>
      </w:r>
      <w:r w:rsidRPr="00B66BFD">
        <w:t xml:space="preserve"> \d </w:t>
      </w:r>
      <w:proofErr w:type="spellStart"/>
      <w:r w:rsidRPr="00B66BFD">
        <w:t>role_menu_rel</w:t>
      </w:r>
      <w:proofErr w:type="spellEnd"/>
      <w:r w:rsidRPr="00B66BFD">
        <w:t xml:space="preserve"> </w:t>
      </w:r>
      <w:r w:rsidRPr="00B66BFD">
        <w:t>查看角色菜单表的表结构，也可参见步骤</w:t>
      </w:r>
      <w:r w:rsidRPr="00B66BFD">
        <w:t>2.6.2</w:t>
      </w:r>
      <w:r w:rsidRPr="00B66BFD">
        <w:t>对应的物理模型，具体如下：</w:t>
      </w:r>
    </w:p>
    <w:p w14:paraId="13AC3483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6A616D4E" wp14:editId="36AB3F0D">
            <wp:extent cx="4882515" cy="1276607"/>
            <wp:effectExtent l="19050" t="19050" r="13335" b="1905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8314" cy="129904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674E92" w14:textId="77777777" w:rsidR="006B4E5F" w:rsidRPr="00B66BFD" w:rsidRDefault="006B4E5F" w:rsidP="00A71507">
      <w:pPr>
        <w:pStyle w:val="1e"/>
      </w:pPr>
      <w:r w:rsidRPr="00B66BFD">
        <w:lastRenderedPageBreak/>
        <w:t>执行</w:t>
      </w:r>
      <w:r w:rsidRPr="00B66BFD">
        <w:t xml:space="preserve"> \d menu </w:t>
      </w:r>
      <w:r w:rsidRPr="00B66BFD">
        <w:t>查看菜单表的表结构，也可参见步骤</w:t>
      </w:r>
      <w:r w:rsidRPr="00B66BFD">
        <w:t>2.6.2</w:t>
      </w:r>
      <w:r w:rsidRPr="00B66BFD">
        <w:t>对应的物理模型，具体如下：</w:t>
      </w:r>
    </w:p>
    <w:p w14:paraId="263E0DBC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629E96E9" wp14:editId="79104388">
            <wp:extent cx="5349240" cy="2362701"/>
            <wp:effectExtent l="19050" t="19050" r="22860" b="1905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73334" cy="237334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A19ED8" w14:textId="77777777" w:rsidR="006B4E5F" w:rsidRPr="00B66BFD" w:rsidRDefault="006B4E5F" w:rsidP="00A71507">
      <w:pPr>
        <w:pStyle w:val="1e"/>
      </w:pPr>
      <w:r w:rsidRPr="00B66BFD">
        <w:t>执行</w:t>
      </w:r>
      <w:r w:rsidRPr="00B66BFD">
        <w:t xml:space="preserve"> \d role</w:t>
      </w:r>
      <w:r w:rsidRPr="00B66BFD">
        <w:t>查看角色表的表结构，也可参见步骤</w:t>
      </w:r>
      <w:r w:rsidRPr="00B66BFD">
        <w:t>2.6.2</w:t>
      </w:r>
      <w:r w:rsidRPr="00B66BFD">
        <w:t>对应的物理模型，具体如下：</w:t>
      </w:r>
    </w:p>
    <w:p w14:paraId="14578B21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7FFB9EE8" wp14:editId="730C16B3">
            <wp:extent cx="5415915" cy="1956652"/>
            <wp:effectExtent l="19050" t="19050" r="13335" b="2476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32334" cy="196258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812F7A" w14:textId="77777777" w:rsidR="006B4E5F" w:rsidRPr="00B66BFD" w:rsidRDefault="006B4E5F" w:rsidP="006B4E5F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t>任务</w:t>
      </w:r>
      <w:proofErr w:type="gramStart"/>
      <w:r w:rsidRPr="00B66BFD">
        <w:rPr>
          <w:rFonts w:cs="Huawei Sans"/>
        </w:rPr>
        <w:t>一</w:t>
      </w:r>
      <w:proofErr w:type="gramEnd"/>
      <w:r w:rsidRPr="00B66BFD">
        <w:rPr>
          <w:rFonts w:cs="Huawei Sans"/>
        </w:rPr>
        <w:t>：新增角色菜单。</w:t>
      </w:r>
    </w:p>
    <w:p w14:paraId="600747E4" w14:textId="77777777" w:rsidR="006B4E5F" w:rsidRPr="00B66BFD" w:rsidRDefault="006B4E5F" w:rsidP="00A71507">
      <w:pPr>
        <w:pStyle w:val="1e"/>
      </w:pPr>
      <w:r w:rsidRPr="00B66BFD">
        <w:t>通过</w:t>
      </w:r>
      <w:r w:rsidRPr="00B66BFD">
        <w:t>SQL</w:t>
      </w:r>
      <w:r w:rsidRPr="00B66BFD">
        <w:t>语句来实现给学生角色新增</w:t>
      </w:r>
      <w:r w:rsidRPr="00B66BFD">
        <w:t>“</w:t>
      </w:r>
      <w:r w:rsidRPr="00B66BFD">
        <w:t>选课统计</w:t>
      </w:r>
      <w:r w:rsidRPr="00B66BFD">
        <w:t>”</w:t>
      </w:r>
      <w:r w:rsidRPr="00B66BFD">
        <w:t>功能。</w:t>
      </w:r>
    </w:p>
    <w:p w14:paraId="125DD750" w14:textId="77777777" w:rsidR="006B4E5F" w:rsidRPr="00B66BFD" w:rsidRDefault="006B4E5F" w:rsidP="00A71507">
      <w:pPr>
        <w:pStyle w:val="1e"/>
      </w:pPr>
      <w:r w:rsidRPr="00B66BFD">
        <w:t>参考</w:t>
      </w:r>
      <w:r w:rsidRPr="00B66BFD">
        <w:t>SQL</w:t>
      </w:r>
      <w:r w:rsidRPr="00B66BFD">
        <w:t>语句：</w:t>
      </w:r>
    </w:p>
    <w:p w14:paraId="3519D79A" w14:textId="777777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 xml:space="preserve">INSERT INTO </w:t>
      </w:r>
      <w:proofErr w:type="spellStart"/>
      <w:proofErr w:type="gramStart"/>
      <w:r w:rsidRPr="00B66BFD">
        <w:rPr>
          <w:rFonts w:cs="Huawei Sans"/>
        </w:rPr>
        <w:t>public.role</w:t>
      </w:r>
      <w:proofErr w:type="gramEnd"/>
      <w:r w:rsidRPr="00B66BFD">
        <w:rPr>
          <w:rFonts w:cs="Huawei Sans"/>
        </w:rPr>
        <w:t>_menu_rel</w:t>
      </w:r>
      <w:proofErr w:type="spellEnd"/>
      <w:r w:rsidRPr="00B66BFD">
        <w:rPr>
          <w:rFonts w:cs="Huawei Sans"/>
        </w:rPr>
        <w:t xml:space="preserve"> VALUES ('e4482f66a1bc460fac5b59f437890259', '3', 'd4100b530ff9403c9f576138006d269f');</w:t>
      </w:r>
    </w:p>
    <w:p w14:paraId="3B7109FC" w14:textId="77777777" w:rsidR="006B4E5F" w:rsidRPr="00B66BFD" w:rsidRDefault="006B4E5F" w:rsidP="00A71507">
      <w:pPr>
        <w:pStyle w:val="1e"/>
      </w:pPr>
      <w:r w:rsidRPr="00B66BFD">
        <w:t>数据库输入执行后，用学生身份重新登录系统可以查看是否有新的</w:t>
      </w:r>
      <w:r w:rsidRPr="00B66BFD">
        <w:t>“</w:t>
      </w:r>
      <w:r w:rsidRPr="00B66BFD">
        <w:t>选课统计</w:t>
      </w:r>
      <w:r w:rsidRPr="00B66BFD">
        <w:t>”</w:t>
      </w:r>
      <w:r w:rsidRPr="00B66BFD">
        <w:t>功能菜单。</w:t>
      </w:r>
    </w:p>
    <w:p w14:paraId="7A98D69E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31CFCAF0" wp14:editId="0BA9210C">
            <wp:extent cx="5434965" cy="1545114"/>
            <wp:effectExtent l="19050" t="19050" r="13335" b="1714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44805" cy="154791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6E75F1" w14:textId="77777777" w:rsidR="006B4E5F" w:rsidRPr="00B66BFD" w:rsidRDefault="006B4E5F" w:rsidP="00A71507">
      <w:pPr>
        <w:pStyle w:val="1e"/>
      </w:pPr>
    </w:p>
    <w:p w14:paraId="2CAF72D9" w14:textId="77777777" w:rsidR="006B4E5F" w:rsidRPr="00B66BFD" w:rsidRDefault="006B4E5F" w:rsidP="006B4E5F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lastRenderedPageBreak/>
        <w:t>任务二：删减角色菜单。</w:t>
      </w:r>
    </w:p>
    <w:p w14:paraId="61D5AF91" w14:textId="77777777" w:rsidR="006B4E5F" w:rsidRPr="00B66BFD" w:rsidRDefault="006B4E5F" w:rsidP="00A71507">
      <w:pPr>
        <w:pStyle w:val="1e"/>
      </w:pPr>
      <w:r w:rsidRPr="00B66BFD">
        <w:t>通过</w:t>
      </w:r>
      <w:r w:rsidRPr="00B66BFD">
        <w:t>SQL</w:t>
      </w:r>
      <w:r w:rsidRPr="00B66BFD">
        <w:t>语句来实现给学生角色去掉</w:t>
      </w:r>
      <w:r w:rsidRPr="00B66BFD">
        <w:t>“</w:t>
      </w:r>
      <w:r w:rsidRPr="00B66BFD">
        <w:t>首页</w:t>
      </w:r>
      <w:r w:rsidRPr="00B66BFD">
        <w:t>”</w:t>
      </w:r>
      <w:r w:rsidRPr="00B66BFD">
        <w:t>功能。</w:t>
      </w:r>
    </w:p>
    <w:p w14:paraId="5DBD4B7B" w14:textId="77777777" w:rsidR="006B4E5F" w:rsidRPr="00B66BFD" w:rsidRDefault="006B4E5F" w:rsidP="00A71507">
      <w:pPr>
        <w:pStyle w:val="1e"/>
      </w:pPr>
      <w:r w:rsidRPr="00B66BFD">
        <w:t>参考</w:t>
      </w:r>
      <w:r w:rsidRPr="00B66BFD">
        <w:t>SQL</w:t>
      </w:r>
      <w:r w:rsidRPr="00B66BFD">
        <w:t>语句：</w:t>
      </w:r>
    </w:p>
    <w:p w14:paraId="4205868C" w14:textId="77777777" w:rsidR="006B4E5F" w:rsidRPr="00B66BFD" w:rsidRDefault="006B4E5F" w:rsidP="006B4E5F">
      <w:pPr>
        <w:pStyle w:val="2f2"/>
        <w:rPr>
          <w:rFonts w:cs="Huawei Sans"/>
        </w:rPr>
      </w:pPr>
      <w:proofErr w:type="gramStart"/>
      <w:r w:rsidRPr="00B66BFD">
        <w:rPr>
          <w:rFonts w:cs="Huawei Sans"/>
        </w:rPr>
        <w:t>DELETE  from</w:t>
      </w:r>
      <w:proofErr w:type="gram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public.role_menu_rel</w:t>
      </w:r>
      <w:proofErr w:type="spellEnd"/>
      <w:r w:rsidRPr="00B66BFD">
        <w:rPr>
          <w:rFonts w:cs="Huawei Sans"/>
        </w:rPr>
        <w:t xml:space="preserve"> where </w:t>
      </w:r>
      <w:proofErr w:type="spellStart"/>
      <w:r w:rsidRPr="00B66BFD">
        <w:rPr>
          <w:rFonts w:cs="Huawei Sans"/>
        </w:rPr>
        <w:t>roleid</w:t>
      </w:r>
      <w:proofErr w:type="spellEnd"/>
      <w:r w:rsidRPr="00B66BFD">
        <w:rPr>
          <w:rFonts w:cs="Huawei Sans"/>
        </w:rPr>
        <w:t xml:space="preserve">='3' and </w:t>
      </w:r>
      <w:proofErr w:type="spellStart"/>
      <w:r w:rsidRPr="00B66BFD">
        <w:rPr>
          <w:rFonts w:cs="Huawei Sans"/>
        </w:rPr>
        <w:t>menuid</w:t>
      </w:r>
      <w:proofErr w:type="spellEnd"/>
      <w:r w:rsidRPr="00B66BFD">
        <w:rPr>
          <w:rFonts w:cs="Huawei Sans"/>
        </w:rPr>
        <w:t>='1';</w:t>
      </w:r>
    </w:p>
    <w:p w14:paraId="69079308" w14:textId="77777777" w:rsidR="006B4E5F" w:rsidRPr="00B66BFD" w:rsidRDefault="006B4E5F" w:rsidP="00A71507">
      <w:pPr>
        <w:pStyle w:val="1e"/>
      </w:pPr>
      <w:r w:rsidRPr="00B66BFD">
        <w:t>数据库输入执行后，用学生身份重新登录系统可以查看是否还有</w:t>
      </w:r>
      <w:r w:rsidRPr="00B66BFD">
        <w:t>“</w:t>
      </w:r>
      <w:r w:rsidRPr="00B66BFD">
        <w:t>首页</w:t>
      </w:r>
      <w:r w:rsidRPr="00B66BFD">
        <w:t>”</w:t>
      </w:r>
      <w:r w:rsidRPr="00B66BFD">
        <w:t>功能菜单。</w:t>
      </w:r>
    </w:p>
    <w:p w14:paraId="62A08281" w14:textId="77777777" w:rsidR="006B4E5F" w:rsidRPr="00B66BFD" w:rsidRDefault="006B4E5F" w:rsidP="00A71507">
      <w:pPr>
        <w:pStyle w:val="1e"/>
      </w:pPr>
      <w:r w:rsidRPr="00B66BFD">
        <w:t>操作前：</w:t>
      </w:r>
    </w:p>
    <w:p w14:paraId="42BB7E95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72658440" wp14:editId="3B8F829D">
            <wp:extent cx="5415915" cy="949668"/>
            <wp:effectExtent l="19050" t="19050" r="13335" b="2222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5568" cy="96188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F3ED4D" w14:textId="77777777" w:rsidR="006B4E5F" w:rsidRPr="00B66BFD" w:rsidRDefault="006B4E5F" w:rsidP="00A71507">
      <w:pPr>
        <w:pStyle w:val="1e"/>
      </w:pPr>
      <w:r w:rsidRPr="00B66BFD">
        <w:t>操作后：</w:t>
      </w:r>
    </w:p>
    <w:p w14:paraId="01E36E48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0B928227" wp14:editId="0E97BFBA">
            <wp:extent cx="5415915" cy="1767281"/>
            <wp:effectExtent l="19050" t="19050" r="13335" b="2349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30855" cy="177215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0A6254" w14:textId="43435A83" w:rsidR="006B4E5F" w:rsidRPr="00B66BFD" w:rsidRDefault="006B4E5F" w:rsidP="006B4E5F">
      <w:pPr>
        <w:pStyle w:val="2"/>
        <w:numPr>
          <w:ilvl w:val="1"/>
          <w:numId w:val="4"/>
        </w:numPr>
        <w:rPr>
          <w:rFonts w:cs="Huawei Sans"/>
          <w:lang w:eastAsia="zh-CN"/>
        </w:rPr>
      </w:pPr>
      <w:bookmarkStart w:id="86" w:name="_Toc173315549"/>
      <w:r w:rsidRPr="00B66BFD">
        <w:rPr>
          <w:rFonts w:cs="Huawei Sans"/>
          <w:lang w:eastAsia="zh-CN"/>
        </w:rPr>
        <w:t>课程内容调整</w:t>
      </w:r>
      <w:bookmarkEnd w:id="86"/>
    </w:p>
    <w:p w14:paraId="626ADD66" w14:textId="77777777" w:rsidR="006B4E5F" w:rsidRPr="00B66BFD" w:rsidRDefault="006B4E5F" w:rsidP="006B4E5F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t>分析课程、学院、教师、课程学年四者关系模型。</w:t>
      </w:r>
    </w:p>
    <w:p w14:paraId="38BC7B52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EA306D4" wp14:editId="7F49DF0F">
                <wp:simplePos x="0" y="0"/>
                <wp:positionH relativeFrom="column">
                  <wp:posOffset>735965</wp:posOffset>
                </wp:positionH>
                <wp:positionV relativeFrom="paragraph">
                  <wp:posOffset>132715</wp:posOffset>
                </wp:positionV>
                <wp:extent cx="655955" cy="318135"/>
                <wp:effectExtent l="0" t="0" r="10795" b="24765"/>
                <wp:wrapNone/>
                <wp:docPr id="122" name="矩形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" cy="3181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B5BCB" w14:textId="77777777" w:rsidR="00A879D3" w:rsidRPr="00CD2A08" w:rsidRDefault="00A879D3" w:rsidP="006B4E5F">
                            <w:pPr>
                              <w:spacing w:before="0" w:after="0" w:line="240" w:lineRule="auto"/>
                              <w:ind w:left="0" w:firstLineChars="50" w:firstLine="10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学院</w:t>
                            </w: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w</w:t>
                            </w: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yth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A306D4" id="矩形 122" o:spid="_x0000_s1082" style="position:absolute;left:0;text-align:left;margin-left:57.95pt;margin-top:10.45pt;width:51.65pt;height:25.05pt;z-index:25191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" filled="f" strokecolor="black [3213]" strokeweight="1pt">
                <v:textbox>
                  <w:txbxContent>
                    <w:p w14:paraId="747B5BCB" w14:textId="77777777" w:rsidR="00A879D3" w:rsidRPr="00CD2A08" w:rsidRDefault="00A879D3" w:rsidP="006B4E5F">
                      <w:pPr>
                        <w:spacing w:before="0" w:after="0" w:line="240" w:lineRule="auto"/>
                        <w:ind w:left="0" w:firstLineChars="50" w:firstLine="10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学院</w:t>
                      </w:r>
                      <w:r>
                        <w:rPr>
                          <w:rFonts w:cs="Huawei Sans" w:hint="eastAsia"/>
                          <w:color w:val="000000" w:themeColor="text1"/>
                        </w:rPr>
                        <w:t>w</w:t>
                      </w:r>
                      <w:r>
                        <w:rPr>
                          <w:rFonts w:cs="Huawei Sans"/>
                          <w:color w:val="000000" w:themeColor="text1"/>
                        </w:rPr>
                        <w:t>yth</w:t>
                      </w:r>
                    </w:p>
                  </w:txbxContent>
                </v:textbox>
              </v:rect>
            </w:pict>
          </mc:Fallback>
        </mc:AlternateContent>
      </w: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FFF3FF4" wp14:editId="0E455713">
                <wp:simplePos x="0" y="0"/>
                <wp:positionH relativeFrom="column">
                  <wp:posOffset>2602865</wp:posOffset>
                </wp:positionH>
                <wp:positionV relativeFrom="paragraph">
                  <wp:posOffset>133985</wp:posOffset>
                </wp:positionV>
                <wp:extent cx="768350" cy="311150"/>
                <wp:effectExtent l="0" t="0" r="0" b="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111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7BC95" w14:textId="77777777" w:rsidR="00A879D3" w:rsidRPr="00EC7F2F" w:rsidRDefault="00A879D3" w:rsidP="006B4E5F">
                            <w:pPr>
                              <w:spacing w:before="0" w:after="0" w:line="240" w:lineRule="auto"/>
                              <w:ind w:left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F3FF4" id="矩形 120" o:spid="_x0000_s1083" style="position:absolute;left:0;text-align:left;margin-left:204.95pt;margin-top:10.55pt;width:60.5pt;height:24.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" filled="f" strokecolor="black [3213]" strokeweight="1pt">
                <v:textbox>
                  <w:txbxContent>
                    <w:p w14:paraId="53D7BC95" w14:textId="77777777" w:rsidR="00A879D3" w:rsidRPr="00EC7F2F" w:rsidRDefault="00A879D3" w:rsidP="006B4E5F">
                      <w:pPr>
                        <w:spacing w:before="0" w:after="0" w:line="240" w:lineRule="auto"/>
                        <w:ind w:left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课程</w:t>
                      </w:r>
                    </w:p>
                  </w:txbxContent>
                </v:textbox>
              </v:rect>
            </w:pict>
          </mc:Fallback>
        </mc:AlternateContent>
      </w: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52A28CE" wp14:editId="0D6C2375">
                <wp:simplePos x="0" y="0"/>
                <wp:positionH relativeFrom="column">
                  <wp:posOffset>2602865</wp:posOffset>
                </wp:positionH>
                <wp:positionV relativeFrom="paragraph">
                  <wp:posOffset>445135</wp:posOffset>
                </wp:positionV>
                <wp:extent cx="768350" cy="1287780"/>
                <wp:effectExtent l="0" t="0" r="0" b="0"/>
                <wp:wrapNone/>
                <wp:docPr id="121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2877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D1B3F" w14:textId="77777777" w:rsidR="00A879D3" w:rsidRPr="00740486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b/>
                                <w:color w:val="C7000B"/>
                                <w:u w:val="single"/>
                              </w:rPr>
                              <w:t>课程</w:t>
                            </w:r>
                            <w:r w:rsidRPr="00BD7E25"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7F3AE772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color w:val="000000" w:themeColor="text1"/>
                              </w:rPr>
                              <w:t>课程名称</w:t>
                            </w:r>
                          </w:p>
                          <w:p w14:paraId="11CDFD06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学院</w:t>
                            </w:r>
                            <w:r w:rsidRPr="00BD7E25"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2670855B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教师</w:t>
                            </w:r>
                            <w:r w:rsidRPr="00BD7E25"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45B8B40C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CD2A08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学年</w:t>
                            </w:r>
                            <w:r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59E00ED8" w14:textId="77777777" w:rsidR="00A879D3" w:rsidRPr="00EC7F2F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u w:val="single"/>
                              </w:rP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A28CE" id="矩形 121" o:spid="_x0000_s1084" style="position:absolute;left:0;text-align:left;margin-left:204.95pt;margin-top:35.05pt;width:60.5pt;height:101.4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" filled="f" strokecolor="black [3213]" strokeweight="1pt">
                <v:textbox>
                  <w:txbxContent>
                    <w:p w14:paraId="0CED1B3F" w14:textId="77777777" w:rsidR="00A879D3" w:rsidRPr="00740486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b/>
                          <w:color w:val="C7000B"/>
                          <w:u w:val="single"/>
                        </w:rPr>
                      </w:pPr>
                      <w:r w:rsidRPr="00BD7E25">
                        <w:rPr>
                          <w:rFonts w:cs="Huawei Sans" w:hint="eastAsia"/>
                          <w:b/>
                          <w:color w:val="C7000B"/>
                          <w:u w:val="single"/>
                        </w:rPr>
                        <w:t>课程</w:t>
                      </w:r>
                      <w:r w:rsidRPr="00BD7E25">
                        <w:rPr>
                          <w:rFonts w:cs="Huawei Sans"/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7F3AE772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BD7E25">
                        <w:rPr>
                          <w:rFonts w:cs="Huawei Sans" w:hint="eastAsia"/>
                          <w:color w:val="000000" w:themeColor="text1"/>
                        </w:rPr>
                        <w:t>课程名称</w:t>
                      </w:r>
                    </w:p>
                    <w:p w14:paraId="11CDFD06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color w:val="000000" w:themeColor="text1"/>
                          <w:u w:val="single"/>
                        </w:rPr>
                        <w:t>学院</w:t>
                      </w:r>
                      <w:r w:rsidRPr="00BD7E25"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2670855B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color w:val="000000" w:themeColor="text1"/>
                          <w:u w:val="single"/>
                        </w:rPr>
                        <w:t>教师</w:t>
                      </w:r>
                      <w:r w:rsidRPr="00BD7E25"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45B8B40C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CD2A08">
                        <w:rPr>
                          <w:rFonts w:hint="eastAsia"/>
                          <w:color w:val="000000" w:themeColor="text1"/>
                          <w:u w:val="single"/>
                        </w:rPr>
                        <w:t>学年</w:t>
                      </w:r>
                      <w:r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59E00ED8" w14:textId="77777777" w:rsidR="00A879D3" w:rsidRPr="00EC7F2F" w:rsidRDefault="00A879D3" w:rsidP="006B4E5F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>
                        <w:rPr>
                          <w:color w:val="000000" w:themeColor="text1"/>
                          <w:u w:val="single"/>
                        </w:rPr>
                        <w:t>………..</w:t>
                      </w:r>
                    </w:p>
                  </w:txbxContent>
                </v:textbox>
              </v:rect>
            </w:pict>
          </mc:Fallback>
        </mc:AlternateContent>
      </w:r>
    </w:p>
    <w:p w14:paraId="31D3CB36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898F0F6" wp14:editId="6E60BC58">
                <wp:simplePos x="0" y="0"/>
                <wp:positionH relativeFrom="column">
                  <wp:posOffset>735965</wp:posOffset>
                </wp:positionH>
                <wp:positionV relativeFrom="paragraph">
                  <wp:posOffset>224790</wp:posOffset>
                </wp:positionV>
                <wp:extent cx="655955" cy="768350"/>
                <wp:effectExtent l="0" t="0" r="10795" b="1270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" cy="7683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EDB24" w14:textId="77777777" w:rsidR="00A879D3" w:rsidRPr="00CD5107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学院</w:t>
                            </w:r>
                            <w:r w:rsidRPr="00863B54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3809B32B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863B54">
                              <w:rPr>
                                <w:rFonts w:cs="Huawei Sans" w:hint="eastAsia"/>
                                <w:color w:val="000000" w:themeColor="text1"/>
                              </w:rPr>
                              <w:t>学院名</w:t>
                            </w:r>
                          </w:p>
                          <w:p w14:paraId="672B5036" w14:textId="77777777" w:rsidR="00A879D3" w:rsidRPr="00C14AF5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98F0F6" id="矩形 123" o:spid="_x0000_s1085" style="position:absolute;left:0;text-align:left;margin-left:57.95pt;margin-top:17.7pt;width:51.65pt;height:60.5pt;z-index:251916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" filled="f" strokecolor="black [3213]" strokeweight="1pt">
                <v:textbox>
                  <w:txbxContent>
                    <w:p w14:paraId="1E5EDB24" w14:textId="77777777" w:rsidR="00A879D3" w:rsidRPr="00CD5107" w:rsidRDefault="00A879D3" w:rsidP="006B4E5F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学院</w:t>
                      </w:r>
                      <w:r w:rsidRPr="00863B54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3809B32B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863B54">
                        <w:rPr>
                          <w:rFonts w:cs="Huawei Sans" w:hint="eastAsia"/>
                          <w:color w:val="000000" w:themeColor="text1"/>
                        </w:rPr>
                        <w:t>学院名</w:t>
                      </w:r>
                    </w:p>
                    <w:p w14:paraId="672B5036" w14:textId="77777777" w:rsidR="00A879D3" w:rsidRPr="00C14AF5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2527A8F7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02677E7" wp14:editId="2ED29D2E">
                <wp:simplePos x="0" y="0"/>
                <wp:positionH relativeFrom="column">
                  <wp:posOffset>1390015</wp:posOffset>
                </wp:positionH>
                <wp:positionV relativeFrom="paragraph">
                  <wp:posOffset>175260</wp:posOffset>
                </wp:positionV>
                <wp:extent cx="1212850" cy="399415"/>
                <wp:effectExtent l="38100" t="38100" r="25400" b="19685"/>
                <wp:wrapNone/>
                <wp:docPr id="132" name="直接箭头连接符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2850" cy="3994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E2BE7" id="直接箭头连接符 132" o:spid="_x0000_s1026" type="#_x0000_t32" style="position:absolute;left:0;text-align:left;margin-left:109.45pt;margin-top:13.8pt;width:95.5pt;height:31.45pt;flip:x y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" strokecolor="black [3213]">
                <v:stroke endarrow="block"/>
              </v:shape>
            </w:pict>
          </mc:Fallback>
        </mc:AlternateContent>
      </w:r>
    </w:p>
    <w:p w14:paraId="7D89D71B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0E4B364" wp14:editId="40C300AF">
                <wp:simplePos x="0" y="0"/>
                <wp:positionH relativeFrom="column">
                  <wp:posOffset>4431665</wp:posOffset>
                </wp:positionH>
                <wp:positionV relativeFrom="paragraph">
                  <wp:posOffset>61595</wp:posOffset>
                </wp:positionV>
                <wp:extent cx="661035" cy="318770"/>
                <wp:effectExtent l="0" t="0" r="0" b="0"/>
                <wp:wrapNone/>
                <wp:docPr id="128" name="矩形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" cy="3187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300CE" w14:textId="77777777" w:rsidR="00A879D3" w:rsidRPr="00CD2A08" w:rsidRDefault="00A879D3" w:rsidP="006B4E5F">
                            <w:pPr>
                              <w:spacing w:before="0" w:after="0" w:line="240" w:lineRule="auto"/>
                              <w:ind w:left="0" w:firstLineChars="50" w:firstLine="10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教师</w:t>
                            </w:r>
                            <w:r w:rsidRPr="00DF6311">
                              <w:rPr>
                                <w:rFonts w:cs="Huawei Sans" w:hint="eastAsia"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1BC6DDF7" wp14:editId="373E1D0E">
                                  <wp:extent cx="465455" cy="823497"/>
                                  <wp:effectExtent l="0" t="0" r="0" b="0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5455" cy="8234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E4B364" id="矩形 128" o:spid="_x0000_s1086" style="position:absolute;left:0;text-align:left;margin-left:348.95pt;margin-top:4.85pt;width:52.05pt;height:25.1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" filled="f" strokecolor="black [3213]" strokeweight="1pt">
                <v:textbox>
                  <w:txbxContent>
                    <w:p w14:paraId="3A8300CE" w14:textId="77777777" w:rsidR="00A879D3" w:rsidRPr="00CD2A08" w:rsidRDefault="00A879D3" w:rsidP="006B4E5F">
                      <w:pPr>
                        <w:spacing w:before="0" w:after="0" w:line="240" w:lineRule="auto"/>
                        <w:ind w:left="0" w:firstLineChars="50" w:firstLine="10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教师</w:t>
                      </w:r>
                      <w:r w:rsidRPr="00DF6311">
                        <w:rPr>
                          <w:rFonts w:cs="Huawei Sans" w:hint="eastAsia"/>
                          <w:noProof/>
                          <w:color w:val="000000" w:themeColor="text1"/>
                        </w:rPr>
                        <w:drawing>
                          <wp:inline distT="0" distB="0" distL="0" distR="0" wp14:anchorId="1BC6DDF7" wp14:editId="373E1D0E">
                            <wp:extent cx="465455" cy="823497"/>
                            <wp:effectExtent l="0" t="0" r="0" b="0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5455" cy="8234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C0E1CAC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3FE0EFF" wp14:editId="149202D0">
                <wp:simplePos x="0" y="0"/>
                <wp:positionH relativeFrom="column">
                  <wp:posOffset>4432300</wp:posOffset>
                </wp:positionH>
                <wp:positionV relativeFrom="paragraph">
                  <wp:posOffset>151130</wp:posOffset>
                </wp:positionV>
                <wp:extent cx="661650" cy="1167945"/>
                <wp:effectExtent l="0" t="0" r="0" b="0"/>
                <wp:wrapNone/>
                <wp:docPr id="131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50" cy="11679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D7122" w14:textId="77777777" w:rsidR="00A879D3" w:rsidRPr="00CD5107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教师</w:t>
                            </w:r>
                            <w:r w:rsidRPr="00BD7E25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041A1765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姓名</w:t>
                            </w:r>
                          </w:p>
                          <w:p w14:paraId="780042B3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5107">
                              <w:rPr>
                                <w:rFonts w:cs="Huawei Sans" w:hint="eastAsia"/>
                                <w:color w:val="000000" w:themeColor="text1"/>
                              </w:rPr>
                              <w:t>角色</w:t>
                            </w:r>
                            <w:r w:rsidRPr="00CD5107">
                              <w:rPr>
                                <w:rFonts w:cs="Huawei Sans"/>
                                <w:color w:val="000000" w:themeColor="text1"/>
                              </w:rPr>
                              <w:t>id</w:t>
                            </w:r>
                          </w:p>
                          <w:p w14:paraId="3D0BB208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5107">
                              <w:rPr>
                                <w:rFonts w:cs="Huawei Sans" w:hint="eastAsia"/>
                                <w:color w:val="000000" w:themeColor="text1"/>
                              </w:rPr>
                              <w:t>学院</w:t>
                            </w:r>
                            <w:r w:rsidRPr="00CD5107">
                              <w:rPr>
                                <w:rFonts w:cs="Huawei Sans"/>
                                <w:color w:val="000000" w:themeColor="text1"/>
                              </w:rPr>
                              <w:t>id</w:t>
                            </w:r>
                          </w:p>
                          <w:p w14:paraId="04B9B10E" w14:textId="77777777" w:rsidR="00A879D3" w:rsidRPr="00C14AF5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E0EFF" id="矩形 131" o:spid="_x0000_s1087" style="position:absolute;left:0;text-align:left;margin-left:349pt;margin-top:11.9pt;width:52.1pt;height:91.9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" filled="f" strokecolor="black [3213]" strokeweight="1pt">
                <v:textbox>
                  <w:txbxContent>
                    <w:p w14:paraId="64ED7122" w14:textId="77777777" w:rsidR="00A879D3" w:rsidRPr="00CD5107" w:rsidRDefault="00A879D3" w:rsidP="006B4E5F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教师</w:t>
                      </w:r>
                      <w:r w:rsidRPr="00BD7E25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041A1765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 w:hint="eastAsia"/>
                          <w:color w:val="000000" w:themeColor="text1"/>
                        </w:rPr>
                        <w:t>姓名</w:t>
                      </w:r>
                    </w:p>
                    <w:p w14:paraId="780042B3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5107">
                        <w:rPr>
                          <w:rFonts w:cs="Huawei Sans" w:hint="eastAsia"/>
                          <w:color w:val="000000" w:themeColor="text1"/>
                        </w:rPr>
                        <w:t>角色</w:t>
                      </w:r>
                      <w:r w:rsidRPr="00CD5107">
                        <w:rPr>
                          <w:rFonts w:cs="Huawei Sans"/>
                          <w:color w:val="000000" w:themeColor="text1"/>
                        </w:rPr>
                        <w:t>id</w:t>
                      </w:r>
                    </w:p>
                    <w:p w14:paraId="3D0BB208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5107">
                        <w:rPr>
                          <w:rFonts w:cs="Huawei Sans" w:hint="eastAsia"/>
                          <w:color w:val="000000" w:themeColor="text1"/>
                        </w:rPr>
                        <w:t>学院</w:t>
                      </w:r>
                      <w:r w:rsidRPr="00CD5107">
                        <w:rPr>
                          <w:rFonts w:cs="Huawei Sans"/>
                          <w:color w:val="000000" w:themeColor="text1"/>
                        </w:rPr>
                        <w:t>id</w:t>
                      </w:r>
                    </w:p>
                    <w:p w14:paraId="04B9B10E" w14:textId="77777777" w:rsidR="00A879D3" w:rsidRPr="00C14AF5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346EC1AF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082A58D" wp14:editId="6F15F0B4">
                <wp:simplePos x="0" y="0"/>
                <wp:positionH relativeFrom="column">
                  <wp:posOffset>3369310</wp:posOffset>
                </wp:positionH>
                <wp:positionV relativeFrom="paragraph">
                  <wp:posOffset>52071</wp:posOffset>
                </wp:positionV>
                <wp:extent cx="1031240" cy="45719"/>
                <wp:effectExtent l="0" t="76200" r="0" b="50165"/>
                <wp:wrapNone/>
                <wp:docPr id="133" name="直接箭头连接符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124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FD21A" id="直接箭头连接符 133" o:spid="_x0000_s1026" type="#_x0000_t32" style="position:absolute;left:0;text-align:left;margin-left:265.3pt;margin-top:4.1pt;width:81.2pt;height:3.6pt;flip:y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" strokecolor="black [3213]">
                <v:stroke endarrow="block"/>
              </v:shape>
            </w:pict>
          </mc:Fallback>
        </mc:AlternateContent>
      </w:r>
    </w:p>
    <w:p w14:paraId="18093031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7C02B78" wp14:editId="62505AA8">
                <wp:simplePos x="0" y="0"/>
                <wp:positionH relativeFrom="column">
                  <wp:posOffset>1464309</wp:posOffset>
                </wp:positionH>
                <wp:positionV relativeFrom="paragraph">
                  <wp:posOffset>156845</wp:posOffset>
                </wp:positionV>
                <wp:extent cx="1136650" cy="400050"/>
                <wp:effectExtent l="38100" t="0" r="25400" b="76200"/>
                <wp:wrapNone/>
                <wp:docPr id="136" name="直接箭头连接符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6650" cy="400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A16B1" id="直接箭头连接符 136" o:spid="_x0000_s1026" type="#_x0000_t32" style="position:absolute;left:0;text-align:left;margin-left:115.3pt;margin-top:12.35pt;width:89.5pt;height:31.5pt;flip:x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" strokecolor="black [3213]">
                <v:stroke endarrow="block"/>
              </v:shape>
            </w:pict>
          </mc:Fallback>
        </mc:AlternateContent>
      </w: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FB2C47C" wp14:editId="4828A0A3">
                <wp:simplePos x="0" y="0"/>
                <wp:positionH relativeFrom="column">
                  <wp:posOffset>736600</wp:posOffset>
                </wp:positionH>
                <wp:positionV relativeFrom="paragraph">
                  <wp:posOffset>159385</wp:posOffset>
                </wp:positionV>
                <wp:extent cx="731229" cy="274702"/>
                <wp:effectExtent l="0" t="0" r="0" b="0"/>
                <wp:wrapNone/>
                <wp:docPr id="134" name="矩形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229" cy="27470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99C25" w14:textId="77777777" w:rsidR="00A879D3" w:rsidRPr="00CD2A08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课程学年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2C47C" id="矩形 134" o:spid="_x0000_s1088" style="position:absolute;left:0;text-align:left;margin-left:58pt;margin-top:12.55pt;width:57.6pt;height:21.6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" filled="f" strokecolor="black [3213]" strokeweight="1pt">
                <v:textbox>
                  <w:txbxContent>
                    <w:p w14:paraId="7E299C25" w14:textId="77777777" w:rsidR="00A879D3" w:rsidRPr="00CD2A08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课程学年</w:t>
                      </w:r>
                    </w:p>
                  </w:txbxContent>
                </v:textbox>
              </v:rect>
            </w:pict>
          </mc:Fallback>
        </mc:AlternateContent>
      </w:r>
    </w:p>
    <w:p w14:paraId="338A8492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59A77404" wp14:editId="081A9F63">
                <wp:simplePos x="0" y="0"/>
                <wp:positionH relativeFrom="column">
                  <wp:posOffset>736600</wp:posOffset>
                </wp:positionH>
                <wp:positionV relativeFrom="paragraph">
                  <wp:posOffset>207010</wp:posOffset>
                </wp:positionV>
                <wp:extent cx="731321" cy="698373"/>
                <wp:effectExtent l="0" t="0" r="0" b="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321" cy="69837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96996" w14:textId="77777777" w:rsidR="00A879D3" w:rsidRPr="00CD5107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 w:rsidRPr="00863B54"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学年</w:t>
                            </w:r>
                            <w:r w:rsidRPr="00863B54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55F48AF0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863B54">
                              <w:rPr>
                                <w:rFonts w:cs="Huawei Sans" w:hint="eastAsia"/>
                                <w:color w:val="000000" w:themeColor="text1"/>
                              </w:rPr>
                              <w:t>学年</w:t>
                            </w:r>
                          </w:p>
                          <w:p w14:paraId="21830529" w14:textId="77777777" w:rsidR="00A879D3" w:rsidRPr="00C14AF5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77404" id="矩形 135" o:spid="_x0000_s1089" style="position:absolute;left:0;text-align:left;margin-left:58pt;margin-top:16.3pt;width:57.6pt;height:5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" filled="f" strokecolor="black [3213]" strokeweight="1pt">
                <v:textbox>
                  <w:txbxContent>
                    <w:p w14:paraId="5C196996" w14:textId="77777777" w:rsidR="00A879D3" w:rsidRPr="00CD5107" w:rsidRDefault="00A879D3" w:rsidP="006B4E5F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 w:rsidRPr="00863B54"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学年</w:t>
                      </w:r>
                      <w:r w:rsidRPr="00863B54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55F48AF0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863B54">
                        <w:rPr>
                          <w:rFonts w:cs="Huawei Sans" w:hint="eastAsia"/>
                          <w:color w:val="000000" w:themeColor="text1"/>
                        </w:rPr>
                        <w:t>学年</w:t>
                      </w:r>
                    </w:p>
                    <w:p w14:paraId="21830529" w14:textId="77777777" w:rsidR="00A879D3" w:rsidRPr="00C14AF5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640C946D" w14:textId="77777777" w:rsidR="006B4E5F" w:rsidRPr="00B66BFD" w:rsidRDefault="006B4E5F" w:rsidP="00A71507">
      <w:pPr>
        <w:pStyle w:val="1e"/>
      </w:pPr>
    </w:p>
    <w:p w14:paraId="51A70D10" w14:textId="77777777" w:rsidR="006B4E5F" w:rsidRPr="00B66BFD" w:rsidRDefault="006B4E5F" w:rsidP="00A71507">
      <w:pPr>
        <w:pStyle w:val="1e"/>
      </w:pPr>
    </w:p>
    <w:p w14:paraId="10ACF522" w14:textId="77777777" w:rsidR="006B4E5F" w:rsidRPr="00B66BFD" w:rsidRDefault="006B4E5F" w:rsidP="00A71507">
      <w:pPr>
        <w:pStyle w:val="1e"/>
      </w:pPr>
    </w:p>
    <w:p w14:paraId="5644D66B" w14:textId="77777777" w:rsidR="006B4E5F" w:rsidRPr="00B66BFD" w:rsidRDefault="006B4E5F" w:rsidP="006B4E5F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lastRenderedPageBreak/>
        <w:t>查看课程、学院、教师、课程学年四张表的表结构。</w:t>
      </w:r>
    </w:p>
    <w:p w14:paraId="29E2A223" w14:textId="77777777" w:rsidR="006B4E5F" w:rsidRPr="00B66BFD" w:rsidRDefault="006B4E5F" w:rsidP="00A71507">
      <w:pPr>
        <w:pStyle w:val="1e"/>
      </w:pPr>
      <w:r w:rsidRPr="00B66BFD">
        <w:t>登录</w:t>
      </w:r>
      <w:proofErr w:type="spellStart"/>
      <w:r w:rsidRPr="00B66BFD">
        <w:t>oasys</w:t>
      </w:r>
      <w:proofErr w:type="spellEnd"/>
      <w:r w:rsidRPr="00B66BFD">
        <w:t>数据库。</w:t>
      </w:r>
    </w:p>
    <w:p w14:paraId="7672D554" w14:textId="3984FE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opengauss@openEuler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~]$</w:t>
      </w:r>
      <w:proofErr w:type="gramEnd"/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gsql</w:t>
      </w:r>
      <w:proofErr w:type="spellEnd"/>
      <w:r w:rsidRPr="00B66BFD">
        <w:rPr>
          <w:rFonts w:cs="Huawei Sans"/>
        </w:rPr>
        <w:t xml:space="preserve"> -d </w:t>
      </w:r>
      <w:proofErr w:type="spellStart"/>
      <w:r w:rsidRPr="00B66BFD">
        <w:rPr>
          <w:rFonts w:cs="Huawei Sans"/>
        </w:rPr>
        <w:t>oasys</w:t>
      </w:r>
      <w:proofErr w:type="spellEnd"/>
      <w:r w:rsidRPr="00B66BFD">
        <w:rPr>
          <w:rFonts w:cs="Huawei Sans"/>
        </w:rPr>
        <w:t xml:space="preserve"> -p </w:t>
      </w:r>
      <w:r w:rsidR="00D01D7F" w:rsidRPr="00B66BFD">
        <w:rPr>
          <w:rFonts w:cs="Huawei Sans"/>
          <w:lang w:eastAsia="zh-CN"/>
        </w:rPr>
        <w:t>7654</w:t>
      </w:r>
      <w:r w:rsidRPr="00B66BFD">
        <w:rPr>
          <w:rFonts w:cs="Huawei Sans"/>
        </w:rPr>
        <w:t xml:space="preserve"> -r</w:t>
      </w:r>
    </w:p>
    <w:p w14:paraId="2E6EF5B2" w14:textId="77777777" w:rsidR="006B4E5F" w:rsidRPr="00B66BFD" w:rsidRDefault="006B4E5F" w:rsidP="00A71507">
      <w:pPr>
        <w:pStyle w:val="1e"/>
      </w:pPr>
      <w:r w:rsidRPr="00B66BFD">
        <w:t>执行</w:t>
      </w:r>
      <w:r w:rsidRPr="00B66BFD">
        <w:t xml:space="preserve"> \d course </w:t>
      </w:r>
      <w:r w:rsidRPr="00B66BFD">
        <w:t>查看课程表的表结构，也可参见步骤</w:t>
      </w:r>
      <w:r w:rsidRPr="00B66BFD">
        <w:t>2.6.2</w:t>
      </w:r>
      <w:r w:rsidRPr="00B66BFD">
        <w:t>对应的物理模型，具体如下：</w:t>
      </w:r>
    </w:p>
    <w:p w14:paraId="71D48301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00615BF4" wp14:editId="321161F4">
            <wp:extent cx="5415915" cy="3280568"/>
            <wp:effectExtent l="19050" t="19050" r="13335" b="1524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0026" cy="328305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B2B94D" w14:textId="77777777" w:rsidR="006B4E5F" w:rsidRPr="00B66BFD" w:rsidRDefault="006B4E5F" w:rsidP="00A71507">
      <w:pPr>
        <w:pStyle w:val="1e"/>
      </w:pPr>
      <w:r w:rsidRPr="00B66BFD">
        <w:t>执行</w:t>
      </w:r>
      <w:r w:rsidRPr="00B66BFD">
        <w:t xml:space="preserve"> \d college</w:t>
      </w:r>
      <w:r w:rsidRPr="00B66BFD">
        <w:t>查看学院表的表结构，也可参见步骤</w:t>
      </w:r>
      <w:r w:rsidRPr="00B66BFD">
        <w:t>2.6.2</w:t>
      </w:r>
      <w:r w:rsidRPr="00B66BFD">
        <w:t>对应的物理模型，具体如下：</w:t>
      </w:r>
    </w:p>
    <w:p w14:paraId="637B5CDE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5FE79DF7" wp14:editId="53A3EA2A">
            <wp:extent cx="5415915" cy="2084773"/>
            <wp:effectExtent l="19050" t="19050" r="13335" b="10795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4413" cy="208804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A69CB3" w14:textId="77777777" w:rsidR="006B4E5F" w:rsidRPr="00B66BFD" w:rsidRDefault="006B4E5F" w:rsidP="00A71507">
      <w:pPr>
        <w:pStyle w:val="1e"/>
      </w:pPr>
      <w:r w:rsidRPr="00B66BFD">
        <w:t>执行</w:t>
      </w:r>
      <w:r w:rsidRPr="00B66BFD">
        <w:t xml:space="preserve"> \d teacher</w:t>
      </w:r>
      <w:r w:rsidRPr="00B66BFD">
        <w:t>查看教师表的表结构，也可参见步骤</w:t>
      </w:r>
      <w:r w:rsidRPr="00B66BFD">
        <w:t>2.6.2</w:t>
      </w:r>
      <w:r w:rsidRPr="00B66BFD">
        <w:t>对应的物理模型，具体如下：</w:t>
      </w:r>
    </w:p>
    <w:p w14:paraId="28D63B1F" w14:textId="77777777" w:rsidR="006B4E5F" w:rsidRPr="00B66BFD" w:rsidRDefault="006B4E5F" w:rsidP="00A71507">
      <w:pPr>
        <w:pStyle w:val="1e"/>
      </w:pPr>
      <w:r w:rsidRPr="00B66BFD">
        <w:rPr>
          <w:noProof/>
        </w:rPr>
        <w:lastRenderedPageBreak/>
        <w:drawing>
          <wp:inline distT="0" distB="0" distL="0" distR="0" wp14:anchorId="525B3A81" wp14:editId="10E03A43">
            <wp:extent cx="5415915" cy="2464640"/>
            <wp:effectExtent l="19050" t="19050" r="13335" b="12065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45258" cy="247799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A6E1AA" w14:textId="77777777" w:rsidR="006B4E5F" w:rsidRPr="00B66BFD" w:rsidRDefault="006B4E5F" w:rsidP="00A71507">
      <w:pPr>
        <w:pStyle w:val="1e"/>
      </w:pPr>
      <w:r w:rsidRPr="00B66BFD">
        <w:t>执行</w:t>
      </w:r>
      <w:r w:rsidRPr="00B66BFD">
        <w:t xml:space="preserve"> \d </w:t>
      </w:r>
      <w:proofErr w:type="spellStart"/>
      <w:r w:rsidRPr="00B66BFD">
        <w:t>course_academic_year</w:t>
      </w:r>
      <w:proofErr w:type="spellEnd"/>
      <w:r w:rsidRPr="00B66BFD">
        <w:t xml:space="preserve"> </w:t>
      </w:r>
      <w:r w:rsidRPr="00B66BFD">
        <w:t>查看课程学年表的表结构，也可参见步骤</w:t>
      </w:r>
      <w:r w:rsidRPr="00B66BFD">
        <w:t>2.6.2</w:t>
      </w:r>
      <w:r w:rsidRPr="00B66BFD">
        <w:t>对应的物理模型，具体如下：</w:t>
      </w:r>
    </w:p>
    <w:p w14:paraId="462C0296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0527D630" wp14:editId="6450AB9A">
            <wp:extent cx="5415915" cy="1217148"/>
            <wp:effectExtent l="19050" t="19050" r="13335" b="2159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71278" cy="12295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6C0771" w14:textId="77777777" w:rsidR="006B4E5F" w:rsidRPr="00B66BFD" w:rsidRDefault="006B4E5F" w:rsidP="006B4E5F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t>分析</w:t>
      </w:r>
      <w:r w:rsidRPr="00B66BFD">
        <w:rPr>
          <w:rFonts w:cs="Huawei Sans"/>
        </w:rPr>
        <w:t>“</w:t>
      </w:r>
      <w:r w:rsidRPr="00B66BFD">
        <w:rPr>
          <w:rFonts w:cs="Huawei Sans"/>
        </w:rPr>
        <w:t>选课中心</w:t>
      </w:r>
      <w:r w:rsidRPr="00B66BFD">
        <w:rPr>
          <w:rFonts w:cs="Huawei Sans"/>
        </w:rPr>
        <w:t>”</w:t>
      </w:r>
      <w:r w:rsidRPr="00B66BFD">
        <w:rPr>
          <w:rFonts w:cs="Huawei Sans"/>
        </w:rPr>
        <w:t>功能的</w:t>
      </w:r>
      <w:r w:rsidRPr="00B66BFD">
        <w:rPr>
          <w:rFonts w:cs="Huawei Sans"/>
        </w:rPr>
        <w:t>SQL</w:t>
      </w:r>
      <w:r w:rsidRPr="00B66BFD">
        <w:rPr>
          <w:rFonts w:cs="Huawei Sans"/>
        </w:rPr>
        <w:t>语句实现逻辑。</w:t>
      </w:r>
    </w:p>
    <w:p w14:paraId="48663073" w14:textId="77777777" w:rsidR="006B4E5F" w:rsidRPr="00B66BFD" w:rsidRDefault="006B4E5F" w:rsidP="00A71507">
      <w:pPr>
        <w:pStyle w:val="1e"/>
      </w:pPr>
      <w:r w:rsidRPr="00B66BFD">
        <w:t>页面功能：</w:t>
      </w:r>
    </w:p>
    <w:p w14:paraId="135D80AD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05D42DAF" wp14:editId="37E933EB">
            <wp:extent cx="5389420" cy="1072515"/>
            <wp:effectExtent l="19050" t="19050" r="20955" b="13335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40084" cy="108259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1E189C" w14:textId="77777777" w:rsidR="006B4E5F" w:rsidRPr="00B66BFD" w:rsidRDefault="006B4E5F" w:rsidP="00A71507">
      <w:pPr>
        <w:pStyle w:val="1e"/>
      </w:pPr>
      <w:r w:rsidRPr="00B66BFD">
        <w:t>SQL</w:t>
      </w:r>
      <w:r w:rsidRPr="00B66BFD">
        <w:t>语句功能实现逻辑：</w:t>
      </w:r>
    </w:p>
    <w:p w14:paraId="6EA2CF24" w14:textId="777777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>SELECT s.</w:t>
      </w:r>
      <w:proofErr w:type="gramStart"/>
      <w:r w:rsidRPr="00B66BFD">
        <w:rPr>
          <w:rFonts w:cs="Huawei Sans"/>
        </w:rPr>
        <w:t>id,s</w:t>
      </w:r>
      <w:proofErr w:type="gramEnd"/>
      <w:r w:rsidRPr="00B66BFD">
        <w:rPr>
          <w:rFonts w:cs="Huawei Sans"/>
        </w:rPr>
        <w:t>.courseName,s.collegeId,s.startDate,s.endDate,s.credits,s.optional,s.primaryAmount,s.selected,s.remark,</w:t>
      </w:r>
    </w:p>
    <w:p w14:paraId="76F19A4D" w14:textId="77777777" w:rsidR="006B4E5F" w:rsidRPr="00B66BFD" w:rsidRDefault="006B4E5F" w:rsidP="006B4E5F">
      <w:pPr>
        <w:pStyle w:val="2f2"/>
        <w:rPr>
          <w:rFonts w:cs="Huawei Sans"/>
        </w:rPr>
      </w:pPr>
      <w:proofErr w:type="spellStart"/>
      <w:proofErr w:type="gramStart"/>
      <w:r w:rsidRPr="00B66BFD">
        <w:rPr>
          <w:rFonts w:cs="Huawei Sans"/>
        </w:rPr>
        <w:t>s.academicYear</w:t>
      </w:r>
      <w:proofErr w:type="gramEnd"/>
      <w:r w:rsidRPr="00B66BFD">
        <w:rPr>
          <w:rFonts w:cs="Huawei Sans"/>
        </w:rPr>
        <w:t>,c.name</w:t>
      </w:r>
      <w:proofErr w:type="spell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collegeName,t.username</w:t>
      </w:r>
      <w:proofErr w:type="spell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teacherName</w:t>
      </w:r>
      <w:proofErr w:type="spellEnd"/>
      <w:r w:rsidRPr="00B66BFD">
        <w:rPr>
          <w:rFonts w:cs="Huawei Sans"/>
        </w:rPr>
        <w:t xml:space="preserve"> </w:t>
      </w:r>
    </w:p>
    <w:p w14:paraId="2DB9707D" w14:textId="777777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 xml:space="preserve">FROM course s </w:t>
      </w:r>
    </w:p>
    <w:p w14:paraId="3E1D3045" w14:textId="777777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 xml:space="preserve">LEFT JOIN college c ON </w:t>
      </w:r>
      <w:proofErr w:type="spellStart"/>
      <w:proofErr w:type="gramStart"/>
      <w:r w:rsidRPr="00B66BFD">
        <w:rPr>
          <w:rFonts w:cs="Huawei Sans"/>
        </w:rPr>
        <w:t>s.collegeId</w:t>
      </w:r>
      <w:proofErr w:type="spellEnd"/>
      <w:proofErr w:type="gramEnd"/>
      <w:r w:rsidRPr="00B66BFD">
        <w:rPr>
          <w:rFonts w:cs="Huawei Sans"/>
        </w:rPr>
        <w:t xml:space="preserve"> = c.id </w:t>
      </w:r>
    </w:p>
    <w:p w14:paraId="00D19E23" w14:textId="777777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>LEFT JOIN teacher t ON t.id=</w:t>
      </w:r>
      <w:proofErr w:type="spellStart"/>
      <w:proofErr w:type="gramStart"/>
      <w:r w:rsidRPr="00B66BFD">
        <w:rPr>
          <w:rFonts w:cs="Huawei Sans"/>
        </w:rPr>
        <w:t>s.teacherId</w:t>
      </w:r>
      <w:proofErr w:type="spellEnd"/>
      <w:proofErr w:type="gramEnd"/>
      <w:r w:rsidRPr="00B66BFD">
        <w:rPr>
          <w:rFonts w:cs="Huawei Sans"/>
        </w:rPr>
        <w:t xml:space="preserve"> </w:t>
      </w:r>
    </w:p>
    <w:p w14:paraId="04AC5ABE" w14:textId="777777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 xml:space="preserve">WHERE </w:t>
      </w:r>
      <w:proofErr w:type="spellStart"/>
      <w:proofErr w:type="gramStart"/>
      <w:r w:rsidRPr="00B66BFD">
        <w:rPr>
          <w:rFonts w:cs="Huawei Sans"/>
        </w:rPr>
        <w:t>s.collegeId</w:t>
      </w:r>
      <w:proofErr w:type="spellEnd"/>
      <w:proofErr w:type="gramEnd"/>
      <w:r w:rsidRPr="00B66BFD">
        <w:rPr>
          <w:rFonts w:cs="Huawei Sans"/>
        </w:rPr>
        <w:t xml:space="preserve"> = ? AND </w:t>
      </w:r>
      <w:proofErr w:type="spellStart"/>
      <w:proofErr w:type="gramStart"/>
      <w:r w:rsidRPr="00B66BFD">
        <w:rPr>
          <w:rFonts w:cs="Huawei Sans"/>
        </w:rPr>
        <w:t>s.academicYear</w:t>
      </w:r>
      <w:proofErr w:type="spellEnd"/>
      <w:proofErr w:type="gramEnd"/>
      <w:r w:rsidRPr="00B66BFD">
        <w:rPr>
          <w:rFonts w:cs="Huawei Sans"/>
        </w:rPr>
        <w:t xml:space="preserve"> = ?</w:t>
      </w:r>
    </w:p>
    <w:p w14:paraId="6321DD13" w14:textId="77777777" w:rsidR="006B4E5F" w:rsidRPr="00B66BFD" w:rsidRDefault="006B4E5F" w:rsidP="006B4E5F">
      <w:pPr>
        <w:pStyle w:val="2f2"/>
        <w:rPr>
          <w:rFonts w:cs="Huawei Sans"/>
        </w:rPr>
      </w:pPr>
    </w:p>
    <w:p w14:paraId="252B1421" w14:textId="77777777" w:rsidR="006B4E5F" w:rsidRPr="00B66BFD" w:rsidRDefault="006B4E5F" w:rsidP="006B4E5F">
      <w:pPr>
        <w:pStyle w:val="2f2"/>
        <w:rPr>
          <w:rFonts w:cs="Huawei Sans"/>
        </w:rPr>
      </w:pPr>
    </w:p>
    <w:p w14:paraId="00AFF1A3" w14:textId="77777777" w:rsidR="006B4E5F" w:rsidRPr="00B66BFD" w:rsidRDefault="006B4E5F" w:rsidP="00A71507">
      <w:pPr>
        <w:pStyle w:val="1e"/>
      </w:pPr>
    </w:p>
    <w:p w14:paraId="78D59DCD" w14:textId="77777777" w:rsidR="006B4E5F" w:rsidRPr="00B66BFD" w:rsidRDefault="006B4E5F" w:rsidP="00A71507">
      <w:pPr>
        <w:pStyle w:val="1e"/>
      </w:pPr>
    </w:p>
    <w:p w14:paraId="3613CC64" w14:textId="77777777" w:rsidR="006B4E5F" w:rsidRPr="00B66BFD" w:rsidRDefault="006B4E5F" w:rsidP="006B4E5F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lastRenderedPageBreak/>
        <w:t>任务：课程中心</w:t>
      </w:r>
      <w:r w:rsidRPr="00B66BFD">
        <w:rPr>
          <w:rFonts w:cs="Huawei Sans"/>
        </w:rPr>
        <w:t>“</w:t>
      </w:r>
      <w:r w:rsidRPr="00B66BFD">
        <w:rPr>
          <w:rFonts w:cs="Huawei Sans"/>
        </w:rPr>
        <w:t>可选人数</w:t>
      </w:r>
      <w:r w:rsidRPr="00B66BFD">
        <w:rPr>
          <w:rFonts w:cs="Huawei Sans"/>
        </w:rPr>
        <w:t>”</w:t>
      </w:r>
      <w:r w:rsidRPr="00B66BFD">
        <w:rPr>
          <w:rFonts w:cs="Huawei Sans"/>
        </w:rPr>
        <w:t>修改。</w:t>
      </w:r>
    </w:p>
    <w:p w14:paraId="3094F491" w14:textId="77777777" w:rsidR="006B4E5F" w:rsidRPr="00B66BFD" w:rsidRDefault="006B4E5F" w:rsidP="00A71507">
      <w:pPr>
        <w:pStyle w:val="1e"/>
      </w:pPr>
      <w:r w:rsidRPr="00B66BFD">
        <w:t>通过</w:t>
      </w:r>
      <w:r w:rsidRPr="00B66BFD">
        <w:t>SQL</w:t>
      </w:r>
      <w:r w:rsidRPr="00B66BFD">
        <w:t>语句来实现修改学生角色中的</w:t>
      </w:r>
      <w:r w:rsidRPr="00B66BFD">
        <w:t>“</w:t>
      </w:r>
      <w:r w:rsidRPr="00B66BFD">
        <w:t>选课中心</w:t>
      </w:r>
      <w:r w:rsidRPr="00B66BFD">
        <w:t>”</w:t>
      </w:r>
      <w:r w:rsidRPr="00B66BFD">
        <w:t>功能，将课程名称为计算机网络基础的可选人数由</w:t>
      </w:r>
      <w:r w:rsidRPr="00B66BFD">
        <w:t>1</w:t>
      </w:r>
      <w:r w:rsidRPr="00B66BFD">
        <w:t>调整为</w:t>
      </w:r>
      <w:r w:rsidRPr="00B66BFD">
        <w:t>5</w:t>
      </w:r>
      <w:r w:rsidRPr="00B66BFD">
        <w:t>。</w:t>
      </w:r>
    </w:p>
    <w:p w14:paraId="5D772927" w14:textId="77777777" w:rsidR="006B4E5F" w:rsidRPr="00B66BFD" w:rsidRDefault="006B4E5F" w:rsidP="00A71507">
      <w:pPr>
        <w:pStyle w:val="1e"/>
      </w:pPr>
      <w:r w:rsidRPr="00B66BFD">
        <w:t>参考</w:t>
      </w:r>
      <w:r w:rsidRPr="00B66BFD">
        <w:t>SQL</w:t>
      </w:r>
      <w:r w:rsidRPr="00B66BFD">
        <w:t>语句：</w:t>
      </w:r>
    </w:p>
    <w:p w14:paraId="3F72AC23" w14:textId="777777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>update course set optional=5 where id='1';</w:t>
      </w:r>
    </w:p>
    <w:p w14:paraId="2D4294EE" w14:textId="77777777" w:rsidR="006B4E5F" w:rsidRPr="00B66BFD" w:rsidRDefault="006B4E5F" w:rsidP="00A71507">
      <w:pPr>
        <w:pStyle w:val="1e"/>
      </w:pPr>
      <w:r w:rsidRPr="00B66BFD">
        <w:t>数据库输入执行后，用学生身份重新登录系统可以查看可选人数是否由</w:t>
      </w:r>
      <w:r w:rsidRPr="00B66BFD">
        <w:t>1</w:t>
      </w:r>
      <w:r w:rsidRPr="00B66BFD">
        <w:t>变为了</w:t>
      </w:r>
      <w:r w:rsidRPr="00B66BFD">
        <w:t>5</w:t>
      </w:r>
      <w:r w:rsidRPr="00B66BFD">
        <w:t>。</w:t>
      </w:r>
    </w:p>
    <w:p w14:paraId="6E583C9C" w14:textId="77777777" w:rsidR="006B4E5F" w:rsidRPr="00B66BFD" w:rsidRDefault="006B4E5F" w:rsidP="00A71507">
      <w:pPr>
        <w:pStyle w:val="1e"/>
      </w:pPr>
      <w:r w:rsidRPr="00B66BFD">
        <w:t>操作前：</w:t>
      </w:r>
    </w:p>
    <w:p w14:paraId="4A1A17D2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087991B2" wp14:editId="3AD70C8B">
            <wp:extent cx="5415915" cy="933933"/>
            <wp:effectExtent l="19050" t="19050" r="13335" b="1905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92165" cy="94708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10A389" w14:textId="77777777" w:rsidR="006B4E5F" w:rsidRPr="00B66BFD" w:rsidRDefault="006B4E5F" w:rsidP="00A71507">
      <w:pPr>
        <w:pStyle w:val="1e"/>
      </w:pPr>
      <w:r w:rsidRPr="00B66BFD">
        <w:t>操作后：</w:t>
      </w:r>
    </w:p>
    <w:p w14:paraId="275EAD37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6708F0C8" wp14:editId="5D0A2303">
            <wp:extent cx="5415915" cy="984507"/>
            <wp:effectExtent l="19050" t="19050" r="13335" b="2540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4697" cy="9970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27E6C7" w14:textId="4EF5A6C3" w:rsidR="006B4E5F" w:rsidRPr="00B66BFD" w:rsidRDefault="006B4E5F" w:rsidP="006B4E5F">
      <w:pPr>
        <w:pStyle w:val="2"/>
        <w:numPr>
          <w:ilvl w:val="1"/>
          <w:numId w:val="4"/>
        </w:numPr>
        <w:rPr>
          <w:rFonts w:cs="Huawei Sans"/>
          <w:lang w:eastAsia="zh-CN"/>
        </w:rPr>
      </w:pPr>
      <w:bookmarkStart w:id="87" w:name="_Toc173315550"/>
      <w:r w:rsidRPr="00B66BFD">
        <w:rPr>
          <w:rFonts w:cs="Huawei Sans"/>
          <w:lang w:eastAsia="zh-CN"/>
        </w:rPr>
        <w:t>信息列表查询</w:t>
      </w:r>
      <w:bookmarkEnd w:id="87"/>
    </w:p>
    <w:p w14:paraId="73CD4B4A" w14:textId="77777777" w:rsidR="006B4E5F" w:rsidRPr="00B66BFD" w:rsidRDefault="006B4E5F" w:rsidP="006B4E5F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t>分析课程、学生、学生选课三者关系模型。</w:t>
      </w:r>
    </w:p>
    <w:p w14:paraId="25CE3E69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8EE1BAE" wp14:editId="11A8CA24">
                <wp:simplePos x="0" y="0"/>
                <wp:positionH relativeFrom="column">
                  <wp:posOffset>2533650</wp:posOffset>
                </wp:positionH>
                <wp:positionV relativeFrom="paragraph">
                  <wp:posOffset>136525</wp:posOffset>
                </wp:positionV>
                <wp:extent cx="770890" cy="318770"/>
                <wp:effectExtent l="0" t="0" r="10160" b="24130"/>
                <wp:wrapNone/>
                <wp:docPr id="148" name="矩形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" cy="3187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AA1EA" w14:textId="77777777" w:rsidR="00A879D3" w:rsidRPr="00CD2A08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学生</w:t>
                            </w: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选</w:t>
                            </w:r>
                            <w:r w:rsidRPr="00CD2A08">
                              <w:rPr>
                                <w:rFonts w:cs="Huawei Sans" w:hint="eastAsia"/>
                                <w:color w:val="000000" w:themeColor="text1"/>
                              </w:rPr>
                              <w:t>课</w:t>
                            </w:r>
                          </w:p>
                          <w:p w14:paraId="0C8243CF" w14:textId="77777777" w:rsidR="00A879D3" w:rsidRPr="00CD2A08" w:rsidRDefault="00A879D3" w:rsidP="006B4E5F">
                            <w:pPr>
                              <w:spacing w:before="0" w:after="0" w:line="240" w:lineRule="auto"/>
                              <w:ind w:left="0" w:firstLineChars="50" w:firstLine="10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DF6311">
                              <w:rPr>
                                <w:rFonts w:cs="Huawei Sans" w:hint="eastAsia"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747D55D7" wp14:editId="07531950">
                                  <wp:extent cx="465455" cy="823497"/>
                                  <wp:effectExtent l="0" t="0" r="0" b="0"/>
                                  <wp:docPr id="4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5455" cy="8234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E1BAE" id="矩形 148" o:spid="_x0000_s1090" style="position:absolute;left:0;text-align:left;margin-left:199.5pt;margin-top:10.75pt;width:60.7pt;height:25.1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" filled="f" strokecolor="black [3213]" strokeweight="1pt">
                <v:textbox>
                  <w:txbxContent>
                    <w:p w14:paraId="06DAA1EA" w14:textId="77777777" w:rsidR="00A879D3" w:rsidRPr="00CD2A08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学生</w:t>
                      </w:r>
                      <w:r>
                        <w:rPr>
                          <w:rFonts w:cs="Huawei Sans" w:hint="eastAsia"/>
                          <w:color w:val="000000" w:themeColor="text1"/>
                        </w:rPr>
                        <w:t>选</w:t>
                      </w:r>
                      <w:r w:rsidRPr="00CD2A08">
                        <w:rPr>
                          <w:rFonts w:cs="Huawei Sans" w:hint="eastAsia"/>
                          <w:color w:val="000000" w:themeColor="text1"/>
                        </w:rPr>
                        <w:t>课</w:t>
                      </w:r>
                    </w:p>
                    <w:p w14:paraId="0C8243CF" w14:textId="77777777" w:rsidR="00A879D3" w:rsidRPr="00CD2A08" w:rsidRDefault="00A879D3" w:rsidP="006B4E5F">
                      <w:pPr>
                        <w:spacing w:before="0" w:after="0" w:line="240" w:lineRule="auto"/>
                        <w:ind w:left="0" w:firstLineChars="50" w:firstLine="100"/>
                        <w:rPr>
                          <w:rFonts w:cs="Huawei Sans"/>
                          <w:color w:val="000000" w:themeColor="text1"/>
                        </w:rPr>
                      </w:pPr>
                      <w:r w:rsidRPr="00DF6311">
                        <w:rPr>
                          <w:rFonts w:cs="Huawei Sans" w:hint="eastAsia"/>
                          <w:noProof/>
                          <w:color w:val="000000" w:themeColor="text1"/>
                        </w:rPr>
                        <w:drawing>
                          <wp:inline distT="0" distB="0" distL="0" distR="0" wp14:anchorId="747D55D7" wp14:editId="07531950">
                            <wp:extent cx="465455" cy="823497"/>
                            <wp:effectExtent l="0" t="0" r="0" b="0"/>
                            <wp:docPr id="4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5455" cy="8234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43D049A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35F7816" wp14:editId="508E8F86">
                <wp:simplePos x="0" y="0"/>
                <wp:positionH relativeFrom="column">
                  <wp:posOffset>2533650</wp:posOffset>
                </wp:positionH>
                <wp:positionV relativeFrom="paragraph">
                  <wp:posOffset>227330</wp:posOffset>
                </wp:positionV>
                <wp:extent cx="770890" cy="1167945"/>
                <wp:effectExtent l="0" t="0" r="10160" b="13335"/>
                <wp:wrapNone/>
                <wp:docPr id="149" name="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" cy="11679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EBD73" w14:textId="77777777" w:rsidR="00A879D3" w:rsidRPr="00740486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学生</w:t>
                            </w:r>
                            <w:r w:rsidRPr="00BD7E25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5CB69EC5" w14:textId="77777777" w:rsidR="00A879D3" w:rsidRPr="00740486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b/>
                                <w:color w:val="C7000B"/>
                                <w:u w:val="single"/>
                              </w:rPr>
                              <w:t>课程</w:t>
                            </w:r>
                            <w:r w:rsidRPr="00BD7E25"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64F5DC08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color w:val="000000" w:themeColor="text1"/>
                              </w:rPr>
                              <w:t>评分教师</w:t>
                            </w:r>
                          </w:p>
                          <w:p w14:paraId="47071166" w14:textId="77777777" w:rsidR="00A879D3" w:rsidRPr="00C14AF5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F7816" id="矩形 149" o:spid="_x0000_s1091" style="position:absolute;left:0;text-align:left;margin-left:199.5pt;margin-top:17.9pt;width:60.7pt;height:91.9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" filled="f" strokecolor="black [3213]" strokeweight="1pt">
                <v:textbox>
                  <w:txbxContent>
                    <w:p w14:paraId="19FEBD73" w14:textId="77777777" w:rsidR="00A879D3" w:rsidRPr="00740486" w:rsidRDefault="00A879D3" w:rsidP="006B4E5F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学生</w:t>
                      </w:r>
                      <w:r w:rsidRPr="00BD7E25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5CB69EC5" w14:textId="77777777" w:rsidR="00A879D3" w:rsidRPr="00740486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b/>
                          <w:color w:val="C7000B"/>
                          <w:u w:val="single"/>
                        </w:rPr>
                      </w:pPr>
                      <w:r w:rsidRPr="00BD7E25">
                        <w:rPr>
                          <w:rFonts w:cs="Huawei Sans" w:hint="eastAsia"/>
                          <w:b/>
                          <w:color w:val="C7000B"/>
                          <w:u w:val="single"/>
                        </w:rPr>
                        <w:t>课程</w:t>
                      </w:r>
                      <w:r w:rsidRPr="00BD7E25">
                        <w:rPr>
                          <w:rFonts w:cs="Huawei Sans"/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64F5DC08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BD7E25">
                        <w:rPr>
                          <w:rFonts w:cs="Huawei Sans" w:hint="eastAsia"/>
                          <w:color w:val="000000" w:themeColor="text1"/>
                        </w:rPr>
                        <w:t>评分教师</w:t>
                      </w:r>
                    </w:p>
                    <w:p w14:paraId="47071166" w14:textId="77777777" w:rsidR="00A879D3" w:rsidRPr="00C14AF5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</w:p>
    <w:p w14:paraId="63E68C91" w14:textId="77777777" w:rsidR="006B4E5F" w:rsidRPr="00B66BFD" w:rsidRDefault="006B4E5F" w:rsidP="00A71507">
      <w:pPr>
        <w:pStyle w:val="1e"/>
      </w:pPr>
    </w:p>
    <w:p w14:paraId="1EAB8400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824F5FA" wp14:editId="0CFD39B0">
                <wp:simplePos x="0" y="0"/>
                <wp:positionH relativeFrom="column">
                  <wp:posOffset>1534794</wp:posOffset>
                </wp:positionH>
                <wp:positionV relativeFrom="paragraph">
                  <wp:posOffset>59054</wp:posOffset>
                </wp:positionV>
                <wp:extent cx="996315" cy="489585"/>
                <wp:effectExtent l="38100" t="0" r="32385" b="62865"/>
                <wp:wrapNone/>
                <wp:docPr id="151" name="直接箭头连接符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315" cy="489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F26C3" id="直接箭头连接符 151" o:spid="_x0000_s1026" type="#_x0000_t32" style="position:absolute;left:0;text-align:left;margin-left:120.85pt;margin-top:4.65pt;width:78.45pt;height:38.55pt;flip:x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" strokecolor="black [3213]">
                <v:stroke endarrow="block"/>
              </v:shape>
            </w:pict>
          </mc:Fallback>
        </mc:AlternateContent>
      </w: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99ABB73" wp14:editId="7016128D">
                <wp:simplePos x="0" y="0"/>
                <wp:positionH relativeFrom="column">
                  <wp:posOffset>4331335</wp:posOffset>
                </wp:positionH>
                <wp:positionV relativeFrom="paragraph">
                  <wp:posOffset>67945</wp:posOffset>
                </wp:positionV>
                <wp:extent cx="768350" cy="311150"/>
                <wp:effectExtent l="0" t="0" r="0" b="0"/>
                <wp:wrapNone/>
                <wp:docPr id="144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111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1F3DE" w14:textId="77777777" w:rsidR="00A879D3" w:rsidRPr="00EC7F2F" w:rsidRDefault="00A879D3" w:rsidP="006B4E5F">
                            <w:pPr>
                              <w:spacing w:before="0" w:after="0" w:line="240" w:lineRule="auto"/>
                              <w:ind w:left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ABB73" id="矩形 144" o:spid="_x0000_s1092" style="position:absolute;left:0;text-align:left;margin-left:341.05pt;margin-top:5.35pt;width:60.5pt;height:24.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" filled="f" strokecolor="black [3213]" strokeweight="1pt">
                <v:textbox>
                  <w:txbxContent>
                    <w:p w14:paraId="49F1F3DE" w14:textId="77777777" w:rsidR="00A879D3" w:rsidRPr="00EC7F2F" w:rsidRDefault="00A879D3" w:rsidP="006B4E5F">
                      <w:pPr>
                        <w:spacing w:before="0" w:after="0" w:line="240" w:lineRule="auto"/>
                        <w:ind w:left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课程</w:t>
                      </w:r>
                    </w:p>
                  </w:txbxContent>
                </v:textbox>
              </v:rect>
            </w:pict>
          </mc:Fallback>
        </mc:AlternateContent>
      </w: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9D29B05" wp14:editId="3F91C298">
                <wp:simplePos x="0" y="0"/>
                <wp:positionH relativeFrom="column">
                  <wp:posOffset>802640</wp:posOffset>
                </wp:positionH>
                <wp:positionV relativeFrom="paragraph">
                  <wp:posOffset>64770</wp:posOffset>
                </wp:positionV>
                <wp:extent cx="731229" cy="274702"/>
                <wp:effectExtent l="0" t="0" r="0" b="0"/>
                <wp:wrapNone/>
                <wp:docPr id="152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229" cy="27470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4C3C6" w14:textId="77777777" w:rsidR="00A879D3" w:rsidRPr="00CD2A08" w:rsidRDefault="00A879D3" w:rsidP="006B4E5F">
                            <w:pPr>
                              <w:spacing w:before="0" w:after="0" w:line="240" w:lineRule="auto"/>
                              <w:ind w:left="0" w:firstLineChars="50" w:firstLine="10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学生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29B05" id="矩形 152" o:spid="_x0000_s1093" style="position:absolute;left:0;text-align:left;margin-left:63.2pt;margin-top:5.1pt;width:57.6pt;height:21.6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" filled="f" strokecolor="black [3213]" strokeweight="1pt">
                <v:textbox>
                  <w:txbxContent>
                    <w:p w14:paraId="4F34C3C6" w14:textId="77777777" w:rsidR="00A879D3" w:rsidRPr="00CD2A08" w:rsidRDefault="00A879D3" w:rsidP="006B4E5F">
                      <w:pPr>
                        <w:spacing w:before="0" w:after="0" w:line="240" w:lineRule="auto"/>
                        <w:ind w:left="0" w:firstLineChars="50" w:firstLine="10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 w:hint="eastAsia"/>
                          <w:color w:val="000000" w:themeColor="text1"/>
                        </w:rPr>
                        <w:t>学生</w:t>
                      </w:r>
                    </w:p>
                  </w:txbxContent>
                </v:textbox>
              </v:rect>
            </w:pict>
          </mc:Fallback>
        </mc:AlternateContent>
      </w:r>
    </w:p>
    <w:p w14:paraId="34F3A800" w14:textId="77777777" w:rsidR="006B4E5F" w:rsidRPr="00B66BFD" w:rsidRDefault="006B4E5F" w:rsidP="00A71507">
      <w:pPr>
        <w:pStyle w:val="1e"/>
      </w:pP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55E30866" wp14:editId="01C62054">
                <wp:simplePos x="0" y="0"/>
                <wp:positionH relativeFrom="column">
                  <wp:posOffset>3302000</wp:posOffset>
                </wp:positionH>
                <wp:positionV relativeFrom="paragraph">
                  <wp:posOffset>24764</wp:posOffset>
                </wp:positionV>
                <wp:extent cx="1031875" cy="296545"/>
                <wp:effectExtent l="0" t="0" r="92075" b="65405"/>
                <wp:wrapNone/>
                <wp:docPr id="150" name="直接箭头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1875" cy="2965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0DC28" id="直接箭头连接符 150" o:spid="_x0000_s1026" type="#_x0000_t32" style="position:absolute;left:0;text-align:left;margin-left:260pt;margin-top:1.95pt;width:81.25pt;height:23.3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" strokecolor="black [3213]">
                <v:stroke endarrow="block"/>
              </v:shape>
            </w:pict>
          </mc:Fallback>
        </mc:AlternateContent>
      </w: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8D2DFE1" wp14:editId="3CE37868">
                <wp:simplePos x="0" y="0"/>
                <wp:positionH relativeFrom="column">
                  <wp:posOffset>803910</wp:posOffset>
                </wp:positionH>
                <wp:positionV relativeFrom="paragraph">
                  <wp:posOffset>111760</wp:posOffset>
                </wp:positionV>
                <wp:extent cx="730885" cy="1325880"/>
                <wp:effectExtent l="0" t="0" r="12065" b="26670"/>
                <wp:wrapNone/>
                <wp:docPr id="153" name="矩形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85" cy="13258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B161E" w14:textId="77777777" w:rsidR="00A879D3" w:rsidRPr="00740486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b/>
                                <w:color w:val="C7000B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b/>
                                <w:color w:val="C7000B"/>
                                <w:u w:val="single"/>
                              </w:rPr>
                              <w:t>学生</w:t>
                            </w:r>
                            <w:r w:rsidRPr="00BD7E25">
                              <w:rPr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4F2C7083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 w:hint="eastAsia"/>
                                <w:color w:val="000000" w:themeColor="text1"/>
                              </w:rPr>
                              <w:t>姓名</w:t>
                            </w:r>
                          </w:p>
                          <w:p w14:paraId="76E535D7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5107">
                              <w:rPr>
                                <w:rFonts w:cs="Huawei Sans" w:hint="eastAsia"/>
                                <w:color w:val="000000" w:themeColor="text1"/>
                              </w:rPr>
                              <w:t>角色</w:t>
                            </w:r>
                            <w:r w:rsidRPr="00CD5107">
                              <w:rPr>
                                <w:rFonts w:cs="Huawei Sans"/>
                                <w:color w:val="000000" w:themeColor="text1"/>
                              </w:rPr>
                              <w:t>id</w:t>
                            </w:r>
                          </w:p>
                          <w:p w14:paraId="524F7AA8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CD5107">
                              <w:rPr>
                                <w:rFonts w:cs="Huawei Sans" w:hint="eastAsia"/>
                                <w:color w:val="000000" w:themeColor="text1"/>
                              </w:rPr>
                              <w:t>学院</w:t>
                            </w:r>
                            <w:r w:rsidRPr="00CD5107">
                              <w:rPr>
                                <w:rFonts w:cs="Huawei Sans"/>
                                <w:color w:val="000000" w:themeColor="text1"/>
                              </w:rPr>
                              <w:t>id</w:t>
                            </w:r>
                          </w:p>
                          <w:p w14:paraId="4E215B1E" w14:textId="77777777" w:rsidR="00A879D3" w:rsidRPr="00C14AF5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>
                              <w:rPr>
                                <w:rFonts w:cs="Huawei Sans"/>
                                <w:color w:val="000000" w:themeColor="text1"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2DFE1" id="矩形 153" o:spid="_x0000_s1094" style="position:absolute;left:0;text-align:left;margin-left:63.3pt;margin-top:8.8pt;width:57.55pt;height:104.4pt;z-index:25193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" filled="f" strokecolor="black [3213]" strokeweight="1pt">
                <v:textbox>
                  <w:txbxContent>
                    <w:p w14:paraId="691B161E" w14:textId="77777777" w:rsidR="00A879D3" w:rsidRPr="00740486" w:rsidRDefault="00A879D3" w:rsidP="006B4E5F">
                      <w:pPr>
                        <w:spacing w:before="0" w:after="0" w:line="240" w:lineRule="auto"/>
                        <w:ind w:left="0"/>
                        <w:rPr>
                          <w:b/>
                          <w:color w:val="C7000B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b/>
                          <w:color w:val="C7000B"/>
                          <w:u w:val="single"/>
                        </w:rPr>
                        <w:t>学生</w:t>
                      </w:r>
                      <w:r w:rsidRPr="00BD7E25">
                        <w:rPr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4F2C7083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 w:hint="eastAsia"/>
                          <w:color w:val="000000" w:themeColor="text1"/>
                        </w:rPr>
                        <w:t>姓名</w:t>
                      </w:r>
                    </w:p>
                    <w:p w14:paraId="76E535D7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5107">
                        <w:rPr>
                          <w:rFonts w:cs="Huawei Sans" w:hint="eastAsia"/>
                          <w:color w:val="000000" w:themeColor="text1"/>
                        </w:rPr>
                        <w:t>角色</w:t>
                      </w:r>
                      <w:r w:rsidRPr="00CD5107">
                        <w:rPr>
                          <w:rFonts w:cs="Huawei Sans"/>
                          <w:color w:val="000000" w:themeColor="text1"/>
                        </w:rPr>
                        <w:t>id</w:t>
                      </w:r>
                    </w:p>
                    <w:p w14:paraId="524F7AA8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CD5107">
                        <w:rPr>
                          <w:rFonts w:cs="Huawei Sans" w:hint="eastAsia"/>
                          <w:color w:val="000000" w:themeColor="text1"/>
                        </w:rPr>
                        <w:t>学院</w:t>
                      </w:r>
                      <w:r w:rsidRPr="00CD5107">
                        <w:rPr>
                          <w:rFonts w:cs="Huawei Sans"/>
                          <w:color w:val="000000" w:themeColor="text1"/>
                        </w:rPr>
                        <w:t>id</w:t>
                      </w:r>
                    </w:p>
                    <w:p w14:paraId="4E215B1E" w14:textId="77777777" w:rsidR="00A879D3" w:rsidRPr="00C14AF5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>
                        <w:rPr>
                          <w:rFonts w:cs="Huawei Sans"/>
                          <w:color w:val="000000" w:themeColor="text1"/>
                        </w:rPr>
                        <w:t>……….</w:t>
                      </w:r>
                    </w:p>
                  </w:txbxContent>
                </v:textbox>
              </v:rect>
            </w:pict>
          </mc:Fallback>
        </mc:AlternateContent>
      </w:r>
      <w:r w:rsidRPr="00B66BFD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D8F0B10" wp14:editId="73A86A7B">
                <wp:simplePos x="0" y="0"/>
                <wp:positionH relativeFrom="column">
                  <wp:posOffset>4331335</wp:posOffset>
                </wp:positionH>
                <wp:positionV relativeFrom="paragraph">
                  <wp:posOffset>152400</wp:posOffset>
                </wp:positionV>
                <wp:extent cx="768350" cy="1287780"/>
                <wp:effectExtent l="0" t="0" r="0" b="0"/>
                <wp:wrapNone/>
                <wp:docPr id="145" name="矩形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2877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15FAF" w14:textId="77777777" w:rsidR="00A879D3" w:rsidRPr="00740486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b/>
                                <w:color w:val="C7000B"/>
                                <w:u w:val="single"/>
                              </w:rPr>
                              <w:t>课程</w:t>
                            </w:r>
                            <w:r w:rsidRPr="00BD7E25">
                              <w:rPr>
                                <w:rFonts w:cs="Huawei Sans"/>
                                <w:b/>
                                <w:color w:val="C7000B"/>
                                <w:u w:val="single"/>
                              </w:rPr>
                              <w:t>id</w:t>
                            </w:r>
                          </w:p>
                          <w:p w14:paraId="0100961E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rFonts w:cs="Huawei Sans"/>
                                <w:color w:val="000000" w:themeColor="text1"/>
                              </w:rPr>
                            </w:pPr>
                            <w:r w:rsidRPr="00BD7E25">
                              <w:rPr>
                                <w:rFonts w:cs="Huawei Sans" w:hint="eastAsia"/>
                                <w:color w:val="000000" w:themeColor="text1"/>
                              </w:rPr>
                              <w:t>课程名称</w:t>
                            </w:r>
                          </w:p>
                          <w:p w14:paraId="0E8BB2B3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学院</w:t>
                            </w:r>
                            <w:r w:rsidRPr="00BD7E25"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2053408B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BD7E25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教师</w:t>
                            </w:r>
                            <w:r w:rsidRPr="00BD7E25"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34DFC65D" w14:textId="77777777" w:rsidR="00A879D3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 w:rsidRPr="00CD2A08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学年</w:t>
                            </w:r>
                            <w:r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</w:p>
                          <w:p w14:paraId="07C99FEA" w14:textId="77777777" w:rsidR="00A879D3" w:rsidRPr="00EC7F2F" w:rsidRDefault="00A879D3" w:rsidP="006B4E5F">
                            <w:pPr>
                              <w:spacing w:before="0" w:after="0" w:line="240" w:lineRule="auto"/>
                              <w:ind w:left="0"/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u w:val="single"/>
                              </w:rP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8F0B10" id="矩形 145" o:spid="_x0000_s1095" style="position:absolute;left:0;text-align:left;margin-left:341.05pt;margin-top:12pt;width:60.5pt;height:101.4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" filled="f" strokecolor="black [3213]" strokeweight="1pt">
                <v:textbox>
                  <w:txbxContent>
                    <w:p w14:paraId="62415FAF" w14:textId="77777777" w:rsidR="00A879D3" w:rsidRPr="00740486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b/>
                          <w:color w:val="C7000B"/>
                          <w:u w:val="single"/>
                        </w:rPr>
                      </w:pPr>
                      <w:r w:rsidRPr="00BD7E25">
                        <w:rPr>
                          <w:rFonts w:cs="Huawei Sans" w:hint="eastAsia"/>
                          <w:b/>
                          <w:color w:val="C7000B"/>
                          <w:u w:val="single"/>
                        </w:rPr>
                        <w:t>课程</w:t>
                      </w:r>
                      <w:r w:rsidRPr="00BD7E25">
                        <w:rPr>
                          <w:rFonts w:cs="Huawei Sans"/>
                          <w:b/>
                          <w:color w:val="C7000B"/>
                          <w:u w:val="single"/>
                        </w:rPr>
                        <w:t>id</w:t>
                      </w:r>
                    </w:p>
                    <w:p w14:paraId="0100961E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rFonts w:cs="Huawei Sans"/>
                          <w:color w:val="000000" w:themeColor="text1"/>
                        </w:rPr>
                      </w:pPr>
                      <w:r w:rsidRPr="00BD7E25">
                        <w:rPr>
                          <w:rFonts w:cs="Huawei Sans" w:hint="eastAsia"/>
                          <w:color w:val="000000" w:themeColor="text1"/>
                        </w:rPr>
                        <w:t>课程名称</w:t>
                      </w:r>
                    </w:p>
                    <w:p w14:paraId="0E8BB2B3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color w:val="000000" w:themeColor="text1"/>
                          <w:u w:val="single"/>
                        </w:rPr>
                        <w:t>学院</w:t>
                      </w:r>
                      <w:r w:rsidRPr="00BD7E25"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2053408B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BD7E25">
                        <w:rPr>
                          <w:rFonts w:hint="eastAsia"/>
                          <w:color w:val="000000" w:themeColor="text1"/>
                          <w:u w:val="single"/>
                        </w:rPr>
                        <w:t>教师</w:t>
                      </w:r>
                      <w:r w:rsidRPr="00BD7E25"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34DFC65D" w14:textId="77777777" w:rsidR="00A879D3" w:rsidRDefault="00A879D3" w:rsidP="006B4E5F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 w:rsidRPr="00CD2A08">
                        <w:rPr>
                          <w:rFonts w:hint="eastAsia"/>
                          <w:color w:val="000000" w:themeColor="text1"/>
                          <w:u w:val="single"/>
                        </w:rPr>
                        <w:t>学年</w:t>
                      </w:r>
                      <w:r>
                        <w:rPr>
                          <w:color w:val="000000" w:themeColor="text1"/>
                          <w:u w:val="single"/>
                        </w:rPr>
                        <w:t>id</w:t>
                      </w:r>
                    </w:p>
                    <w:p w14:paraId="07C99FEA" w14:textId="77777777" w:rsidR="00A879D3" w:rsidRPr="00EC7F2F" w:rsidRDefault="00A879D3" w:rsidP="006B4E5F">
                      <w:pPr>
                        <w:spacing w:before="0" w:after="0" w:line="240" w:lineRule="auto"/>
                        <w:ind w:left="0"/>
                        <w:rPr>
                          <w:color w:val="000000" w:themeColor="text1"/>
                          <w:u w:val="single"/>
                        </w:rPr>
                      </w:pPr>
                      <w:r>
                        <w:rPr>
                          <w:color w:val="000000" w:themeColor="text1"/>
                          <w:u w:val="single"/>
                        </w:rPr>
                        <w:t>………..</w:t>
                      </w:r>
                    </w:p>
                  </w:txbxContent>
                </v:textbox>
              </v:rect>
            </w:pict>
          </mc:Fallback>
        </mc:AlternateContent>
      </w:r>
    </w:p>
    <w:p w14:paraId="0280E417" w14:textId="77777777" w:rsidR="006B4E5F" w:rsidRPr="00B66BFD" w:rsidRDefault="006B4E5F" w:rsidP="00A71507">
      <w:pPr>
        <w:pStyle w:val="1e"/>
      </w:pPr>
    </w:p>
    <w:p w14:paraId="25BB02E6" w14:textId="77777777" w:rsidR="006B4E5F" w:rsidRPr="00B66BFD" w:rsidRDefault="006B4E5F" w:rsidP="00A71507">
      <w:pPr>
        <w:pStyle w:val="1e"/>
      </w:pPr>
    </w:p>
    <w:p w14:paraId="126B0268" w14:textId="77777777" w:rsidR="006B4E5F" w:rsidRPr="00B66BFD" w:rsidRDefault="006B4E5F" w:rsidP="00A71507">
      <w:pPr>
        <w:pStyle w:val="1e"/>
      </w:pPr>
    </w:p>
    <w:p w14:paraId="2E4819E3" w14:textId="77777777" w:rsidR="006B4E5F" w:rsidRPr="00B66BFD" w:rsidRDefault="006B4E5F" w:rsidP="00A71507">
      <w:pPr>
        <w:pStyle w:val="1e"/>
      </w:pPr>
    </w:p>
    <w:p w14:paraId="1F15E598" w14:textId="77777777" w:rsidR="006B4E5F" w:rsidRPr="00B66BFD" w:rsidRDefault="006B4E5F" w:rsidP="00A71507">
      <w:pPr>
        <w:pStyle w:val="1e"/>
      </w:pPr>
    </w:p>
    <w:p w14:paraId="2615C0AD" w14:textId="77777777" w:rsidR="006B4E5F" w:rsidRPr="00B66BFD" w:rsidRDefault="006B4E5F" w:rsidP="00A71507">
      <w:pPr>
        <w:pStyle w:val="1e"/>
      </w:pPr>
    </w:p>
    <w:p w14:paraId="2B8D7920" w14:textId="77777777" w:rsidR="006B4E5F" w:rsidRPr="00B66BFD" w:rsidRDefault="006B4E5F" w:rsidP="006B4E5F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t>查看课程、学生、学生选课三张表的表结构。</w:t>
      </w:r>
    </w:p>
    <w:p w14:paraId="6D6C9704" w14:textId="77777777" w:rsidR="006B4E5F" w:rsidRPr="00B66BFD" w:rsidRDefault="006B4E5F" w:rsidP="00A71507">
      <w:pPr>
        <w:pStyle w:val="1e"/>
      </w:pPr>
      <w:r w:rsidRPr="00B66BFD">
        <w:t>登录</w:t>
      </w:r>
      <w:proofErr w:type="spellStart"/>
      <w:r w:rsidRPr="00B66BFD">
        <w:t>oasys</w:t>
      </w:r>
      <w:proofErr w:type="spellEnd"/>
      <w:r w:rsidRPr="00B66BFD">
        <w:t>数据库。</w:t>
      </w:r>
    </w:p>
    <w:p w14:paraId="79EA5ED9" w14:textId="195A8999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>[</w:t>
      </w:r>
      <w:proofErr w:type="spellStart"/>
      <w:r w:rsidRPr="00B66BFD">
        <w:rPr>
          <w:rFonts w:cs="Huawei Sans"/>
        </w:rPr>
        <w:t>opengauss@openEuler</w:t>
      </w:r>
      <w:proofErr w:type="spellEnd"/>
      <w:r w:rsidRPr="00B66BFD">
        <w:rPr>
          <w:rFonts w:cs="Huawei Sans"/>
        </w:rPr>
        <w:t xml:space="preserve"> </w:t>
      </w:r>
      <w:proofErr w:type="gramStart"/>
      <w:r w:rsidRPr="00B66BFD">
        <w:rPr>
          <w:rFonts w:cs="Huawei Sans"/>
        </w:rPr>
        <w:t>~]$</w:t>
      </w:r>
      <w:proofErr w:type="gramEnd"/>
      <w:r w:rsidRPr="00B66BFD">
        <w:rPr>
          <w:rFonts w:cs="Huawei Sans"/>
        </w:rPr>
        <w:t xml:space="preserve">  </w:t>
      </w:r>
      <w:proofErr w:type="spellStart"/>
      <w:r w:rsidRPr="00B66BFD">
        <w:rPr>
          <w:rFonts w:cs="Huawei Sans"/>
        </w:rPr>
        <w:t>gsql</w:t>
      </w:r>
      <w:proofErr w:type="spellEnd"/>
      <w:r w:rsidRPr="00B66BFD">
        <w:rPr>
          <w:rFonts w:cs="Huawei Sans"/>
        </w:rPr>
        <w:t xml:space="preserve"> -d </w:t>
      </w:r>
      <w:proofErr w:type="spellStart"/>
      <w:r w:rsidRPr="00B66BFD">
        <w:rPr>
          <w:rFonts w:cs="Huawei Sans"/>
        </w:rPr>
        <w:t>oasys</w:t>
      </w:r>
      <w:proofErr w:type="spellEnd"/>
      <w:r w:rsidRPr="00B66BFD">
        <w:rPr>
          <w:rFonts w:cs="Huawei Sans"/>
        </w:rPr>
        <w:t xml:space="preserve"> -p </w:t>
      </w:r>
      <w:r w:rsidR="00D01D7F" w:rsidRPr="00B66BFD">
        <w:rPr>
          <w:rFonts w:cs="Huawei Sans"/>
          <w:lang w:eastAsia="zh-CN"/>
        </w:rPr>
        <w:t>7654</w:t>
      </w:r>
      <w:r w:rsidRPr="00B66BFD">
        <w:rPr>
          <w:rFonts w:cs="Huawei Sans"/>
        </w:rPr>
        <w:t xml:space="preserve"> -r</w:t>
      </w:r>
    </w:p>
    <w:p w14:paraId="2F45A857" w14:textId="77777777" w:rsidR="006B4E5F" w:rsidRPr="00B66BFD" w:rsidRDefault="006B4E5F" w:rsidP="00A71507">
      <w:pPr>
        <w:pStyle w:val="1e"/>
      </w:pPr>
      <w:r w:rsidRPr="00B66BFD">
        <w:lastRenderedPageBreak/>
        <w:t>执行</w:t>
      </w:r>
      <w:r w:rsidRPr="00B66BFD">
        <w:t xml:space="preserve"> \d course </w:t>
      </w:r>
      <w:r w:rsidRPr="00B66BFD">
        <w:t>查看课程表的表结构，也可参见步骤</w:t>
      </w:r>
      <w:r w:rsidRPr="00B66BFD">
        <w:t>2.6.2</w:t>
      </w:r>
      <w:r w:rsidRPr="00B66BFD">
        <w:t>对应的物理模型，具体如下：</w:t>
      </w:r>
    </w:p>
    <w:p w14:paraId="1E57CEAD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1F09F2B0" wp14:editId="5BB0031B">
            <wp:extent cx="4863465" cy="2945934"/>
            <wp:effectExtent l="19050" t="19050" r="13335" b="26035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73118" cy="295178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A077C0" w14:textId="77777777" w:rsidR="006B4E5F" w:rsidRPr="00B66BFD" w:rsidRDefault="006B4E5F" w:rsidP="00A71507">
      <w:pPr>
        <w:pStyle w:val="1e"/>
      </w:pPr>
      <w:r w:rsidRPr="00B66BFD">
        <w:t>执行</w:t>
      </w:r>
      <w:r w:rsidRPr="00B66BFD">
        <w:t xml:space="preserve"> \d student </w:t>
      </w:r>
      <w:r w:rsidRPr="00B66BFD">
        <w:t>查看学生表的表结构，也可参见步骤</w:t>
      </w:r>
      <w:r w:rsidRPr="00B66BFD">
        <w:t>2.6.2</w:t>
      </w:r>
      <w:r w:rsidRPr="00B66BFD">
        <w:t>对应的物理模型，具体如下：</w:t>
      </w:r>
    </w:p>
    <w:p w14:paraId="0C1EBD5F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0A74135B" wp14:editId="221736CB">
            <wp:extent cx="4930140" cy="2577607"/>
            <wp:effectExtent l="19050" t="19050" r="22860" b="13335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44310" cy="25850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5396F8" w14:textId="77777777" w:rsidR="006B4E5F" w:rsidRPr="00B66BFD" w:rsidRDefault="006B4E5F" w:rsidP="00A71507">
      <w:pPr>
        <w:pStyle w:val="1e"/>
      </w:pPr>
      <w:r w:rsidRPr="00B66BFD">
        <w:t>执行</w:t>
      </w:r>
      <w:r w:rsidRPr="00B66BFD">
        <w:t xml:space="preserve"> \d </w:t>
      </w:r>
      <w:proofErr w:type="spellStart"/>
      <w:r w:rsidRPr="00B66BFD">
        <w:t>student_course_rel</w:t>
      </w:r>
      <w:proofErr w:type="spellEnd"/>
      <w:r w:rsidRPr="00B66BFD">
        <w:t xml:space="preserve"> </w:t>
      </w:r>
      <w:r w:rsidRPr="00B66BFD">
        <w:t>查看学生选课课程表的表结构，也可参见步骤</w:t>
      </w:r>
      <w:r w:rsidRPr="00B66BFD">
        <w:t>2.6.2</w:t>
      </w:r>
      <w:r w:rsidRPr="00B66BFD">
        <w:t>对应的物理模型，具体如下：</w:t>
      </w:r>
    </w:p>
    <w:p w14:paraId="2BD35713" w14:textId="77777777" w:rsidR="006B4E5F" w:rsidRPr="00B66BFD" w:rsidRDefault="006B4E5F" w:rsidP="00A71507">
      <w:pPr>
        <w:pStyle w:val="1e"/>
      </w:pPr>
      <w:r w:rsidRPr="00B66BFD">
        <w:rPr>
          <w:noProof/>
        </w:rPr>
        <w:drawing>
          <wp:inline distT="0" distB="0" distL="0" distR="0" wp14:anchorId="6F9DCE14" wp14:editId="13F7C849">
            <wp:extent cx="4996815" cy="1694811"/>
            <wp:effectExtent l="19050" t="19050" r="13335" b="2032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59254" cy="171598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C04978" w14:textId="77777777" w:rsidR="006B4E5F" w:rsidRPr="00B66BFD" w:rsidRDefault="006B4E5F" w:rsidP="006B4E5F">
      <w:pPr>
        <w:pStyle w:val="30"/>
        <w:tabs>
          <w:tab w:val="left" w:pos="1418"/>
        </w:tabs>
        <w:rPr>
          <w:rFonts w:cs="Huawei Sans"/>
        </w:rPr>
      </w:pPr>
      <w:r w:rsidRPr="00B66BFD">
        <w:rPr>
          <w:rFonts w:cs="Huawei Sans"/>
        </w:rPr>
        <w:lastRenderedPageBreak/>
        <w:t>任务：查询选修某</w:t>
      </w:r>
      <w:proofErr w:type="gramStart"/>
      <w:r w:rsidRPr="00B66BFD">
        <w:rPr>
          <w:rFonts w:cs="Huawei Sans"/>
        </w:rPr>
        <w:t>一教师某</w:t>
      </w:r>
      <w:proofErr w:type="gramEnd"/>
      <w:r w:rsidRPr="00B66BFD">
        <w:rPr>
          <w:rFonts w:cs="Huawei Sans"/>
        </w:rPr>
        <w:t>一学年所教课程的学生信息列表。</w:t>
      </w:r>
    </w:p>
    <w:p w14:paraId="1CCF6B12" w14:textId="77777777" w:rsidR="006B4E5F" w:rsidRPr="00B66BFD" w:rsidRDefault="006B4E5F" w:rsidP="00A71507">
      <w:pPr>
        <w:pStyle w:val="1e"/>
      </w:pPr>
      <w:r w:rsidRPr="00B66BFD">
        <w:t>任务说明：通过</w:t>
      </w:r>
      <w:r w:rsidRPr="00B66BFD">
        <w:t>SQL</w:t>
      </w:r>
      <w:r w:rsidRPr="00B66BFD">
        <w:t>语句来查询选修了教师</w:t>
      </w:r>
      <w:r w:rsidRPr="00B66BFD">
        <w:t>id</w:t>
      </w:r>
      <w:r w:rsidRPr="00B66BFD">
        <w:t>为</w:t>
      </w:r>
      <w:r w:rsidRPr="00B66BFD">
        <w:t>1</w:t>
      </w:r>
      <w:r w:rsidRPr="00B66BFD">
        <w:t>的教师在</w:t>
      </w:r>
      <w:r w:rsidRPr="00B66BFD">
        <w:t>2020</w:t>
      </w:r>
      <w:r w:rsidRPr="00B66BFD">
        <w:t>上半学年所教课程的学生信息列表。</w:t>
      </w:r>
    </w:p>
    <w:p w14:paraId="5C4B4949" w14:textId="77777777" w:rsidR="006B4E5F" w:rsidRPr="00B66BFD" w:rsidRDefault="006B4E5F" w:rsidP="00A71507">
      <w:pPr>
        <w:pStyle w:val="1e"/>
      </w:pPr>
      <w:r w:rsidRPr="00B66BFD">
        <w:t>任务提示：</w:t>
      </w:r>
    </w:p>
    <w:p w14:paraId="4F4754C1" w14:textId="77777777" w:rsidR="006B4E5F" w:rsidRPr="00B66BFD" w:rsidRDefault="006B4E5F" w:rsidP="00A71507">
      <w:pPr>
        <w:pStyle w:val="1e"/>
      </w:pPr>
      <w:r w:rsidRPr="00B66BFD">
        <w:t xml:space="preserve">1. </w:t>
      </w:r>
      <w:r w:rsidRPr="00B66BFD">
        <w:t>查询项只需要反馈学号、学生姓名、课程名、学年、课程结束时间。</w:t>
      </w:r>
    </w:p>
    <w:p w14:paraId="7E8B44C7" w14:textId="77777777" w:rsidR="006B4E5F" w:rsidRPr="00B66BFD" w:rsidRDefault="006B4E5F" w:rsidP="00A71507">
      <w:pPr>
        <w:pStyle w:val="1e"/>
      </w:pPr>
      <w:r w:rsidRPr="00B66BFD">
        <w:t xml:space="preserve">2. </w:t>
      </w:r>
      <w:r w:rsidRPr="00B66BFD">
        <w:t>挑战：如何优化查询速度（添加合适的索引？并行执行？）？</w:t>
      </w:r>
    </w:p>
    <w:p w14:paraId="3FDA903C" w14:textId="77777777" w:rsidR="006B4E5F" w:rsidRPr="00B66BFD" w:rsidRDefault="006B4E5F" w:rsidP="00A71507">
      <w:pPr>
        <w:pStyle w:val="1e"/>
      </w:pPr>
      <w:r w:rsidRPr="00B66BFD">
        <w:t>参考</w:t>
      </w:r>
      <w:r w:rsidRPr="00B66BFD">
        <w:t>SQL</w:t>
      </w:r>
      <w:r w:rsidRPr="00B66BFD">
        <w:t>语句：</w:t>
      </w:r>
    </w:p>
    <w:p w14:paraId="3EDC3712" w14:textId="777777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 xml:space="preserve">SELECT </w:t>
      </w:r>
      <w:proofErr w:type="spellStart"/>
      <w:proofErr w:type="gramStart"/>
      <w:r w:rsidRPr="00B66BFD">
        <w:rPr>
          <w:rFonts w:cs="Huawei Sans"/>
        </w:rPr>
        <w:t>s.studentNumber</w:t>
      </w:r>
      <w:proofErr w:type="spellEnd"/>
      <w:proofErr w:type="gram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studentNumber</w:t>
      </w:r>
      <w:proofErr w:type="spellEnd"/>
      <w:r w:rsidRPr="00B66BFD">
        <w:rPr>
          <w:rFonts w:cs="Huawei Sans"/>
        </w:rPr>
        <w:t xml:space="preserve"> ,</w:t>
      </w:r>
      <w:proofErr w:type="spellStart"/>
      <w:r w:rsidRPr="00B66BFD">
        <w:rPr>
          <w:rFonts w:cs="Huawei Sans"/>
        </w:rPr>
        <w:t>s.username</w:t>
      </w:r>
      <w:proofErr w:type="spell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studentName,c.courseName</w:t>
      </w:r>
      <w:proofErr w:type="spell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courseName,c.academicYear</w:t>
      </w:r>
      <w:proofErr w:type="spell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academicYear</w:t>
      </w:r>
      <w:proofErr w:type="spellEnd"/>
      <w:r w:rsidRPr="00B66BFD">
        <w:rPr>
          <w:rFonts w:cs="Huawei Sans"/>
        </w:rPr>
        <w:t>,</w:t>
      </w:r>
    </w:p>
    <w:p w14:paraId="21398F3F" w14:textId="77777777" w:rsidR="006B4E5F" w:rsidRPr="00B66BFD" w:rsidRDefault="006B4E5F" w:rsidP="006B4E5F">
      <w:pPr>
        <w:pStyle w:val="2f2"/>
        <w:rPr>
          <w:rFonts w:cs="Huawei Sans"/>
        </w:rPr>
      </w:pPr>
      <w:proofErr w:type="spellStart"/>
      <w:r w:rsidRPr="00B66BFD">
        <w:rPr>
          <w:rFonts w:cs="Huawei Sans"/>
        </w:rPr>
        <w:t>c.teachEndDate</w:t>
      </w:r>
      <w:proofErr w:type="spell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teachEndDate</w:t>
      </w:r>
      <w:proofErr w:type="spellEnd"/>
    </w:p>
    <w:p w14:paraId="38393855" w14:textId="777777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 xml:space="preserve">FROM </w:t>
      </w:r>
      <w:proofErr w:type="spellStart"/>
      <w:r w:rsidRPr="00B66BFD">
        <w:rPr>
          <w:rFonts w:cs="Huawei Sans"/>
        </w:rPr>
        <w:t>student_course_rel</w:t>
      </w:r>
      <w:proofErr w:type="spellEnd"/>
      <w:r w:rsidRPr="00B66BFD">
        <w:rPr>
          <w:rFonts w:cs="Huawei Sans"/>
        </w:rPr>
        <w:t xml:space="preserve"> </w:t>
      </w:r>
      <w:proofErr w:type="spellStart"/>
      <w:r w:rsidRPr="00B66BFD">
        <w:rPr>
          <w:rFonts w:cs="Huawei Sans"/>
        </w:rPr>
        <w:t>sc</w:t>
      </w:r>
      <w:proofErr w:type="spellEnd"/>
      <w:r w:rsidRPr="00B66BFD">
        <w:rPr>
          <w:rFonts w:cs="Huawei Sans"/>
        </w:rPr>
        <w:t xml:space="preserve"> </w:t>
      </w:r>
    </w:p>
    <w:p w14:paraId="0632E38F" w14:textId="777777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>LEFT JOIN course c ON c.id=</w:t>
      </w:r>
      <w:proofErr w:type="spellStart"/>
      <w:proofErr w:type="gramStart"/>
      <w:r w:rsidRPr="00B66BFD">
        <w:rPr>
          <w:rFonts w:cs="Huawei Sans"/>
        </w:rPr>
        <w:t>sc.courseId</w:t>
      </w:r>
      <w:proofErr w:type="spellEnd"/>
      <w:proofErr w:type="gramEnd"/>
      <w:r w:rsidRPr="00B66BFD">
        <w:rPr>
          <w:rFonts w:cs="Huawei Sans"/>
        </w:rPr>
        <w:t xml:space="preserve"> </w:t>
      </w:r>
    </w:p>
    <w:p w14:paraId="69508DC8" w14:textId="77777777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 xml:space="preserve">LEFT JOIN student s ON s.id = </w:t>
      </w:r>
      <w:proofErr w:type="spellStart"/>
      <w:proofErr w:type="gramStart"/>
      <w:r w:rsidRPr="00B66BFD">
        <w:rPr>
          <w:rFonts w:cs="Huawei Sans"/>
        </w:rPr>
        <w:t>sc.studentId</w:t>
      </w:r>
      <w:proofErr w:type="spellEnd"/>
      <w:proofErr w:type="gramEnd"/>
      <w:r w:rsidRPr="00B66BFD">
        <w:rPr>
          <w:rFonts w:cs="Huawei Sans"/>
        </w:rPr>
        <w:t xml:space="preserve"> </w:t>
      </w:r>
    </w:p>
    <w:p w14:paraId="525C31A2" w14:textId="02C18E3A" w:rsidR="006B4E5F" w:rsidRPr="00B66BFD" w:rsidRDefault="006B4E5F" w:rsidP="006B4E5F">
      <w:pPr>
        <w:pStyle w:val="2f2"/>
        <w:rPr>
          <w:rFonts w:cs="Huawei Sans"/>
        </w:rPr>
      </w:pPr>
      <w:r w:rsidRPr="00B66BFD">
        <w:rPr>
          <w:rFonts w:cs="Huawei Sans"/>
        </w:rPr>
        <w:t xml:space="preserve">WHERE </w:t>
      </w:r>
      <w:proofErr w:type="spellStart"/>
      <w:proofErr w:type="gramStart"/>
      <w:r w:rsidRPr="00B66BFD">
        <w:rPr>
          <w:rFonts w:cs="Huawei Sans"/>
        </w:rPr>
        <w:t>c.teacherId</w:t>
      </w:r>
      <w:proofErr w:type="spellEnd"/>
      <w:proofErr w:type="gramEnd"/>
      <w:r w:rsidRPr="00B66BFD">
        <w:rPr>
          <w:rFonts w:cs="Huawei Sans"/>
        </w:rPr>
        <w:t xml:space="preserve">='1' AND </w:t>
      </w:r>
      <w:proofErr w:type="spellStart"/>
      <w:r w:rsidRPr="00B66BFD">
        <w:rPr>
          <w:rFonts w:cs="Huawei Sans"/>
        </w:rPr>
        <w:t>c.academicYear</w:t>
      </w:r>
      <w:proofErr w:type="spellEnd"/>
      <w:r w:rsidRPr="00B66BFD">
        <w:rPr>
          <w:rFonts w:cs="Huawei Sans"/>
        </w:rPr>
        <w:t xml:space="preserve"> = '2020</w:t>
      </w:r>
      <w:r w:rsidRPr="00B66BFD">
        <w:rPr>
          <w:rFonts w:cs="Huawei Sans"/>
        </w:rPr>
        <w:t>上半学年</w:t>
      </w:r>
      <w:r w:rsidRPr="00B66BFD">
        <w:rPr>
          <w:rFonts w:cs="Huawei Sans"/>
        </w:rPr>
        <w:t>'</w:t>
      </w:r>
      <w:r w:rsidR="00137435">
        <w:rPr>
          <w:rFonts w:cs="Huawei Sans"/>
        </w:rPr>
        <w:t>;</w:t>
      </w:r>
    </w:p>
    <w:p w14:paraId="35E8F6FC" w14:textId="77777777" w:rsidR="006B4E5F" w:rsidRPr="00B66BFD" w:rsidRDefault="006B4E5F" w:rsidP="006B4E5F">
      <w:pPr>
        <w:pStyle w:val="2f2"/>
        <w:rPr>
          <w:rFonts w:cs="Huawei Sans"/>
        </w:rPr>
      </w:pPr>
    </w:p>
    <w:p w14:paraId="4557E0F0" w14:textId="77777777" w:rsidR="006B4E5F" w:rsidRPr="00B66BFD" w:rsidRDefault="006B4E5F" w:rsidP="00A71507">
      <w:pPr>
        <w:pStyle w:val="1e"/>
      </w:pPr>
    </w:p>
    <w:p w14:paraId="2C4162F9" w14:textId="7D47F102" w:rsidR="006B4E5F" w:rsidRPr="00B66BFD" w:rsidRDefault="006B4E5F" w:rsidP="00A71507">
      <w:pPr>
        <w:pStyle w:val="1e"/>
      </w:pPr>
    </w:p>
    <w:p w14:paraId="4BF5D2E3" w14:textId="63A76414" w:rsidR="006B4E5F" w:rsidRPr="00B66BFD" w:rsidRDefault="006B4E5F" w:rsidP="00A71507">
      <w:pPr>
        <w:pStyle w:val="1e"/>
      </w:pPr>
    </w:p>
    <w:p w14:paraId="27B73786" w14:textId="73AEC14F" w:rsidR="006B4E5F" w:rsidRPr="00B66BFD" w:rsidRDefault="006B4E5F" w:rsidP="00A71507">
      <w:pPr>
        <w:pStyle w:val="1e"/>
      </w:pPr>
    </w:p>
    <w:p w14:paraId="123AEF09" w14:textId="17B18257" w:rsidR="006B4E5F" w:rsidRDefault="006B4E5F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  <w:r w:rsidRPr="00B66BFD">
        <w:rPr>
          <w:rFonts w:ascii="Huawei Sans" w:eastAsia="方正兰亭黑简体" w:hAnsi="Huawei Sans" w:cs="Huawei Sans"/>
        </w:rPr>
        <w:br w:type="page"/>
      </w:r>
    </w:p>
    <w:p w14:paraId="132F12BD" w14:textId="77777777" w:rsidR="00801677" w:rsidRDefault="00801677" w:rsidP="00801677">
      <w:pPr>
        <w:pStyle w:val="1"/>
        <w:rPr>
          <w:rFonts w:cs="Huawei Sans"/>
        </w:rPr>
      </w:pPr>
      <w:bookmarkStart w:id="88" w:name="_Toc173315551"/>
      <w:r w:rsidRPr="005968A0">
        <w:rPr>
          <w:rFonts w:cs="Huawei Sans" w:hint="eastAsia"/>
        </w:rPr>
        <w:lastRenderedPageBreak/>
        <w:t>基于选课</w:t>
      </w:r>
      <w:r>
        <w:rPr>
          <w:rFonts w:cs="Huawei Sans" w:hint="eastAsia"/>
        </w:rPr>
        <w:t>管理</w:t>
      </w:r>
      <w:r w:rsidRPr="005968A0">
        <w:rPr>
          <w:rFonts w:cs="Huawei Sans" w:hint="eastAsia"/>
        </w:rPr>
        <w:t>系统的统计信息开发</w:t>
      </w:r>
      <w:bookmarkEnd w:id="88"/>
    </w:p>
    <w:p w14:paraId="0FEE8CC4" w14:textId="77777777" w:rsidR="00801677" w:rsidRPr="00D86EA7" w:rsidRDefault="00801677" w:rsidP="00801677">
      <w:pPr>
        <w:pStyle w:val="1e"/>
      </w:pPr>
      <w:r>
        <w:rPr>
          <w:rFonts w:hint="eastAsia"/>
        </w:rPr>
        <w:t>系统工程结构说明：</w:t>
      </w:r>
    </w:p>
    <w:p w14:paraId="4D9B0635" w14:textId="77777777" w:rsidR="00801677" w:rsidRDefault="00801677" w:rsidP="00801677">
      <w:pPr>
        <w:pStyle w:val="1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E1027B5" wp14:editId="6CD00C64">
                <wp:simplePos x="0" y="0"/>
                <wp:positionH relativeFrom="margin">
                  <wp:posOffset>2750445</wp:posOffset>
                </wp:positionH>
                <wp:positionV relativeFrom="paragraph">
                  <wp:posOffset>1840491</wp:posOffset>
                </wp:positionV>
                <wp:extent cx="771690" cy="379953"/>
                <wp:effectExtent l="0" t="0" r="0" b="0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690" cy="379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B6E75" w14:textId="77777777" w:rsidR="00A879D3" w:rsidRPr="00FC3C0D" w:rsidRDefault="00A879D3" w:rsidP="00801677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服务处理m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027B5" id="矩形 104" o:spid="_x0000_s1096" style="position:absolute;left:0;text-align:left;margin-left:216.55pt;margin-top:144.9pt;width:60.75pt;height:29.9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" filled="f" stroked="f" strokeweight="2pt">
                <v:textbox>
                  <w:txbxContent>
                    <w:p w14:paraId="6EDB6E75" w14:textId="77777777" w:rsidR="00A879D3" w:rsidRPr="00FC3C0D" w:rsidRDefault="00A879D3" w:rsidP="00801677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服务处理m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47836AB" wp14:editId="12D5E59D">
                <wp:simplePos x="0" y="0"/>
                <wp:positionH relativeFrom="margin">
                  <wp:posOffset>2715371</wp:posOffset>
                </wp:positionH>
                <wp:positionV relativeFrom="paragraph">
                  <wp:posOffset>1477198</wp:posOffset>
                </wp:positionV>
                <wp:extent cx="771690" cy="379953"/>
                <wp:effectExtent l="0" t="0" r="0" b="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690" cy="379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9605C" w14:textId="77777777" w:rsidR="00A879D3" w:rsidRPr="00FC3C0D" w:rsidRDefault="00A879D3" w:rsidP="00801677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实体对象m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836AB" id="矩形 107" o:spid="_x0000_s1097" style="position:absolute;left:0;text-align:left;margin-left:213.8pt;margin-top:116.3pt;width:60.75pt;height:29.9pt;z-index:25193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" filled="f" stroked="f" strokeweight="2pt">
                <v:textbox>
                  <w:txbxContent>
                    <w:p w14:paraId="7329605C" w14:textId="77777777" w:rsidR="00A879D3" w:rsidRPr="00FC3C0D" w:rsidRDefault="00A879D3" w:rsidP="00801677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实体对象m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2D660F2" wp14:editId="6552047F">
                <wp:simplePos x="0" y="0"/>
                <wp:positionH relativeFrom="margin">
                  <wp:posOffset>2673013</wp:posOffset>
                </wp:positionH>
                <wp:positionV relativeFrom="paragraph">
                  <wp:posOffset>1011893</wp:posOffset>
                </wp:positionV>
                <wp:extent cx="480985" cy="379730"/>
                <wp:effectExtent l="0" t="0" r="0" b="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8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28BF5" w14:textId="77777777" w:rsidR="00A879D3" w:rsidRPr="00FC3C0D" w:rsidRDefault="00A879D3" w:rsidP="00801677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映射m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660F2" id="矩形 108" o:spid="_x0000_s1098" style="position:absolute;left:0;text-align:left;margin-left:210.45pt;margin-top:79.7pt;width:37.85pt;height:29.9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" filled="f" stroked="f" strokeweight="2pt">
                <v:textbox>
                  <w:txbxContent>
                    <w:p w14:paraId="15628BF5" w14:textId="77777777" w:rsidR="00A879D3" w:rsidRPr="00FC3C0D" w:rsidRDefault="00A879D3" w:rsidP="00801677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映射m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6835B26" wp14:editId="484C8092">
                <wp:simplePos x="0" y="0"/>
                <wp:positionH relativeFrom="column">
                  <wp:posOffset>2799770</wp:posOffset>
                </wp:positionH>
                <wp:positionV relativeFrom="paragraph">
                  <wp:posOffset>478195</wp:posOffset>
                </wp:positionV>
                <wp:extent cx="607838" cy="379953"/>
                <wp:effectExtent l="0" t="0" r="0" b="0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838" cy="379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FE417" w14:textId="77777777" w:rsidR="00A879D3" w:rsidRPr="00FC3C0D" w:rsidRDefault="00A879D3" w:rsidP="00801677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 w:rsidRPr="00FC3C0D">
                              <w:rPr>
                                <w:rFonts w:hint="eastAsia"/>
                                <w:color w:val="FF0000"/>
                              </w:rPr>
                              <w:t>控制器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35B26" id="矩形 109" o:spid="_x0000_s1099" style="position:absolute;left:0;text-align:left;margin-left:220.45pt;margin-top:37.65pt;width:47.85pt;height:29.9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" filled="f" stroked="f" strokeweight="2pt">
                <v:textbox>
                  <w:txbxContent>
                    <w:p w14:paraId="009FE417" w14:textId="77777777" w:rsidR="00A879D3" w:rsidRPr="00FC3C0D" w:rsidRDefault="00A879D3" w:rsidP="00801677">
                      <w:pPr>
                        <w:ind w:left="0"/>
                        <w:rPr>
                          <w:color w:val="FF0000"/>
                        </w:rPr>
                      </w:pPr>
                      <w:r w:rsidRPr="00FC3C0D">
                        <w:rPr>
                          <w:rFonts w:hint="eastAsia"/>
                          <w:color w:val="FF0000"/>
                        </w:rPr>
                        <w:t>控制器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9ED2A9F" wp14:editId="5A88D779">
                <wp:simplePos x="0" y="0"/>
                <wp:positionH relativeFrom="margin">
                  <wp:posOffset>3761010</wp:posOffset>
                </wp:positionH>
                <wp:positionV relativeFrom="paragraph">
                  <wp:posOffset>2554429</wp:posOffset>
                </wp:positionV>
                <wp:extent cx="771690" cy="379953"/>
                <wp:effectExtent l="0" t="0" r="0" b="0"/>
                <wp:wrapNone/>
                <wp:docPr id="115" name="矩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690" cy="379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FDEEAC" w14:textId="77777777" w:rsidR="00A879D3" w:rsidRPr="00FC3C0D" w:rsidRDefault="00A879D3" w:rsidP="00801677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服务配置m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D2A9F" id="矩形 115" o:spid="_x0000_s1100" style="position:absolute;left:0;text-align:left;margin-left:296.15pt;margin-top:201.15pt;width:60.75pt;height:29.9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" filled="f" stroked="f" strokeweight="2pt">
                <v:textbox>
                  <w:txbxContent>
                    <w:p w14:paraId="10FDEEAC" w14:textId="77777777" w:rsidR="00A879D3" w:rsidRPr="00FC3C0D" w:rsidRDefault="00A879D3" w:rsidP="00801677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服务配置m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EBF2242" wp14:editId="15922DFF">
                <wp:simplePos x="0" y="0"/>
                <wp:positionH relativeFrom="margin">
                  <wp:posOffset>2671427</wp:posOffset>
                </wp:positionH>
                <wp:positionV relativeFrom="paragraph">
                  <wp:posOffset>2385339</wp:posOffset>
                </wp:positionV>
                <wp:extent cx="808689" cy="379730"/>
                <wp:effectExtent l="0" t="0" r="0" b="0"/>
                <wp:wrapNone/>
                <wp:docPr id="116" name="矩形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89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9E551" w14:textId="77777777" w:rsidR="00A879D3" w:rsidRPr="00FC3C0D" w:rsidRDefault="00A879D3" w:rsidP="00801677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模板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F2242" id="矩形 116" o:spid="_x0000_s1101" style="position:absolute;left:0;text-align:left;margin-left:210.35pt;margin-top:187.8pt;width:63.7pt;height:29.9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" filled="f" stroked="f" strokeweight="2pt">
                <v:textbox>
                  <w:txbxContent>
                    <w:p w14:paraId="78B9E551" w14:textId="77777777" w:rsidR="00A879D3" w:rsidRPr="00FC3C0D" w:rsidRDefault="00A879D3" w:rsidP="00801677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模板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3FB5852" wp14:editId="7C77FC9B">
                <wp:simplePos x="0" y="0"/>
                <wp:positionH relativeFrom="margin">
                  <wp:posOffset>2694375</wp:posOffset>
                </wp:positionH>
                <wp:positionV relativeFrom="paragraph">
                  <wp:posOffset>2201681</wp:posOffset>
                </wp:positionV>
                <wp:extent cx="808689" cy="379730"/>
                <wp:effectExtent l="0" t="0" r="0" b="0"/>
                <wp:wrapNone/>
                <wp:docPr id="117" name="矩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89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F5FE8" w14:textId="77777777" w:rsidR="00A879D3" w:rsidRPr="00FC3C0D" w:rsidRDefault="00A879D3" w:rsidP="00801677">
                            <w:pPr>
                              <w:ind w:left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映射实现</w:t>
                            </w:r>
                            <w:r>
                              <w:rPr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Machin</w:t>
                            </w:r>
                            <w:r>
                              <w:rPr>
                                <w:color w:val="FF0000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B5852" id="矩形 117" o:spid="_x0000_s1102" style="position:absolute;left:0;text-align:left;margin-left:212.15pt;margin-top:173.35pt;width:63.7pt;height:29.9pt;z-index:25193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" filled="f" stroked="f" strokeweight="2pt">
                <v:textbox>
                  <w:txbxContent>
                    <w:p w14:paraId="0E9F5FE8" w14:textId="77777777" w:rsidR="00A879D3" w:rsidRPr="00FC3C0D" w:rsidRDefault="00A879D3" w:rsidP="00801677">
                      <w:pPr>
                        <w:ind w:left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映射实现</w:t>
                      </w:r>
                      <w:r>
                        <w:rPr>
                          <w:color w:val="FF0000"/>
                        </w:rPr>
                        <w:t>y</w:t>
                      </w:r>
                      <w:r>
                        <w:rPr>
                          <w:rFonts w:hint="eastAsia"/>
                          <w:color w:val="FF0000"/>
                        </w:rPr>
                        <w:t>Machin</w:t>
                      </w:r>
                      <w:r>
                        <w:rPr>
                          <w:color w:val="FF0000"/>
                        </w:rPr>
                        <w:t>mu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222B6B4" wp14:editId="28C7DC8D">
            <wp:extent cx="5342384" cy="4745355"/>
            <wp:effectExtent l="19050" t="19050" r="10795" b="17145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55634" cy="47571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49F246" w14:textId="77777777" w:rsidR="00801677" w:rsidRDefault="00801677" w:rsidP="00801677">
      <w:pPr>
        <w:pStyle w:val="1e"/>
      </w:pPr>
      <w:r>
        <w:rPr>
          <w:rFonts w:hint="eastAsia"/>
        </w:rPr>
        <w:t>选课系统中，教师端中的统计信息功能缺失，需要通过完成前端页面的开发、数据库开发、后端代码开发来完善此统计功能。</w:t>
      </w:r>
    </w:p>
    <w:p w14:paraId="62E04B28" w14:textId="77777777" w:rsidR="00801677" w:rsidRDefault="00801677" w:rsidP="00801677">
      <w:pPr>
        <w:pStyle w:val="1e"/>
      </w:pPr>
    </w:p>
    <w:p w14:paraId="51B034AB" w14:textId="77777777" w:rsidR="00801677" w:rsidRDefault="00801677" w:rsidP="00801677">
      <w:pPr>
        <w:pStyle w:val="1e"/>
      </w:pPr>
    </w:p>
    <w:p w14:paraId="6FE1569D" w14:textId="77777777" w:rsidR="00801677" w:rsidRDefault="00801677" w:rsidP="00801677">
      <w:pPr>
        <w:pStyle w:val="1e"/>
      </w:pPr>
    </w:p>
    <w:p w14:paraId="32C4C4B7" w14:textId="77777777" w:rsidR="00801677" w:rsidRDefault="00801677" w:rsidP="00801677">
      <w:pPr>
        <w:pStyle w:val="1e"/>
      </w:pPr>
    </w:p>
    <w:p w14:paraId="41BB67BD" w14:textId="77777777" w:rsidR="00801677" w:rsidRDefault="00801677" w:rsidP="00801677">
      <w:pPr>
        <w:pStyle w:val="1e"/>
      </w:pPr>
    </w:p>
    <w:p w14:paraId="4D878D89" w14:textId="77777777" w:rsidR="00801677" w:rsidRDefault="00801677" w:rsidP="00801677">
      <w:pPr>
        <w:pStyle w:val="1e"/>
      </w:pPr>
    </w:p>
    <w:p w14:paraId="644D8C5F" w14:textId="77777777" w:rsidR="00801677" w:rsidRDefault="00801677" w:rsidP="00801677">
      <w:pPr>
        <w:pStyle w:val="1e"/>
      </w:pPr>
      <w:r>
        <w:rPr>
          <w:rFonts w:hint="eastAsia"/>
        </w:rPr>
        <w:lastRenderedPageBreak/>
        <w:t>未开发之前的界面，点击统计信息会出现下述错误：</w:t>
      </w:r>
    </w:p>
    <w:p w14:paraId="0E0EFCEB" w14:textId="77777777" w:rsidR="00801677" w:rsidRDefault="00801677" w:rsidP="00801677">
      <w:pPr>
        <w:pStyle w:val="1e"/>
      </w:pPr>
      <w:r>
        <w:rPr>
          <w:noProof/>
        </w:rPr>
        <w:drawing>
          <wp:inline distT="0" distB="0" distL="0" distR="0" wp14:anchorId="1664D9CD" wp14:editId="36045960">
            <wp:extent cx="5079413" cy="1547856"/>
            <wp:effectExtent l="19050" t="19050" r="26035" b="1460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90671" cy="155128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098621" w14:textId="77777777" w:rsidR="00801677" w:rsidRDefault="00801677" w:rsidP="00801677">
      <w:pPr>
        <w:pStyle w:val="1e"/>
      </w:pPr>
      <w:r>
        <w:rPr>
          <w:noProof/>
        </w:rPr>
        <w:drawing>
          <wp:inline distT="0" distB="0" distL="0" distR="0" wp14:anchorId="5FE591CA" wp14:editId="0516CB07">
            <wp:extent cx="5079365" cy="878533"/>
            <wp:effectExtent l="19050" t="19050" r="26035" b="17145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23229" cy="8861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6B9A1F" w14:textId="77777777" w:rsidR="00801677" w:rsidRDefault="00801677" w:rsidP="00801677">
      <w:pPr>
        <w:pStyle w:val="1e"/>
      </w:pPr>
      <w:r>
        <w:rPr>
          <w:rFonts w:hint="eastAsia"/>
        </w:rPr>
        <w:t>开发完成后的界面：</w:t>
      </w:r>
    </w:p>
    <w:p w14:paraId="1304741A" w14:textId="77777777" w:rsidR="00801677" w:rsidRDefault="00801677" w:rsidP="00801677">
      <w:pPr>
        <w:pStyle w:val="1e"/>
      </w:pPr>
      <w:r>
        <w:rPr>
          <w:noProof/>
        </w:rPr>
        <w:drawing>
          <wp:inline distT="0" distB="0" distL="0" distR="0" wp14:anchorId="56777A72" wp14:editId="40A15C61">
            <wp:extent cx="5079365" cy="1324388"/>
            <wp:effectExtent l="19050" t="19050" r="26035" b="2857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33751" cy="133856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E6BEF2" w14:textId="77777777" w:rsidR="00801677" w:rsidRDefault="00801677" w:rsidP="00801677">
      <w:pPr>
        <w:pStyle w:val="1e"/>
      </w:pPr>
    </w:p>
    <w:p w14:paraId="2B3817EA" w14:textId="1D8A6C25" w:rsidR="00801677" w:rsidRDefault="00801677" w:rsidP="00801677">
      <w:pPr>
        <w:pStyle w:val="3"/>
        <w:numPr>
          <w:ilvl w:val="2"/>
          <w:numId w:val="4"/>
        </w:numPr>
      </w:pPr>
      <w:bookmarkStart w:id="89" w:name="_Toc173315552"/>
      <w:r>
        <w:rPr>
          <w:rFonts w:hint="eastAsia"/>
        </w:rPr>
        <w:t>制定需求</w:t>
      </w:r>
      <w:bookmarkEnd w:id="89"/>
    </w:p>
    <w:p w14:paraId="21FA4939" w14:textId="77777777" w:rsidR="00801677" w:rsidRDefault="00801677" w:rsidP="00801677">
      <w:pPr>
        <w:pStyle w:val="1e"/>
      </w:pPr>
      <w:r>
        <w:rPr>
          <w:rFonts w:hint="eastAsia"/>
        </w:rPr>
        <w:t>统计信息功能需求如下：</w:t>
      </w:r>
    </w:p>
    <w:p w14:paraId="19D7C1B0" w14:textId="77777777" w:rsidR="00801677" w:rsidRDefault="00801677" w:rsidP="00801677">
      <w:pPr>
        <w:pStyle w:val="1e"/>
      </w:pPr>
      <w:r>
        <w:rPr>
          <w:rFonts w:hint="eastAsia"/>
        </w:rPr>
        <w:t>1.</w:t>
      </w:r>
      <w:r>
        <w:rPr>
          <w:rFonts w:hint="eastAsia"/>
        </w:rPr>
        <w:t>完成当前已选课程人数统计；</w:t>
      </w:r>
    </w:p>
    <w:p w14:paraId="052E3656" w14:textId="77777777" w:rsidR="00801677" w:rsidRDefault="00801677" w:rsidP="00801677">
      <w:pPr>
        <w:pStyle w:val="1e"/>
      </w:pPr>
      <w:r>
        <w:rPr>
          <w:rFonts w:hint="eastAsia"/>
        </w:rPr>
        <w:t>2.</w:t>
      </w:r>
      <w:r>
        <w:rPr>
          <w:rFonts w:hint="eastAsia"/>
        </w:rPr>
        <w:t>完成当前已学员专业显示。</w:t>
      </w:r>
    </w:p>
    <w:p w14:paraId="58E739F6" w14:textId="49D27FD3" w:rsidR="00801677" w:rsidRDefault="00801677" w:rsidP="00801677">
      <w:pPr>
        <w:pStyle w:val="3"/>
        <w:numPr>
          <w:ilvl w:val="2"/>
          <w:numId w:val="4"/>
        </w:numPr>
      </w:pPr>
      <w:bookmarkStart w:id="90" w:name="_Toc173315553"/>
      <w:r>
        <w:rPr>
          <w:rFonts w:hint="eastAsia"/>
        </w:rPr>
        <w:t>分析需求</w:t>
      </w:r>
      <w:bookmarkEnd w:id="90"/>
    </w:p>
    <w:p w14:paraId="39A77F77" w14:textId="77777777" w:rsidR="00801677" w:rsidRDefault="00801677" w:rsidP="00801677">
      <w:pPr>
        <w:pStyle w:val="30"/>
      </w:pPr>
      <w:r>
        <w:rPr>
          <w:rFonts w:hint="eastAsia"/>
        </w:rPr>
        <w:t>前端规划按照原有项目，需要采用和</w:t>
      </w:r>
      <w:proofErr w:type="spellStart"/>
      <w:r>
        <w:rPr>
          <w:rFonts w:hint="eastAsia"/>
        </w:rPr>
        <w:t>lay</w:t>
      </w:r>
      <w:r>
        <w:t>ui</w:t>
      </w:r>
      <w:proofErr w:type="spellEnd"/>
      <w:r>
        <w:rPr>
          <w:rFonts w:hint="eastAsia"/>
        </w:rPr>
        <w:t>、</w:t>
      </w:r>
      <w:r>
        <w:t>html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</w:t>
      </w:r>
      <w:r>
        <w:t>hymeleaf</w:t>
      </w:r>
      <w:proofErr w:type="spellEnd"/>
      <w:r>
        <w:rPr>
          <w:rFonts w:hint="eastAsia"/>
        </w:rPr>
        <w:t>；</w:t>
      </w:r>
    </w:p>
    <w:p w14:paraId="69D1BDB0" w14:textId="77777777" w:rsidR="00801677" w:rsidRDefault="00801677" w:rsidP="00801677">
      <w:pPr>
        <w:pStyle w:val="30"/>
      </w:pPr>
      <w:r>
        <w:rPr>
          <w:rFonts w:hint="eastAsia"/>
        </w:rPr>
        <w:t>数据库无需新建表，根据已有表进行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语句开发；</w:t>
      </w:r>
    </w:p>
    <w:p w14:paraId="2E66F164" w14:textId="77777777" w:rsidR="00801677" w:rsidRDefault="00801677" w:rsidP="00801677">
      <w:pPr>
        <w:pStyle w:val="30"/>
      </w:pPr>
      <w:r>
        <w:rPr>
          <w:rFonts w:hint="eastAsia"/>
        </w:rPr>
        <w:t>后端开发采用</w:t>
      </w:r>
      <w:proofErr w:type="spellStart"/>
      <w:r>
        <w:rPr>
          <w:rFonts w:hint="eastAsia"/>
        </w:rPr>
        <w:t>sp</w:t>
      </w:r>
      <w:r>
        <w:t>ringboot</w:t>
      </w:r>
      <w:proofErr w:type="spellEnd"/>
      <w:r>
        <w:rPr>
          <w:rFonts w:hint="eastAsia"/>
        </w:rPr>
        <w:t>进行开发。</w:t>
      </w:r>
    </w:p>
    <w:p w14:paraId="3E4744BF" w14:textId="77777777" w:rsidR="00801677" w:rsidRDefault="00801677" w:rsidP="00801677">
      <w:pPr>
        <w:pStyle w:val="3"/>
        <w:numPr>
          <w:ilvl w:val="2"/>
          <w:numId w:val="4"/>
        </w:numPr>
      </w:pPr>
      <w:bookmarkStart w:id="91" w:name="_Toc173315554"/>
      <w:r>
        <w:rPr>
          <w:rFonts w:hint="eastAsia"/>
        </w:rPr>
        <w:t>前端开发</w:t>
      </w:r>
      <w:bookmarkEnd w:id="91"/>
    </w:p>
    <w:p w14:paraId="4F252ECC" w14:textId="77777777" w:rsidR="00801677" w:rsidRDefault="00801677" w:rsidP="00801677">
      <w:pPr>
        <w:pStyle w:val="30"/>
      </w:pPr>
      <w:r>
        <w:rPr>
          <w:rFonts w:hint="eastAsia"/>
        </w:rPr>
        <w:t>添加前端代码。</w:t>
      </w:r>
    </w:p>
    <w:p w14:paraId="60813906" w14:textId="77777777" w:rsidR="00801677" w:rsidRDefault="00801677" w:rsidP="00801677">
      <w:pPr>
        <w:pStyle w:val="1e"/>
      </w:pPr>
      <w:r>
        <w:rPr>
          <w:rFonts w:hint="eastAsia"/>
        </w:rPr>
        <w:t>在</w:t>
      </w:r>
      <w:r w:rsidRPr="008F20A9">
        <w:t>graduation-design-master\</w:t>
      </w:r>
      <w:proofErr w:type="spellStart"/>
      <w:r w:rsidRPr="008F20A9">
        <w:t>src</w:t>
      </w:r>
      <w:proofErr w:type="spellEnd"/>
      <w:r w:rsidRPr="008F20A9">
        <w:t>\main\resources\templates\teacher\</w:t>
      </w:r>
      <w:r>
        <w:t xml:space="preserve"> </w:t>
      </w:r>
      <w:r>
        <w:rPr>
          <w:rFonts w:hint="eastAsia"/>
        </w:rPr>
        <w:t>代码目录下创建</w:t>
      </w:r>
      <w:r w:rsidRPr="002C66B5">
        <w:t>statisticalInfo.html</w:t>
      </w:r>
      <w:r w:rsidRPr="002C66B5">
        <w:rPr>
          <w:rFonts w:hint="eastAsia"/>
        </w:rPr>
        <w:t>文件，然后</w:t>
      </w:r>
      <w:r>
        <w:rPr>
          <w:rFonts w:hint="eastAsia"/>
        </w:rPr>
        <w:t>添加前端代码，代码如下：</w:t>
      </w:r>
    </w:p>
    <w:p w14:paraId="5875911E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lastRenderedPageBreak/>
        <w:t>&lt;!DOCTYPE html&gt;</w:t>
      </w:r>
    </w:p>
    <w:p w14:paraId="314D01FE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&lt;html </w:t>
      </w:r>
      <w:proofErr w:type="spellStart"/>
      <w:r w:rsidRPr="001C48B7">
        <w:rPr>
          <w:rFonts w:cs="Huawei Sans"/>
        </w:rPr>
        <w:t>lang</w:t>
      </w:r>
      <w:proofErr w:type="spellEnd"/>
      <w:r w:rsidRPr="001C48B7">
        <w:rPr>
          <w:rFonts w:cs="Huawei Sans"/>
        </w:rPr>
        <w:t>="</w:t>
      </w:r>
      <w:proofErr w:type="spellStart"/>
      <w:r w:rsidRPr="001C48B7">
        <w:rPr>
          <w:rFonts w:cs="Huawei Sans"/>
        </w:rPr>
        <w:t>zh</w:t>
      </w:r>
      <w:proofErr w:type="spellEnd"/>
      <w:r w:rsidRPr="001C48B7">
        <w:rPr>
          <w:rFonts w:cs="Huawei Sans"/>
        </w:rPr>
        <w:t>"</w:t>
      </w:r>
    </w:p>
    <w:p w14:paraId="72523BCC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</w:t>
      </w:r>
      <w:proofErr w:type="spellStart"/>
      <w:r w:rsidRPr="001C48B7">
        <w:rPr>
          <w:rFonts w:cs="Huawei Sans"/>
        </w:rPr>
        <w:t>xmlns:th</w:t>
      </w:r>
      <w:proofErr w:type="spellEnd"/>
      <w:r w:rsidRPr="001C48B7">
        <w:rPr>
          <w:rFonts w:cs="Huawei Sans"/>
        </w:rPr>
        <w:t>="http://www.thymeleaf.org"</w:t>
      </w:r>
    </w:p>
    <w:p w14:paraId="57CCE8BC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</w:t>
      </w:r>
      <w:proofErr w:type="spellStart"/>
      <w:proofErr w:type="gramStart"/>
      <w:r w:rsidRPr="001C48B7">
        <w:rPr>
          <w:rFonts w:cs="Huawei Sans"/>
        </w:rPr>
        <w:t>xmlns:layout</w:t>
      </w:r>
      <w:proofErr w:type="spellEnd"/>
      <w:proofErr w:type="gramEnd"/>
      <w:r w:rsidRPr="001C48B7">
        <w:rPr>
          <w:rFonts w:cs="Huawei Sans"/>
        </w:rPr>
        <w:t>="http://www.ultraq.net.nz/web/thymeleaf/layout"</w:t>
      </w:r>
    </w:p>
    <w:p w14:paraId="6B09563A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</w:t>
      </w:r>
      <w:proofErr w:type="spellStart"/>
      <w:proofErr w:type="gramStart"/>
      <w:r w:rsidRPr="001C48B7">
        <w:rPr>
          <w:rFonts w:cs="Huawei Sans"/>
        </w:rPr>
        <w:t>xmlns</w:t>
      </w:r>
      <w:proofErr w:type="spellEnd"/>
      <w:r w:rsidRPr="001C48B7">
        <w:rPr>
          <w:rFonts w:cs="Huawei Sans"/>
        </w:rPr>
        <w:t>:=</w:t>
      </w:r>
      <w:proofErr w:type="gramEnd"/>
      <w:r w:rsidRPr="001C48B7">
        <w:rPr>
          <w:rFonts w:cs="Huawei Sans"/>
        </w:rPr>
        <w:t>"http://www.w3.org/1999/xhtml"</w:t>
      </w:r>
    </w:p>
    <w:p w14:paraId="603DD86B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>&gt;</w:t>
      </w:r>
    </w:p>
    <w:p w14:paraId="3FA469B2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>&lt;head&gt;</w:t>
      </w:r>
    </w:p>
    <w:p w14:paraId="2177AFED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&lt;meta charset="UTF-8"/&gt;</w:t>
      </w:r>
    </w:p>
    <w:p w14:paraId="07A4DDE9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&lt;title&gt;</w:t>
      </w:r>
      <w:proofErr w:type="spellStart"/>
      <w:r w:rsidRPr="001C48B7">
        <w:rPr>
          <w:rFonts w:cs="Huawei Sans"/>
        </w:rPr>
        <w:t>选课统计</w:t>
      </w:r>
      <w:proofErr w:type="spellEnd"/>
      <w:r w:rsidRPr="001C48B7">
        <w:rPr>
          <w:rFonts w:cs="Huawei Sans"/>
        </w:rPr>
        <w:t>&lt;/title&gt;</w:t>
      </w:r>
    </w:p>
    <w:p w14:paraId="5AE1D9B5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&lt;link </w:t>
      </w:r>
      <w:proofErr w:type="spellStart"/>
      <w:r w:rsidRPr="001C48B7">
        <w:rPr>
          <w:rFonts w:cs="Huawei Sans"/>
        </w:rPr>
        <w:t>href</w:t>
      </w:r>
      <w:proofErr w:type="spellEnd"/>
      <w:r w:rsidRPr="001C48B7">
        <w:rPr>
          <w:rFonts w:cs="Huawei Sans"/>
        </w:rPr>
        <w:t>="../../static/</w:t>
      </w:r>
      <w:proofErr w:type="spellStart"/>
      <w:r w:rsidRPr="001C48B7">
        <w:rPr>
          <w:rFonts w:cs="Huawei Sans"/>
        </w:rPr>
        <w:t>css</w:t>
      </w:r>
      <w:proofErr w:type="spellEnd"/>
      <w:r w:rsidRPr="001C48B7">
        <w:rPr>
          <w:rFonts w:cs="Huawei Sans"/>
        </w:rPr>
        <w:t>/index.css" type="text/</w:t>
      </w:r>
      <w:proofErr w:type="spellStart"/>
      <w:r w:rsidRPr="001C48B7">
        <w:rPr>
          <w:rFonts w:cs="Huawei Sans"/>
        </w:rPr>
        <w:t>css</w:t>
      </w:r>
      <w:proofErr w:type="spellEnd"/>
      <w:r w:rsidRPr="001C48B7">
        <w:rPr>
          <w:rFonts w:cs="Huawei Sans"/>
        </w:rPr>
        <w:t xml:space="preserve">" </w:t>
      </w:r>
      <w:proofErr w:type="spellStart"/>
      <w:r w:rsidRPr="001C48B7">
        <w:rPr>
          <w:rFonts w:cs="Huawei Sans"/>
        </w:rPr>
        <w:t>rel</w:t>
      </w:r>
      <w:proofErr w:type="spellEnd"/>
      <w:r w:rsidRPr="001C48B7">
        <w:rPr>
          <w:rFonts w:cs="Huawei Sans"/>
        </w:rPr>
        <w:t>="stylesheet"/&gt;</w:t>
      </w:r>
    </w:p>
    <w:p w14:paraId="2569D916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&lt;link </w:t>
      </w:r>
      <w:proofErr w:type="spellStart"/>
      <w:r w:rsidRPr="001C48B7">
        <w:rPr>
          <w:rFonts w:cs="Huawei Sans"/>
        </w:rPr>
        <w:t>href</w:t>
      </w:r>
      <w:proofErr w:type="spellEnd"/>
      <w:r w:rsidRPr="001C48B7">
        <w:rPr>
          <w:rFonts w:cs="Huawei Sans"/>
        </w:rPr>
        <w:t>="../../static/</w:t>
      </w:r>
      <w:proofErr w:type="spellStart"/>
      <w:r w:rsidRPr="001C48B7">
        <w:rPr>
          <w:rFonts w:cs="Huawei Sans"/>
        </w:rPr>
        <w:t>css</w:t>
      </w:r>
      <w:proofErr w:type="spellEnd"/>
      <w:r w:rsidRPr="001C48B7">
        <w:rPr>
          <w:rFonts w:cs="Huawei Sans"/>
        </w:rPr>
        <w:t>/course.css" type="text/</w:t>
      </w:r>
      <w:proofErr w:type="spellStart"/>
      <w:r w:rsidRPr="001C48B7">
        <w:rPr>
          <w:rFonts w:cs="Huawei Sans"/>
        </w:rPr>
        <w:t>css</w:t>
      </w:r>
      <w:proofErr w:type="spellEnd"/>
      <w:r w:rsidRPr="001C48B7">
        <w:rPr>
          <w:rFonts w:cs="Huawei Sans"/>
        </w:rPr>
        <w:t xml:space="preserve">" </w:t>
      </w:r>
      <w:proofErr w:type="spellStart"/>
      <w:r w:rsidRPr="001C48B7">
        <w:rPr>
          <w:rFonts w:cs="Huawei Sans"/>
        </w:rPr>
        <w:t>rel</w:t>
      </w:r>
      <w:proofErr w:type="spellEnd"/>
      <w:r w:rsidRPr="001C48B7">
        <w:rPr>
          <w:rFonts w:cs="Huawei Sans"/>
        </w:rPr>
        <w:t>="stylesheet"/&gt;</w:t>
      </w:r>
    </w:p>
    <w:p w14:paraId="68B9DCC8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&lt;link </w:t>
      </w:r>
      <w:proofErr w:type="spellStart"/>
      <w:r w:rsidRPr="001C48B7">
        <w:rPr>
          <w:rFonts w:cs="Huawei Sans"/>
        </w:rPr>
        <w:t>rel</w:t>
      </w:r>
      <w:proofErr w:type="spellEnd"/>
      <w:r w:rsidRPr="001C48B7">
        <w:rPr>
          <w:rFonts w:cs="Huawei Sans"/>
        </w:rPr>
        <w:t xml:space="preserve">="stylesheet" </w:t>
      </w:r>
      <w:proofErr w:type="spellStart"/>
      <w:r w:rsidRPr="001C48B7">
        <w:rPr>
          <w:rFonts w:cs="Huawei Sans"/>
        </w:rPr>
        <w:t>href</w:t>
      </w:r>
      <w:proofErr w:type="spellEnd"/>
      <w:r w:rsidRPr="001C48B7">
        <w:rPr>
          <w:rFonts w:cs="Huawei Sans"/>
        </w:rPr>
        <w:t>="../../static/</w:t>
      </w:r>
      <w:proofErr w:type="spellStart"/>
      <w:r w:rsidRPr="001C48B7">
        <w:rPr>
          <w:rFonts w:cs="Huawei Sans"/>
        </w:rPr>
        <w:t>layui</w:t>
      </w:r>
      <w:proofErr w:type="spellEnd"/>
      <w:r w:rsidRPr="001C48B7">
        <w:rPr>
          <w:rFonts w:cs="Huawei Sans"/>
        </w:rPr>
        <w:t>/</w:t>
      </w:r>
      <w:proofErr w:type="spellStart"/>
      <w:r w:rsidRPr="001C48B7">
        <w:rPr>
          <w:rFonts w:cs="Huawei Sans"/>
        </w:rPr>
        <w:t>css</w:t>
      </w:r>
      <w:proofErr w:type="spellEnd"/>
      <w:r w:rsidRPr="001C48B7">
        <w:rPr>
          <w:rFonts w:cs="Huawei Sans"/>
        </w:rPr>
        <w:t>/layui.css"/&gt;</w:t>
      </w:r>
    </w:p>
    <w:p w14:paraId="3D57E2E9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>&lt;/head&gt;</w:t>
      </w:r>
    </w:p>
    <w:p w14:paraId="6FA8E0F4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>&lt;body class="</w:t>
      </w:r>
      <w:proofErr w:type="spellStart"/>
      <w:r w:rsidRPr="001C48B7">
        <w:rPr>
          <w:rFonts w:cs="Huawei Sans"/>
        </w:rPr>
        <w:t>layui</w:t>
      </w:r>
      <w:proofErr w:type="spellEnd"/>
      <w:r w:rsidRPr="001C48B7">
        <w:rPr>
          <w:rFonts w:cs="Huawei Sans"/>
        </w:rPr>
        <w:t>-layout-body"&gt;</w:t>
      </w:r>
    </w:p>
    <w:p w14:paraId="3CCAE874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>&lt;div class="</w:t>
      </w:r>
      <w:proofErr w:type="spellStart"/>
      <w:r w:rsidRPr="001C48B7">
        <w:rPr>
          <w:rFonts w:cs="Huawei Sans"/>
        </w:rPr>
        <w:t>layui</w:t>
      </w:r>
      <w:proofErr w:type="spellEnd"/>
      <w:r w:rsidRPr="001C48B7">
        <w:rPr>
          <w:rFonts w:cs="Huawei Sans"/>
        </w:rPr>
        <w:t xml:space="preserve">-layout </w:t>
      </w:r>
      <w:proofErr w:type="spellStart"/>
      <w:r w:rsidRPr="001C48B7">
        <w:rPr>
          <w:rFonts w:cs="Huawei Sans"/>
        </w:rPr>
        <w:t>layui</w:t>
      </w:r>
      <w:proofErr w:type="spellEnd"/>
      <w:r w:rsidRPr="001C48B7">
        <w:rPr>
          <w:rFonts w:cs="Huawei Sans"/>
        </w:rPr>
        <w:t>-layout-admin"&gt;</w:t>
      </w:r>
    </w:p>
    <w:p w14:paraId="4F446EB3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</w:t>
      </w:r>
      <w:proofErr w:type="gramStart"/>
      <w:r w:rsidRPr="001C48B7">
        <w:rPr>
          <w:rFonts w:cs="Huawei Sans"/>
        </w:rPr>
        <w:t>&lt;!--</w:t>
      </w:r>
      <w:proofErr w:type="spellStart"/>
      <w:proofErr w:type="gramEnd"/>
      <w:r w:rsidRPr="001C48B7">
        <w:rPr>
          <w:rFonts w:cs="Huawei Sans"/>
        </w:rPr>
        <w:t>头部导航栏</w:t>
      </w:r>
      <w:proofErr w:type="spellEnd"/>
      <w:r w:rsidRPr="001C48B7">
        <w:rPr>
          <w:rFonts w:cs="Huawei Sans"/>
        </w:rPr>
        <w:t>--&gt;</w:t>
      </w:r>
    </w:p>
    <w:p w14:paraId="0F57AA96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&lt;div id="head" </w:t>
      </w:r>
      <w:proofErr w:type="spellStart"/>
      <w:proofErr w:type="gramStart"/>
      <w:r w:rsidRPr="001C48B7">
        <w:rPr>
          <w:rFonts w:cs="Huawei Sans"/>
        </w:rPr>
        <w:t>th:include</w:t>
      </w:r>
      <w:proofErr w:type="spellEnd"/>
      <w:proofErr w:type="gramEnd"/>
      <w:r w:rsidRPr="001C48B7">
        <w:rPr>
          <w:rFonts w:cs="Huawei Sans"/>
        </w:rPr>
        <w:t xml:space="preserve">="common/header :: </w:t>
      </w:r>
      <w:proofErr w:type="spellStart"/>
      <w:r w:rsidRPr="001C48B7">
        <w:rPr>
          <w:rFonts w:cs="Huawei Sans"/>
        </w:rPr>
        <w:t>common_head</w:t>
      </w:r>
      <w:proofErr w:type="spellEnd"/>
      <w:r w:rsidRPr="001C48B7">
        <w:rPr>
          <w:rFonts w:cs="Huawei Sans"/>
        </w:rPr>
        <w:t>(user=${</w:t>
      </w:r>
      <w:proofErr w:type="spellStart"/>
      <w:r w:rsidRPr="001C48B7">
        <w:rPr>
          <w:rFonts w:cs="Huawei Sans"/>
        </w:rPr>
        <w:t>session.user</w:t>
      </w:r>
      <w:proofErr w:type="spellEnd"/>
      <w:r w:rsidRPr="001C48B7">
        <w:rPr>
          <w:rFonts w:cs="Huawei Sans"/>
        </w:rPr>
        <w:t>})"&gt;&lt;/div&gt;</w:t>
      </w:r>
    </w:p>
    <w:p w14:paraId="31380300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</w:t>
      </w:r>
      <w:proofErr w:type="gramStart"/>
      <w:r w:rsidRPr="001C48B7">
        <w:rPr>
          <w:rFonts w:cs="Huawei Sans"/>
        </w:rPr>
        <w:t>&lt;!--</w:t>
      </w:r>
      <w:proofErr w:type="spellStart"/>
      <w:proofErr w:type="gramEnd"/>
      <w:r w:rsidRPr="001C48B7">
        <w:rPr>
          <w:rFonts w:cs="Huawei Sans"/>
        </w:rPr>
        <w:t>左边菜单栏</w:t>
      </w:r>
      <w:proofErr w:type="spellEnd"/>
      <w:r w:rsidRPr="001C48B7">
        <w:rPr>
          <w:rFonts w:cs="Huawei Sans"/>
        </w:rPr>
        <w:t>--&gt;</w:t>
      </w:r>
    </w:p>
    <w:p w14:paraId="4CD7EDEB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&lt;div id="</w:t>
      </w:r>
      <w:proofErr w:type="spellStart"/>
      <w:r w:rsidRPr="001C48B7">
        <w:rPr>
          <w:rFonts w:cs="Huawei Sans"/>
        </w:rPr>
        <w:t>left_column</w:t>
      </w:r>
      <w:proofErr w:type="spellEnd"/>
      <w:r w:rsidRPr="001C48B7">
        <w:rPr>
          <w:rFonts w:cs="Huawei Sans"/>
        </w:rPr>
        <w:t xml:space="preserve">" </w:t>
      </w:r>
      <w:proofErr w:type="spellStart"/>
      <w:proofErr w:type="gramStart"/>
      <w:r w:rsidRPr="001C48B7">
        <w:rPr>
          <w:rFonts w:cs="Huawei Sans"/>
        </w:rPr>
        <w:t>th:include</w:t>
      </w:r>
      <w:proofErr w:type="spellEnd"/>
      <w:proofErr w:type="gramEnd"/>
      <w:r w:rsidRPr="001C48B7">
        <w:rPr>
          <w:rFonts w:cs="Huawei Sans"/>
        </w:rPr>
        <w:t>="common/</w:t>
      </w:r>
      <w:proofErr w:type="spellStart"/>
      <w:r w:rsidRPr="001C48B7">
        <w:rPr>
          <w:rFonts w:cs="Huawei Sans"/>
        </w:rPr>
        <w:t>left_column</w:t>
      </w:r>
      <w:proofErr w:type="spellEnd"/>
      <w:r w:rsidRPr="001C48B7">
        <w:rPr>
          <w:rFonts w:cs="Huawei Sans"/>
        </w:rPr>
        <w:t xml:space="preserve"> :: </w:t>
      </w:r>
      <w:proofErr w:type="spellStart"/>
      <w:r w:rsidRPr="001C48B7">
        <w:rPr>
          <w:rFonts w:cs="Huawei Sans"/>
        </w:rPr>
        <w:t>left_column</w:t>
      </w:r>
      <w:proofErr w:type="spellEnd"/>
      <w:r w:rsidRPr="001C48B7">
        <w:rPr>
          <w:rFonts w:cs="Huawei Sans"/>
        </w:rPr>
        <w:t>(</w:t>
      </w:r>
      <w:proofErr w:type="spellStart"/>
      <w:r w:rsidRPr="001C48B7">
        <w:rPr>
          <w:rFonts w:cs="Huawei Sans"/>
        </w:rPr>
        <w:t>menuList</w:t>
      </w:r>
      <w:proofErr w:type="spellEnd"/>
      <w:r w:rsidRPr="001C48B7">
        <w:rPr>
          <w:rFonts w:cs="Huawei Sans"/>
        </w:rPr>
        <w:t>=${</w:t>
      </w:r>
      <w:proofErr w:type="spellStart"/>
      <w:r w:rsidRPr="001C48B7">
        <w:rPr>
          <w:rFonts w:cs="Huawei Sans"/>
        </w:rPr>
        <w:t>session.menuList</w:t>
      </w:r>
      <w:proofErr w:type="spellEnd"/>
      <w:r w:rsidRPr="001C48B7">
        <w:rPr>
          <w:rFonts w:cs="Huawei Sans"/>
        </w:rPr>
        <w:t>})"&gt;&lt;/div&gt;</w:t>
      </w:r>
    </w:p>
    <w:p w14:paraId="12CF1ED3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</w:t>
      </w:r>
      <w:proofErr w:type="gramStart"/>
      <w:r w:rsidRPr="001C48B7">
        <w:rPr>
          <w:rFonts w:cs="Huawei Sans"/>
        </w:rPr>
        <w:t>&lt;!--</w:t>
      </w:r>
      <w:proofErr w:type="gramEnd"/>
      <w:r w:rsidRPr="001C48B7">
        <w:rPr>
          <w:rFonts w:cs="Huawei Sans"/>
        </w:rPr>
        <w:t xml:space="preserve"> </w:t>
      </w:r>
      <w:proofErr w:type="spellStart"/>
      <w:r w:rsidRPr="001C48B7">
        <w:rPr>
          <w:rFonts w:cs="Huawei Sans"/>
        </w:rPr>
        <w:t>内容主体区域</w:t>
      </w:r>
      <w:proofErr w:type="spellEnd"/>
      <w:r w:rsidRPr="001C48B7">
        <w:rPr>
          <w:rFonts w:cs="Huawei Sans"/>
        </w:rPr>
        <w:t xml:space="preserve"> --&gt;</w:t>
      </w:r>
    </w:p>
    <w:p w14:paraId="2EDE3EF3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&lt;div class="</w:t>
      </w:r>
      <w:proofErr w:type="spellStart"/>
      <w:r w:rsidRPr="001C48B7">
        <w:rPr>
          <w:rFonts w:cs="Huawei Sans"/>
        </w:rPr>
        <w:t>layui</w:t>
      </w:r>
      <w:proofErr w:type="spellEnd"/>
      <w:r w:rsidRPr="001C48B7">
        <w:rPr>
          <w:rFonts w:cs="Huawei Sans"/>
        </w:rPr>
        <w:t>-body"&gt;</w:t>
      </w:r>
    </w:p>
    <w:p w14:paraId="1F21AFE5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&lt;div style="padding: 15px;"&gt;</w:t>
      </w:r>
    </w:p>
    <w:p w14:paraId="6A659FD5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&lt;div class="</w:t>
      </w:r>
      <w:proofErr w:type="spellStart"/>
      <w:r w:rsidRPr="001C48B7">
        <w:rPr>
          <w:rFonts w:cs="Huawei Sans"/>
        </w:rPr>
        <w:t>index_cloum</w:t>
      </w:r>
      <w:proofErr w:type="spellEnd"/>
      <w:r w:rsidRPr="001C48B7">
        <w:rPr>
          <w:rFonts w:cs="Huawei Sans"/>
        </w:rPr>
        <w:t xml:space="preserve"> course-box"&gt;</w:t>
      </w:r>
    </w:p>
    <w:p w14:paraId="57B19EB2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&lt;blockquote class="</w:t>
      </w:r>
      <w:proofErr w:type="spellStart"/>
      <w:r w:rsidRPr="001C48B7">
        <w:rPr>
          <w:rFonts w:cs="Huawei Sans"/>
        </w:rPr>
        <w:t>layui</w:t>
      </w:r>
      <w:proofErr w:type="spellEnd"/>
      <w:r w:rsidRPr="001C48B7">
        <w:rPr>
          <w:rFonts w:cs="Huawei Sans"/>
        </w:rPr>
        <w:t>-</w:t>
      </w:r>
      <w:proofErr w:type="spellStart"/>
      <w:r w:rsidRPr="001C48B7">
        <w:rPr>
          <w:rFonts w:cs="Huawei Sans"/>
        </w:rPr>
        <w:t>elem</w:t>
      </w:r>
      <w:proofErr w:type="spellEnd"/>
      <w:r w:rsidRPr="001C48B7">
        <w:rPr>
          <w:rFonts w:cs="Huawei Sans"/>
        </w:rPr>
        <w:t>-quote"&gt;</w:t>
      </w:r>
    </w:p>
    <w:p w14:paraId="5421F738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    </w:t>
      </w:r>
      <w:proofErr w:type="spellStart"/>
      <w:r w:rsidRPr="001C48B7">
        <w:rPr>
          <w:rFonts w:cs="Huawei Sans"/>
        </w:rPr>
        <w:t>选课统计</w:t>
      </w:r>
      <w:proofErr w:type="spellEnd"/>
    </w:p>
    <w:p w14:paraId="3615F00B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&lt;/blockquote&gt;</w:t>
      </w:r>
    </w:p>
    <w:p w14:paraId="02A6A187" w14:textId="77777777" w:rsidR="00801677" w:rsidRPr="001C48B7" w:rsidRDefault="00801677" w:rsidP="00801677">
      <w:pPr>
        <w:pStyle w:val="2f2"/>
        <w:rPr>
          <w:rFonts w:cs="Huawei Sans"/>
        </w:rPr>
      </w:pPr>
    </w:p>
    <w:p w14:paraId="4D8F6F1D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&lt;blockquote class="</w:t>
      </w:r>
      <w:proofErr w:type="spellStart"/>
      <w:r w:rsidRPr="001C48B7">
        <w:rPr>
          <w:rFonts w:cs="Huawei Sans"/>
        </w:rPr>
        <w:t>layui</w:t>
      </w:r>
      <w:proofErr w:type="spellEnd"/>
      <w:r w:rsidRPr="001C48B7">
        <w:rPr>
          <w:rFonts w:cs="Huawei Sans"/>
        </w:rPr>
        <w:t>-</w:t>
      </w:r>
      <w:proofErr w:type="spellStart"/>
      <w:r w:rsidRPr="001C48B7">
        <w:rPr>
          <w:rFonts w:cs="Huawei Sans"/>
        </w:rPr>
        <w:t>elem</w:t>
      </w:r>
      <w:proofErr w:type="spellEnd"/>
      <w:r w:rsidRPr="001C48B7">
        <w:rPr>
          <w:rFonts w:cs="Huawei Sans"/>
        </w:rPr>
        <w:t>-quote course-column count-box</w:t>
      </w:r>
      <w:proofErr w:type="gramStart"/>
      <w:r w:rsidRPr="001C48B7">
        <w:rPr>
          <w:rFonts w:cs="Huawei Sans"/>
        </w:rPr>
        <w:t xml:space="preserve">"  </w:t>
      </w:r>
      <w:proofErr w:type="spellStart"/>
      <w:r w:rsidRPr="001C48B7">
        <w:rPr>
          <w:rFonts w:cs="Huawei Sans"/>
        </w:rPr>
        <w:t>th</w:t>
      </w:r>
      <w:proofErr w:type="gramEnd"/>
      <w:r w:rsidRPr="001C48B7">
        <w:rPr>
          <w:rFonts w:cs="Huawei Sans"/>
        </w:rPr>
        <w:t>:each</w:t>
      </w:r>
      <w:proofErr w:type="spellEnd"/>
      <w:r w:rsidRPr="001C48B7">
        <w:rPr>
          <w:rFonts w:cs="Huawei Sans"/>
        </w:rPr>
        <w:t>="</w:t>
      </w:r>
      <w:proofErr w:type="spellStart"/>
      <w:r w:rsidRPr="001C48B7">
        <w:rPr>
          <w:rFonts w:cs="Huawei Sans"/>
        </w:rPr>
        <w:t>ths</w:t>
      </w:r>
      <w:proofErr w:type="spellEnd"/>
      <w:r w:rsidRPr="001C48B7">
        <w:rPr>
          <w:rFonts w:cs="Huawei Sans"/>
        </w:rPr>
        <w:t>:${</w:t>
      </w:r>
      <w:proofErr w:type="spellStart"/>
      <w:r w:rsidRPr="001C48B7">
        <w:rPr>
          <w:rFonts w:cs="Huawei Sans"/>
        </w:rPr>
        <w:t>TeacherStatis</w:t>
      </w:r>
      <w:proofErr w:type="spellEnd"/>
      <w:r w:rsidRPr="001C48B7">
        <w:rPr>
          <w:rFonts w:cs="Huawei Sans"/>
        </w:rPr>
        <w:t>}"&gt;</w:t>
      </w:r>
    </w:p>
    <w:p w14:paraId="12A698C9" w14:textId="77777777" w:rsidR="00801677" w:rsidRPr="001C48B7" w:rsidRDefault="00801677" w:rsidP="00801677">
      <w:pPr>
        <w:pStyle w:val="2f2"/>
        <w:rPr>
          <w:rFonts w:cs="Huawei Sans"/>
          <w:lang w:eastAsia="zh-CN"/>
        </w:rPr>
      </w:pPr>
      <w:r w:rsidRPr="001C48B7">
        <w:rPr>
          <w:rFonts w:cs="Huawei Sans"/>
        </w:rPr>
        <w:t xml:space="preserve">                    </w:t>
      </w:r>
      <w:r w:rsidRPr="001C48B7">
        <w:rPr>
          <w:rFonts w:cs="Huawei Sans"/>
          <w:lang w:eastAsia="zh-CN"/>
        </w:rPr>
        <w:t>&lt;div&gt;</w:t>
      </w:r>
      <w:r w:rsidRPr="001C48B7">
        <w:rPr>
          <w:rFonts w:cs="Huawei Sans"/>
          <w:lang w:eastAsia="zh-CN"/>
        </w:rPr>
        <w:t>已完成课程统计</w:t>
      </w:r>
      <w:r w:rsidRPr="001C48B7">
        <w:rPr>
          <w:rFonts w:cs="Huawei Sans"/>
          <w:lang w:eastAsia="zh-CN"/>
        </w:rPr>
        <w:t>&lt;/div&gt;</w:t>
      </w:r>
    </w:p>
    <w:p w14:paraId="1C401B0F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  <w:lang w:eastAsia="zh-CN"/>
        </w:rPr>
        <w:t xml:space="preserve">                    </w:t>
      </w:r>
      <w:r w:rsidRPr="001C48B7">
        <w:rPr>
          <w:rFonts w:cs="Huawei Sans"/>
        </w:rPr>
        <w:t>&lt;</w:t>
      </w:r>
      <w:proofErr w:type="spellStart"/>
      <w:r w:rsidRPr="001C48B7">
        <w:rPr>
          <w:rFonts w:cs="Huawei Sans"/>
        </w:rPr>
        <w:t>hr</w:t>
      </w:r>
      <w:proofErr w:type="spellEnd"/>
      <w:r w:rsidRPr="001C48B7">
        <w:rPr>
          <w:rFonts w:cs="Huawei Sans"/>
        </w:rPr>
        <w:t>&gt;</w:t>
      </w:r>
    </w:p>
    <w:p w14:paraId="625ABF3A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    &lt;div class="count-tip"&gt;</w:t>
      </w:r>
      <w:proofErr w:type="spellStart"/>
      <w:r w:rsidRPr="001C48B7">
        <w:rPr>
          <w:rFonts w:cs="Huawei Sans"/>
        </w:rPr>
        <w:t>当前已选课程人数</w:t>
      </w:r>
      <w:proofErr w:type="spellEnd"/>
      <w:r w:rsidRPr="001C48B7">
        <w:rPr>
          <w:rFonts w:cs="Huawei Sans"/>
        </w:rPr>
        <w:t>:&lt;span class="</w:t>
      </w:r>
      <w:proofErr w:type="spellStart"/>
      <w:r w:rsidRPr="001C48B7">
        <w:rPr>
          <w:rFonts w:cs="Huawei Sans"/>
        </w:rPr>
        <w:t>count_num</w:t>
      </w:r>
      <w:proofErr w:type="spellEnd"/>
      <w:r w:rsidRPr="001C48B7">
        <w:rPr>
          <w:rFonts w:cs="Huawei Sans"/>
        </w:rPr>
        <w:t xml:space="preserve">" </w:t>
      </w:r>
      <w:proofErr w:type="spellStart"/>
      <w:r w:rsidRPr="001C48B7">
        <w:rPr>
          <w:rFonts w:cs="Huawei Sans"/>
        </w:rPr>
        <w:t>th:text</w:t>
      </w:r>
      <w:proofErr w:type="spellEnd"/>
      <w:r w:rsidRPr="001C48B7">
        <w:rPr>
          <w:rFonts w:cs="Huawei Sans"/>
        </w:rPr>
        <w:t>="${</w:t>
      </w:r>
      <w:proofErr w:type="spellStart"/>
      <w:proofErr w:type="gramStart"/>
      <w:r w:rsidRPr="001C48B7">
        <w:rPr>
          <w:rFonts w:cs="Huawei Sans"/>
        </w:rPr>
        <w:t>ths.count</w:t>
      </w:r>
      <w:proofErr w:type="spellEnd"/>
      <w:proofErr w:type="gramEnd"/>
      <w:r w:rsidRPr="001C48B7">
        <w:rPr>
          <w:rFonts w:cs="Huawei Sans"/>
        </w:rPr>
        <w:t>}"&gt;&lt;/span&gt;&lt;/div&gt;</w:t>
      </w:r>
    </w:p>
    <w:p w14:paraId="4E66F76D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    &lt;div class="count-tip"&gt;</w:t>
      </w:r>
      <w:proofErr w:type="spellStart"/>
      <w:r w:rsidRPr="001C48B7">
        <w:rPr>
          <w:rFonts w:cs="Huawei Sans"/>
        </w:rPr>
        <w:t>当前已选学员专业</w:t>
      </w:r>
      <w:proofErr w:type="spellEnd"/>
      <w:r w:rsidRPr="001C48B7">
        <w:rPr>
          <w:rFonts w:cs="Huawei Sans"/>
        </w:rPr>
        <w:t>:&lt;span class="</w:t>
      </w:r>
      <w:proofErr w:type="spellStart"/>
      <w:r w:rsidRPr="001C48B7">
        <w:rPr>
          <w:rFonts w:cs="Huawei Sans"/>
        </w:rPr>
        <w:t>collage_num</w:t>
      </w:r>
      <w:proofErr w:type="spellEnd"/>
      <w:r w:rsidRPr="001C48B7">
        <w:rPr>
          <w:rFonts w:cs="Huawei Sans"/>
        </w:rPr>
        <w:t xml:space="preserve">" </w:t>
      </w:r>
      <w:proofErr w:type="spellStart"/>
      <w:r w:rsidRPr="001C48B7">
        <w:rPr>
          <w:rFonts w:cs="Huawei Sans"/>
        </w:rPr>
        <w:t>th:text</w:t>
      </w:r>
      <w:proofErr w:type="spellEnd"/>
      <w:r w:rsidRPr="001C48B7">
        <w:rPr>
          <w:rFonts w:cs="Huawei Sans"/>
        </w:rPr>
        <w:t>="${ths.name}"&gt;&lt;/span&gt;&lt;/div&gt;</w:t>
      </w:r>
    </w:p>
    <w:p w14:paraId="5F2EE4E4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    &lt;div class="clear"&gt;&lt;/div&gt;</w:t>
      </w:r>
    </w:p>
    <w:p w14:paraId="250FE5EE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    &lt;/blockquote&gt;</w:t>
      </w:r>
    </w:p>
    <w:p w14:paraId="6DF4B2E6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    &lt;/div&gt;</w:t>
      </w:r>
    </w:p>
    <w:p w14:paraId="5F8020C8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    &lt;/div&gt;</w:t>
      </w:r>
    </w:p>
    <w:p w14:paraId="517682FB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 xml:space="preserve">    &lt;/div&gt;</w:t>
      </w:r>
    </w:p>
    <w:p w14:paraId="4A8BA75B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>&lt;/div&gt;</w:t>
      </w:r>
    </w:p>
    <w:p w14:paraId="6AA03588" w14:textId="77777777" w:rsidR="00801677" w:rsidRPr="001C48B7" w:rsidRDefault="00801677" w:rsidP="00801677">
      <w:pPr>
        <w:pStyle w:val="2f2"/>
        <w:rPr>
          <w:rFonts w:cs="Huawei Sans"/>
        </w:rPr>
      </w:pPr>
      <w:r w:rsidRPr="001C48B7">
        <w:rPr>
          <w:rFonts w:cs="Huawei Sans"/>
        </w:rPr>
        <w:t>&lt;/body&gt;</w:t>
      </w:r>
    </w:p>
    <w:p w14:paraId="1F329CB1" w14:textId="77777777" w:rsidR="00801677" w:rsidRDefault="00801677" w:rsidP="00801677">
      <w:pPr>
        <w:pStyle w:val="3"/>
        <w:numPr>
          <w:ilvl w:val="2"/>
          <w:numId w:val="4"/>
        </w:numPr>
      </w:pPr>
      <w:bookmarkStart w:id="92" w:name="_Toc173315555"/>
      <w:r>
        <w:rPr>
          <w:rFonts w:hint="eastAsia"/>
        </w:rPr>
        <w:t>编写对象模型及完成</w:t>
      </w:r>
      <w:r>
        <w:rPr>
          <w:rFonts w:hint="eastAsia"/>
        </w:rPr>
        <w:t>SQ</w:t>
      </w:r>
      <w:r>
        <w:t>L</w:t>
      </w:r>
      <w:r>
        <w:rPr>
          <w:rFonts w:hint="eastAsia"/>
        </w:rPr>
        <w:t>查询功能</w:t>
      </w:r>
      <w:bookmarkEnd w:id="92"/>
    </w:p>
    <w:p w14:paraId="73B1F68F" w14:textId="77777777" w:rsidR="00801677" w:rsidRDefault="00801677" w:rsidP="00801677">
      <w:pPr>
        <w:pStyle w:val="1e"/>
      </w:pPr>
      <w:r>
        <w:rPr>
          <w:rFonts w:hint="eastAsia"/>
        </w:rPr>
        <w:t>对象模型接受统计的数量（</w:t>
      </w:r>
      <w:r>
        <w:rPr>
          <w:rFonts w:hint="eastAsia"/>
        </w:rPr>
        <w:t>in</w:t>
      </w:r>
      <w:r>
        <w:t>t</w:t>
      </w:r>
      <w:r>
        <w:rPr>
          <w:rFonts w:hint="eastAsia"/>
        </w:rPr>
        <w:t>类型），以及学院的名字（字符串）</w:t>
      </w:r>
    </w:p>
    <w:p w14:paraId="0D4CB800" w14:textId="77777777" w:rsidR="00801677" w:rsidRDefault="00801677" w:rsidP="00801677">
      <w:pPr>
        <w:pStyle w:val="30"/>
      </w:pPr>
      <w:r>
        <w:rPr>
          <w:rFonts w:hint="eastAsia"/>
        </w:rPr>
        <w:lastRenderedPageBreak/>
        <w:t>在</w:t>
      </w:r>
      <w:r>
        <w:rPr>
          <w:rFonts w:hint="eastAsia"/>
        </w:rPr>
        <w:t>en</w:t>
      </w:r>
      <w:r>
        <w:t>tity</w:t>
      </w:r>
      <w:r>
        <w:rPr>
          <w:rFonts w:hint="eastAsia"/>
        </w:rPr>
        <w:t>中添加数据模型对象。</w:t>
      </w:r>
    </w:p>
    <w:p w14:paraId="533B88C7" w14:textId="77777777" w:rsidR="00801677" w:rsidRDefault="00801677" w:rsidP="00801677">
      <w:pPr>
        <w:pStyle w:val="1e"/>
      </w:pPr>
      <w:r>
        <w:rPr>
          <w:rFonts w:hint="eastAsia"/>
        </w:rPr>
        <w:t>代码路径：在</w:t>
      </w:r>
      <w:r w:rsidRPr="00777CAD">
        <w:t>graduation-design-master</w:t>
      </w:r>
      <w:r w:rsidRPr="006F4B40">
        <w:t>\</w:t>
      </w:r>
      <w:proofErr w:type="spellStart"/>
      <w:r w:rsidRPr="006F4B40">
        <w:t>src</w:t>
      </w:r>
      <w:proofErr w:type="spellEnd"/>
      <w:r w:rsidRPr="006F4B40">
        <w:t>\main\java\com\</w:t>
      </w:r>
      <w:proofErr w:type="spellStart"/>
      <w:r w:rsidRPr="006F4B40">
        <w:t>kzl</w:t>
      </w:r>
      <w:proofErr w:type="spellEnd"/>
      <w:r w:rsidRPr="006F4B40">
        <w:t>\entity\</w:t>
      </w:r>
      <w:r>
        <w:rPr>
          <w:rFonts w:hint="eastAsia"/>
        </w:rPr>
        <w:t>目录下新增</w:t>
      </w:r>
      <w:r w:rsidRPr="00AF0619">
        <w:t>TeacherStatis.java</w:t>
      </w:r>
      <w:r>
        <w:rPr>
          <w:rFonts w:hint="eastAsia"/>
        </w:rPr>
        <w:t>文件，并添加如下代码：</w:t>
      </w:r>
    </w:p>
    <w:p w14:paraId="2DFB1DA6" w14:textId="77777777" w:rsidR="00801677" w:rsidRPr="003354E0" w:rsidRDefault="00801677" w:rsidP="00801677">
      <w:pPr>
        <w:pStyle w:val="2f2"/>
        <w:rPr>
          <w:rFonts w:cs="Huawei Sans"/>
        </w:rPr>
      </w:pPr>
      <w:r w:rsidRPr="003354E0">
        <w:rPr>
          <w:rFonts w:cs="Huawei Sans"/>
        </w:rPr>
        <w:t xml:space="preserve">package </w:t>
      </w:r>
      <w:proofErr w:type="spellStart"/>
      <w:proofErr w:type="gramStart"/>
      <w:r w:rsidRPr="003354E0">
        <w:rPr>
          <w:rFonts w:cs="Huawei Sans"/>
        </w:rPr>
        <w:t>com.kzl.entity</w:t>
      </w:r>
      <w:proofErr w:type="spellEnd"/>
      <w:proofErr w:type="gramEnd"/>
      <w:r w:rsidRPr="003354E0">
        <w:rPr>
          <w:rFonts w:cs="Huawei Sans"/>
        </w:rPr>
        <w:t>;</w:t>
      </w:r>
    </w:p>
    <w:p w14:paraId="15AD3D9A" w14:textId="77777777" w:rsidR="00801677" w:rsidRPr="003354E0" w:rsidRDefault="00801677" w:rsidP="00801677">
      <w:pPr>
        <w:pStyle w:val="2f2"/>
        <w:rPr>
          <w:rFonts w:cs="Huawei Sans"/>
        </w:rPr>
      </w:pPr>
    </w:p>
    <w:p w14:paraId="3220FDAF" w14:textId="77777777" w:rsidR="00801677" w:rsidRPr="003354E0" w:rsidRDefault="00801677" w:rsidP="00801677">
      <w:pPr>
        <w:pStyle w:val="2f2"/>
        <w:rPr>
          <w:rFonts w:cs="Huawei Sans"/>
        </w:rPr>
      </w:pPr>
      <w:r w:rsidRPr="003354E0">
        <w:rPr>
          <w:rFonts w:cs="Huawei Sans"/>
        </w:rPr>
        <w:t xml:space="preserve">import </w:t>
      </w:r>
      <w:proofErr w:type="spellStart"/>
      <w:proofErr w:type="gramStart"/>
      <w:r w:rsidRPr="003354E0">
        <w:rPr>
          <w:rFonts w:cs="Huawei Sans"/>
        </w:rPr>
        <w:t>lombok.Data</w:t>
      </w:r>
      <w:proofErr w:type="spellEnd"/>
      <w:proofErr w:type="gramEnd"/>
      <w:r w:rsidRPr="003354E0">
        <w:rPr>
          <w:rFonts w:cs="Huawei Sans"/>
        </w:rPr>
        <w:t>;</w:t>
      </w:r>
    </w:p>
    <w:p w14:paraId="36B0FA04" w14:textId="77777777" w:rsidR="00801677" w:rsidRPr="003354E0" w:rsidRDefault="00801677" w:rsidP="00801677">
      <w:pPr>
        <w:pStyle w:val="2f2"/>
        <w:rPr>
          <w:rFonts w:cs="Huawei Sans"/>
        </w:rPr>
      </w:pPr>
    </w:p>
    <w:p w14:paraId="3E744452" w14:textId="77777777" w:rsidR="00801677" w:rsidRPr="003354E0" w:rsidRDefault="00801677" w:rsidP="00801677">
      <w:pPr>
        <w:pStyle w:val="2f2"/>
        <w:rPr>
          <w:rFonts w:cs="Huawei Sans"/>
        </w:rPr>
      </w:pPr>
      <w:r w:rsidRPr="003354E0">
        <w:rPr>
          <w:rFonts w:cs="Huawei Sans"/>
        </w:rPr>
        <w:t>@Data</w:t>
      </w:r>
    </w:p>
    <w:p w14:paraId="0D6DC19A" w14:textId="77777777" w:rsidR="00801677" w:rsidRPr="003354E0" w:rsidRDefault="00801677" w:rsidP="00801677">
      <w:pPr>
        <w:pStyle w:val="2f2"/>
        <w:rPr>
          <w:rFonts w:cs="Huawei Sans"/>
        </w:rPr>
      </w:pPr>
      <w:r w:rsidRPr="003354E0">
        <w:rPr>
          <w:rFonts w:cs="Huawei Sans"/>
        </w:rPr>
        <w:t xml:space="preserve">public class </w:t>
      </w:r>
      <w:proofErr w:type="spellStart"/>
      <w:r w:rsidRPr="003354E0">
        <w:rPr>
          <w:rFonts w:cs="Huawei Sans"/>
        </w:rPr>
        <w:t>TeacherStatis</w:t>
      </w:r>
      <w:proofErr w:type="spellEnd"/>
      <w:r w:rsidRPr="003354E0">
        <w:rPr>
          <w:rFonts w:cs="Huawei Sans"/>
        </w:rPr>
        <w:t xml:space="preserve"> {</w:t>
      </w:r>
    </w:p>
    <w:p w14:paraId="46A8F32F" w14:textId="77777777" w:rsidR="00801677" w:rsidRPr="003354E0" w:rsidRDefault="00801677" w:rsidP="00801677">
      <w:pPr>
        <w:pStyle w:val="2f2"/>
        <w:rPr>
          <w:rFonts w:cs="Huawei Sans"/>
        </w:rPr>
      </w:pPr>
    </w:p>
    <w:p w14:paraId="5A861B6D" w14:textId="77777777" w:rsidR="00801677" w:rsidRPr="003354E0" w:rsidRDefault="00801677" w:rsidP="00801677">
      <w:pPr>
        <w:pStyle w:val="2f2"/>
        <w:rPr>
          <w:rFonts w:cs="Huawei Sans"/>
        </w:rPr>
      </w:pPr>
      <w:r w:rsidRPr="003354E0">
        <w:rPr>
          <w:rFonts w:cs="Huawei Sans"/>
        </w:rPr>
        <w:t xml:space="preserve">    </w:t>
      </w:r>
      <w:proofErr w:type="gramStart"/>
      <w:r w:rsidRPr="003354E0">
        <w:rPr>
          <w:rFonts w:cs="Huawei Sans"/>
        </w:rPr>
        <w:t>private  int</w:t>
      </w:r>
      <w:proofErr w:type="gramEnd"/>
      <w:r w:rsidRPr="003354E0">
        <w:rPr>
          <w:rFonts w:cs="Huawei Sans"/>
        </w:rPr>
        <w:t xml:space="preserve"> count;</w:t>
      </w:r>
    </w:p>
    <w:p w14:paraId="65D71E21" w14:textId="77777777" w:rsidR="00801677" w:rsidRPr="003354E0" w:rsidRDefault="00801677" w:rsidP="00801677">
      <w:pPr>
        <w:pStyle w:val="2f2"/>
        <w:rPr>
          <w:rFonts w:cs="Huawei Sans"/>
        </w:rPr>
      </w:pPr>
      <w:r w:rsidRPr="003354E0">
        <w:rPr>
          <w:rFonts w:cs="Huawei Sans"/>
        </w:rPr>
        <w:t xml:space="preserve">    </w:t>
      </w:r>
      <w:proofErr w:type="gramStart"/>
      <w:r w:rsidRPr="003354E0">
        <w:rPr>
          <w:rFonts w:cs="Huawei Sans"/>
        </w:rPr>
        <w:t>private  String</w:t>
      </w:r>
      <w:proofErr w:type="gramEnd"/>
      <w:r w:rsidRPr="003354E0">
        <w:rPr>
          <w:rFonts w:cs="Huawei Sans"/>
        </w:rPr>
        <w:t xml:space="preserve"> name;</w:t>
      </w:r>
    </w:p>
    <w:p w14:paraId="08ABC9A8" w14:textId="77777777" w:rsidR="00801677" w:rsidRPr="003354E0" w:rsidRDefault="00801677" w:rsidP="00801677">
      <w:pPr>
        <w:pStyle w:val="2f2"/>
        <w:rPr>
          <w:rFonts w:cs="Huawei Sans"/>
        </w:rPr>
      </w:pPr>
      <w:r w:rsidRPr="003354E0">
        <w:rPr>
          <w:rFonts w:cs="Huawei Sans"/>
        </w:rPr>
        <w:t>}</w:t>
      </w:r>
    </w:p>
    <w:p w14:paraId="4163FA90" w14:textId="77777777" w:rsidR="00801677" w:rsidRDefault="00801677" w:rsidP="00801677">
      <w:pPr>
        <w:pStyle w:val="30"/>
      </w:pPr>
      <w:r>
        <w:rPr>
          <w:rFonts w:hint="eastAsia"/>
        </w:rPr>
        <w:t>在</w:t>
      </w: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>中新建映射方法。</w:t>
      </w:r>
    </w:p>
    <w:p w14:paraId="3390398F" w14:textId="77777777" w:rsidR="00801677" w:rsidRDefault="00801677" w:rsidP="00801677">
      <w:pPr>
        <w:pStyle w:val="1e"/>
      </w:pPr>
      <w:r>
        <w:rPr>
          <w:rFonts w:hint="eastAsia"/>
        </w:rPr>
        <w:t>代码路径：在</w:t>
      </w:r>
      <w:r w:rsidRPr="00777CAD">
        <w:t>graduation-design-master\src\main\java\com\kzl\dao\TeacherMapper.java</w:t>
      </w:r>
      <w:r>
        <w:t xml:space="preserve"> </w:t>
      </w:r>
      <w:r>
        <w:rPr>
          <w:rFonts w:hint="eastAsia"/>
        </w:rPr>
        <w:t>文件的最后按规范添加如下代码：</w:t>
      </w:r>
    </w:p>
    <w:p w14:paraId="3EFCF539" w14:textId="77777777" w:rsidR="00801677" w:rsidRDefault="00801677" w:rsidP="00801677">
      <w:pPr>
        <w:pStyle w:val="2f2"/>
        <w:rPr>
          <w:rFonts w:cs="Huawei Sans"/>
        </w:rPr>
      </w:pPr>
      <w:r w:rsidRPr="00AF0619">
        <w:rPr>
          <w:rFonts w:cs="Huawei Sans"/>
        </w:rPr>
        <w:t>List&lt;</w:t>
      </w:r>
      <w:proofErr w:type="spellStart"/>
      <w:r w:rsidRPr="00AF0619">
        <w:rPr>
          <w:rFonts w:cs="Huawei Sans"/>
        </w:rPr>
        <w:t>TeacherStatis</w:t>
      </w:r>
      <w:proofErr w:type="spellEnd"/>
      <w:r w:rsidRPr="00AF0619">
        <w:rPr>
          <w:rFonts w:cs="Huawei Sans"/>
        </w:rPr>
        <w:t xml:space="preserve">&gt; </w:t>
      </w:r>
      <w:proofErr w:type="spellStart"/>
      <w:proofErr w:type="gramStart"/>
      <w:r w:rsidRPr="00AF0619">
        <w:rPr>
          <w:rFonts w:cs="Huawei Sans"/>
        </w:rPr>
        <w:t>selectTeacherStatisList</w:t>
      </w:r>
      <w:proofErr w:type="spellEnd"/>
      <w:r w:rsidRPr="00AF0619">
        <w:rPr>
          <w:rFonts w:cs="Huawei Sans"/>
        </w:rPr>
        <w:t>(</w:t>
      </w:r>
      <w:proofErr w:type="gramEnd"/>
      <w:r w:rsidRPr="00AF0619">
        <w:rPr>
          <w:rFonts w:cs="Huawei Sans"/>
        </w:rPr>
        <w:t xml:space="preserve">String </w:t>
      </w:r>
      <w:proofErr w:type="spellStart"/>
      <w:r w:rsidRPr="00AF0619">
        <w:rPr>
          <w:rFonts w:cs="Huawei Sans"/>
        </w:rPr>
        <w:t>teacherId</w:t>
      </w:r>
      <w:proofErr w:type="spellEnd"/>
      <w:r w:rsidRPr="00AF0619">
        <w:rPr>
          <w:rFonts w:cs="Huawei Sans"/>
        </w:rPr>
        <w:t>);</w:t>
      </w:r>
    </w:p>
    <w:p w14:paraId="0958501F" w14:textId="77777777" w:rsidR="00801677" w:rsidRPr="00AF0619" w:rsidRDefault="00801677" w:rsidP="00801677">
      <w:pPr>
        <w:pStyle w:val="1e"/>
      </w:pPr>
      <w:r>
        <w:rPr>
          <w:noProof/>
        </w:rPr>
        <w:drawing>
          <wp:inline distT="0" distB="0" distL="0" distR="0" wp14:anchorId="0961BD79" wp14:editId="05AE8255">
            <wp:extent cx="5196840" cy="1833830"/>
            <wp:effectExtent l="19050" t="19050" r="22860" b="14605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2589" cy="185350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066285" w14:textId="77777777" w:rsidR="00801677" w:rsidRDefault="00801677" w:rsidP="00801677">
      <w:pPr>
        <w:pStyle w:val="30"/>
      </w:pPr>
      <w:r>
        <w:rPr>
          <w:rFonts w:hint="eastAsia"/>
        </w:rPr>
        <w:t>在</w:t>
      </w:r>
      <w:r>
        <w:rPr>
          <w:rFonts w:hint="eastAsia"/>
        </w:rPr>
        <w:t xml:space="preserve"> re</w:t>
      </w:r>
      <w:r>
        <w:t>sources</w:t>
      </w:r>
      <w:r>
        <w:rPr>
          <w:rFonts w:hint="eastAsia"/>
        </w:rPr>
        <w:t>/</w:t>
      </w:r>
      <w:proofErr w:type="spellStart"/>
      <w:r>
        <w:rPr>
          <w:rFonts w:hint="eastAsia"/>
        </w:rPr>
        <w:t>m</w:t>
      </w:r>
      <w:r>
        <w:t>ybatis</w:t>
      </w:r>
      <w:proofErr w:type="spellEnd"/>
      <w:r>
        <w:rPr>
          <w:rFonts w:hint="eastAsia"/>
        </w:rPr>
        <w:t>中创建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语言，并配置映射的类和返回类型。</w:t>
      </w:r>
    </w:p>
    <w:p w14:paraId="3BFE5711" w14:textId="77777777" w:rsidR="00801677" w:rsidRDefault="00801677" w:rsidP="00801677">
      <w:pPr>
        <w:pStyle w:val="1e"/>
      </w:pPr>
      <w:r>
        <w:rPr>
          <w:rFonts w:hint="eastAsia"/>
        </w:rPr>
        <w:t>主要</w:t>
      </w:r>
      <w:r w:rsidRPr="00CD1D0E">
        <w:t>查寻当前已经选课的人数</w:t>
      </w:r>
      <w:r>
        <w:rPr>
          <w:rFonts w:hint="eastAsia"/>
        </w:rPr>
        <w:t>及</w:t>
      </w:r>
      <w:r w:rsidRPr="00CD1D0E">
        <w:t>当前选课学生的专业</w:t>
      </w:r>
      <w:r>
        <w:rPr>
          <w:rFonts w:hint="eastAsia"/>
        </w:rPr>
        <w:t>。</w:t>
      </w:r>
    </w:p>
    <w:p w14:paraId="275EFD58" w14:textId="77777777" w:rsidR="00801677" w:rsidRDefault="00801677" w:rsidP="00801677">
      <w:pPr>
        <w:pStyle w:val="1e"/>
      </w:pPr>
      <w:r>
        <w:rPr>
          <w:rFonts w:hint="eastAsia"/>
        </w:rPr>
        <w:t>代码路径：在</w:t>
      </w:r>
      <w:r w:rsidRPr="00777CAD">
        <w:t>graduation-design-master\src\main\resources\mybatis\teacherMapping.xml</w:t>
      </w:r>
      <w:r>
        <w:t xml:space="preserve"> </w:t>
      </w:r>
      <w:r>
        <w:rPr>
          <w:rFonts w:hint="eastAsia"/>
        </w:rPr>
        <w:t>文件的最后按规范添加如下代码：</w:t>
      </w:r>
    </w:p>
    <w:p w14:paraId="0229EE77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>&lt;select id="</w:t>
      </w:r>
      <w:proofErr w:type="spellStart"/>
      <w:r w:rsidRPr="00EC6677">
        <w:rPr>
          <w:color w:val="C7000B"/>
        </w:rPr>
        <w:t>selectTeacherStatisList</w:t>
      </w:r>
      <w:proofErr w:type="spellEnd"/>
      <w:proofErr w:type="gramStart"/>
      <w:r>
        <w:t xml:space="preserve">"  </w:t>
      </w:r>
      <w:proofErr w:type="spellStart"/>
      <w:r>
        <w:t>resultType</w:t>
      </w:r>
      <w:proofErr w:type="spellEnd"/>
      <w:proofErr w:type="gramEnd"/>
      <w:r>
        <w:t>="</w:t>
      </w:r>
      <w:proofErr w:type="spellStart"/>
      <w:r w:rsidRPr="00EC6677">
        <w:rPr>
          <w:color w:val="C7000B"/>
        </w:rPr>
        <w:t>com.kzl.entity.TeacherStatis</w:t>
      </w:r>
      <w:proofErr w:type="spellEnd"/>
      <w:r w:rsidRPr="00EC6677">
        <w:t>"</w:t>
      </w:r>
      <w:r>
        <w:t>&gt;</w:t>
      </w:r>
    </w:p>
    <w:p w14:paraId="1DAE0860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SELECT count(</w:t>
      </w:r>
      <w:proofErr w:type="spellStart"/>
      <w:proofErr w:type="gramStart"/>
      <w:r>
        <w:t>s.studentNumber</w:t>
      </w:r>
      <w:proofErr w:type="spellEnd"/>
      <w:proofErr w:type="gramEnd"/>
      <w:r>
        <w:t>), cu.name name</w:t>
      </w:r>
    </w:p>
    <w:p w14:paraId="388406BF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FROM </w:t>
      </w:r>
      <w:proofErr w:type="spellStart"/>
      <w:r>
        <w:t>student_course_rel</w:t>
      </w:r>
      <w:proofErr w:type="spellEnd"/>
      <w:r>
        <w:t xml:space="preserve"> </w:t>
      </w:r>
      <w:proofErr w:type="spellStart"/>
      <w:r>
        <w:t>sc</w:t>
      </w:r>
      <w:proofErr w:type="spellEnd"/>
    </w:p>
    <w:p w14:paraId="3C039CE3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         LEFT JOIN course c ON c.id=</w:t>
      </w:r>
      <w:proofErr w:type="spellStart"/>
      <w:proofErr w:type="gramStart"/>
      <w:r>
        <w:t>sc.courseId</w:t>
      </w:r>
      <w:proofErr w:type="spellEnd"/>
      <w:proofErr w:type="gramEnd"/>
    </w:p>
    <w:p w14:paraId="71A67F96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         LEFT JOIN student s ON s.id = </w:t>
      </w:r>
      <w:proofErr w:type="spellStart"/>
      <w:proofErr w:type="gramStart"/>
      <w:r>
        <w:t>sc.studentId</w:t>
      </w:r>
      <w:proofErr w:type="spellEnd"/>
      <w:proofErr w:type="gramEnd"/>
    </w:p>
    <w:p w14:paraId="1B799681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         LEFT JOIN college cu ON cu.id = c. </w:t>
      </w:r>
      <w:proofErr w:type="spellStart"/>
      <w:r>
        <w:t>collegeId</w:t>
      </w:r>
      <w:proofErr w:type="spellEnd"/>
    </w:p>
    <w:p w14:paraId="228F93D4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WHERE </w:t>
      </w:r>
      <w:proofErr w:type="spellStart"/>
      <w:proofErr w:type="gramStart"/>
      <w:r>
        <w:t>c.teacherId</w:t>
      </w:r>
      <w:proofErr w:type="spellEnd"/>
      <w:proofErr w:type="gramEnd"/>
      <w:r>
        <w:t>=#{</w:t>
      </w:r>
      <w:proofErr w:type="spellStart"/>
      <w:r>
        <w:t>teacherId</w:t>
      </w:r>
      <w:proofErr w:type="spellEnd"/>
      <w:r>
        <w:t>}  GROUP BY name;</w:t>
      </w:r>
    </w:p>
    <w:p w14:paraId="7926F1FF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&lt;/select&gt;</w:t>
      </w:r>
    </w:p>
    <w:p w14:paraId="661EB680" w14:textId="77777777" w:rsidR="00801677" w:rsidRPr="00530F9F" w:rsidRDefault="00801677" w:rsidP="00801677">
      <w:pPr>
        <w:pStyle w:val="1e"/>
      </w:pPr>
      <w:r>
        <w:rPr>
          <w:noProof/>
        </w:rPr>
        <w:lastRenderedPageBreak/>
        <w:drawing>
          <wp:inline distT="0" distB="0" distL="0" distR="0" wp14:anchorId="12CAB346" wp14:editId="054C4758">
            <wp:extent cx="4596765" cy="1585355"/>
            <wp:effectExtent l="19050" t="19050" r="13335" b="1524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83149" cy="161514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4C37DF" w14:textId="6C4BEA56" w:rsidR="00801677" w:rsidRDefault="00801677" w:rsidP="00801677">
      <w:pPr>
        <w:pStyle w:val="3"/>
        <w:numPr>
          <w:ilvl w:val="2"/>
          <w:numId w:val="4"/>
        </w:numPr>
      </w:pPr>
      <w:bookmarkStart w:id="93" w:name="_Toc173315556"/>
      <w:r>
        <w:rPr>
          <w:rFonts w:hint="eastAsia"/>
        </w:rPr>
        <w:t>编码</w:t>
      </w:r>
      <w:r>
        <w:rPr>
          <w:rFonts w:hint="eastAsia"/>
        </w:rPr>
        <w:t>Se</w:t>
      </w:r>
      <w:r>
        <w:t>rvice</w:t>
      </w:r>
      <w:r>
        <w:rPr>
          <w:rFonts w:hint="eastAsia"/>
        </w:rPr>
        <w:t>端代码实现</w:t>
      </w:r>
      <w:bookmarkEnd w:id="93"/>
    </w:p>
    <w:p w14:paraId="5E084B03" w14:textId="77777777" w:rsidR="00801677" w:rsidRDefault="00801677" w:rsidP="00801677">
      <w:pPr>
        <w:pStyle w:val="1e"/>
      </w:pPr>
      <w:r>
        <w:rPr>
          <w:rFonts w:hint="eastAsia"/>
        </w:rPr>
        <w:t>在</w:t>
      </w:r>
      <w:r>
        <w:rPr>
          <w:rFonts w:hint="eastAsia"/>
        </w:rPr>
        <w:t>service</w:t>
      </w:r>
      <w:r>
        <w:rPr>
          <w:rFonts w:hint="eastAsia"/>
        </w:rPr>
        <w:t>中编写接口和实现接口（</w:t>
      </w:r>
      <w:r w:rsidRPr="00CD1D0E">
        <w:t>TeacherService.java</w:t>
      </w:r>
      <w:r>
        <w:rPr>
          <w:rFonts w:hint="eastAsia"/>
        </w:rPr>
        <w:t>）</w:t>
      </w:r>
    </w:p>
    <w:p w14:paraId="7F32AC98" w14:textId="77777777" w:rsidR="00801677" w:rsidRDefault="00801677" w:rsidP="00801677">
      <w:pPr>
        <w:pStyle w:val="30"/>
      </w:pPr>
      <w:r>
        <w:rPr>
          <w:rFonts w:hint="eastAsia"/>
        </w:rPr>
        <w:t>定义查询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接口。</w:t>
      </w:r>
    </w:p>
    <w:p w14:paraId="561442BF" w14:textId="77777777" w:rsidR="00801677" w:rsidRPr="00CD1D0E" w:rsidRDefault="00801677" w:rsidP="00801677">
      <w:pPr>
        <w:pStyle w:val="1e"/>
      </w:pPr>
      <w:r>
        <w:rPr>
          <w:rFonts w:hint="eastAsia"/>
        </w:rPr>
        <w:t>代码路径：在</w:t>
      </w:r>
      <w:r w:rsidRPr="006B22D1">
        <w:t>graduation-design-master\src\main\java\com\kzl\service\TeacherService.java</w:t>
      </w:r>
      <w:r>
        <w:rPr>
          <w:rFonts w:hint="eastAsia"/>
        </w:rPr>
        <w:t>文件的最后按规范添加如下代码：</w:t>
      </w:r>
    </w:p>
    <w:p w14:paraId="62517938" w14:textId="77777777" w:rsidR="00801677" w:rsidRDefault="00801677" w:rsidP="00801677">
      <w:pPr>
        <w:pStyle w:val="2f2"/>
        <w:pBdr>
          <w:bottom w:val="single" w:sz="4" w:space="0" w:color="auto"/>
        </w:pBdr>
      </w:pPr>
      <w:r w:rsidRPr="00CD1D0E">
        <w:t>List&lt;</w:t>
      </w:r>
      <w:proofErr w:type="spellStart"/>
      <w:r w:rsidRPr="00CD1D0E">
        <w:t>TeacherStatis</w:t>
      </w:r>
      <w:proofErr w:type="spellEnd"/>
      <w:r w:rsidRPr="00CD1D0E">
        <w:t xml:space="preserve">&gt; </w:t>
      </w:r>
      <w:proofErr w:type="spellStart"/>
      <w:proofErr w:type="gramStart"/>
      <w:r w:rsidRPr="00CD1D0E">
        <w:t>selectTeacherStatisList</w:t>
      </w:r>
      <w:proofErr w:type="spellEnd"/>
      <w:r w:rsidRPr="00CD1D0E">
        <w:t>(</w:t>
      </w:r>
      <w:proofErr w:type="gramEnd"/>
      <w:r w:rsidRPr="00CD1D0E">
        <w:t xml:space="preserve">String </w:t>
      </w:r>
      <w:proofErr w:type="spellStart"/>
      <w:r w:rsidRPr="00CD1D0E">
        <w:t>teacherId</w:t>
      </w:r>
      <w:proofErr w:type="spellEnd"/>
      <w:r w:rsidRPr="00CD1D0E">
        <w:t>);</w:t>
      </w:r>
    </w:p>
    <w:p w14:paraId="6AA43F65" w14:textId="77777777" w:rsidR="00801677" w:rsidRPr="00CD1D0E" w:rsidRDefault="00801677" w:rsidP="00801677">
      <w:pPr>
        <w:pStyle w:val="1e"/>
      </w:pPr>
      <w:r>
        <w:rPr>
          <w:noProof/>
        </w:rPr>
        <w:drawing>
          <wp:inline distT="0" distB="0" distL="0" distR="0" wp14:anchorId="5A59B650" wp14:editId="3EB3EF82">
            <wp:extent cx="4730115" cy="1074312"/>
            <wp:effectExtent l="19050" t="19050" r="13335" b="12065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59788" cy="110376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20EEAB" w14:textId="77777777" w:rsidR="00801677" w:rsidRDefault="00801677" w:rsidP="00801677">
      <w:pPr>
        <w:pStyle w:val="30"/>
      </w:pPr>
      <w:r>
        <w:rPr>
          <w:rFonts w:hint="eastAsia"/>
        </w:rPr>
        <w:t>实现查询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接口。</w:t>
      </w:r>
    </w:p>
    <w:p w14:paraId="1C70DBF5" w14:textId="77777777" w:rsidR="00801677" w:rsidRDefault="00801677" w:rsidP="00801677">
      <w:pPr>
        <w:pStyle w:val="1e"/>
      </w:pPr>
      <w:r>
        <w:rPr>
          <w:rFonts w:hint="eastAsia"/>
        </w:rPr>
        <w:t>代码路径：在</w:t>
      </w:r>
      <w:r w:rsidRPr="001E6D74">
        <w:t>graduation-design-master\src\main\java\com\kzl\service\impl\TeacherServiceImpl.java</w:t>
      </w:r>
      <w:r>
        <w:rPr>
          <w:rFonts w:hint="eastAsia"/>
        </w:rPr>
        <w:t>文件的最后按规范添加如下代码：</w:t>
      </w:r>
    </w:p>
    <w:p w14:paraId="30B30492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>@Override</w:t>
      </w:r>
    </w:p>
    <w:p w14:paraId="5EC32237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public List&lt;</w:t>
      </w:r>
      <w:proofErr w:type="spellStart"/>
      <w:r>
        <w:t>TeacherStatis</w:t>
      </w:r>
      <w:proofErr w:type="spellEnd"/>
      <w:r>
        <w:t xml:space="preserve">&gt; </w:t>
      </w:r>
      <w:proofErr w:type="spellStart"/>
      <w:proofErr w:type="gramStart"/>
      <w:r>
        <w:t>selectTeacherStatisList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teacherId</w:t>
      </w:r>
      <w:proofErr w:type="spellEnd"/>
      <w:r>
        <w:t>) {</w:t>
      </w:r>
    </w:p>
    <w:p w14:paraId="7F047543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List&lt;</w:t>
      </w:r>
      <w:proofErr w:type="spellStart"/>
      <w:r>
        <w:t>TeacherStatis</w:t>
      </w:r>
      <w:proofErr w:type="spellEnd"/>
      <w:r>
        <w:t xml:space="preserve">&gt; </w:t>
      </w:r>
      <w:proofErr w:type="spellStart"/>
      <w:r>
        <w:t>teacherStatiss</w:t>
      </w:r>
      <w:proofErr w:type="spellEnd"/>
      <w:r>
        <w:t xml:space="preserve"> = </w:t>
      </w:r>
      <w:proofErr w:type="spellStart"/>
      <w:r>
        <w:t>teacherMapper.selectTeacherStatisList</w:t>
      </w:r>
      <w:proofErr w:type="spellEnd"/>
      <w:r>
        <w:t>(</w:t>
      </w:r>
      <w:proofErr w:type="spellStart"/>
      <w:r>
        <w:t>teacherId</w:t>
      </w:r>
      <w:proofErr w:type="spellEnd"/>
      <w:r>
        <w:t>);</w:t>
      </w:r>
    </w:p>
    <w:p w14:paraId="69139102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return </w:t>
      </w:r>
      <w:proofErr w:type="spellStart"/>
      <w:r>
        <w:t>teacherStatiss</w:t>
      </w:r>
      <w:proofErr w:type="spellEnd"/>
      <w:r>
        <w:t>;</w:t>
      </w:r>
    </w:p>
    <w:p w14:paraId="2EAEFBBB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}</w:t>
      </w:r>
    </w:p>
    <w:p w14:paraId="09FBEE08" w14:textId="77777777" w:rsidR="00801677" w:rsidRDefault="00801677" w:rsidP="00801677">
      <w:pPr>
        <w:pStyle w:val="1e"/>
      </w:pPr>
      <w:r>
        <w:rPr>
          <w:noProof/>
        </w:rPr>
        <w:drawing>
          <wp:inline distT="0" distB="0" distL="0" distR="0" wp14:anchorId="17F81CE7" wp14:editId="2479991F">
            <wp:extent cx="4530090" cy="1574580"/>
            <wp:effectExtent l="19050" t="19050" r="22860" b="26035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06613" cy="160117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E76C1F" w14:textId="75026984" w:rsidR="00801677" w:rsidRDefault="00801677" w:rsidP="00801677">
      <w:pPr>
        <w:pStyle w:val="3"/>
        <w:numPr>
          <w:ilvl w:val="2"/>
          <w:numId w:val="4"/>
        </w:numPr>
      </w:pPr>
      <w:bookmarkStart w:id="94" w:name="_Toc173315557"/>
      <w:r>
        <w:rPr>
          <w:rFonts w:hint="eastAsia"/>
        </w:rPr>
        <w:lastRenderedPageBreak/>
        <w:t>编写控制器</w:t>
      </w:r>
      <w:bookmarkEnd w:id="94"/>
    </w:p>
    <w:p w14:paraId="692B921D" w14:textId="77777777" w:rsidR="00801677" w:rsidRDefault="00801677" w:rsidP="00801677">
      <w:pPr>
        <w:pStyle w:val="30"/>
      </w:pPr>
      <w:r>
        <w:rPr>
          <w:rFonts w:hint="eastAsia"/>
        </w:rPr>
        <w:t>实现统计信息的控制数据转移。</w:t>
      </w:r>
    </w:p>
    <w:p w14:paraId="47914CDC" w14:textId="77777777" w:rsidR="00801677" w:rsidRDefault="00801677" w:rsidP="00801677">
      <w:pPr>
        <w:pStyle w:val="1e"/>
      </w:pPr>
      <w:r>
        <w:rPr>
          <w:rFonts w:hint="eastAsia"/>
        </w:rPr>
        <w:t>代码路径：首先在</w:t>
      </w:r>
      <w:r w:rsidRPr="00060EDE">
        <w:t>graduation-design-master\src\main\java\com\kzl\controller\TeacherController.java</w:t>
      </w:r>
      <w:r>
        <w:rPr>
          <w:rFonts w:hint="eastAsia"/>
        </w:rPr>
        <w:t>文件中把原</w:t>
      </w:r>
      <w:r w:rsidRPr="00FB3855">
        <w:t xml:space="preserve">public String </w:t>
      </w:r>
      <w:proofErr w:type="spellStart"/>
      <w:r w:rsidRPr="00FB3855">
        <w:t>statisticalInfo</w:t>
      </w:r>
      <w:proofErr w:type="spellEnd"/>
      <w:r>
        <w:rPr>
          <w:rFonts w:hint="eastAsia"/>
        </w:rPr>
        <w:t>注释掉，然后按规范添加如下代码：</w:t>
      </w:r>
    </w:p>
    <w:p w14:paraId="2C3E6419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>@</w:t>
      </w:r>
      <w:proofErr w:type="spellStart"/>
      <w:r>
        <w:t>RequestMapping</w:t>
      </w:r>
      <w:proofErr w:type="spellEnd"/>
      <w:r>
        <w:t>("</w:t>
      </w:r>
      <w:proofErr w:type="spellStart"/>
      <w:r>
        <w:t>statisticalInfo</w:t>
      </w:r>
      <w:proofErr w:type="spellEnd"/>
      <w:r>
        <w:t>")</w:t>
      </w:r>
    </w:p>
    <w:p w14:paraId="7092D431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public </w:t>
      </w:r>
      <w:proofErr w:type="spellStart"/>
      <w:r>
        <w:t>ModelAndView</w:t>
      </w:r>
      <w:proofErr w:type="spellEnd"/>
      <w:r>
        <w:t xml:space="preserve"> </w:t>
      </w:r>
      <w:proofErr w:type="spellStart"/>
      <w:proofErr w:type="gramStart"/>
      <w:r>
        <w:t>statisticalInfo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request){</w:t>
      </w:r>
    </w:p>
    <w:p w14:paraId="4BE35615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</w:t>
      </w:r>
      <w:proofErr w:type="spellStart"/>
      <w:r>
        <w:t>boolean</w:t>
      </w:r>
      <w:proofErr w:type="spellEnd"/>
      <w:r>
        <w:t xml:space="preserve"> state = </w:t>
      </w:r>
      <w:proofErr w:type="spellStart"/>
      <w:r>
        <w:t>judgeUserLoginState</w:t>
      </w:r>
      <w:proofErr w:type="spellEnd"/>
      <w:r>
        <w:t>(request);</w:t>
      </w:r>
    </w:p>
    <w:p w14:paraId="6B6A4E40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</w:t>
      </w:r>
      <w:proofErr w:type="spellStart"/>
      <w:r>
        <w:t>ModelAndView</w:t>
      </w:r>
      <w:proofErr w:type="spellEnd"/>
      <w:r>
        <w:t xml:space="preserve"> </w:t>
      </w:r>
      <w:proofErr w:type="spellStart"/>
      <w:r>
        <w:t>modelAndView</w:t>
      </w:r>
      <w:proofErr w:type="spellEnd"/>
      <w:r>
        <w:t xml:space="preserve"> = new </w:t>
      </w:r>
      <w:proofErr w:type="spellStart"/>
      <w:proofErr w:type="gramStart"/>
      <w:r>
        <w:t>ModelAndView</w:t>
      </w:r>
      <w:proofErr w:type="spellEnd"/>
      <w:r>
        <w:t>(</w:t>
      </w:r>
      <w:proofErr w:type="gramEnd"/>
      <w:r>
        <w:t>);</w:t>
      </w:r>
    </w:p>
    <w:p w14:paraId="6848D94B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if (state =</w:t>
      </w:r>
      <w:proofErr w:type="gramStart"/>
      <w:r>
        <w:t>=  true</w:t>
      </w:r>
      <w:proofErr w:type="gramEnd"/>
      <w:r>
        <w:t>)</w:t>
      </w:r>
    </w:p>
    <w:p w14:paraId="4DC50FC0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{</w:t>
      </w:r>
    </w:p>
    <w:p w14:paraId="1BFA1C1C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    Teacher user = (Teacher) </w:t>
      </w:r>
      <w:proofErr w:type="spellStart"/>
      <w:proofErr w:type="gramStart"/>
      <w:r>
        <w:t>request.getSession</w:t>
      </w:r>
      <w:proofErr w:type="spellEnd"/>
      <w:proofErr w:type="gramEnd"/>
      <w:r>
        <w:t>().</w:t>
      </w:r>
      <w:proofErr w:type="spellStart"/>
      <w:r>
        <w:t>getAttribute</w:t>
      </w:r>
      <w:proofErr w:type="spellEnd"/>
      <w:r>
        <w:t>("user");</w:t>
      </w:r>
    </w:p>
    <w:p w14:paraId="65150C1A" w14:textId="77777777" w:rsidR="00801677" w:rsidRPr="00737125" w:rsidRDefault="00801677" w:rsidP="00801677">
      <w:pPr>
        <w:pStyle w:val="2f2"/>
        <w:pBdr>
          <w:bottom w:val="single" w:sz="4" w:space="0" w:color="auto"/>
        </w:pBdr>
        <w:rPr>
          <w:color w:val="C7000B"/>
        </w:rPr>
      </w:pPr>
      <w:r>
        <w:t xml:space="preserve">           </w:t>
      </w:r>
      <w:r w:rsidRPr="00737125">
        <w:rPr>
          <w:color w:val="C7000B"/>
        </w:rPr>
        <w:t xml:space="preserve"> List&lt;</w:t>
      </w:r>
      <w:proofErr w:type="spellStart"/>
      <w:r w:rsidRPr="00737125">
        <w:rPr>
          <w:color w:val="C7000B"/>
        </w:rPr>
        <w:t>TeacherStatis</w:t>
      </w:r>
      <w:proofErr w:type="spellEnd"/>
      <w:r w:rsidRPr="00737125">
        <w:rPr>
          <w:color w:val="C7000B"/>
        </w:rPr>
        <w:t xml:space="preserve">&gt; </w:t>
      </w:r>
      <w:proofErr w:type="spellStart"/>
      <w:r w:rsidRPr="00737125">
        <w:rPr>
          <w:color w:val="C7000B"/>
        </w:rPr>
        <w:t>CoutStudent_</w:t>
      </w:r>
      <w:proofErr w:type="gramStart"/>
      <w:r w:rsidRPr="00737125">
        <w:rPr>
          <w:color w:val="C7000B"/>
        </w:rPr>
        <w:t>collage</w:t>
      </w:r>
      <w:proofErr w:type="spellEnd"/>
      <w:r w:rsidRPr="00737125">
        <w:rPr>
          <w:color w:val="C7000B"/>
        </w:rPr>
        <w:t xml:space="preserve">  =</w:t>
      </w:r>
      <w:proofErr w:type="gramEnd"/>
      <w:r w:rsidRPr="00737125">
        <w:rPr>
          <w:color w:val="C7000B"/>
        </w:rPr>
        <w:t xml:space="preserve"> </w:t>
      </w:r>
      <w:proofErr w:type="spellStart"/>
      <w:r w:rsidRPr="00737125">
        <w:rPr>
          <w:color w:val="C7000B"/>
        </w:rPr>
        <w:t>teacherService.selectTeacherStatisList</w:t>
      </w:r>
      <w:proofErr w:type="spellEnd"/>
      <w:r w:rsidRPr="00737125">
        <w:rPr>
          <w:color w:val="C7000B"/>
        </w:rPr>
        <w:t>(</w:t>
      </w:r>
      <w:proofErr w:type="spellStart"/>
      <w:r w:rsidRPr="00737125">
        <w:rPr>
          <w:color w:val="C7000B"/>
        </w:rPr>
        <w:t>user.getId</w:t>
      </w:r>
      <w:proofErr w:type="spellEnd"/>
      <w:r w:rsidRPr="00737125">
        <w:rPr>
          <w:color w:val="C7000B"/>
        </w:rPr>
        <w:t>());</w:t>
      </w:r>
    </w:p>
    <w:p w14:paraId="737E288B" w14:textId="77777777" w:rsidR="00801677" w:rsidRPr="00737125" w:rsidRDefault="00801677" w:rsidP="00801677">
      <w:pPr>
        <w:pStyle w:val="2f2"/>
        <w:pBdr>
          <w:bottom w:val="single" w:sz="4" w:space="0" w:color="auto"/>
        </w:pBdr>
        <w:rPr>
          <w:color w:val="C7000B"/>
        </w:rPr>
      </w:pPr>
      <w:r w:rsidRPr="00737125">
        <w:rPr>
          <w:color w:val="C7000B"/>
        </w:rPr>
        <w:t xml:space="preserve">            </w:t>
      </w:r>
      <w:proofErr w:type="spellStart"/>
      <w:r w:rsidRPr="00737125">
        <w:rPr>
          <w:color w:val="C7000B"/>
        </w:rPr>
        <w:t>modelAndView.setViewName</w:t>
      </w:r>
      <w:proofErr w:type="spellEnd"/>
      <w:r w:rsidRPr="00737125">
        <w:rPr>
          <w:color w:val="C7000B"/>
        </w:rPr>
        <w:t>("teacher/</w:t>
      </w:r>
      <w:proofErr w:type="spellStart"/>
      <w:r w:rsidRPr="00737125">
        <w:rPr>
          <w:color w:val="C7000B"/>
        </w:rPr>
        <w:t>statisticalInfo</w:t>
      </w:r>
      <w:proofErr w:type="spellEnd"/>
      <w:r w:rsidRPr="00737125">
        <w:rPr>
          <w:color w:val="C7000B"/>
        </w:rPr>
        <w:t>");</w:t>
      </w:r>
    </w:p>
    <w:p w14:paraId="49E65A4D" w14:textId="77777777" w:rsidR="00801677" w:rsidRPr="00737125" w:rsidRDefault="00801677" w:rsidP="00801677">
      <w:pPr>
        <w:pStyle w:val="2f2"/>
        <w:pBdr>
          <w:bottom w:val="single" w:sz="4" w:space="0" w:color="auto"/>
        </w:pBdr>
        <w:rPr>
          <w:color w:val="C7000B"/>
        </w:rPr>
      </w:pPr>
      <w:r w:rsidRPr="00737125">
        <w:rPr>
          <w:color w:val="C7000B"/>
        </w:rPr>
        <w:t xml:space="preserve">            </w:t>
      </w:r>
      <w:proofErr w:type="spellStart"/>
      <w:r w:rsidRPr="00737125">
        <w:rPr>
          <w:color w:val="C7000B"/>
        </w:rPr>
        <w:t>modelAndView.addObject</w:t>
      </w:r>
      <w:proofErr w:type="spellEnd"/>
      <w:r w:rsidRPr="00737125">
        <w:rPr>
          <w:color w:val="C7000B"/>
        </w:rPr>
        <w:t>("</w:t>
      </w:r>
      <w:proofErr w:type="spellStart"/>
      <w:r w:rsidRPr="00737125">
        <w:rPr>
          <w:color w:val="C7000B"/>
        </w:rPr>
        <w:t>TeacherStatis</w:t>
      </w:r>
      <w:proofErr w:type="spellEnd"/>
      <w:proofErr w:type="gramStart"/>
      <w:r w:rsidRPr="00737125">
        <w:rPr>
          <w:color w:val="C7000B"/>
        </w:rPr>
        <w:t>",</w:t>
      </w:r>
      <w:proofErr w:type="spellStart"/>
      <w:r w:rsidRPr="00737125">
        <w:rPr>
          <w:color w:val="C7000B"/>
        </w:rPr>
        <w:t>CoutStudent</w:t>
      </w:r>
      <w:proofErr w:type="gramEnd"/>
      <w:r w:rsidRPr="00737125">
        <w:rPr>
          <w:color w:val="C7000B"/>
        </w:rPr>
        <w:t>_collage</w:t>
      </w:r>
      <w:proofErr w:type="spellEnd"/>
      <w:r w:rsidRPr="00737125">
        <w:rPr>
          <w:color w:val="C7000B"/>
        </w:rPr>
        <w:t>);</w:t>
      </w:r>
    </w:p>
    <w:p w14:paraId="252314EA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} else {</w:t>
      </w:r>
    </w:p>
    <w:p w14:paraId="4DE61FC9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    </w:t>
      </w:r>
      <w:proofErr w:type="spellStart"/>
      <w:r>
        <w:t>modelAndView.setViewName</w:t>
      </w:r>
      <w:proofErr w:type="spellEnd"/>
      <w:r>
        <w:t>("redirect:/");</w:t>
      </w:r>
    </w:p>
    <w:p w14:paraId="105E4680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}</w:t>
      </w:r>
    </w:p>
    <w:p w14:paraId="0BC3663C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    </w:t>
      </w:r>
      <w:proofErr w:type="gramStart"/>
      <w:r>
        <w:t xml:space="preserve">return  </w:t>
      </w:r>
      <w:proofErr w:type="spellStart"/>
      <w:r>
        <w:t>modelAndView</w:t>
      </w:r>
      <w:proofErr w:type="spellEnd"/>
      <w:proofErr w:type="gramEnd"/>
      <w:r>
        <w:t>;</w:t>
      </w:r>
    </w:p>
    <w:p w14:paraId="6235B515" w14:textId="77777777" w:rsidR="00801677" w:rsidRDefault="00801677" w:rsidP="00801677">
      <w:pPr>
        <w:pStyle w:val="2f2"/>
        <w:pBdr>
          <w:bottom w:val="single" w:sz="4" w:space="0" w:color="auto"/>
        </w:pBdr>
      </w:pPr>
      <w:r>
        <w:t xml:space="preserve">    }</w:t>
      </w:r>
    </w:p>
    <w:p w14:paraId="4170C3B1" w14:textId="77777777" w:rsidR="00801677" w:rsidRDefault="00801677" w:rsidP="00801677">
      <w:pPr>
        <w:pStyle w:val="1e"/>
      </w:pPr>
      <w:r>
        <w:rPr>
          <w:noProof/>
        </w:rPr>
        <w:drawing>
          <wp:inline distT="0" distB="0" distL="0" distR="0" wp14:anchorId="67F3ED83" wp14:editId="13EB9DB9">
            <wp:extent cx="4996815" cy="3933476"/>
            <wp:effectExtent l="19050" t="19050" r="13335" b="1016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53081" cy="397776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E1F2BD" w14:textId="6A29F9CD" w:rsidR="00801677" w:rsidRDefault="00801677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sz w:val="21"/>
        </w:rPr>
      </w:pPr>
    </w:p>
    <w:sectPr w:rsidR="00801677" w:rsidSect="00033B54">
      <w:headerReference w:type="default" r:id="rId74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rgValue="AgA1AC4AaIg8aAdomJg="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rgValue="AgA1AC4AaIg8aAdomJg="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rgValue="AgA1AC4AaIg8aAdomJg=" wne:acdName="acd13" wne:fciIndexBasedOn="0065"/>
    <wne:acd wne:argValue="AgA1AC4AaIg8aAdomJg=" wne:acdName="acd14" wne:fciIndexBasedOn="0065"/>
    <wne:acd wne:argValue="AgA1AC4AaIg8aAdomJg=" wne:acdName="acd15" wne:fciIndexBasedOn="0065"/>
    <wne:acd wne:argValue="AgA1AC4AaIg8aAdomJg=" wne:acdName="acd16" wne:fciIndexBasedOn="0065"/>
    <wne:acd wne:argValue="AgA1AC4AaIg8aAdomJg=" wne:acdName="acd17" wne:fciIndexBasedOn="0065"/>
    <wne:acd wne:argValue="AgA1AC4AaIg8aAdomJg=" wne:acdName="acd18" wne:fciIndexBasedOn="0065"/>
    <wne:acd wne:argValue="AgA1AC4AaIg8aAdomJg=" wne:acdName="acd19" wne:fciIndexBasedOn="0065"/>
    <wne:acd wne:argValue="AgA1AC4AaIg8aAdomJg=" wne:acdName="acd20" wne:fciIndexBasedOn="0065"/>
    <wne:acd wne:argValue="AgA1AC4AaIg8aAdomJg="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037D68" w14:textId="77777777" w:rsidR="00820C9B" w:rsidRDefault="00820C9B" w:rsidP="00940D2A">
      <w:pPr>
        <w:spacing w:before="0" w:after="0" w:line="240" w:lineRule="auto"/>
      </w:pPr>
      <w:r>
        <w:separator/>
      </w:r>
    </w:p>
  </w:endnote>
  <w:endnote w:type="continuationSeparator" w:id="0">
    <w:p w14:paraId="68A61834" w14:textId="77777777" w:rsidR="00820C9B" w:rsidRDefault="00820C9B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Arial Unicode MS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Corbel"/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31127" w14:textId="77777777" w:rsidR="00820C9B" w:rsidRDefault="00820C9B" w:rsidP="00940D2A">
      <w:pPr>
        <w:spacing w:before="0" w:after="0" w:line="240" w:lineRule="auto"/>
      </w:pPr>
      <w:r>
        <w:separator/>
      </w:r>
    </w:p>
  </w:footnote>
  <w:footnote w:type="continuationSeparator" w:id="0">
    <w:p w14:paraId="3C845444" w14:textId="77777777" w:rsidR="00820C9B" w:rsidRDefault="00820C9B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7439D" w14:textId="77777777" w:rsidR="00A879D3" w:rsidRPr="009D4127" w:rsidRDefault="00A879D3" w:rsidP="00033B54">
    <w:pPr>
      <w:pStyle w:val="a7"/>
      <w:rPr>
        <w:rFonts w:ascii="Huawei Sans" w:eastAsia="方正兰亭黑简体" w:hAnsi="Huawei Sans"/>
      </w:rPr>
    </w:pPr>
  </w:p>
  <w:p w14:paraId="6619D47F" w14:textId="77777777" w:rsidR="00A879D3" w:rsidRPr="009D4127" w:rsidRDefault="00A879D3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A879D3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A879D3" w:rsidRPr="009D4127" w:rsidRDefault="00A879D3" w:rsidP="00854769">
          <w:pPr>
            <w:pStyle w:val="afffd"/>
            <w:jc w:val="left"/>
            <w:rPr>
              <w:rFonts w:ascii="Huawei Sans" w:eastAsia="方正兰亭黑简体" w:hAnsi="Huawei Sans"/>
            </w:rPr>
          </w:pPr>
          <w:r w:rsidRPr="009D4127">
            <w:rPr>
              <w:rFonts w:ascii="Huawei Sans" w:eastAsia="方正兰亭黑简体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A879D3" w:rsidRPr="009D4127" w:rsidRDefault="00A879D3" w:rsidP="00033B54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32A56592" w14:textId="77777777" w:rsidR="00A879D3" w:rsidRDefault="00A879D3" w:rsidP="00647A3C">
          <w:pPr>
            <w:pStyle w:val="TableNote"/>
            <w:ind w:left="0"/>
            <w:jc w:val="center"/>
            <w:rPr>
              <w:rFonts w:ascii="Huawei Sans" w:hAnsi="Huawei Sans"/>
              <w:noProof/>
            </w:rPr>
          </w:pPr>
        </w:p>
        <w:p w14:paraId="541AEA52" w14:textId="3A6D8192" w:rsidR="00A879D3" w:rsidRPr="009D4127" w:rsidRDefault="00A879D3" w:rsidP="00647A3C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  <w:r w:rsidRPr="00357D90">
            <w:rPr>
              <w:rFonts w:ascii="Huawei Sans" w:eastAsia="方正兰亭黑简体" w:hAnsi="Huawei Sans"/>
              <w:noProof/>
            </w:rPr>
            <w:t>openGauss</w:t>
          </w:r>
          <w:r w:rsidRPr="00357D90">
            <w:rPr>
              <w:rFonts w:ascii="Huawei Sans" w:eastAsia="方正兰亭黑简体" w:hAnsi="Huawei Sans"/>
              <w:noProof/>
            </w:rPr>
            <w:t>数据库应用系统开发</w:t>
          </w:r>
          <w:r w:rsidRPr="00357D90">
            <w:rPr>
              <w:rFonts w:ascii="Huawei Sans" w:eastAsia="方正兰亭黑简体" w:hAnsi="Huawei Sans"/>
              <w:noProof/>
            </w:rPr>
            <w:t>(</w:t>
          </w:r>
          <w:r w:rsidRPr="00357D90">
            <w:rPr>
              <w:rFonts w:ascii="Huawei Sans" w:eastAsia="方正兰亭黑简体" w:hAnsi="Huawei Sans"/>
              <w:noProof/>
            </w:rPr>
            <w:t>学生选课管理系统</w:t>
          </w:r>
          <w:r w:rsidRPr="00357D90">
            <w:rPr>
              <w:rFonts w:ascii="Huawei Sans" w:eastAsia="方正兰亭黑简体" w:hAnsi="Huawei Sans"/>
              <w:noProof/>
            </w:rPr>
            <w:t>)</w:t>
          </w:r>
        </w:p>
      </w:tc>
      <w:tc>
        <w:tcPr>
          <w:tcW w:w="1134" w:type="dxa"/>
          <w:vAlign w:val="bottom"/>
        </w:tcPr>
        <w:p w14:paraId="279C3BBC" w14:textId="1A924E70" w:rsidR="00A879D3" w:rsidRPr="009D4127" w:rsidRDefault="00A879D3" w:rsidP="00033B54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 w:rsidRPr="009D4127">
            <w:rPr>
              <w:rFonts w:ascii="Huawei Sans" w:eastAsia="方正兰亭黑简体" w:hAnsi="Huawei Sans"/>
            </w:rPr>
            <w:t>第</w:t>
          </w:r>
          <w:r w:rsidRPr="009D4127">
            <w:rPr>
              <w:rFonts w:ascii="Huawei Sans" w:eastAsia="方正兰亭黑简体" w:hAnsi="Huawei Sans"/>
            </w:rPr>
            <w:fldChar w:fldCharType="begin"/>
          </w:r>
          <w:r w:rsidRPr="009D4127">
            <w:rPr>
              <w:rFonts w:ascii="Huawei Sans" w:eastAsia="方正兰亭黑简体" w:hAnsi="Huawei Sans"/>
            </w:rPr>
            <w:instrText xml:space="preserve"> PAGE </w:instrText>
          </w:r>
          <w:r w:rsidRPr="009D4127">
            <w:rPr>
              <w:rFonts w:ascii="Huawei Sans" w:eastAsia="方正兰亭黑简体" w:hAnsi="Huawei Sans"/>
            </w:rPr>
            <w:fldChar w:fldCharType="separate"/>
          </w:r>
          <w:r>
            <w:rPr>
              <w:rFonts w:ascii="Huawei Sans" w:eastAsia="方正兰亭黑简体" w:hAnsi="Huawei Sans"/>
              <w:noProof/>
            </w:rPr>
            <w:t>15</w:t>
          </w:r>
          <w:r w:rsidRPr="009D4127">
            <w:rPr>
              <w:rFonts w:ascii="Huawei Sans" w:eastAsia="方正兰亭黑简体" w:hAnsi="Huawei Sans"/>
              <w:noProof/>
            </w:rPr>
            <w:fldChar w:fldCharType="end"/>
          </w:r>
          <w:r w:rsidRPr="009D4127"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0278FB09" w14:textId="77777777" w:rsidR="00A879D3" w:rsidRPr="009D4127" w:rsidRDefault="00A879D3" w:rsidP="00033B54">
    <w:pPr>
      <w:pStyle w:val="a7"/>
      <w:rPr>
        <w:rFonts w:ascii="Huawei Sans" w:eastAsia="方正兰亭黑简体" w:hAnsi="Huawei Sans"/>
      </w:rPr>
    </w:pPr>
  </w:p>
  <w:p w14:paraId="76432B8F" w14:textId="77777777" w:rsidR="00A879D3" w:rsidRPr="009D4127" w:rsidRDefault="00A879D3" w:rsidP="00033B54">
    <w:pPr>
      <w:pStyle w:val="a7"/>
      <w:rPr>
        <w:rFonts w:ascii="Huawei Sans" w:eastAsia="方正兰亭黑简体" w:hAnsi="Huawei Sans"/>
      </w:rPr>
    </w:pPr>
  </w:p>
  <w:p w14:paraId="2CCE42D9" w14:textId="77777777" w:rsidR="00A879D3" w:rsidRPr="009D4127" w:rsidRDefault="00A879D3">
    <w:pPr>
      <w:pStyle w:val="a7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C8D2CE4C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hybridMultilevel"/>
    <w:tmpl w:val="014866A4"/>
    <w:lvl w:ilvl="0" w:tplc="0C6CCB62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3CF7222F"/>
    <w:multiLevelType w:val="hybridMultilevel"/>
    <w:tmpl w:val="7D64FD7A"/>
    <w:lvl w:ilvl="0" w:tplc="482E8930">
      <w:start w:val="1"/>
      <w:numFmt w:val="decimal"/>
      <w:lvlText w:val="(%1)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7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9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2B87D62"/>
    <w:multiLevelType w:val="hybridMultilevel"/>
    <w:tmpl w:val="F072C5A8"/>
    <w:lvl w:ilvl="0" w:tplc="3F8C41AA">
      <w:start w:val="1"/>
      <w:numFmt w:val="bullet"/>
      <w:pStyle w:val="41"/>
      <w:lvlText w:val=""/>
      <w:lvlJc w:val="left"/>
      <w:pPr>
        <w:ind w:left="2121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5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1" w:hanging="420"/>
      </w:pPr>
      <w:rPr>
        <w:rFonts w:ascii="Wingdings" w:hAnsi="Wingdings" w:hint="default"/>
      </w:rPr>
    </w:lvl>
  </w:abstractNum>
  <w:abstractNum w:abstractNumId="13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5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16"/>
  </w:num>
  <w:num w:numId="2">
    <w:abstractNumId w:val="8"/>
  </w:num>
  <w:num w:numId="3">
    <w:abstractNumId w:val="5"/>
  </w:num>
  <w:num w:numId="4">
    <w:abstractNumId w:val="2"/>
  </w:num>
  <w:num w:numId="5">
    <w:abstractNumId w:val="10"/>
  </w:num>
  <w:num w:numId="6">
    <w:abstractNumId w:val="4"/>
  </w:num>
  <w:num w:numId="7">
    <w:abstractNumId w:val="1"/>
  </w:num>
  <w:num w:numId="8">
    <w:abstractNumId w:val="7"/>
  </w:num>
  <w:num w:numId="9">
    <w:abstractNumId w:val="11"/>
  </w:num>
  <w:num w:numId="10">
    <w:abstractNumId w:val="9"/>
  </w:num>
  <w:num w:numId="11">
    <w:abstractNumId w:val="13"/>
  </w:num>
  <w:num w:numId="12">
    <w:abstractNumId w:val="0"/>
  </w:num>
  <w:num w:numId="13">
    <w:abstractNumId w:val="2"/>
  </w:num>
  <w:num w:numId="14">
    <w:abstractNumId w:val="3"/>
  </w:num>
  <w:num w:numId="15">
    <w:abstractNumId w:val="15"/>
  </w:num>
  <w:num w:numId="16">
    <w:abstractNumId w:val="14"/>
  </w:num>
  <w:num w:numId="17">
    <w:abstractNumId w:val="12"/>
  </w:num>
  <w:num w:numId="18">
    <w:abstractNumId w:val="6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</w:num>
  <w:num w:numId="33">
    <w:abstractNumId w:val="2"/>
  </w:num>
  <w:num w:numId="34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028"/>
    <w:rsid w:val="00002614"/>
    <w:rsid w:val="00002A67"/>
    <w:rsid w:val="000031D4"/>
    <w:rsid w:val="00007325"/>
    <w:rsid w:val="00010623"/>
    <w:rsid w:val="00010C0A"/>
    <w:rsid w:val="000110CF"/>
    <w:rsid w:val="00011630"/>
    <w:rsid w:val="00011962"/>
    <w:rsid w:val="00011B50"/>
    <w:rsid w:val="00012264"/>
    <w:rsid w:val="00013155"/>
    <w:rsid w:val="00013DB1"/>
    <w:rsid w:val="00014021"/>
    <w:rsid w:val="00014276"/>
    <w:rsid w:val="000145D8"/>
    <w:rsid w:val="00014C0D"/>
    <w:rsid w:val="000171EC"/>
    <w:rsid w:val="00017C40"/>
    <w:rsid w:val="000210D2"/>
    <w:rsid w:val="0002214D"/>
    <w:rsid w:val="0002276F"/>
    <w:rsid w:val="00024836"/>
    <w:rsid w:val="0002501E"/>
    <w:rsid w:val="0002558E"/>
    <w:rsid w:val="00027F46"/>
    <w:rsid w:val="0003026D"/>
    <w:rsid w:val="00030293"/>
    <w:rsid w:val="00030AB3"/>
    <w:rsid w:val="00030C93"/>
    <w:rsid w:val="00031C2E"/>
    <w:rsid w:val="000321CB"/>
    <w:rsid w:val="00033243"/>
    <w:rsid w:val="00033B54"/>
    <w:rsid w:val="00033CFF"/>
    <w:rsid w:val="00033F84"/>
    <w:rsid w:val="000375E9"/>
    <w:rsid w:val="00041545"/>
    <w:rsid w:val="00041907"/>
    <w:rsid w:val="00043B1A"/>
    <w:rsid w:val="00043D86"/>
    <w:rsid w:val="00045374"/>
    <w:rsid w:val="000502C1"/>
    <w:rsid w:val="00050311"/>
    <w:rsid w:val="000504DB"/>
    <w:rsid w:val="0005157D"/>
    <w:rsid w:val="00051A7C"/>
    <w:rsid w:val="00051BB1"/>
    <w:rsid w:val="00051CA2"/>
    <w:rsid w:val="00052608"/>
    <w:rsid w:val="000535E5"/>
    <w:rsid w:val="00054255"/>
    <w:rsid w:val="00054DE4"/>
    <w:rsid w:val="000568A1"/>
    <w:rsid w:val="00062A29"/>
    <w:rsid w:val="00062A99"/>
    <w:rsid w:val="00064F80"/>
    <w:rsid w:val="0006678D"/>
    <w:rsid w:val="0006684D"/>
    <w:rsid w:val="00066A44"/>
    <w:rsid w:val="00066F4D"/>
    <w:rsid w:val="000702BC"/>
    <w:rsid w:val="00070957"/>
    <w:rsid w:val="000715C3"/>
    <w:rsid w:val="00071923"/>
    <w:rsid w:val="00072087"/>
    <w:rsid w:val="0007236C"/>
    <w:rsid w:val="00072AAD"/>
    <w:rsid w:val="00074B6E"/>
    <w:rsid w:val="00074E91"/>
    <w:rsid w:val="0007553D"/>
    <w:rsid w:val="00075540"/>
    <w:rsid w:val="00076475"/>
    <w:rsid w:val="00076AFE"/>
    <w:rsid w:val="000777E5"/>
    <w:rsid w:val="0008037B"/>
    <w:rsid w:val="0008048D"/>
    <w:rsid w:val="00080838"/>
    <w:rsid w:val="00080D2F"/>
    <w:rsid w:val="00082C9D"/>
    <w:rsid w:val="00082F3F"/>
    <w:rsid w:val="00083436"/>
    <w:rsid w:val="000834DE"/>
    <w:rsid w:val="00083A51"/>
    <w:rsid w:val="00084BE0"/>
    <w:rsid w:val="0008503A"/>
    <w:rsid w:val="000854EA"/>
    <w:rsid w:val="000862CE"/>
    <w:rsid w:val="00087B38"/>
    <w:rsid w:val="0009129A"/>
    <w:rsid w:val="00091B19"/>
    <w:rsid w:val="000934F1"/>
    <w:rsid w:val="00094AA2"/>
    <w:rsid w:val="0009536E"/>
    <w:rsid w:val="0009621C"/>
    <w:rsid w:val="00096488"/>
    <w:rsid w:val="00096A63"/>
    <w:rsid w:val="00097458"/>
    <w:rsid w:val="0009792A"/>
    <w:rsid w:val="00097A9D"/>
    <w:rsid w:val="00097DE7"/>
    <w:rsid w:val="00097F5F"/>
    <w:rsid w:val="000A0022"/>
    <w:rsid w:val="000A1AFA"/>
    <w:rsid w:val="000A2674"/>
    <w:rsid w:val="000A2A94"/>
    <w:rsid w:val="000A2E8D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2800"/>
    <w:rsid w:val="000B2CEF"/>
    <w:rsid w:val="000B5EE1"/>
    <w:rsid w:val="000B6384"/>
    <w:rsid w:val="000B7C6A"/>
    <w:rsid w:val="000B7EFF"/>
    <w:rsid w:val="000C06CE"/>
    <w:rsid w:val="000C0963"/>
    <w:rsid w:val="000C0A74"/>
    <w:rsid w:val="000C0B2E"/>
    <w:rsid w:val="000C2C28"/>
    <w:rsid w:val="000C3F98"/>
    <w:rsid w:val="000C5EB9"/>
    <w:rsid w:val="000C62CD"/>
    <w:rsid w:val="000D0045"/>
    <w:rsid w:val="000D0502"/>
    <w:rsid w:val="000D2513"/>
    <w:rsid w:val="000D41DD"/>
    <w:rsid w:val="000D4929"/>
    <w:rsid w:val="000D57E7"/>
    <w:rsid w:val="000D601E"/>
    <w:rsid w:val="000D79DE"/>
    <w:rsid w:val="000E12FE"/>
    <w:rsid w:val="000E16AA"/>
    <w:rsid w:val="000E1719"/>
    <w:rsid w:val="000E3396"/>
    <w:rsid w:val="000E3FA8"/>
    <w:rsid w:val="000E48ED"/>
    <w:rsid w:val="000E5B3B"/>
    <w:rsid w:val="000E653C"/>
    <w:rsid w:val="000F0211"/>
    <w:rsid w:val="000F21A1"/>
    <w:rsid w:val="000F443B"/>
    <w:rsid w:val="000F4683"/>
    <w:rsid w:val="000F536E"/>
    <w:rsid w:val="000F6AA5"/>
    <w:rsid w:val="000F73A2"/>
    <w:rsid w:val="001005F2"/>
    <w:rsid w:val="001007FB"/>
    <w:rsid w:val="00100857"/>
    <w:rsid w:val="001017DC"/>
    <w:rsid w:val="0010187A"/>
    <w:rsid w:val="00101AE3"/>
    <w:rsid w:val="001020BB"/>
    <w:rsid w:val="0010214D"/>
    <w:rsid w:val="0010341A"/>
    <w:rsid w:val="0010410B"/>
    <w:rsid w:val="00104ADC"/>
    <w:rsid w:val="00106230"/>
    <w:rsid w:val="00106460"/>
    <w:rsid w:val="00106A4A"/>
    <w:rsid w:val="00106A7D"/>
    <w:rsid w:val="00107072"/>
    <w:rsid w:val="00107DA6"/>
    <w:rsid w:val="00110F4C"/>
    <w:rsid w:val="0011199D"/>
    <w:rsid w:val="0011435A"/>
    <w:rsid w:val="00114A3D"/>
    <w:rsid w:val="0011636E"/>
    <w:rsid w:val="001169E9"/>
    <w:rsid w:val="00116DBF"/>
    <w:rsid w:val="001178C7"/>
    <w:rsid w:val="00117C30"/>
    <w:rsid w:val="00120C0B"/>
    <w:rsid w:val="0012112D"/>
    <w:rsid w:val="0012140C"/>
    <w:rsid w:val="00122A8A"/>
    <w:rsid w:val="00122E3F"/>
    <w:rsid w:val="00124303"/>
    <w:rsid w:val="00124C95"/>
    <w:rsid w:val="00125657"/>
    <w:rsid w:val="001278CC"/>
    <w:rsid w:val="00131CAC"/>
    <w:rsid w:val="00133D10"/>
    <w:rsid w:val="00134805"/>
    <w:rsid w:val="00135B97"/>
    <w:rsid w:val="00135C53"/>
    <w:rsid w:val="00136193"/>
    <w:rsid w:val="00137435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5095A"/>
    <w:rsid w:val="00150967"/>
    <w:rsid w:val="001511F2"/>
    <w:rsid w:val="00152621"/>
    <w:rsid w:val="00154ACF"/>
    <w:rsid w:val="00156F51"/>
    <w:rsid w:val="00160729"/>
    <w:rsid w:val="001613AE"/>
    <w:rsid w:val="00161BC3"/>
    <w:rsid w:val="00163D02"/>
    <w:rsid w:val="001646F0"/>
    <w:rsid w:val="00164DA6"/>
    <w:rsid w:val="001666C5"/>
    <w:rsid w:val="00172027"/>
    <w:rsid w:val="00172E55"/>
    <w:rsid w:val="0017327A"/>
    <w:rsid w:val="00173DB9"/>
    <w:rsid w:val="001743DD"/>
    <w:rsid w:val="0017451A"/>
    <w:rsid w:val="001748CC"/>
    <w:rsid w:val="00174A3C"/>
    <w:rsid w:val="001769EE"/>
    <w:rsid w:val="00176B45"/>
    <w:rsid w:val="00180259"/>
    <w:rsid w:val="0018080D"/>
    <w:rsid w:val="00180E3E"/>
    <w:rsid w:val="00181143"/>
    <w:rsid w:val="00181A80"/>
    <w:rsid w:val="0018470F"/>
    <w:rsid w:val="00185231"/>
    <w:rsid w:val="00185AA1"/>
    <w:rsid w:val="00185EEE"/>
    <w:rsid w:val="00187508"/>
    <w:rsid w:val="00187DEF"/>
    <w:rsid w:val="0019073F"/>
    <w:rsid w:val="00190A41"/>
    <w:rsid w:val="00191323"/>
    <w:rsid w:val="00191D15"/>
    <w:rsid w:val="001921A9"/>
    <w:rsid w:val="00192E1D"/>
    <w:rsid w:val="00194800"/>
    <w:rsid w:val="001964B5"/>
    <w:rsid w:val="00196C9F"/>
    <w:rsid w:val="00197385"/>
    <w:rsid w:val="001977C0"/>
    <w:rsid w:val="00197C9E"/>
    <w:rsid w:val="001A14C4"/>
    <w:rsid w:val="001A1BD6"/>
    <w:rsid w:val="001A24AF"/>
    <w:rsid w:val="001A3936"/>
    <w:rsid w:val="001A42A4"/>
    <w:rsid w:val="001A7817"/>
    <w:rsid w:val="001B0FF2"/>
    <w:rsid w:val="001B1484"/>
    <w:rsid w:val="001B18BF"/>
    <w:rsid w:val="001B2001"/>
    <w:rsid w:val="001B206F"/>
    <w:rsid w:val="001B20C3"/>
    <w:rsid w:val="001B254B"/>
    <w:rsid w:val="001B34E8"/>
    <w:rsid w:val="001B38FF"/>
    <w:rsid w:val="001B3964"/>
    <w:rsid w:val="001B3B2E"/>
    <w:rsid w:val="001B4094"/>
    <w:rsid w:val="001B4737"/>
    <w:rsid w:val="001B5D02"/>
    <w:rsid w:val="001B6D35"/>
    <w:rsid w:val="001B6FAC"/>
    <w:rsid w:val="001B70B6"/>
    <w:rsid w:val="001C02B4"/>
    <w:rsid w:val="001C0851"/>
    <w:rsid w:val="001C0E12"/>
    <w:rsid w:val="001C0F7A"/>
    <w:rsid w:val="001C33D3"/>
    <w:rsid w:val="001C3D41"/>
    <w:rsid w:val="001C3F12"/>
    <w:rsid w:val="001C4487"/>
    <w:rsid w:val="001C48B7"/>
    <w:rsid w:val="001D001D"/>
    <w:rsid w:val="001D0149"/>
    <w:rsid w:val="001D0278"/>
    <w:rsid w:val="001D0B9F"/>
    <w:rsid w:val="001D18DC"/>
    <w:rsid w:val="001D5484"/>
    <w:rsid w:val="001D669F"/>
    <w:rsid w:val="001D6842"/>
    <w:rsid w:val="001D7530"/>
    <w:rsid w:val="001D7DDA"/>
    <w:rsid w:val="001E30B9"/>
    <w:rsid w:val="001E382D"/>
    <w:rsid w:val="001E5B72"/>
    <w:rsid w:val="001E6211"/>
    <w:rsid w:val="001E6ABB"/>
    <w:rsid w:val="001E71BD"/>
    <w:rsid w:val="001E76CF"/>
    <w:rsid w:val="001F0ACD"/>
    <w:rsid w:val="001F1D00"/>
    <w:rsid w:val="001F263D"/>
    <w:rsid w:val="001F3661"/>
    <w:rsid w:val="001F54BE"/>
    <w:rsid w:val="002004D8"/>
    <w:rsid w:val="00200836"/>
    <w:rsid w:val="0020109B"/>
    <w:rsid w:val="0020153C"/>
    <w:rsid w:val="00201EEA"/>
    <w:rsid w:val="00202906"/>
    <w:rsid w:val="00203177"/>
    <w:rsid w:val="002035D4"/>
    <w:rsid w:val="00203E5B"/>
    <w:rsid w:val="002044DD"/>
    <w:rsid w:val="002055AA"/>
    <w:rsid w:val="002069F6"/>
    <w:rsid w:val="00207FC8"/>
    <w:rsid w:val="00210AA0"/>
    <w:rsid w:val="002116A0"/>
    <w:rsid w:val="0021235C"/>
    <w:rsid w:val="002134C0"/>
    <w:rsid w:val="0021362D"/>
    <w:rsid w:val="00213E96"/>
    <w:rsid w:val="00213FEE"/>
    <w:rsid w:val="00214431"/>
    <w:rsid w:val="002148FC"/>
    <w:rsid w:val="00215F94"/>
    <w:rsid w:val="00216D88"/>
    <w:rsid w:val="00217473"/>
    <w:rsid w:val="00217D84"/>
    <w:rsid w:val="0022088C"/>
    <w:rsid w:val="00220C70"/>
    <w:rsid w:val="002213B8"/>
    <w:rsid w:val="00221DE2"/>
    <w:rsid w:val="00221E32"/>
    <w:rsid w:val="002226E2"/>
    <w:rsid w:val="002245F2"/>
    <w:rsid w:val="002247BC"/>
    <w:rsid w:val="00225DA0"/>
    <w:rsid w:val="00226466"/>
    <w:rsid w:val="002315E3"/>
    <w:rsid w:val="002321B5"/>
    <w:rsid w:val="0023220D"/>
    <w:rsid w:val="00232D1D"/>
    <w:rsid w:val="00234CC4"/>
    <w:rsid w:val="002352DE"/>
    <w:rsid w:val="00236A73"/>
    <w:rsid w:val="00236B97"/>
    <w:rsid w:val="0023742E"/>
    <w:rsid w:val="002375BA"/>
    <w:rsid w:val="002376A5"/>
    <w:rsid w:val="00242D9E"/>
    <w:rsid w:val="00244EA6"/>
    <w:rsid w:val="00245645"/>
    <w:rsid w:val="002457D8"/>
    <w:rsid w:val="002461C9"/>
    <w:rsid w:val="00246939"/>
    <w:rsid w:val="00246E3D"/>
    <w:rsid w:val="002470B4"/>
    <w:rsid w:val="002512A2"/>
    <w:rsid w:val="00251FCE"/>
    <w:rsid w:val="00253234"/>
    <w:rsid w:val="00253B8B"/>
    <w:rsid w:val="002541B3"/>
    <w:rsid w:val="00254270"/>
    <w:rsid w:val="00254FAD"/>
    <w:rsid w:val="00257718"/>
    <w:rsid w:val="002605B0"/>
    <w:rsid w:val="00260775"/>
    <w:rsid w:val="00262636"/>
    <w:rsid w:val="002638EB"/>
    <w:rsid w:val="00264059"/>
    <w:rsid w:val="002652D5"/>
    <w:rsid w:val="00267807"/>
    <w:rsid w:val="002711B7"/>
    <w:rsid w:val="002711F9"/>
    <w:rsid w:val="00271653"/>
    <w:rsid w:val="00271804"/>
    <w:rsid w:val="002728A5"/>
    <w:rsid w:val="00273DF1"/>
    <w:rsid w:val="002742A6"/>
    <w:rsid w:val="00274DC5"/>
    <w:rsid w:val="0027689A"/>
    <w:rsid w:val="00276B83"/>
    <w:rsid w:val="00276BD2"/>
    <w:rsid w:val="00277BED"/>
    <w:rsid w:val="002819BC"/>
    <w:rsid w:val="00282C8C"/>
    <w:rsid w:val="00283DAE"/>
    <w:rsid w:val="0028482D"/>
    <w:rsid w:val="00284CBB"/>
    <w:rsid w:val="002867B5"/>
    <w:rsid w:val="002867C1"/>
    <w:rsid w:val="00287854"/>
    <w:rsid w:val="00287B6B"/>
    <w:rsid w:val="00287E2E"/>
    <w:rsid w:val="002903DA"/>
    <w:rsid w:val="0029043A"/>
    <w:rsid w:val="0029076F"/>
    <w:rsid w:val="002907EC"/>
    <w:rsid w:val="0029178F"/>
    <w:rsid w:val="00291A96"/>
    <w:rsid w:val="00292365"/>
    <w:rsid w:val="002935E0"/>
    <w:rsid w:val="00293D76"/>
    <w:rsid w:val="00293F38"/>
    <w:rsid w:val="00293F70"/>
    <w:rsid w:val="0029472A"/>
    <w:rsid w:val="00294C23"/>
    <w:rsid w:val="00296788"/>
    <w:rsid w:val="00296E4D"/>
    <w:rsid w:val="002978F8"/>
    <w:rsid w:val="00297AEF"/>
    <w:rsid w:val="00297FF2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1CC"/>
    <w:rsid w:val="002A7E08"/>
    <w:rsid w:val="002B0014"/>
    <w:rsid w:val="002B12E7"/>
    <w:rsid w:val="002B3A45"/>
    <w:rsid w:val="002B479B"/>
    <w:rsid w:val="002B5115"/>
    <w:rsid w:val="002B5643"/>
    <w:rsid w:val="002B6979"/>
    <w:rsid w:val="002C0294"/>
    <w:rsid w:val="002C0543"/>
    <w:rsid w:val="002C10AF"/>
    <w:rsid w:val="002C12D6"/>
    <w:rsid w:val="002C13CF"/>
    <w:rsid w:val="002C1414"/>
    <w:rsid w:val="002C189D"/>
    <w:rsid w:val="002C1DB5"/>
    <w:rsid w:val="002C22D4"/>
    <w:rsid w:val="002C2318"/>
    <w:rsid w:val="002C2323"/>
    <w:rsid w:val="002C3278"/>
    <w:rsid w:val="002C32D5"/>
    <w:rsid w:val="002C3365"/>
    <w:rsid w:val="002C46D1"/>
    <w:rsid w:val="002C46FF"/>
    <w:rsid w:val="002C48D7"/>
    <w:rsid w:val="002C5BEE"/>
    <w:rsid w:val="002C5C00"/>
    <w:rsid w:val="002C5EE9"/>
    <w:rsid w:val="002C6505"/>
    <w:rsid w:val="002D10F5"/>
    <w:rsid w:val="002D1728"/>
    <w:rsid w:val="002D3D4D"/>
    <w:rsid w:val="002D489E"/>
    <w:rsid w:val="002D5BF8"/>
    <w:rsid w:val="002D6C54"/>
    <w:rsid w:val="002E0191"/>
    <w:rsid w:val="002E3375"/>
    <w:rsid w:val="002E48D0"/>
    <w:rsid w:val="002E5399"/>
    <w:rsid w:val="002F014B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55C"/>
    <w:rsid w:val="002F7B08"/>
    <w:rsid w:val="00300685"/>
    <w:rsid w:val="00302245"/>
    <w:rsid w:val="00302B25"/>
    <w:rsid w:val="00303D9D"/>
    <w:rsid w:val="00303FDD"/>
    <w:rsid w:val="003041A0"/>
    <w:rsid w:val="00305273"/>
    <w:rsid w:val="00305BEB"/>
    <w:rsid w:val="00305FB3"/>
    <w:rsid w:val="00306280"/>
    <w:rsid w:val="00306F5A"/>
    <w:rsid w:val="00307DBA"/>
    <w:rsid w:val="00311171"/>
    <w:rsid w:val="00312DF1"/>
    <w:rsid w:val="003141CC"/>
    <w:rsid w:val="00314574"/>
    <w:rsid w:val="003152D1"/>
    <w:rsid w:val="003162A8"/>
    <w:rsid w:val="003162AE"/>
    <w:rsid w:val="0031692E"/>
    <w:rsid w:val="00316C8E"/>
    <w:rsid w:val="00320117"/>
    <w:rsid w:val="00321154"/>
    <w:rsid w:val="00322063"/>
    <w:rsid w:val="00322C5D"/>
    <w:rsid w:val="0032398B"/>
    <w:rsid w:val="00325029"/>
    <w:rsid w:val="00325A42"/>
    <w:rsid w:val="00326705"/>
    <w:rsid w:val="003267BB"/>
    <w:rsid w:val="00327963"/>
    <w:rsid w:val="00327A89"/>
    <w:rsid w:val="00327D9A"/>
    <w:rsid w:val="00330582"/>
    <w:rsid w:val="00331D6D"/>
    <w:rsid w:val="00332FDF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99"/>
    <w:rsid w:val="003461B0"/>
    <w:rsid w:val="00346A7C"/>
    <w:rsid w:val="0034741F"/>
    <w:rsid w:val="0034799D"/>
    <w:rsid w:val="00350893"/>
    <w:rsid w:val="00350A7D"/>
    <w:rsid w:val="00352F23"/>
    <w:rsid w:val="003539B9"/>
    <w:rsid w:val="00354F26"/>
    <w:rsid w:val="00355556"/>
    <w:rsid w:val="00356EDD"/>
    <w:rsid w:val="00357166"/>
    <w:rsid w:val="003579F6"/>
    <w:rsid w:val="00357D90"/>
    <w:rsid w:val="003600BB"/>
    <w:rsid w:val="00360713"/>
    <w:rsid w:val="003610EF"/>
    <w:rsid w:val="00361792"/>
    <w:rsid w:val="00361F14"/>
    <w:rsid w:val="00362546"/>
    <w:rsid w:val="003629CB"/>
    <w:rsid w:val="00362BAD"/>
    <w:rsid w:val="00362ECF"/>
    <w:rsid w:val="00365D20"/>
    <w:rsid w:val="0036631D"/>
    <w:rsid w:val="00366E4B"/>
    <w:rsid w:val="00370DC3"/>
    <w:rsid w:val="00373AE6"/>
    <w:rsid w:val="00373B2C"/>
    <w:rsid w:val="00375EAD"/>
    <w:rsid w:val="00376DEE"/>
    <w:rsid w:val="0037713F"/>
    <w:rsid w:val="00381762"/>
    <w:rsid w:val="00382427"/>
    <w:rsid w:val="00382C74"/>
    <w:rsid w:val="00383C67"/>
    <w:rsid w:val="00384F48"/>
    <w:rsid w:val="00385893"/>
    <w:rsid w:val="003860AA"/>
    <w:rsid w:val="0038612C"/>
    <w:rsid w:val="00386230"/>
    <w:rsid w:val="0038624B"/>
    <w:rsid w:val="0038691E"/>
    <w:rsid w:val="00387D7A"/>
    <w:rsid w:val="00390D3B"/>
    <w:rsid w:val="00391582"/>
    <w:rsid w:val="00391A56"/>
    <w:rsid w:val="003925C2"/>
    <w:rsid w:val="003938C4"/>
    <w:rsid w:val="00393E86"/>
    <w:rsid w:val="00394017"/>
    <w:rsid w:val="003944FC"/>
    <w:rsid w:val="0039593B"/>
    <w:rsid w:val="003959B9"/>
    <w:rsid w:val="00395E30"/>
    <w:rsid w:val="0039711D"/>
    <w:rsid w:val="003973E6"/>
    <w:rsid w:val="003A104F"/>
    <w:rsid w:val="003A20BC"/>
    <w:rsid w:val="003A27F5"/>
    <w:rsid w:val="003A380F"/>
    <w:rsid w:val="003A3E26"/>
    <w:rsid w:val="003A3E7D"/>
    <w:rsid w:val="003A49B8"/>
    <w:rsid w:val="003A4BCB"/>
    <w:rsid w:val="003A539B"/>
    <w:rsid w:val="003A5BE8"/>
    <w:rsid w:val="003A5FE1"/>
    <w:rsid w:val="003A70B3"/>
    <w:rsid w:val="003A7260"/>
    <w:rsid w:val="003A7ACB"/>
    <w:rsid w:val="003A7C9C"/>
    <w:rsid w:val="003B0C21"/>
    <w:rsid w:val="003B1CDC"/>
    <w:rsid w:val="003B22E9"/>
    <w:rsid w:val="003B235C"/>
    <w:rsid w:val="003B270A"/>
    <w:rsid w:val="003B2CEF"/>
    <w:rsid w:val="003B49A7"/>
    <w:rsid w:val="003B6059"/>
    <w:rsid w:val="003B6F29"/>
    <w:rsid w:val="003B7B6B"/>
    <w:rsid w:val="003C08CB"/>
    <w:rsid w:val="003C1978"/>
    <w:rsid w:val="003C1A5C"/>
    <w:rsid w:val="003C1E9E"/>
    <w:rsid w:val="003C1FA0"/>
    <w:rsid w:val="003C2080"/>
    <w:rsid w:val="003C2999"/>
    <w:rsid w:val="003C2E2D"/>
    <w:rsid w:val="003C30C3"/>
    <w:rsid w:val="003C39E6"/>
    <w:rsid w:val="003C56CB"/>
    <w:rsid w:val="003C5BE1"/>
    <w:rsid w:val="003C656E"/>
    <w:rsid w:val="003C7CDF"/>
    <w:rsid w:val="003D1101"/>
    <w:rsid w:val="003D2573"/>
    <w:rsid w:val="003D2786"/>
    <w:rsid w:val="003D7D15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114B"/>
    <w:rsid w:val="003F26C1"/>
    <w:rsid w:val="003F3A47"/>
    <w:rsid w:val="003F3D2A"/>
    <w:rsid w:val="003F40B5"/>
    <w:rsid w:val="003F4170"/>
    <w:rsid w:val="003F43CE"/>
    <w:rsid w:val="003F48B7"/>
    <w:rsid w:val="003F4FCF"/>
    <w:rsid w:val="003F7555"/>
    <w:rsid w:val="00400890"/>
    <w:rsid w:val="00400F61"/>
    <w:rsid w:val="00403032"/>
    <w:rsid w:val="0040332D"/>
    <w:rsid w:val="004040EF"/>
    <w:rsid w:val="004053CB"/>
    <w:rsid w:val="0041039A"/>
    <w:rsid w:val="004112FB"/>
    <w:rsid w:val="00411791"/>
    <w:rsid w:val="004120BA"/>
    <w:rsid w:val="00413400"/>
    <w:rsid w:val="004136A5"/>
    <w:rsid w:val="0041409F"/>
    <w:rsid w:val="00415475"/>
    <w:rsid w:val="00416E2E"/>
    <w:rsid w:val="00420B72"/>
    <w:rsid w:val="00420CA0"/>
    <w:rsid w:val="00422748"/>
    <w:rsid w:val="004243A2"/>
    <w:rsid w:val="004278B5"/>
    <w:rsid w:val="004300F4"/>
    <w:rsid w:val="00431056"/>
    <w:rsid w:val="004314CE"/>
    <w:rsid w:val="00431A3B"/>
    <w:rsid w:val="004346AD"/>
    <w:rsid w:val="004356EB"/>
    <w:rsid w:val="00435FAE"/>
    <w:rsid w:val="0043602D"/>
    <w:rsid w:val="0043675F"/>
    <w:rsid w:val="00436804"/>
    <w:rsid w:val="00436B92"/>
    <w:rsid w:val="00440AA8"/>
    <w:rsid w:val="00441046"/>
    <w:rsid w:val="00441689"/>
    <w:rsid w:val="00441D72"/>
    <w:rsid w:val="00442C37"/>
    <w:rsid w:val="00445598"/>
    <w:rsid w:val="004460B4"/>
    <w:rsid w:val="00447103"/>
    <w:rsid w:val="0044762D"/>
    <w:rsid w:val="00450E12"/>
    <w:rsid w:val="00450F29"/>
    <w:rsid w:val="00451CF6"/>
    <w:rsid w:val="004522C0"/>
    <w:rsid w:val="0045366D"/>
    <w:rsid w:val="00454146"/>
    <w:rsid w:val="004543C0"/>
    <w:rsid w:val="004544BD"/>
    <w:rsid w:val="004547B4"/>
    <w:rsid w:val="00455497"/>
    <w:rsid w:val="0045663F"/>
    <w:rsid w:val="00457348"/>
    <w:rsid w:val="004601F1"/>
    <w:rsid w:val="00461FC8"/>
    <w:rsid w:val="004622AB"/>
    <w:rsid w:val="00462D8E"/>
    <w:rsid w:val="0046363A"/>
    <w:rsid w:val="00463820"/>
    <w:rsid w:val="00464E48"/>
    <w:rsid w:val="00465D36"/>
    <w:rsid w:val="00466677"/>
    <w:rsid w:val="0046676C"/>
    <w:rsid w:val="00466E8E"/>
    <w:rsid w:val="00470A8F"/>
    <w:rsid w:val="004722EF"/>
    <w:rsid w:val="00472FCD"/>
    <w:rsid w:val="00473645"/>
    <w:rsid w:val="00473CB2"/>
    <w:rsid w:val="00473FEF"/>
    <w:rsid w:val="00476FB1"/>
    <w:rsid w:val="00477927"/>
    <w:rsid w:val="0048056E"/>
    <w:rsid w:val="004816A5"/>
    <w:rsid w:val="004821F6"/>
    <w:rsid w:val="004832FC"/>
    <w:rsid w:val="0048347D"/>
    <w:rsid w:val="004837E0"/>
    <w:rsid w:val="00483F9A"/>
    <w:rsid w:val="00483FC2"/>
    <w:rsid w:val="00486E75"/>
    <w:rsid w:val="00487A1C"/>
    <w:rsid w:val="00487E35"/>
    <w:rsid w:val="00490EDD"/>
    <w:rsid w:val="00491A2E"/>
    <w:rsid w:val="00492CA9"/>
    <w:rsid w:val="004933CE"/>
    <w:rsid w:val="004957AB"/>
    <w:rsid w:val="00496E4C"/>
    <w:rsid w:val="00497684"/>
    <w:rsid w:val="00497F73"/>
    <w:rsid w:val="004A2642"/>
    <w:rsid w:val="004A2673"/>
    <w:rsid w:val="004A2D97"/>
    <w:rsid w:val="004A31D9"/>
    <w:rsid w:val="004A3992"/>
    <w:rsid w:val="004A4005"/>
    <w:rsid w:val="004A7871"/>
    <w:rsid w:val="004A7F2E"/>
    <w:rsid w:val="004B0D41"/>
    <w:rsid w:val="004B29CD"/>
    <w:rsid w:val="004B3531"/>
    <w:rsid w:val="004B38F1"/>
    <w:rsid w:val="004B3D5C"/>
    <w:rsid w:val="004B48E3"/>
    <w:rsid w:val="004B4C7A"/>
    <w:rsid w:val="004B6114"/>
    <w:rsid w:val="004B6496"/>
    <w:rsid w:val="004B6621"/>
    <w:rsid w:val="004B6AA4"/>
    <w:rsid w:val="004B7A61"/>
    <w:rsid w:val="004C0466"/>
    <w:rsid w:val="004C089D"/>
    <w:rsid w:val="004C28C6"/>
    <w:rsid w:val="004C41B3"/>
    <w:rsid w:val="004C7563"/>
    <w:rsid w:val="004D2AC9"/>
    <w:rsid w:val="004D2AE8"/>
    <w:rsid w:val="004D2C13"/>
    <w:rsid w:val="004D3ECB"/>
    <w:rsid w:val="004D44D8"/>
    <w:rsid w:val="004D5CF1"/>
    <w:rsid w:val="004D5DC8"/>
    <w:rsid w:val="004D643F"/>
    <w:rsid w:val="004D69D2"/>
    <w:rsid w:val="004E058B"/>
    <w:rsid w:val="004E0672"/>
    <w:rsid w:val="004E1202"/>
    <w:rsid w:val="004E1362"/>
    <w:rsid w:val="004E2448"/>
    <w:rsid w:val="004E2A9A"/>
    <w:rsid w:val="004E2DD3"/>
    <w:rsid w:val="004E2FEA"/>
    <w:rsid w:val="004E305E"/>
    <w:rsid w:val="004E42D2"/>
    <w:rsid w:val="004E50B6"/>
    <w:rsid w:val="004E5C5D"/>
    <w:rsid w:val="004E660C"/>
    <w:rsid w:val="004E6EC6"/>
    <w:rsid w:val="004F06FA"/>
    <w:rsid w:val="004F1A3D"/>
    <w:rsid w:val="004F2436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3848"/>
    <w:rsid w:val="00503D14"/>
    <w:rsid w:val="00504B55"/>
    <w:rsid w:val="0050614A"/>
    <w:rsid w:val="00507E2A"/>
    <w:rsid w:val="00513034"/>
    <w:rsid w:val="005135D9"/>
    <w:rsid w:val="005179F2"/>
    <w:rsid w:val="005214A7"/>
    <w:rsid w:val="00522580"/>
    <w:rsid w:val="0052309F"/>
    <w:rsid w:val="00523C28"/>
    <w:rsid w:val="0052474E"/>
    <w:rsid w:val="00526952"/>
    <w:rsid w:val="00526BBC"/>
    <w:rsid w:val="00530302"/>
    <w:rsid w:val="00530D24"/>
    <w:rsid w:val="00530F9F"/>
    <w:rsid w:val="0053194D"/>
    <w:rsid w:val="00533708"/>
    <w:rsid w:val="005350A0"/>
    <w:rsid w:val="00536900"/>
    <w:rsid w:val="00536D4D"/>
    <w:rsid w:val="00537472"/>
    <w:rsid w:val="0053748A"/>
    <w:rsid w:val="00537915"/>
    <w:rsid w:val="00543953"/>
    <w:rsid w:val="00543A76"/>
    <w:rsid w:val="00543FDE"/>
    <w:rsid w:val="00544213"/>
    <w:rsid w:val="00545A3D"/>
    <w:rsid w:val="005476F7"/>
    <w:rsid w:val="00547873"/>
    <w:rsid w:val="00554185"/>
    <w:rsid w:val="0055520C"/>
    <w:rsid w:val="0055558A"/>
    <w:rsid w:val="0055595D"/>
    <w:rsid w:val="00556351"/>
    <w:rsid w:val="00556DB2"/>
    <w:rsid w:val="00557360"/>
    <w:rsid w:val="005578B6"/>
    <w:rsid w:val="005607FC"/>
    <w:rsid w:val="00562E3E"/>
    <w:rsid w:val="00563999"/>
    <w:rsid w:val="005706B5"/>
    <w:rsid w:val="005716FE"/>
    <w:rsid w:val="00571B40"/>
    <w:rsid w:val="00573C39"/>
    <w:rsid w:val="0057476C"/>
    <w:rsid w:val="0057502B"/>
    <w:rsid w:val="005750C8"/>
    <w:rsid w:val="005759F4"/>
    <w:rsid w:val="00576004"/>
    <w:rsid w:val="005776AF"/>
    <w:rsid w:val="00577A5F"/>
    <w:rsid w:val="00577A8B"/>
    <w:rsid w:val="00577CDF"/>
    <w:rsid w:val="00581446"/>
    <w:rsid w:val="00581962"/>
    <w:rsid w:val="00581D6A"/>
    <w:rsid w:val="005836B0"/>
    <w:rsid w:val="005847EF"/>
    <w:rsid w:val="00584E9F"/>
    <w:rsid w:val="00585E01"/>
    <w:rsid w:val="00586748"/>
    <w:rsid w:val="00586D12"/>
    <w:rsid w:val="00591F06"/>
    <w:rsid w:val="00592400"/>
    <w:rsid w:val="005924F0"/>
    <w:rsid w:val="00592EA9"/>
    <w:rsid w:val="00594091"/>
    <w:rsid w:val="0059616D"/>
    <w:rsid w:val="00596A92"/>
    <w:rsid w:val="00597BF8"/>
    <w:rsid w:val="005A0AAD"/>
    <w:rsid w:val="005A1A80"/>
    <w:rsid w:val="005A1E6F"/>
    <w:rsid w:val="005A252F"/>
    <w:rsid w:val="005A26CE"/>
    <w:rsid w:val="005A33EB"/>
    <w:rsid w:val="005A348F"/>
    <w:rsid w:val="005A53D7"/>
    <w:rsid w:val="005A751D"/>
    <w:rsid w:val="005B0949"/>
    <w:rsid w:val="005B1188"/>
    <w:rsid w:val="005B11F5"/>
    <w:rsid w:val="005B2518"/>
    <w:rsid w:val="005B2781"/>
    <w:rsid w:val="005B2BFD"/>
    <w:rsid w:val="005B30B2"/>
    <w:rsid w:val="005B310A"/>
    <w:rsid w:val="005B399A"/>
    <w:rsid w:val="005B3DDC"/>
    <w:rsid w:val="005B5054"/>
    <w:rsid w:val="005B5970"/>
    <w:rsid w:val="005B5FCA"/>
    <w:rsid w:val="005B6D8C"/>
    <w:rsid w:val="005B755C"/>
    <w:rsid w:val="005B7931"/>
    <w:rsid w:val="005B7DC2"/>
    <w:rsid w:val="005B7E6C"/>
    <w:rsid w:val="005C0987"/>
    <w:rsid w:val="005C4B55"/>
    <w:rsid w:val="005C4CCF"/>
    <w:rsid w:val="005C4E64"/>
    <w:rsid w:val="005C79AA"/>
    <w:rsid w:val="005C7E6A"/>
    <w:rsid w:val="005C7FAB"/>
    <w:rsid w:val="005D203C"/>
    <w:rsid w:val="005D21C0"/>
    <w:rsid w:val="005D2A15"/>
    <w:rsid w:val="005D2DB6"/>
    <w:rsid w:val="005D2E6C"/>
    <w:rsid w:val="005D37A6"/>
    <w:rsid w:val="005D4160"/>
    <w:rsid w:val="005D419D"/>
    <w:rsid w:val="005D453E"/>
    <w:rsid w:val="005D499C"/>
    <w:rsid w:val="005D4B94"/>
    <w:rsid w:val="005D4C6C"/>
    <w:rsid w:val="005E004F"/>
    <w:rsid w:val="005E0257"/>
    <w:rsid w:val="005E08C3"/>
    <w:rsid w:val="005E2BA8"/>
    <w:rsid w:val="005E2DD2"/>
    <w:rsid w:val="005E4B56"/>
    <w:rsid w:val="005E4E96"/>
    <w:rsid w:val="005E5310"/>
    <w:rsid w:val="005F0609"/>
    <w:rsid w:val="005F0B42"/>
    <w:rsid w:val="005F10B1"/>
    <w:rsid w:val="005F26D0"/>
    <w:rsid w:val="005F2A85"/>
    <w:rsid w:val="005F4A7A"/>
    <w:rsid w:val="005F5536"/>
    <w:rsid w:val="005F7810"/>
    <w:rsid w:val="00600FA3"/>
    <w:rsid w:val="0060106F"/>
    <w:rsid w:val="006014A4"/>
    <w:rsid w:val="0060265A"/>
    <w:rsid w:val="0060294A"/>
    <w:rsid w:val="00602B73"/>
    <w:rsid w:val="00606353"/>
    <w:rsid w:val="00606F63"/>
    <w:rsid w:val="006072A9"/>
    <w:rsid w:val="00607A81"/>
    <w:rsid w:val="00610C3F"/>
    <w:rsid w:val="006120E1"/>
    <w:rsid w:val="006137CA"/>
    <w:rsid w:val="00613D31"/>
    <w:rsid w:val="00614715"/>
    <w:rsid w:val="0061512A"/>
    <w:rsid w:val="006167C3"/>
    <w:rsid w:val="006174FF"/>
    <w:rsid w:val="0061787C"/>
    <w:rsid w:val="00620B4A"/>
    <w:rsid w:val="00621B0C"/>
    <w:rsid w:val="00621B16"/>
    <w:rsid w:val="00621FE8"/>
    <w:rsid w:val="0062268D"/>
    <w:rsid w:val="0062297B"/>
    <w:rsid w:val="00622AD7"/>
    <w:rsid w:val="006231A8"/>
    <w:rsid w:val="00623396"/>
    <w:rsid w:val="00624D51"/>
    <w:rsid w:val="00624F47"/>
    <w:rsid w:val="006259EC"/>
    <w:rsid w:val="00625F4A"/>
    <w:rsid w:val="00627321"/>
    <w:rsid w:val="00631584"/>
    <w:rsid w:val="00631B2F"/>
    <w:rsid w:val="00631DA0"/>
    <w:rsid w:val="006320F1"/>
    <w:rsid w:val="00632A2C"/>
    <w:rsid w:val="00633087"/>
    <w:rsid w:val="0063351F"/>
    <w:rsid w:val="006339AE"/>
    <w:rsid w:val="00633B84"/>
    <w:rsid w:val="00634469"/>
    <w:rsid w:val="00634DF4"/>
    <w:rsid w:val="00634E1D"/>
    <w:rsid w:val="00636190"/>
    <w:rsid w:val="00636666"/>
    <w:rsid w:val="0064022C"/>
    <w:rsid w:val="00640FAB"/>
    <w:rsid w:val="00641667"/>
    <w:rsid w:val="00641CA3"/>
    <w:rsid w:val="00641F46"/>
    <w:rsid w:val="00641FC7"/>
    <w:rsid w:val="006420EA"/>
    <w:rsid w:val="006468D2"/>
    <w:rsid w:val="00647A3C"/>
    <w:rsid w:val="006521BE"/>
    <w:rsid w:val="00652A23"/>
    <w:rsid w:val="00652FDB"/>
    <w:rsid w:val="00655365"/>
    <w:rsid w:val="00655FEC"/>
    <w:rsid w:val="00656D35"/>
    <w:rsid w:val="00656DFB"/>
    <w:rsid w:val="006611CD"/>
    <w:rsid w:val="00661235"/>
    <w:rsid w:val="00662E2B"/>
    <w:rsid w:val="00664687"/>
    <w:rsid w:val="006646A8"/>
    <w:rsid w:val="006651F6"/>
    <w:rsid w:val="00665B0E"/>
    <w:rsid w:val="00666CCC"/>
    <w:rsid w:val="00670590"/>
    <w:rsid w:val="00672951"/>
    <w:rsid w:val="00674A4C"/>
    <w:rsid w:val="006765F5"/>
    <w:rsid w:val="00676C2A"/>
    <w:rsid w:val="00680302"/>
    <w:rsid w:val="00680585"/>
    <w:rsid w:val="00680838"/>
    <w:rsid w:val="00680B76"/>
    <w:rsid w:val="00681061"/>
    <w:rsid w:val="00683953"/>
    <w:rsid w:val="0068422F"/>
    <w:rsid w:val="006849B2"/>
    <w:rsid w:val="00690707"/>
    <w:rsid w:val="00691C48"/>
    <w:rsid w:val="00691CA6"/>
    <w:rsid w:val="00692958"/>
    <w:rsid w:val="00693DFD"/>
    <w:rsid w:val="0069554C"/>
    <w:rsid w:val="006955EF"/>
    <w:rsid w:val="00695D19"/>
    <w:rsid w:val="00697D2C"/>
    <w:rsid w:val="006A144A"/>
    <w:rsid w:val="006A22A1"/>
    <w:rsid w:val="006A25D7"/>
    <w:rsid w:val="006A29DF"/>
    <w:rsid w:val="006A39FD"/>
    <w:rsid w:val="006A458E"/>
    <w:rsid w:val="006A539B"/>
    <w:rsid w:val="006A682F"/>
    <w:rsid w:val="006A7AB4"/>
    <w:rsid w:val="006B0487"/>
    <w:rsid w:val="006B3283"/>
    <w:rsid w:val="006B39B1"/>
    <w:rsid w:val="006B4E5F"/>
    <w:rsid w:val="006B54DC"/>
    <w:rsid w:val="006B58EE"/>
    <w:rsid w:val="006B5E98"/>
    <w:rsid w:val="006B62A4"/>
    <w:rsid w:val="006B6A79"/>
    <w:rsid w:val="006C1E0B"/>
    <w:rsid w:val="006C1E91"/>
    <w:rsid w:val="006C2D51"/>
    <w:rsid w:val="006C324E"/>
    <w:rsid w:val="006C425F"/>
    <w:rsid w:val="006C4329"/>
    <w:rsid w:val="006C559F"/>
    <w:rsid w:val="006C65AA"/>
    <w:rsid w:val="006C6FE2"/>
    <w:rsid w:val="006C756C"/>
    <w:rsid w:val="006C7995"/>
    <w:rsid w:val="006D0B05"/>
    <w:rsid w:val="006D23E0"/>
    <w:rsid w:val="006D3C2C"/>
    <w:rsid w:val="006D46A5"/>
    <w:rsid w:val="006D555C"/>
    <w:rsid w:val="006D622A"/>
    <w:rsid w:val="006D7F96"/>
    <w:rsid w:val="006E0824"/>
    <w:rsid w:val="006E0F38"/>
    <w:rsid w:val="006E1664"/>
    <w:rsid w:val="006E17E3"/>
    <w:rsid w:val="006E22C6"/>
    <w:rsid w:val="006E2DF2"/>
    <w:rsid w:val="006E2F9F"/>
    <w:rsid w:val="006E63AB"/>
    <w:rsid w:val="006E70B8"/>
    <w:rsid w:val="006F206B"/>
    <w:rsid w:val="006F23AF"/>
    <w:rsid w:val="006F2A6C"/>
    <w:rsid w:val="006F3081"/>
    <w:rsid w:val="006F30BD"/>
    <w:rsid w:val="006F4046"/>
    <w:rsid w:val="006F58F0"/>
    <w:rsid w:val="006F6B63"/>
    <w:rsid w:val="006F6CFB"/>
    <w:rsid w:val="006F7296"/>
    <w:rsid w:val="00700847"/>
    <w:rsid w:val="00702863"/>
    <w:rsid w:val="007029D0"/>
    <w:rsid w:val="0070345E"/>
    <w:rsid w:val="0070376F"/>
    <w:rsid w:val="007042AA"/>
    <w:rsid w:val="007042F9"/>
    <w:rsid w:val="007043C1"/>
    <w:rsid w:val="00704E84"/>
    <w:rsid w:val="00705017"/>
    <w:rsid w:val="0070636C"/>
    <w:rsid w:val="00707F57"/>
    <w:rsid w:val="007104E0"/>
    <w:rsid w:val="00710D5B"/>
    <w:rsid w:val="007117AB"/>
    <w:rsid w:val="00711AA7"/>
    <w:rsid w:val="00713707"/>
    <w:rsid w:val="00714AC5"/>
    <w:rsid w:val="00714C88"/>
    <w:rsid w:val="007153FB"/>
    <w:rsid w:val="00715EF5"/>
    <w:rsid w:val="007163A7"/>
    <w:rsid w:val="00716916"/>
    <w:rsid w:val="00716F24"/>
    <w:rsid w:val="00720B42"/>
    <w:rsid w:val="0072122A"/>
    <w:rsid w:val="00721CFD"/>
    <w:rsid w:val="00722684"/>
    <w:rsid w:val="00723A5F"/>
    <w:rsid w:val="007259EB"/>
    <w:rsid w:val="00725F76"/>
    <w:rsid w:val="00726785"/>
    <w:rsid w:val="0072774E"/>
    <w:rsid w:val="00727A1A"/>
    <w:rsid w:val="0073084B"/>
    <w:rsid w:val="007308D9"/>
    <w:rsid w:val="00731038"/>
    <w:rsid w:val="007317BB"/>
    <w:rsid w:val="00731863"/>
    <w:rsid w:val="00731ADC"/>
    <w:rsid w:val="007328E3"/>
    <w:rsid w:val="00732D46"/>
    <w:rsid w:val="0073326B"/>
    <w:rsid w:val="00733628"/>
    <w:rsid w:val="00733BDB"/>
    <w:rsid w:val="00734040"/>
    <w:rsid w:val="0073530A"/>
    <w:rsid w:val="007369BD"/>
    <w:rsid w:val="00737D63"/>
    <w:rsid w:val="00737E11"/>
    <w:rsid w:val="00737EF0"/>
    <w:rsid w:val="007402F2"/>
    <w:rsid w:val="00740749"/>
    <w:rsid w:val="00740A6E"/>
    <w:rsid w:val="00741CEA"/>
    <w:rsid w:val="00741F8D"/>
    <w:rsid w:val="00742A75"/>
    <w:rsid w:val="00742D5E"/>
    <w:rsid w:val="0074365E"/>
    <w:rsid w:val="00744457"/>
    <w:rsid w:val="007455B8"/>
    <w:rsid w:val="00745939"/>
    <w:rsid w:val="00745FB1"/>
    <w:rsid w:val="0074627D"/>
    <w:rsid w:val="0074648A"/>
    <w:rsid w:val="007476D8"/>
    <w:rsid w:val="007511FB"/>
    <w:rsid w:val="007513EB"/>
    <w:rsid w:val="007520C4"/>
    <w:rsid w:val="00752B9C"/>
    <w:rsid w:val="0075561F"/>
    <w:rsid w:val="00756434"/>
    <w:rsid w:val="0075691C"/>
    <w:rsid w:val="00756FCA"/>
    <w:rsid w:val="00757266"/>
    <w:rsid w:val="0075743B"/>
    <w:rsid w:val="007578B3"/>
    <w:rsid w:val="00760707"/>
    <w:rsid w:val="00760AD1"/>
    <w:rsid w:val="007617AA"/>
    <w:rsid w:val="00762127"/>
    <w:rsid w:val="007638B2"/>
    <w:rsid w:val="00764653"/>
    <w:rsid w:val="00764E63"/>
    <w:rsid w:val="00765EB3"/>
    <w:rsid w:val="00765F00"/>
    <w:rsid w:val="00766FEB"/>
    <w:rsid w:val="0076735B"/>
    <w:rsid w:val="007673B1"/>
    <w:rsid w:val="00767DD3"/>
    <w:rsid w:val="00771F53"/>
    <w:rsid w:val="00774DDB"/>
    <w:rsid w:val="007750B2"/>
    <w:rsid w:val="00775422"/>
    <w:rsid w:val="00775ED6"/>
    <w:rsid w:val="007775A5"/>
    <w:rsid w:val="0077789B"/>
    <w:rsid w:val="00780864"/>
    <w:rsid w:val="00781B39"/>
    <w:rsid w:val="00781C4D"/>
    <w:rsid w:val="0078266A"/>
    <w:rsid w:val="0078422C"/>
    <w:rsid w:val="00785075"/>
    <w:rsid w:val="00785ECF"/>
    <w:rsid w:val="0078631E"/>
    <w:rsid w:val="00787543"/>
    <w:rsid w:val="00790918"/>
    <w:rsid w:val="00790CE5"/>
    <w:rsid w:val="00791CC2"/>
    <w:rsid w:val="00792F48"/>
    <w:rsid w:val="007946B0"/>
    <w:rsid w:val="00795FF6"/>
    <w:rsid w:val="00796312"/>
    <w:rsid w:val="007A0830"/>
    <w:rsid w:val="007A0C9B"/>
    <w:rsid w:val="007A1649"/>
    <w:rsid w:val="007A2313"/>
    <w:rsid w:val="007A2E34"/>
    <w:rsid w:val="007A40F2"/>
    <w:rsid w:val="007A4B89"/>
    <w:rsid w:val="007B0493"/>
    <w:rsid w:val="007B1662"/>
    <w:rsid w:val="007B1E9D"/>
    <w:rsid w:val="007B2ED7"/>
    <w:rsid w:val="007B43DA"/>
    <w:rsid w:val="007B570C"/>
    <w:rsid w:val="007B5F15"/>
    <w:rsid w:val="007B656E"/>
    <w:rsid w:val="007C0C8B"/>
    <w:rsid w:val="007C16D6"/>
    <w:rsid w:val="007C58EA"/>
    <w:rsid w:val="007D0F25"/>
    <w:rsid w:val="007D1776"/>
    <w:rsid w:val="007D1AD5"/>
    <w:rsid w:val="007D1DFD"/>
    <w:rsid w:val="007D1EE0"/>
    <w:rsid w:val="007D2A02"/>
    <w:rsid w:val="007D2A46"/>
    <w:rsid w:val="007D370D"/>
    <w:rsid w:val="007D410C"/>
    <w:rsid w:val="007D5B2A"/>
    <w:rsid w:val="007D64F6"/>
    <w:rsid w:val="007E021F"/>
    <w:rsid w:val="007E1832"/>
    <w:rsid w:val="007E1945"/>
    <w:rsid w:val="007E2B96"/>
    <w:rsid w:val="007E2F3F"/>
    <w:rsid w:val="007E30DF"/>
    <w:rsid w:val="007E4F2E"/>
    <w:rsid w:val="007E59F2"/>
    <w:rsid w:val="007E5E20"/>
    <w:rsid w:val="007E6778"/>
    <w:rsid w:val="007E6E3E"/>
    <w:rsid w:val="007F18F2"/>
    <w:rsid w:val="007F1CDC"/>
    <w:rsid w:val="007F25E3"/>
    <w:rsid w:val="007F2ED8"/>
    <w:rsid w:val="007F349E"/>
    <w:rsid w:val="007F5A96"/>
    <w:rsid w:val="007F72E4"/>
    <w:rsid w:val="007F79DF"/>
    <w:rsid w:val="007F7AA3"/>
    <w:rsid w:val="007F7C13"/>
    <w:rsid w:val="00801677"/>
    <w:rsid w:val="008019B8"/>
    <w:rsid w:val="00802701"/>
    <w:rsid w:val="00802CB6"/>
    <w:rsid w:val="00803565"/>
    <w:rsid w:val="00803612"/>
    <w:rsid w:val="00803972"/>
    <w:rsid w:val="0080456A"/>
    <w:rsid w:val="008054F9"/>
    <w:rsid w:val="008059FB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B59"/>
    <w:rsid w:val="00815215"/>
    <w:rsid w:val="0081556A"/>
    <w:rsid w:val="00815EFD"/>
    <w:rsid w:val="008170F5"/>
    <w:rsid w:val="00817623"/>
    <w:rsid w:val="008178E2"/>
    <w:rsid w:val="0082028F"/>
    <w:rsid w:val="00820C9B"/>
    <w:rsid w:val="00820D56"/>
    <w:rsid w:val="00821D37"/>
    <w:rsid w:val="008222C3"/>
    <w:rsid w:val="008226AF"/>
    <w:rsid w:val="008226D7"/>
    <w:rsid w:val="00822CBA"/>
    <w:rsid w:val="00823835"/>
    <w:rsid w:val="00824E3E"/>
    <w:rsid w:val="008251CB"/>
    <w:rsid w:val="00825757"/>
    <w:rsid w:val="00826AC1"/>
    <w:rsid w:val="00827726"/>
    <w:rsid w:val="0082774B"/>
    <w:rsid w:val="00827D2F"/>
    <w:rsid w:val="00832676"/>
    <w:rsid w:val="00832765"/>
    <w:rsid w:val="00832F4E"/>
    <w:rsid w:val="008330FA"/>
    <w:rsid w:val="008340B9"/>
    <w:rsid w:val="008354A3"/>
    <w:rsid w:val="008367F8"/>
    <w:rsid w:val="0084058A"/>
    <w:rsid w:val="00840808"/>
    <w:rsid w:val="00841044"/>
    <w:rsid w:val="00841556"/>
    <w:rsid w:val="00842A43"/>
    <w:rsid w:val="00843274"/>
    <w:rsid w:val="0084363F"/>
    <w:rsid w:val="00843817"/>
    <w:rsid w:val="0084475E"/>
    <w:rsid w:val="0084484A"/>
    <w:rsid w:val="008453DC"/>
    <w:rsid w:val="00845D75"/>
    <w:rsid w:val="0084655B"/>
    <w:rsid w:val="00846A64"/>
    <w:rsid w:val="00846BB0"/>
    <w:rsid w:val="00850B14"/>
    <w:rsid w:val="00850D78"/>
    <w:rsid w:val="00851383"/>
    <w:rsid w:val="008514EC"/>
    <w:rsid w:val="00851563"/>
    <w:rsid w:val="00851688"/>
    <w:rsid w:val="00851DB9"/>
    <w:rsid w:val="00851F82"/>
    <w:rsid w:val="008522C4"/>
    <w:rsid w:val="00852C97"/>
    <w:rsid w:val="00852EDF"/>
    <w:rsid w:val="00854769"/>
    <w:rsid w:val="008555B6"/>
    <w:rsid w:val="008558AA"/>
    <w:rsid w:val="008565BB"/>
    <w:rsid w:val="00856EDA"/>
    <w:rsid w:val="0085798F"/>
    <w:rsid w:val="0086134D"/>
    <w:rsid w:val="008619CD"/>
    <w:rsid w:val="00861AD4"/>
    <w:rsid w:val="00861D51"/>
    <w:rsid w:val="00862089"/>
    <w:rsid w:val="00862B74"/>
    <w:rsid w:val="00863AC1"/>
    <w:rsid w:val="00863B54"/>
    <w:rsid w:val="00864218"/>
    <w:rsid w:val="00864F67"/>
    <w:rsid w:val="00865C51"/>
    <w:rsid w:val="0086618C"/>
    <w:rsid w:val="00866CFB"/>
    <w:rsid w:val="00870F0E"/>
    <w:rsid w:val="008711C0"/>
    <w:rsid w:val="008731B3"/>
    <w:rsid w:val="008743AB"/>
    <w:rsid w:val="0087575D"/>
    <w:rsid w:val="00875B8B"/>
    <w:rsid w:val="008763C5"/>
    <w:rsid w:val="00877078"/>
    <w:rsid w:val="0087789B"/>
    <w:rsid w:val="00877F78"/>
    <w:rsid w:val="008815FE"/>
    <w:rsid w:val="008826C2"/>
    <w:rsid w:val="00882AEE"/>
    <w:rsid w:val="008836D1"/>
    <w:rsid w:val="00883CD8"/>
    <w:rsid w:val="00883E98"/>
    <w:rsid w:val="00884505"/>
    <w:rsid w:val="008845C4"/>
    <w:rsid w:val="00884B45"/>
    <w:rsid w:val="00885066"/>
    <w:rsid w:val="0088546A"/>
    <w:rsid w:val="00885854"/>
    <w:rsid w:val="00887F79"/>
    <w:rsid w:val="00890300"/>
    <w:rsid w:val="00890E6E"/>
    <w:rsid w:val="0089106F"/>
    <w:rsid w:val="00891893"/>
    <w:rsid w:val="00892ED7"/>
    <w:rsid w:val="008938AC"/>
    <w:rsid w:val="00894601"/>
    <w:rsid w:val="0089485B"/>
    <w:rsid w:val="00894A8C"/>
    <w:rsid w:val="00894B1A"/>
    <w:rsid w:val="00896E8D"/>
    <w:rsid w:val="00896F81"/>
    <w:rsid w:val="00897757"/>
    <w:rsid w:val="008A08C6"/>
    <w:rsid w:val="008A0CDC"/>
    <w:rsid w:val="008A10ED"/>
    <w:rsid w:val="008A26EE"/>
    <w:rsid w:val="008A288E"/>
    <w:rsid w:val="008A3B32"/>
    <w:rsid w:val="008A4ADD"/>
    <w:rsid w:val="008A4BDD"/>
    <w:rsid w:val="008A4D88"/>
    <w:rsid w:val="008A5256"/>
    <w:rsid w:val="008A5EDC"/>
    <w:rsid w:val="008B0AF2"/>
    <w:rsid w:val="008B0E3E"/>
    <w:rsid w:val="008B17EE"/>
    <w:rsid w:val="008B34F2"/>
    <w:rsid w:val="008B4225"/>
    <w:rsid w:val="008B45B1"/>
    <w:rsid w:val="008B4D70"/>
    <w:rsid w:val="008B5835"/>
    <w:rsid w:val="008B59CC"/>
    <w:rsid w:val="008B6D57"/>
    <w:rsid w:val="008B77CF"/>
    <w:rsid w:val="008B7B9B"/>
    <w:rsid w:val="008B7FA1"/>
    <w:rsid w:val="008C0438"/>
    <w:rsid w:val="008C09F3"/>
    <w:rsid w:val="008C2E4D"/>
    <w:rsid w:val="008C30F4"/>
    <w:rsid w:val="008C37AA"/>
    <w:rsid w:val="008C410F"/>
    <w:rsid w:val="008C424E"/>
    <w:rsid w:val="008C5037"/>
    <w:rsid w:val="008C62A3"/>
    <w:rsid w:val="008C7F85"/>
    <w:rsid w:val="008D2C22"/>
    <w:rsid w:val="008D4F1E"/>
    <w:rsid w:val="008D76B5"/>
    <w:rsid w:val="008D7861"/>
    <w:rsid w:val="008E0285"/>
    <w:rsid w:val="008E0BEF"/>
    <w:rsid w:val="008E322E"/>
    <w:rsid w:val="008E6235"/>
    <w:rsid w:val="008E68BA"/>
    <w:rsid w:val="008E72B4"/>
    <w:rsid w:val="008F204C"/>
    <w:rsid w:val="008F2081"/>
    <w:rsid w:val="008F4A15"/>
    <w:rsid w:val="008F6647"/>
    <w:rsid w:val="008F71BE"/>
    <w:rsid w:val="008F7FF9"/>
    <w:rsid w:val="00900AEF"/>
    <w:rsid w:val="00902B2B"/>
    <w:rsid w:val="00903192"/>
    <w:rsid w:val="00903E00"/>
    <w:rsid w:val="00903F93"/>
    <w:rsid w:val="009043EA"/>
    <w:rsid w:val="00904C58"/>
    <w:rsid w:val="0090551E"/>
    <w:rsid w:val="009058A8"/>
    <w:rsid w:val="00907A51"/>
    <w:rsid w:val="00907F52"/>
    <w:rsid w:val="00912A6C"/>
    <w:rsid w:val="00912D70"/>
    <w:rsid w:val="00914937"/>
    <w:rsid w:val="0091628A"/>
    <w:rsid w:val="009171BC"/>
    <w:rsid w:val="0092083F"/>
    <w:rsid w:val="00920D28"/>
    <w:rsid w:val="00920F20"/>
    <w:rsid w:val="009227DD"/>
    <w:rsid w:val="00923F55"/>
    <w:rsid w:val="0092482D"/>
    <w:rsid w:val="00925318"/>
    <w:rsid w:val="0092533E"/>
    <w:rsid w:val="00925EA4"/>
    <w:rsid w:val="009301F6"/>
    <w:rsid w:val="00931412"/>
    <w:rsid w:val="009319E8"/>
    <w:rsid w:val="00934483"/>
    <w:rsid w:val="00937764"/>
    <w:rsid w:val="009379C2"/>
    <w:rsid w:val="0094028B"/>
    <w:rsid w:val="00940D2A"/>
    <w:rsid w:val="0094124A"/>
    <w:rsid w:val="00941295"/>
    <w:rsid w:val="00941CE0"/>
    <w:rsid w:val="00943F7A"/>
    <w:rsid w:val="0094620B"/>
    <w:rsid w:val="00947A35"/>
    <w:rsid w:val="00950A31"/>
    <w:rsid w:val="00951F14"/>
    <w:rsid w:val="009540D2"/>
    <w:rsid w:val="009574FE"/>
    <w:rsid w:val="00957B6C"/>
    <w:rsid w:val="009605CE"/>
    <w:rsid w:val="00963BC9"/>
    <w:rsid w:val="009642C5"/>
    <w:rsid w:val="00964E90"/>
    <w:rsid w:val="00965B42"/>
    <w:rsid w:val="00965D09"/>
    <w:rsid w:val="00967337"/>
    <w:rsid w:val="00967407"/>
    <w:rsid w:val="00967511"/>
    <w:rsid w:val="0096779F"/>
    <w:rsid w:val="00967B12"/>
    <w:rsid w:val="00970421"/>
    <w:rsid w:val="00970D02"/>
    <w:rsid w:val="00970D6C"/>
    <w:rsid w:val="0097211B"/>
    <w:rsid w:val="00972BB4"/>
    <w:rsid w:val="0097410A"/>
    <w:rsid w:val="009756BF"/>
    <w:rsid w:val="009761C5"/>
    <w:rsid w:val="0097664E"/>
    <w:rsid w:val="00977DD6"/>
    <w:rsid w:val="00980F37"/>
    <w:rsid w:val="00982BE1"/>
    <w:rsid w:val="00983660"/>
    <w:rsid w:val="00984F4D"/>
    <w:rsid w:val="009850E3"/>
    <w:rsid w:val="00986B3A"/>
    <w:rsid w:val="0098700B"/>
    <w:rsid w:val="00987F76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50FD"/>
    <w:rsid w:val="009A65E8"/>
    <w:rsid w:val="009A6947"/>
    <w:rsid w:val="009A6B73"/>
    <w:rsid w:val="009A72CE"/>
    <w:rsid w:val="009A7644"/>
    <w:rsid w:val="009A7EAF"/>
    <w:rsid w:val="009B014A"/>
    <w:rsid w:val="009B2AEB"/>
    <w:rsid w:val="009B2E12"/>
    <w:rsid w:val="009B499C"/>
    <w:rsid w:val="009B526B"/>
    <w:rsid w:val="009B6143"/>
    <w:rsid w:val="009B688A"/>
    <w:rsid w:val="009B7234"/>
    <w:rsid w:val="009B7760"/>
    <w:rsid w:val="009C1BE8"/>
    <w:rsid w:val="009C1E1B"/>
    <w:rsid w:val="009C3085"/>
    <w:rsid w:val="009C310D"/>
    <w:rsid w:val="009C3747"/>
    <w:rsid w:val="009C3DB8"/>
    <w:rsid w:val="009C4015"/>
    <w:rsid w:val="009C449D"/>
    <w:rsid w:val="009C4B91"/>
    <w:rsid w:val="009C4F82"/>
    <w:rsid w:val="009C6EF4"/>
    <w:rsid w:val="009C730E"/>
    <w:rsid w:val="009D0212"/>
    <w:rsid w:val="009D0D2A"/>
    <w:rsid w:val="009D19D5"/>
    <w:rsid w:val="009D2C7C"/>
    <w:rsid w:val="009D32BE"/>
    <w:rsid w:val="009D4127"/>
    <w:rsid w:val="009D586E"/>
    <w:rsid w:val="009D6319"/>
    <w:rsid w:val="009D744F"/>
    <w:rsid w:val="009D7B26"/>
    <w:rsid w:val="009E1B18"/>
    <w:rsid w:val="009E1F10"/>
    <w:rsid w:val="009E2157"/>
    <w:rsid w:val="009E2C46"/>
    <w:rsid w:val="009E58E3"/>
    <w:rsid w:val="009E6D66"/>
    <w:rsid w:val="009E7B91"/>
    <w:rsid w:val="009F0D01"/>
    <w:rsid w:val="009F3595"/>
    <w:rsid w:val="009F4AF8"/>
    <w:rsid w:val="009F5451"/>
    <w:rsid w:val="009F5C3B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CC4"/>
    <w:rsid w:val="00A07EFA"/>
    <w:rsid w:val="00A07FFB"/>
    <w:rsid w:val="00A103A7"/>
    <w:rsid w:val="00A10792"/>
    <w:rsid w:val="00A12301"/>
    <w:rsid w:val="00A12AAA"/>
    <w:rsid w:val="00A13D67"/>
    <w:rsid w:val="00A13FB6"/>
    <w:rsid w:val="00A142D6"/>
    <w:rsid w:val="00A15D7B"/>
    <w:rsid w:val="00A20093"/>
    <w:rsid w:val="00A207D3"/>
    <w:rsid w:val="00A20DAD"/>
    <w:rsid w:val="00A22743"/>
    <w:rsid w:val="00A22BAD"/>
    <w:rsid w:val="00A24A27"/>
    <w:rsid w:val="00A25571"/>
    <w:rsid w:val="00A27105"/>
    <w:rsid w:val="00A27364"/>
    <w:rsid w:val="00A30296"/>
    <w:rsid w:val="00A31558"/>
    <w:rsid w:val="00A32071"/>
    <w:rsid w:val="00A32195"/>
    <w:rsid w:val="00A3398E"/>
    <w:rsid w:val="00A3425B"/>
    <w:rsid w:val="00A37BAA"/>
    <w:rsid w:val="00A37CD7"/>
    <w:rsid w:val="00A401DE"/>
    <w:rsid w:val="00A40B3C"/>
    <w:rsid w:val="00A41818"/>
    <w:rsid w:val="00A42333"/>
    <w:rsid w:val="00A435F9"/>
    <w:rsid w:val="00A47302"/>
    <w:rsid w:val="00A47728"/>
    <w:rsid w:val="00A516EF"/>
    <w:rsid w:val="00A51A89"/>
    <w:rsid w:val="00A5245A"/>
    <w:rsid w:val="00A52828"/>
    <w:rsid w:val="00A52B1E"/>
    <w:rsid w:val="00A531D2"/>
    <w:rsid w:val="00A53288"/>
    <w:rsid w:val="00A539FD"/>
    <w:rsid w:val="00A5523D"/>
    <w:rsid w:val="00A55A75"/>
    <w:rsid w:val="00A55F0C"/>
    <w:rsid w:val="00A57961"/>
    <w:rsid w:val="00A579A7"/>
    <w:rsid w:val="00A61A96"/>
    <w:rsid w:val="00A61CAB"/>
    <w:rsid w:val="00A61F42"/>
    <w:rsid w:val="00A621E5"/>
    <w:rsid w:val="00A651F8"/>
    <w:rsid w:val="00A65E23"/>
    <w:rsid w:val="00A67072"/>
    <w:rsid w:val="00A673A0"/>
    <w:rsid w:val="00A6744F"/>
    <w:rsid w:val="00A70A70"/>
    <w:rsid w:val="00A71507"/>
    <w:rsid w:val="00A72F1E"/>
    <w:rsid w:val="00A73D37"/>
    <w:rsid w:val="00A73FA6"/>
    <w:rsid w:val="00A7532F"/>
    <w:rsid w:val="00A75ACB"/>
    <w:rsid w:val="00A76879"/>
    <w:rsid w:val="00A76910"/>
    <w:rsid w:val="00A76E5D"/>
    <w:rsid w:val="00A81AF3"/>
    <w:rsid w:val="00A829F9"/>
    <w:rsid w:val="00A82F82"/>
    <w:rsid w:val="00A83E06"/>
    <w:rsid w:val="00A851F0"/>
    <w:rsid w:val="00A86CB6"/>
    <w:rsid w:val="00A875D5"/>
    <w:rsid w:val="00A87699"/>
    <w:rsid w:val="00A87702"/>
    <w:rsid w:val="00A879D3"/>
    <w:rsid w:val="00A91900"/>
    <w:rsid w:val="00A92AB8"/>
    <w:rsid w:val="00A93FAC"/>
    <w:rsid w:val="00A94F8B"/>
    <w:rsid w:val="00A965B7"/>
    <w:rsid w:val="00A97E4A"/>
    <w:rsid w:val="00AA0054"/>
    <w:rsid w:val="00AA0998"/>
    <w:rsid w:val="00AA16B2"/>
    <w:rsid w:val="00AA1C68"/>
    <w:rsid w:val="00AA2952"/>
    <w:rsid w:val="00AA31C3"/>
    <w:rsid w:val="00AA3467"/>
    <w:rsid w:val="00AA35BF"/>
    <w:rsid w:val="00AA3B07"/>
    <w:rsid w:val="00AA44C9"/>
    <w:rsid w:val="00AA4983"/>
    <w:rsid w:val="00AA4DBA"/>
    <w:rsid w:val="00AA52F9"/>
    <w:rsid w:val="00AA55C8"/>
    <w:rsid w:val="00AA5866"/>
    <w:rsid w:val="00AA5CD8"/>
    <w:rsid w:val="00AA66AA"/>
    <w:rsid w:val="00AA695C"/>
    <w:rsid w:val="00AA6A66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D4B"/>
    <w:rsid w:val="00AC3F87"/>
    <w:rsid w:val="00AC40C5"/>
    <w:rsid w:val="00AC453F"/>
    <w:rsid w:val="00AC4746"/>
    <w:rsid w:val="00AC4EAE"/>
    <w:rsid w:val="00AC7F0E"/>
    <w:rsid w:val="00AD03A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8E2"/>
    <w:rsid w:val="00AD7A12"/>
    <w:rsid w:val="00AD7D83"/>
    <w:rsid w:val="00AE38D9"/>
    <w:rsid w:val="00AE3C81"/>
    <w:rsid w:val="00AE54DA"/>
    <w:rsid w:val="00AE5AB6"/>
    <w:rsid w:val="00AE6172"/>
    <w:rsid w:val="00AE6A54"/>
    <w:rsid w:val="00AF0619"/>
    <w:rsid w:val="00AF18DD"/>
    <w:rsid w:val="00AF2236"/>
    <w:rsid w:val="00AF2E55"/>
    <w:rsid w:val="00AF2E9B"/>
    <w:rsid w:val="00AF5A9B"/>
    <w:rsid w:val="00AF63C5"/>
    <w:rsid w:val="00AF79D0"/>
    <w:rsid w:val="00B00DC6"/>
    <w:rsid w:val="00B0131B"/>
    <w:rsid w:val="00B019CA"/>
    <w:rsid w:val="00B026FA"/>
    <w:rsid w:val="00B028B1"/>
    <w:rsid w:val="00B0343B"/>
    <w:rsid w:val="00B039AF"/>
    <w:rsid w:val="00B03E5E"/>
    <w:rsid w:val="00B03F48"/>
    <w:rsid w:val="00B04A7C"/>
    <w:rsid w:val="00B0531F"/>
    <w:rsid w:val="00B0626D"/>
    <w:rsid w:val="00B062AB"/>
    <w:rsid w:val="00B07A6A"/>
    <w:rsid w:val="00B10FF9"/>
    <w:rsid w:val="00B121F3"/>
    <w:rsid w:val="00B122B9"/>
    <w:rsid w:val="00B12767"/>
    <w:rsid w:val="00B1346D"/>
    <w:rsid w:val="00B13EB0"/>
    <w:rsid w:val="00B201C9"/>
    <w:rsid w:val="00B2047C"/>
    <w:rsid w:val="00B2191E"/>
    <w:rsid w:val="00B22966"/>
    <w:rsid w:val="00B22BAC"/>
    <w:rsid w:val="00B23A0F"/>
    <w:rsid w:val="00B23E35"/>
    <w:rsid w:val="00B27534"/>
    <w:rsid w:val="00B3026B"/>
    <w:rsid w:val="00B320DD"/>
    <w:rsid w:val="00B3254B"/>
    <w:rsid w:val="00B32B98"/>
    <w:rsid w:val="00B32C83"/>
    <w:rsid w:val="00B32E78"/>
    <w:rsid w:val="00B3672F"/>
    <w:rsid w:val="00B37A3E"/>
    <w:rsid w:val="00B40687"/>
    <w:rsid w:val="00B40D7A"/>
    <w:rsid w:val="00B4225D"/>
    <w:rsid w:val="00B434B0"/>
    <w:rsid w:val="00B446C6"/>
    <w:rsid w:val="00B45749"/>
    <w:rsid w:val="00B463C9"/>
    <w:rsid w:val="00B476CD"/>
    <w:rsid w:val="00B47FD9"/>
    <w:rsid w:val="00B513C0"/>
    <w:rsid w:val="00B51FE4"/>
    <w:rsid w:val="00B52D8B"/>
    <w:rsid w:val="00B53096"/>
    <w:rsid w:val="00B53F6C"/>
    <w:rsid w:val="00B5440C"/>
    <w:rsid w:val="00B546C4"/>
    <w:rsid w:val="00B55F9B"/>
    <w:rsid w:val="00B56140"/>
    <w:rsid w:val="00B56EBF"/>
    <w:rsid w:val="00B602CD"/>
    <w:rsid w:val="00B60C1C"/>
    <w:rsid w:val="00B60EC4"/>
    <w:rsid w:val="00B617D6"/>
    <w:rsid w:val="00B62F16"/>
    <w:rsid w:val="00B6476C"/>
    <w:rsid w:val="00B662F7"/>
    <w:rsid w:val="00B66BFD"/>
    <w:rsid w:val="00B66DA1"/>
    <w:rsid w:val="00B6735C"/>
    <w:rsid w:val="00B70E91"/>
    <w:rsid w:val="00B72ACC"/>
    <w:rsid w:val="00B736C2"/>
    <w:rsid w:val="00B7444D"/>
    <w:rsid w:val="00B756BB"/>
    <w:rsid w:val="00B75A84"/>
    <w:rsid w:val="00B777E0"/>
    <w:rsid w:val="00B81DEF"/>
    <w:rsid w:val="00B82F1B"/>
    <w:rsid w:val="00B83916"/>
    <w:rsid w:val="00B83DFF"/>
    <w:rsid w:val="00B8503A"/>
    <w:rsid w:val="00B90C54"/>
    <w:rsid w:val="00B90E9B"/>
    <w:rsid w:val="00B90EBC"/>
    <w:rsid w:val="00B919A9"/>
    <w:rsid w:val="00B926B6"/>
    <w:rsid w:val="00B94890"/>
    <w:rsid w:val="00B94B50"/>
    <w:rsid w:val="00B94FB4"/>
    <w:rsid w:val="00B9558A"/>
    <w:rsid w:val="00B95E78"/>
    <w:rsid w:val="00B9624E"/>
    <w:rsid w:val="00B96C7D"/>
    <w:rsid w:val="00B97E51"/>
    <w:rsid w:val="00BA015E"/>
    <w:rsid w:val="00BA1BDD"/>
    <w:rsid w:val="00BA1C8F"/>
    <w:rsid w:val="00BA3062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2DF8"/>
    <w:rsid w:val="00BB2E35"/>
    <w:rsid w:val="00BB3A14"/>
    <w:rsid w:val="00BB6E5C"/>
    <w:rsid w:val="00BB7A7C"/>
    <w:rsid w:val="00BC0B94"/>
    <w:rsid w:val="00BC118D"/>
    <w:rsid w:val="00BC128B"/>
    <w:rsid w:val="00BC19DC"/>
    <w:rsid w:val="00BC25E0"/>
    <w:rsid w:val="00BC365E"/>
    <w:rsid w:val="00BC50B6"/>
    <w:rsid w:val="00BC5C02"/>
    <w:rsid w:val="00BC6E4F"/>
    <w:rsid w:val="00BC7C8F"/>
    <w:rsid w:val="00BD0135"/>
    <w:rsid w:val="00BD0B27"/>
    <w:rsid w:val="00BD0FD8"/>
    <w:rsid w:val="00BD38BD"/>
    <w:rsid w:val="00BD770D"/>
    <w:rsid w:val="00BD7E25"/>
    <w:rsid w:val="00BE05AF"/>
    <w:rsid w:val="00BE174A"/>
    <w:rsid w:val="00BE194F"/>
    <w:rsid w:val="00BE1DA9"/>
    <w:rsid w:val="00BE21C1"/>
    <w:rsid w:val="00BE2EF8"/>
    <w:rsid w:val="00BE2F7B"/>
    <w:rsid w:val="00BE30B8"/>
    <w:rsid w:val="00BE3B30"/>
    <w:rsid w:val="00BE3BC4"/>
    <w:rsid w:val="00BE5A13"/>
    <w:rsid w:val="00BE61E8"/>
    <w:rsid w:val="00BE65E6"/>
    <w:rsid w:val="00BE6A13"/>
    <w:rsid w:val="00BF046A"/>
    <w:rsid w:val="00BF17B9"/>
    <w:rsid w:val="00BF17EF"/>
    <w:rsid w:val="00BF1B54"/>
    <w:rsid w:val="00BF1C93"/>
    <w:rsid w:val="00BF2029"/>
    <w:rsid w:val="00BF2CEA"/>
    <w:rsid w:val="00BF3191"/>
    <w:rsid w:val="00BF6169"/>
    <w:rsid w:val="00BF64F4"/>
    <w:rsid w:val="00BF6560"/>
    <w:rsid w:val="00BF6D0B"/>
    <w:rsid w:val="00BF73B0"/>
    <w:rsid w:val="00BF7E54"/>
    <w:rsid w:val="00C010B6"/>
    <w:rsid w:val="00C01CD5"/>
    <w:rsid w:val="00C01DF2"/>
    <w:rsid w:val="00C03A93"/>
    <w:rsid w:val="00C05792"/>
    <w:rsid w:val="00C060BC"/>
    <w:rsid w:val="00C066BC"/>
    <w:rsid w:val="00C06F68"/>
    <w:rsid w:val="00C07C21"/>
    <w:rsid w:val="00C07E78"/>
    <w:rsid w:val="00C101BC"/>
    <w:rsid w:val="00C11C49"/>
    <w:rsid w:val="00C11E5E"/>
    <w:rsid w:val="00C12837"/>
    <w:rsid w:val="00C14F84"/>
    <w:rsid w:val="00C1569C"/>
    <w:rsid w:val="00C159AF"/>
    <w:rsid w:val="00C165A1"/>
    <w:rsid w:val="00C1668F"/>
    <w:rsid w:val="00C169A0"/>
    <w:rsid w:val="00C1742D"/>
    <w:rsid w:val="00C20B50"/>
    <w:rsid w:val="00C20F4E"/>
    <w:rsid w:val="00C219FC"/>
    <w:rsid w:val="00C23CF1"/>
    <w:rsid w:val="00C243D2"/>
    <w:rsid w:val="00C24D2E"/>
    <w:rsid w:val="00C2595D"/>
    <w:rsid w:val="00C25FEA"/>
    <w:rsid w:val="00C260DE"/>
    <w:rsid w:val="00C264E9"/>
    <w:rsid w:val="00C266F5"/>
    <w:rsid w:val="00C26A17"/>
    <w:rsid w:val="00C315D5"/>
    <w:rsid w:val="00C32D87"/>
    <w:rsid w:val="00C330D6"/>
    <w:rsid w:val="00C34715"/>
    <w:rsid w:val="00C36EDB"/>
    <w:rsid w:val="00C40614"/>
    <w:rsid w:val="00C41742"/>
    <w:rsid w:val="00C41B58"/>
    <w:rsid w:val="00C445BE"/>
    <w:rsid w:val="00C44E38"/>
    <w:rsid w:val="00C45200"/>
    <w:rsid w:val="00C460DE"/>
    <w:rsid w:val="00C46510"/>
    <w:rsid w:val="00C47B0D"/>
    <w:rsid w:val="00C50344"/>
    <w:rsid w:val="00C50E8E"/>
    <w:rsid w:val="00C5274C"/>
    <w:rsid w:val="00C533E6"/>
    <w:rsid w:val="00C5363D"/>
    <w:rsid w:val="00C54293"/>
    <w:rsid w:val="00C55D39"/>
    <w:rsid w:val="00C57360"/>
    <w:rsid w:val="00C57AA7"/>
    <w:rsid w:val="00C57E7D"/>
    <w:rsid w:val="00C602AF"/>
    <w:rsid w:val="00C608E3"/>
    <w:rsid w:val="00C62495"/>
    <w:rsid w:val="00C63397"/>
    <w:rsid w:val="00C64B6F"/>
    <w:rsid w:val="00C67061"/>
    <w:rsid w:val="00C672C6"/>
    <w:rsid w:val="00C71229"/>
    <w:rsid w:val="00C71844"/>
    <w:rsid w:val="00C72048"/>
    <w:rsid w:val="00C72410"/>
    <w:rsid w:val="00C72E0B"/>
    <w:rsid w:val="00C7376F"/>
    <w:rsid w:val="00C758A2"/>
    <w:rsid w:val="00C75C41"/>
    <w:rsid w:val="00C82BCB"/>
    <w:rsid w:val="00C82FB3"/>
    <w:rsid w:val="00C84622"/>
    <w:rsid w:val="00C84841"/>
    <w:rsid w:val="00C85351"/>
    <w:rsid w:val="00C85E9D"/>
    <w:rsid w:val="00C86DAC"/>
    <w:rsid w:val="00C86F5D"/>
    <w:rsid w:val="00C87587"/>
    <w:rsid w:val="00C9043E"/>
    <w:rsid w:val="00C90FBE"/>
    <w:rsid w:val="00C919E6"/>
    <w:rsid w:val="00C91D8E"/>
    <w:rsid w:val="00C92BC4"/>
    <w:rsid w:val="00C95961"/>
    <w:rsid w:val="00CA29F8"/>
    <w:rsid w:val="00CA332F"/>
    <w:rsid w:val="00CA563B"/>
    <w:rsid w:val="00CA5672"/>
    <w:rsid w:val="00CA5B38"/>
    <w:rsid w:val="00CA64E4"/>
    <w:rsid w:val="00CA6827"/>
    <w:rsid w:val="00CB00A4"/>
    <w:rsid w:val="00CB043F"/>
    <w:rsid w:val="00CB12B5"/>
    <w:rsid w:val="00CB2842"/>
    <w:rsid w:val="00CB32ED"/>
    <w:rsid w:val="00CB472C"/>
    <w:rsid w:val="00CB76A4"/>
    <w:rsid w:val="00CB7DE5"/>
    <w:rsid w:val="00CC0765"/>
    <w:rsid w:val="00CC0FB5"/>
    <w:rsid w:val="00CC1216"/>
    <w:rsid w:val="00CC204B"/>
    <w:rsid w:val="00CC420B"/>
    <w:rsid w:val="00CC5335"/>
    <w:rsid w:val="00CC6B12"/>
    <w:rsid w:val="00CC6DD6"/>
    <w:rsid w:val="00CC7F17"/>
    <w:rsid w:val="00CD0459"/>
    <w:rsid w:val="00CD1901"/>
    <w:rsid w:val="00CD1D0E"/>
    <w:rsid w:val="00CD1F3E"/>
    <w:rsid w:val="00CD2A08"/>
    <w:rsid w:val="00CD375E"/>
    <w:rsid w:val="00CD3E4A"/>
    <w:rsid w:val="00CD4986"/>
    <w:rsid w:val="00CD5107"/>
    <w:rsid w:val="00CD510E"/>
    <w:rsid w:val="00CD5637"/>
    <w:rsid w:val="00CD5937"/>
    <w:rsid w:val="00CD5FCA"/>
    <w:rsid w:val="00CD601A"/>
    <w:rsid w:val="00CD7055"/>
    <w:rsid w:val="00CE31C9"/>
    <w:rsid w:val="00CE4471"/>
    <w:rsid w:val="00CE4BA5"/>
    <w:rsid w:val="00CE4D13"/>
    <w:rsid w:val="00CE5DF7"/>
    <w:rsid w:val="00CE6569"/>
    <w:rsid w:val="00CE6E88"/>
    <w:rsid w:val="00CE7CCC"/>
    <w:rsid w:val="00CE7E9F"/>
    <w:rsid w:val="00CF05DE"/>
    <w:rsid w:val="00CF0A83"/>
    <w:rsid w:val="00CF12BE"/>
    <w:rsid w:val="00CF1D76"/>
    <w:rsid w:val="00CF2259"/>
    <w:rsid w:val="00CF29BC"/>
    <w:rsid w:val="00CF2BE3"/>
    <w:rsid w:val="00CF3031"/>
    <w:rsid w:val="00CF46C7"/>
    <w:rsid w:val="00CF60E2"/>
    <w:rsid w:val="00D00B2D"/>
    <w:rsid w:val="00D0104C"/>
    <w:rsid w:val="00D01D7F"/>
    <w:rsid w:val="00D01EA7"/>
    <w:rsid w:val="00D0295B"/>
    <w:rsid w:val="00D02D23"/>
    <w:rsid w:val="00D03557"/>
    <w:rsid w:val="00D03F49"/>
    <w:rsid w:val="00D0414F"/>
    <w:rsid w:val="00D063A8"/>
    <w:rsid w:val="00D064FF"/>
    <w:rsid w:val="00D065EA"/>
    <w:rsid w:val="00D069B3"/>
    <w:rsid w:val="00D0734D"/>
    <w:rsid w:val="00D07622"/>
    <w:rsid w:val="00D07E88"/>
    <w:rsid w:val="00D100E0"/>
    <w:rsid w:val="00D11BC7"/>
    <w:rsid w:val="00D12A88"/>
    <w:rsid w:val="00D13439"/>
    <w:rsid w:val="00D14B03"/>
    <w:rsid w:val="00D157DD"/>
    <w:rsid w:val="00D173F3"/>
    <w:rsid w:val="00D17B6D"/>
    <w:rsid w:val="00D2174E"/>
    <w:rsid w:val="00D21EE5"/>
    <w:rsid w:val="00D22B29"/>
    <w:rsid w:val="00D23189"/>
    <w:rsid w:val="00D256C4"/>
    <w:rsid w:val="00D26DAA"/>
    <w:rsid w:val="00D26F70"/>
    <w:rsid w:val="00D27659"/>
    <w:rsid w:val="00D277C9"/>
    <w:rsid w:val="00D27B01"/>
    <w:rsid w:val="00D312EB"/>
    <w:rsid w:val="00D31358"/>
    <w:rsid w:val="00D31E13"/>
    <w:rsid w:val="00D32D89"/>
    <w:rsid w:val="00D34627"/>
    <w:rsid w:val="00D34ADC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578"/>
    <w:rsid w:val="00D506E0"/>
    <w:rsid w:val="00D507E6"/>
    <w:rsid w:val="00D546F0"/>
    <w:rsid w:val="00D54DA0"/>
    <w:rsid w:val="00D5597A"/>
    <w:rsid w:val="00D55A0F"/>
    <w:rsid w:val="00D565A7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153D"/>
    <w:rsid w:val="00D72DB1"/>
    <w:rsid w:val="00D7434C"/>
    <w:rsid w:val="00D747A4"/>
    <w:rsid w:val="00D74E65"/>
    <w:rsid w:val="00D75929"/>
    <w:rsid w:val="00D7687D"/>
    <w:rsid w:val="00D76A65"/>
    <w:rsid w:val="00D8081B"/>
    <w:rsid w:val="00D831FC"/>
    <w:rsid w:val="00D84170"/>
    <w:rsid w:val="00D844BA"/>
    <w:rsid w:val="00D84AC2"/>
    <w:rsid w:val="00D84ACF"/>
    <w:rsid w:val="00D8581C"/>
    <w:rsid w:val="00D8584C"/>
    <w:rsid w:val="00D85B3A"/>
    <w:rsid w:val="00D86F52"/>
    <w:rsid w:val="00D87A93"/>
    <w:rsid w:val="00D87F8D"/>
    <w:rsid w:val="00D9006B"/>
    <w:rsid w:val="00D90198"/>
    <w:rsid w:val="00D9094B"/>
    <w:rsid w:val="00D916B4"/>
    <w:rsid w:val="00D919AA"/>
    <w:rsid w:val="00D91CEE"/>
    <w:rsid w:val="00D924C0"/>
    <w:rsid w:val="00D93007"/>
    <w:rsid w:val="00D9376B"/>
    <w:rsid w:val="00D93A38"/>
    <w:rsid w:val="00D94261"/>
    <w:rsid w:val="00D94299"/>
    <w:rsid w:val="00D94588"/>
    <w:rsid w:val="00D95F1B"/>
    <w:rsid w:val="00D96178"/>
    <w:rsid w:val="00DA1043"/>
    <w:rsid w:val="00DA1598"/>
    <w:rsid w:val="00DA2331"/>
    <w:rsid w:val="00DA23CF"/>
    <w:rsid w:val="00DA35A2"/>
    <w:rsid w:val="00DA37A8"/>
    <w:rsid w:val="00DA3CE9"/>
    <w:rsid w:val="00DA46CC"/>
    <w:rsid w:val="00DA555C"/>
    <w:rsid w:val="00DA58B2"/>
    <w:rsid w:val="00DA58B9"/>
    <w:rsid w:val="00DA58E1"/>
    <w:rsid w:val="00DA649B"/>
    <w:rsid w:val="00DA7B74"/>
    <w:rsid w:val="00DB2748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2"/>
    <w:rsid w:val="00DD12E4"/>
    <w:rsid w:val="00DD2D28"/>
    <w:rsid w:val="00DD370A"/>
    <w:rsid w:val="00DD3ABB"/>
    <w:rsid w:val="00DD5B11"/>
    <w:rsid w:val="00DD7BE0"/>
    <w:rsid w:val="00DD7EA6"/>
    <w:rsid w:val="00DE1666"/>
    <w:rsid w:val="00DE1E40"/>
    <w:rsid w:val="00DE26CF"/>
    <w:rsid w:val="00DE2D12"/>
    <w:rsid w:val="00DE349D"/>
    <w:rsid w:val="00DE3E92"/>
    <w:rsid w:val="00DE428D"/>
    <w:rsid w:val="00DE58FA"/>
    <w:rsid w:val="00DE6573"/>
    <w:rsid w:val="00DE6816"/>
    <w:rsid w:val="00DE7588"/>
    <w:rsid w:val="00DF0619"/>
    <w:rsid w:val="00DF0C63"/>
    <w:rsid w:val="00DF588F"/>
    <w:rsid w:val="00DF6479"/>
    <w:rsid w:val="00DF7819"/>
    <w:rsid w:val="00E00406"/>
    <w:rsid w:val="00E00FE7"/>
    <w:rsid w:val="00E01D44"/>
    <w:rsid w:val="00E01F77"/>
    <w:rsid w:val="00E02ED6"/>
    <w:rsid w:val="00E04EEA"/>
    <w:rsid w:val="00E059F3"/>
    <w:rsid w:val="00E05F59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271D"/>
    <w:rsid w:val="00E2309E"/>
    <w:rsid w:val="00E231E7"/>
    <w:rsid w:val="00E25BD2"/>
    <w:rsid w:val="00E260FB"/>
    <w:rsid w:val="00E263D0"/>
    <w:rsid w:val="00E26463"/>
    <w:rsid w:val="00E27088"/>
    <w:rsid w:val="00E27356"/>
    <w:rsid w:val="00E3083B"/>
    <w:rsid w:val="00E31CCD"/>
    <w:rsid w:val="00E31ED1"/>
    <w:rsid w:val="00E31F8F"/>
    <w:rsid w:val="00E32B18"/>
    <w:rsid w:val="00E330A8"/>
    <w:rsid w:val="00E3371B"/>
    <w:rsid w:val="00E3459F"/>
    <w:rsid w:val="00E354D1"/>
    <w:rsid w:val="00E36635"/>
    <w:rsid w:val="00E37736"/>
    <w:rsid w:val="00E40671"/>
    <w:rsid w:val="00E418C3"/>
    <w:rsid w:val="00E43323"/>
    <w:rsid w:val="00E43ED6"/>
    <w:rsid w:val="00E440C6"/>
    <w:rsid w:val="00E445BF"/>
    <w:rsid w:val="00E44B38"/>
    <w:rsid w:val="00E45B25"/>
    <w:rsid w:val="00E47910"/>
    <w:rsid w:val="00E47CF2"/>
    <w:rsid w:val="00E50604"/>
    <w:rsid w:val="00E509FF"/>
    <w:rsid w:val="00E50DA7"/>
    <w:rsid w:val="00E51DEA"/>
    <w:rsid w:val="00E51F41"/>
    <w:rsid w:val="00E5304E"/>
    <w:rsid w:val="00E53059"/>
    <w:rsid w:val="00E53D67"/>
    <w:rsid w:val="00E53FDB"/>
    <w:rsid w:val="00E5425B"/>
    <w:rsid w:val="00E54273"/>
    <w:rsid w:val="00E545E3"/>
    <w:rsid w:val="00E54FB1"/>
    <w:rsid w:val="00E56F57"/>
    <w:rsid w:val="00E609C5"/>
    <w:rsid w:val="00E63113"/>
    <w:rsid w:val="00E65C68"/>
    <w:rsid w:val="00E66289"/>
    <w:rsid w:val="00E66978"/>
    <w:rsid w:val="00E66A56"/>
    <w:rsid w:val="00E670C2"/>
    <w:rsid w:val="00E70255"/>
    <w:rsid w:val="00E730F3"/>
    <w:rsid w:val="00E733CE"/>
    <w:rsid w:val="00E74316"/>
    <w:rsid w:val="00E7444B"/>
    <w:rsid w:val="00E7511B"/>
    <w:rsid w:val="00E75636"/>
    <w:rsid w:val="00E75EA5"/>
    <w:rsid w:val="00E7797E"/>
    <w:rsid w:val="00E8074C"/>
    <w:rsid w:val="00E8157D"/>
    <w:rsid w:val="00E8246B"/>
    <w:rsid w:val="00E825B6"/>
    <w:rsid w:val="00E83BFD"/>
    <w:rsid w:val="00E84541"/>
    <w:rsid w:val="00E8559C"/>
    <w:rsid w:val="00E857B6"/>
    <w:rsid w:val="00E85A93"/>
    <w:rsid w:val="00E9111D"/>
    <w:rsid w:val="00E91CFC"/>
    <w:rsid w:val="00E933ED"/>
    <w:rsid w:val="00E93620"/>
    <w:rsid w:val="00E937DC"/>
    <w:rsid w:val="00E945B1"/>
    <w:rsid w:val="00E948CC"/>
    <w:rsid w:val="00E95C32"/>
    <w:rsid w:val="00E95F9D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B1"/>
    <w:rsid w:val="00EA73FF"/>
    <w:rsid w:val="00EB12DC"/>
    <w:rsid w:val="00EB1D56"/>
    <w:rsid w:val="00EB21E1"/>
    <w:rsid w:val="00EB2A86"/>
    <w:rsid w:val="00EB35E7"/>
    <w:rsid w:val="00EB4AF4"/>
    <w:rsid w:val="00EB74F9"/>
    <w:rsid w:val="00EC077F"/>
    <w:rsid w:val="00EC2199"/>
    <w:rsid w:val="00EC277D"/>
    <w:rsid w:val="00EC27D8"/>
    <w:rsid w:val="00EC2807"/>
    <w:rsid w:val="00EC2C02"/>
    <w:rsid w:val="00EC3C72"/>
    <w:rsid w:val="00EC4EA2"/>
    <w:rsid w:val="00ED05D1"/>
    <w:rsid w:val="00ED1C17"/>
    <w:rsid w:val="00ED23AD"/>
    <w:rsid w:val="00ED330C"/>
    <w:rsid w:val="00ED5A32"/>
    <w:rsid w:val="00ED6254"/>
    <w:rsid w:val="00ED68EE"/>
    <w:rsid w:val="00ED6C19"/>
    <w:rsid w:val="00ED7745"/>
    <w:rsid w:val="00EE0805"/>
    <w:rsid w:val="00EE100A"/>
    <w:rsid w:val="00EE119C"/>
    <w:rsid w:val="00EE1C7A"/>
    <w:rsid w:val="00EE2196"/>
    <w:rsid w:val="00EE2404"/>
    <w:rsid w:val="00EE2DF2"/>
    <w:rsid w:val="00EE51F2"/>
    <w:rsid w:val="00EE73CE"/>
    <w:rsid w:val="00EE7C55"/>
    <w:rsid w:val="00EF0B3B"/>
    <w:rsid w:val="00EF1717"/>
    <w:rsid w:val="00EF1AF5"/>
    <w:rsid w:val="00EF1BAA"/>
    <w:rsid w:val="00EF4EB6"/>
    <w:rsid w:val="00EF6554"/>
    <w:rsid w:val="00EF67DA"/>
    <w:rsid w:val="00EF799C"/>
    <w:rsid w:val="00F01270"/>
    <w:rsid w:val="00F015ED"/>
    <w:rsid w:val="00F03014"/>
    <w:rsid w:val="00F034C3"/>
    <w:rsid w:val="00F03FF8"/>
    <w:rsid w:val="00F04521"/>
    <w:rsid w:val="00F04810"/>
    <w:rsid w:val="00F04A3F"/>
    <w:rsid w:val="00F064EA"/>
    <w:rsid w:val="00F06E9C"/>
    <w:rsid w:val="00F073BE"/>
    <w:rsid w:val="00F1025C"/>
    <w:rsid w:val="00F1087F"/>
    <w:rsid w:val="00F11616"/>
    <w:rsid w:val="00F11A16"/>
    <w:rsid w:val="00F1237A"/>
    <w:rsid w:val="00F12554"/>
    <w:rsid w:val="00F1348B"/>
    <w:rsid w:val="00F15A4E"/>
    <w:rsid w:val="00F15E32"/>
    <w:rsid w:val="00F161B7"/>
    <w:rsid w:val="00F20933"/>
    <w:rsid w:val="00F211EE"/>
    <w:rsid w:val="00F21660"/>
    <w:rsid w:val="00F21A7A"/>
    <w:rsid w:val="00F22DAE"/>
    <w:rsid w:val="00F22E0F"/>
    <w:rsid w:val="00F239B6"/>
    <w:rsid w:val="00F2439C"/>
    <w:rsid w:val="00F30A7E"/>
    <w:rsid w:val="00F320DF"/>
    <w:rsid w:val="00F33BC2"/>
    <w:rsid w:val="00F33F84"/>
    <w:rsid w:val="00F3414D"/>
    <w:rsid w:val="00F34D8C"/>
    <w:rsid w:val="00F35791"/>
    <w:rsid w:val="00F3654F"/>
    <w:rsid w:val="00F36970"/>
    <w:rsid w:val="00F37818"/>
    <w:rsid w:val="00F4079D"/>
    <w:rsid w:val="00F41950"/>
    <w:rsid w:val="00F41C79"/>
    <w:rsid w:val="00F42053"/>
    <w:rsid w:val="00F420F5"/>
    <w:rsid w:val="00F43761"/>
    <w:rsid w:val="00F43E0A"/>
    <w:rsid w:val="00F448F4"/>
    <w:rsid w:val="00F45242"/>
    <w:rsid w:val="00F45C23"/>
    <w:rsid w:val="00F45FC0"/>
    <w:rsid w:val="00F46D70"/>
    <w:rsid w:val="00F47143"/>
    <w:rsid w:val="00F50371"/>
    <w:rsid w:val="00F5170C"/>
    <w:rsid w:val="00F53A66"/>
    <w:rsid w:val="00F53ACE"/>
    <w:rsid w:val="00F5427A"/>
    <w:rsid w:val="00F54CD2"/>
    <w:rsid w:val="00F55CCB"/>
    <w:rsid w:val="00F56732"/>
    <w:rsid w:val="00F57E74"/>
    <w:rsid w:val="00F60D1E"/>
    <w:rsid w:val="00F60D3E"/>
    <w:rsid w:val="00F62169"/>
    <w:rsid w:val="00F64E13"/>
    <w:rsid w:val="00F65914"/>
    <w:rsid w:val="00F65D9B"/>
    <w:rsid w:val="00F664E4"/>
    <w:rsid w:val="00F67934"/>
    <w:rsid w:val="00F70B27"/>
    <w:rsid w:val="00F714DF"/>
    <w:rsid w:val="00F719DD"/>
    <w:rsid w:val="00F7225F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45AB"/>
    <w:rsid w:val="00F8501E"/>
    <w:rsid w:val="00F85AF1"/>
    <w:rsid w:val="00F85C37"/>
    <w:rsid w:val="00F90BA4"/>
    <w:rsid w:val="00F936A3"/>
    <w:rsid w:val="00F93E68"/>
    <w:rsid w:val="00F959A4"/>
    <w:rsid w:val="00F959FD"/>
    <w:rsid w:val="00F95C68"/>
    <w:rsid w:val="00F95E42"/>
    <w:rsid w:val="00F96BA0"/>
    <w:rsid w:val="00F970AA"/>
    <w:rsid w:val="00F97501"/>
    <w:rsid w:val="00F97B9A"/>
    <w:rsid w:val="00FA0954"/>
    <w:rsid w:val="00FA1991"/>
    <w:rsid w:val="00FA264A"/>
    <w:rsid w:val="00FA5CD5"/>
    <w:rsid w:val="00FA7295"/>
    <w:rsid w:val="00FB0BAB"/>
    <w:rsid w:val="00FB1848"/>
    <w:rsid w:val="00FB3A49"/>
    <w:rsid w:val="00FB4062"/>
    <w:rsid w:val="00FB494A"/>
    <w:rsid w:val="00FB5073"/>
    <w:rsid w:val="00FB6D32"/>
    <w:rsid w:val="00FC188E"/>
    <w:rsid w:val="00FC2E70"/>
    <w:rsid w:val="00FC3250"/>
    <w:rsid w:val="00FC3AAC"/>
    <w:rsid w:val="00FC3C0D"/>
    <w:rsid w:val="00FC4056"/>
    <w:rsid w:val="00FC41DA"/>
    <w:rsid w:val="00FC591B"/>
    <w:rsid w:val="00FC5DD0"/>
    <w:rsid w:val="00FC5E37"/>
    <w:rsid w:val="00FC74A2"/>
    <w:rsid w:val="00FC7574"/>
    <w:rsid w:val="00FC77D7"/>
    <w:rsid w:val="00FC7B31"/>
    <w:rsid w:val="00FC7B61"/>
    <w:rsid w:val="00FD0ED5"/>
    <w:rsid w:val="00FD15DD"/>
    <w:rsid w:val="00FD182A"/>
    <w:rsid w:val="00FD3373"/>
    <w:rsid w:val="00FD450C"/>
    <w:rsid w:val="00FD6CD0"/>
    <w:rsid w:val="00FD733D"/>
    <w:rsid w:val="00FD73EA"/>
    <w:rsid w:val="00FD7A39"/>
    <w:rsid w:val="00FE33B4"/>
    <w:rsid w:val="00FE5A74"/>
    <w:rsid w:val="00FE5E39"/>
    <w:rsid w:val="00FE71DC"/>
    <w:rsid w:val="00FE74C3"/>
    <w:rsid w:val="00FE74CD"/>
    <w:rsid w:val="00FF0742"/>
    <w:rsid w:val="00FF08F9"/>
    <w:rsid w:val="00FF0D35"/>
    <w:rsid w:val="00FF11ED"/>
    <w:rsid w:val="00FF4540"/>
    <w:rsid w:val="00FF580D"/>
    <w:rsid w:val="00FF749F"/>
    <w:rsid w:val="00FF7585"/>
    <w:rsid w:val="00FF7757"/>
    <w:rsid w:val="00FF7DE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1FBDDAD1-F791-4D28-985C-8955E1E5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 w:qFormat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aliases w:val="正文基准"/>
    <w:rsid w:val="00CD5107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2"/>
    <w:next w:val="2"/>
    <w:link w:val="10"/>
    <w:autoRedefine/>
    <w:qFormat/>
    <w:rsid w:val="00346199"/>
    <w:pPr>
      <w:keepNext/>
      <w:numPr>
        <w:numId w:val="4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color w:val="000000" w:themeColor="text1"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FC5DD0"/>
    <w:pPr>
      <w:keepNext/>
      <w:keepLines/>
      <w:numPr>
        <w:ilvl w:val="1"/>
        <w:numId w:val="13"/>
      </w:numPr>
      <w:spacing w:before="600"/>
      <w:outlineLvl w:val="1"/>
    </w:pPr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9D4127"/>
    <w:pPr>
      <w:keepNext/>
      <w:keepLines/>
      <w:numPr>
        <w:ilvl w:val="2"/>
        <w:numId w:val="13"/>
      </w:numPr>
      <w:spacing w:before="20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">
    <w:name w:val="heading 4"/>
    <w:aliases w:val="ALT+4"/>
    <w:basedOn w:val="a2"/>
    <w:next w:val="5"/>
    <w:autoRedefine/>
    <w:qFormat/>
    <w:rsid w:val="009D4127"/>
    <w:pPr>
      <w:keepNext/>
      <w:keepLines/>
      <w:numPr>
        <w:ilvl w:val="3"/>
        <w:numId w:val="13"/>
      </w:numPr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9D4127"/>
    <w:pPr>
      <w:keepNext/>
      <w:keepLines/>
      <w:numPr>
        <w:ilvl w:val="4"/>
        <w:numId w:val="13"/>
      </w:numPr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963BC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8938AC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8938AC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178C7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DD12E4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A461C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686344"/>
  </w:style>
  <w:style w:type="paragraph" w:customStyle="1" w:styleId="FigureDescription">
    <w:name w:val="Figure Description"/>
    <w:next w:val="Figure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9D0E48"/>
    <w:pPr>
      <w:spacing w:before="0" w:after="0"/>
      <w:ind w:left="0"/>
    </w:pPr>
  </w:style>
  <w:style w:type="paragraph" w:customStyle="1" w:styleId="HeadingRight">
    <w:name w:val="Heading Right"/>
    <w:basedOn w:val="a2"/>
    <w:rsid w:val="009D0E48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A0403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477927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CB5842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9D0E48"/>
    <w:pPr>
      <w:spacing w:after="560"/>
    </w:pPr>
  </w:style>
  <w:style w:type="numbering" w:styleId="111111">
    <w:name w:val="Outline List 2"/>
    <w:basedOn w:val="a5"/>
    <w:semiHidden/>
    <w:rsid w:val="009D0E48"/>
  </w:style>
  <w:style w:type="paragraph" w:customStyle="1" w:styleId="ItemList">
    <w:name w:val="Item List"/>
    <w:link w:val="ItemList0"/>
    <w:rsid w:val="00FD450C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E6816"/>
    <w:pPr>
      <w:numPr>
        <w:numId w:val="9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qFormat/>
    <w:rsid w:val="006765F5"/>
    <w:pPr>
      <w:numPr>
        <w:ilvl w:val="6"/>
        <w:numId w:val="13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2541B3"/>
    <w:pPr>
      <w:keepNext/>
      <w:numPr>
        <w:numId w:val="12"/>
      </w:numPr>
    </w:pPr>
  </w:style>
  <w:style w:type="paragraph" w:customStyle="1" w:styleId="11">
    <w:name w:val="表格1"/>
    <w:basedOn w:val="TableHeading"/>
    <w:link w:val="12"/>
    <w:rsid w:val="002C2323"/>
    <w:pPr>
      <w:jc w:val="center"/>
    </w:pPr>
    <w:rPr>
      <w:b/>
    </w:rPr>
  </w:style>
  <w:style w:type="table" w:styleId="a8">
    <w:name w:val="Table Grid"/>
    <w:basedOn w:val="a4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C0E12"/>
    <w:pPr>
      <w:numPr>
        <w:numId w:val="7"/>
      </w:numPr>
    </w:p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semiHidden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a">
    <w:name w:val="Table Professional"/>
    <w:basedOn w:val="a4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6256E0"/>
    <w:rPr>
      <w:sz w:val="18"/>
      <w:szCs w:val="18"/>
    </w:r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1B1484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3">
    <w:name w:val="toc 3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4">
    <w:name w:val="toc 4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5">
    <w:name w:val="toc 5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6">
    <w:name w:val="toc 6"/>
    <w:basedOn w:val="a2"/>
    <w:next w:val="a2"/>
    <w:autoRedefine/>
    <w:uiPriority w:val="39"/>
    <w:rsid w:val="001B1484"/>
    <w:pPr>
      <w:ind w:left="2100"/>
    </w:pPr>
    <w:rPr>
      <w:rFonts w:ascii="Huawei Sans" w:eastAsia="方正兰亭黑简体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1B1484"/>
    <w:pPr>
      <w:ind w:left="2520"/>
    </w:pPr>
    <w:rPr>
      <w:rFonts w:ascii="Huawei Sans" w:eastAsia="方正兰亭黑简体" w:hAnsi="Huawei Sans"/>
      <w:sz w:val="24"/>
    </w:rPr>
  </w:style>
  <w:style w:type="paragraph" w:styleId="TOC8">
    <w:name w:val="toc 8"/>
    <w:basedOn w:val="a2"/>
    <w:next w:val="a2"/>
    <w:autoRedefine/>
    <w:uiPriority w:val="39"/>
    <w:rsid w:val="009D0E48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9D0E48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9D0E48"/>
    <w:rPr>
      <w:sz w:val="24"/>
    </w:rPr>
  </w:style>
  <w:style w:type="paragraph" w:styleId="21">
    <w:name w:val="index 2"/>
    <w:basedOn w:val="a2"/>
    <w:next w:val="a2"/>
    <w:autoRedefine/>
    <w:semiHidden/>
    <w:rsid w:val="009D0E48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9D0E48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9D0E48"/>
    <w:pPr>
      <w:ind w:left="1050" w:hanging="210"/>
    </w:pPr>
  </w:style>
  <w:style w:type="paragraph" w:styleId="60">
    <w:name w:val="index 6"/>
    <w:basedOn w:val="a2"/>
    <w:next w:val="a2"/>
    <w:autoRedefine/>
    <w:semiHidden/>
    <w:rsid w:val="009D0E48"/>
    <w:pPr>
      <w:ind w:left="1260" w:hanging="210"/>
    </w:pPr>
  </w:style>
  <w:style w:type="paragraph" w:styleId="70">
    <w:name w:val="index 7"/>
    <w:basedOn w:val="a2"/>
    <w:next w:val="a2"/>
    <w:autoRedefine/>
    <w:semiHidden/>
    <w:rsid w:val="009D0E48"/>
    <w:pPr>
      <w:ind w:left="1470" w:hanging="210"/>
    </w:pPr>
  </w:style>
  <w:style w:type="paragraph" w:styleId="80">
    <w:name w:val="index 8"/>
    <w:basedOn w:val="a2"/>
    <w:next w:val="a2"/>
    <w:autoRedefine/>
    <w:semiHidden/>
    <w:rsid w:val="009D0E48"/>
    <w:pPr>
      <w:ind w:left="1680" w:hanging="210"/>
    </w:pPr>
  </w:style>
  <w:style w:type="paragraph" w:styleId="91">
    <w:name w:val="index 9"/>
    <w:basedOn w:val="a2"/>
    <w:next w:val="a2"/>
    <w:autoRedefine/>
    <w:semiHidden/>
    <w:rsid w:val="009D0E48"/>
    <w:pPr>
      <w:ind w:left="1890" w:hanging="210"/>
    </w:pPr>
  </w:style>
  <w:style w:type="paragraph" w:styleId="ab">
    <w:name w:val="table of figures"/>
    <w:basedOn w:val="a2"/>
    <w:next w:val="a2"/>
    <w:semiHidden/>
    <w:rsid w:val="009D0E48"/>
    <w:pPr>
      <w:spacing w:afterLines="50"/>
      <w:ind w:leftChars="300" w:left="300"/>
    </w:pPr>
  </w:style>
  <w:style w:type="paragraph" w:styleId="ac">
    <w:name w:val="Document Map"/>
    <w:basedOn w:val="a2"/>
    <w:semiHidden/>
    <w:rsid w:val="009D0E48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f">
    <w:name w:val="Hyperlink"/>
    <w:uiPriority w:val="99"/>
    <w:qFormat/>
    <w:rsid w:val="009D0E48"/>
    <w:rPr>
      <w:color w:val="0000FF"/>
      <w:u w:val="none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9D0E48"/>
  </w:style>
  <w:style w:type="paragraph" w:customStyle="1" w:styleId="TableHeading">
    <w:name w:val="Table Heading"/>
    <w:basedOn w:val="a2"/>
    <w:link w:val="TableHeading0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6256E0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0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9D0E48"/>
    <w:rPr>
      <w:sz w:val="18"/>
      <w:szCs w:val="18"/>
    </w:rPr>
  </w:style>
  <w:style w:type="character" w:styleId="af3">
    <w:name w:val="footnote reference"/>
    <w:basedOn w:val="a3"/>
    <w:semiHidden/>
    <w:rsid w:val="009D0E48"/>
    <w:rPr>
      <w:vertAlign w:val="superscript"/>
    </w:rPr>
  </w:style>
  <w:style w:type="paragraph" w:styleId="af4">
    <w:name w:val="Balloon Text"/>
    <w:basedOn w:val="a2"/>
    <w:semiHidden/>
    <w:rsid w:val="009D0E48"/>
    <w:rPr>
      <w:sz w:val="18"/>
      <w:szCs w:val="18"/>
    </w:rPr>
  </w:style>
  <w:style w:type="paragraph" w:styleId="af5">
    <w:name w:val="annotation text"/>
    <w:basedOn w:val="a2"/>
    <w:link w:val="af6"/>
    <w:uiPriority w:val="99"/>
    <w:qFormat/>
    <w:rsid w:val="009D0E48"/>
  </w:style>
  <w:style w:type="character" w:styleId="af7">
    <w:name w:val="annotation reference"/>
    <w:basedOn w:val="a3"/>
    <w:semiHidden/>
    <w:rsid w:val="009D0E48"/>
    <w:rPr>
      <w:sz w:val="21"/>
      <w:szCs w:val="21"/>
    </w:rPr>
  </w:style>
  <w:style w:type="paragraph" w:styleId="af8">
    <w:name w:val="annotation subject"/>
    <w:basedOn w:val="af5"/>
    <w:next w:val="af5"/>
    <w:semiHidden/>
    <w:rsid w:val="009D0E48"/>
    <w:rPr>
      <w:b/>
      <w:bCs/>
    </w:rPr>
  </w:style>
  <w:style w:type="paragraph" w:styleId="42">
    <w:name w:val="index 4"/>
    <w:basedOn w:val="a2"/>
    <w:next w:val="a2"/>
    <w:autoRedefine/>
    <w:semiHidden/>
    <w:rsid w:val="009D0E48"/>
    <w:pPr>
      <w:ind w:left="1260"/>
    </w:pPr>
  </w:style>
  <w:style w:type="paragraph" w:styleId="af9">
    <w:name w:val="index heading"/>
    <w:basedOn w:val="a2"/>
    <w:next w:val="13"/>
    <w:semiHidden/>
    <w:rsid w:val="009D0E48"/>
    <w:rPr>
      <w:rFonts w:ascii="Arial" w:hAnsi="Arial"/>
      <w:b/>
      <w:bCs/>
    </w:rPr>
  </w:style>
  <w:style w:type="paragraph" w:styleId="afa">
    <w:name w:val="caption"/>
    <w:basedOn w:val="a2"/>
    <w:next w:val="a2"/>
    <w:semiHidden/>
    <w:qFormat/>
    <w:rsid w:val="008938AC"/>
    <w:pPr>
      <w:spacing w:before="152"/>
    </w:pPr>
    <w:rPr>
      <w:rFonts w:ascii="Arial" w:eastAsia="黑体" w:hAnsi="Arial"/>
    </w:rPr>
  </w:style>
  <w:style w:type="paragraph" w:styleId="afb">
    <w:name w:val="endnote text"/>
    <w:basedOn w:val="a2"/>
    <w:semiHidden/>
    <w:rsid w:val="009D0E48"/>
  </w:style>
  <w:style w:type="character" w:styleId="afc">
    <w:name w:val="endnote reference"/>
    <w:basedOn w:val="a3"/>
    <w:semiHidden/>
    <w:rsid w:val="009D0E48"/>
    <w:rPr>
      <w:vertAlign w:val="superscript"/>
    </w:rPr>
  </w:style>
  <w:style w:type="paragraph" w:styleId="afd">
    <w:name w:val="table of authorities"/>
    <w:basedOn w:val="a2"/>
    <w:next w:val="a2"/>
    <w:semiHidden/>
    <w:rsid w:val="009D0E48"/>
    <w:pPr>
      <w:ind w:left="420"/>
    </w:pPr>
  </w:style>
  <w:style w:type="paragraph" w:styleId="afe">
    <w:name w:val="toa heading"/>
    <w:basedOn w:val="a2"/>
    <w:next w:val="a2"/>
    <w:semiHidden/>
    <w:rsid w:val="009D0E48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character" w:styleId="HTML">
    <w:name w:val="HTML Variable"/>
    <w:basedOn w:val="a3"/>
    <w:semiHidden/>
    <w:rsid w:val="009D0E48"/>
    <w:rPr>
      <w:i/>
      <w:iCs/>
    </w:rPr>
  </w:style>
  <w:style w:type="character" w:styleId="HTML0">
    <w:name w:val="HTML Typewriter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9D0E48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9D0E48"/>
    <w:rPr>
      <w:i/>
      <w:iCs/>
    </w:rPr>
  </w:style>
  <w:style w:type="character" w:styleId="HTML3">
    <w:name w:val="HTML Definition"/>
    <w:basedOn w:val="a3"/>
    <w:semiHidden/>
    <w:rsid w:val="009D0E48"/>
    <w:rPr>
      <w:i/>
      <w:iCs/>
    </w:rPr>
  </w:style>
  <w:style w:type="character" w:styleId="HTML4">
    <w:name w:val="HTML Keyboard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9D0E48"/>
  </w:style>
  <w:style w:type="character" w:styleId="HTML6">
    <w:name w:val="HTML Sample"/>
    <w:basedOn w:val="a3"/>
    <w:semiHidden/>
    <w:rsid w:val="009D0E48"/>
    <w:rPr>
      <w:rFonts w:ascii="Courier New" w:hAnsi="Courier New" w:cs="Courier New"/>
    </w:rPr>
  </w:style>
  <w:style w:type="character" w:styleId="HTML7">
    <w:name w:val="HTML Cite"/>
    <w:basedOn w:val="a3"/>
    <w:semiHidden/>
    <w:rsid w:val="009D0E48"/>
    <w:rPr>
      <w:i/>
      <w:iCs/>
    </w:rPr>
  </w:style>
  <w:style w:type="paragraph" w:styleId="HTML8">
    <w:name w:val="HTML Preformatted"/>
    <w:basedOn w:val="a2"/>
    <w:semiHidden/>
    <w:rsid w:val="009D0E48"/>
    <w:rPr>
      <w:rFonts w:ascii="Courier New" w:hAnsi="Courier New" w:cs="Courier New"/>
    </w:rPr>
  </w:style>
  <w:style w:type="table" w:styleId="14">
    <w:name w:val="Table Web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">
    <w:name w:val="Table Theme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0">
    <w:name w:val="Salutation"/>
    <w:basedOn w:val="a2"/>
    <w:next w:val="a2"/>
    <w:semiHidden/>
    <w:rsid w:val="009D0E48"/>
  </w:style>
  <w:style w:type="paragraph" w:styleId="aff1">
    <w:name w:val="Plain Text"/>
    <w:basedOn w:val="a2"/>
    <w:semiHidden/>
    <w:rsid w:val="009D0E48"/>
    <w:rPr>
      <w:rFonts w:ascii="宋体" w:hAnsi="Courier New" w:cs="Courier New"/>
    </w:rPr>
  </w:style>
  <w:style w:type="table" w:styleId="aff2">
    <w:name w:val="Table Elegant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E-mail Signature"/>
    <w:basedOn w:val="a2"/>
    <w:semiHidden/>
    <w:rsid w:val="009D0E48"/>
  </w:style>
  <w:style w:type="paragraph" w:styleId="aff4">
    <w:name w:val="Subtitle"/>
    <w:basedOn w:val="a2"/>
    <w:semiHidden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envelope return"/>
    <w:basedOn w:val="a2"/>
    <w:semiHidden/>
    <w:rsid w:val="009D0E48"/>
    <w:rPr>
      <w:rFonts w:ascii="Arial" w:hAnsi="Arial"/>
    </w:rPr>
  </w:style>
  <w:style w:type="table" w:styleId="17">
    <w:name w:val="Table Simp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Closing"/>
    <w:basedOn w:val="a2"/>
    <w:semiHidden/>
    <w:rsid w:val="009D0E48"/>
    <w:pPr>
      <w:ind w:leftChars="2100" w:left="100"/>
    </w:pPr>
  </w:style>
  <w:style w:type="table" w:styleId="18">
    <w:name w:val="Table Subt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List"/>
    <w:basedOn w:val="a2"/>
    <w:semiHidden/>
    <w:rsid w:val="009D0E48"/>
    <w:pPr>
      <w:ind w:left="200" w:hangingChars="200" w:hanging="200"/>
    </w:pPr>
  </w:style>
  <w:style w:type="paragraph" w:styleId="28">
    <w:name w:val="List 2"/>
    <w:basedOn w:val="a2"/>
    <w:semiHidden/>
    <w:rsid w:val="009D0E48"/>
    <w:pPr>
      <w:ind w:leftChars="200" w:left="100" w:hangingChars="200" w:hanging="200"/>
    </w:pPr>
  </w:style>
  <w:style w:type="paragraph" w:styleId="38">
    <w:name w:val="List 3"/>
    <w:basedOn w:val="a2"/>
    <w:semiHidden/>
    <w:rsid w:val="009D0E48"/>
    <w:pPr>
      <w:ind w:leftChars="400" w:left="100" w:hangingChars="200" w:hanging="200"/>
    </w:pPr>
  </w:style>
  <w:style w:type="paragraph" w:styleId="44">
    <w:name w:val="List 4"/>
    <w:basedOn w:val="a2"/>
    <w:semiHidden/>
    <w:rsid w:val="009D0E48"/>
    <w:pPr>
      <w:ind w:leftChars="600" w:left="100" w:hangingChars="200" w:hanging="200"/>
    </w:pPr>
  </w:style>
  <w:style w:type="paragraph" w:styleId="53">
    <w:name w:val="List 5"/>
    <w:basedOn w:val="a2"/>
    <w:semiHidden/>
    <w:rsid w:val="009D0E48"/>
    <w:pPr>
      <w:ind w:leftChars="800" w:left="100" w:hangingChars="200" w:hanging="200"/>
    </w:pPr>
  </w:style>
  <w:style w:type="paragraph" w:styleId="a1">
    <w:name w:val="List Number"/>
    <w:basedOn w:val="a2"/>
    <w:semiHidden/>
    <w:rsid w:val="009D0E48"/>
    <w:pPr>
      <w:numPr>
        <w:numId w:val="1"/>
      </w:numPr>
    </w:pPr>
  </w:style>
  <w:style w:type="paragraph" w:styleId="29">
    <w:name w:val="List Number 2"/>
    <w:basedOn w:val="a2"/>
    <w:semiHidden/>
    <w:rsid w:val="009D0E48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9D0E48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9D0E48"/>
    <w:pPr>
      <w:numPr>
        <w:numId w:val="2"/>
      </w:numPr>
    </w:pPr>
  </w:style>
  <w:style w:type="paragraph" w:styleId="54">
    <w:name w:val="List Number 5"/>
    <w:basedOn w:val="a2"/>
    <w:semiHidden/>
    <w:rsid w:val="009D0E48"/>
    <w:pPr>
      <w:ind w:left="0"/>
    </w:pPr>
  </w:style>
  <w:style w:type="paragraph" w:styleId="aff8">
    <w:name w:val="List Continue"/>
    <w:basedOn w:val="a2"/>
    <w:semiHidden/>
    <w:rsid w:val="009D0E48"/>
    <w:pPr>
      <w:spacing w:after="120"/>
      <w:ind w:leftChars="200" w:left="420"/>
    </w:pPr>
  </w:style>
  <w:style w:type="paragraph" w:styleId="2a">
    <w:name w:val="List Continue 2"/>
    <w:basedOn w:val="a2"/>
    <w:semiHidden/>
    <w:rsid w:val="009D0E48"/>
    <w:pPr>
      <w:spacing w:after="120"/>
      <w:ind w:leftChars="400" w:left="840"/>
    </w:pPr>
  </w:style>
  <w:style w:type="paragraph" w:styleId="3a">
    <w:name w:val="List Continue 3"/>
    <w:basedOn w:val="a2"/>
    <w:semiHidden/>
    <w:rsid w:val="009D0E48"/>
    <w:pPr>
      <w:spacing w:after="120"/>
      <w:ind w:leftChars="600" w:left="1260"/>
    </w:pPr>
  </w:style>
  <w:style w:type="paragraph" w:styleId="45">
    <w:name w:val="List Continue 4"/>
    <w:basedOn w:val="a2"/>
    <w:semiHidden/>
    <w:rsid w:val="009D0E48"/>
    <w:pPr>
      <w:spacing w:after="120"/>
      <w:ind w:leftChars="800" w:left="1680"/>
    </w:pPr>
  </w:style>
  <w:style w:type="paragraph" w:styleId="55">
    <w:name w:val="List Continue 5"/>
    <w:basedOn w:val="a2"/>
    <w:semiHidden/>
    <w:rsid w:val="009D0E48"/>
    <w:pPr>
      <w:spacing w:after="120"/>
      <w:ind w:leftChars="1000" w:left="2100"/>
    </w:pPr>
  </w:style>
  <w:style w:type="paragraph" w:styleId="aff9">
    <w:name w:val="List Bullet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46">
    <w:name w:val="List Bullet 4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9D0E48"/>
    <w:pPr>
      <w:numPr>
        <w:numId w:val="3"/>
      </w:numPr>
    </w:pPr>
  </w:style>
  <w:style w:type="table" w:styleId="1a">
    <w:name w:val="Table List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a">
    <w:name w:val="Table Contemporary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b">
    <w:name w:val="Normal (Web)"/>
    <w:basedOn w:val="a2"/>
    <w:uiPriority w:val="99"/>
    <w:semiHidden/>
    <w:rsid w:val="009D0E48"/>
    <w:rPr>
      <w:rFonts w:cs="Times New Roman"/>
    </w:rPr>
  </w:style>
  <w:style w:type="paragraph" w:styleId="affc">
    <w:name w:val="Signature"/>
    <w:basedOn w:val="a2"/>
    <w:semiHidden/>
    <w:rsid w:val="009D0E48"/>
    <w:pPr>
      <w:ind w:leftChars="2100" w:left="100"/>
    </w:pPr>
  </w:style>
  <w:style w:type="character" w:styleId="affd">
    <w:name w:val="Emphasis"/>
    <w:basedOn w:val="a3"/>
    <w:semiHidden/>
    <w:qFormat/>
    <w:rsid w:val="008938AC"/>
    <w:rPr>
      <w:i/>
      <w:iCs/>
    </w:rPr>
  </w:style>
  <w:style w:type="paragraph" w:styleId="affe">
    <w:name w:val="Date"/>
    <w:basedOn w:val="a2"/>
    <w:next w:val="a2"/>
    <w:semiHidden/>
    <w:rsid w:val="009D0E48"/>
    <w:pPr>
      <w:ind w:leftChars="2500" w:left="100"/>
    </w:pPr>
  </w:style>
  <w:style w:type="table" w:styleId="1b">
    <w:name w:val="Table Column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Block Text"/>
    <w:basedOn w:val="a2"/>
    <w:semiHidden/>
    <w:rsid w:val="009D0E48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9D0E48"/>
    <w:pPr>
      <w:numPr>
        <w:numId w:val="8"/>
      </w:numPr>
    </w:pPr>
  </w:style>
  <w:style w:type="paragraph" w:styleId="afff0">
    <w:name w:val="envelope address"/>
    <w:basedOn w:val="a2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1">
    <w:name w:val="Message Header"/>
    <w:basedOn w:val="a2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2">
    <w:name w:val="line number"/>
    <w:basedOn w:val="a3"/>
    <w:semiHidden/>
    <w:rsid w:val="009D0E48"/>
  </w:style>
  <w:style w:type="character" w:styleId="afff3">
    <w:name w:val="Strong"/>
    <w:basedOn w:val="a3"/>
    <w:uiPriority w:val="22"/>
    <w:qFormat/>
    <w:rsid w:val="008938AC"/>
    <w:rPr>
      <w:b/>
      <w:bCs/>
    </w:rPr>
  </w:style>
  <w:style w:type="character" w:styleId="afff4">
    <w:name w:val="page number"/>
    <w:basedOn w:val="a3"/>
    <w:semiHidden/>
    <w:rsid w:val="009D0E48"/>
  </w:style>
  <w:style w:type="character" w:styleId="afff5">
    <w:name w:val="FollowedHyperlink"/>
    <w:semiHidden/>
    <w:rsid w:val="009D0E48"/>
    <w:rPr>
      <w:color w:val="800080"/>
      <w:u w:val="none"/>
    </w:rPr>
  </w:style>
  <w:style w:type="paragraph" w:styleId="afff6">
    <w:name w:val="Body Text"/>
    <w:basedOn w:val="a2"/>
    <w:semiHidden/>
    <w:rsid w:val="009D0E48"/>
    <w:pPr>
      <w:spacing w:after="120"/>
    </w:pPr>
  </w:style>
  <w:style w:type="paragraph" w:styleId="afff7">
    <w:name w:val="Body Text First Indent"/>
    <w:basedOn w:val="afff6"/>
    <w:semiHidden/>
    <w:rsid w:val="009D0E48"/>
    <w:pPr>
      <w:ind w:firstLineChars="100" w:firstLine="420"/>
    </w:pPr>
  </w:style>
  <w:style w:type="paragraph" w:styleId="afff8">
    <w:name w:val="Body Text Indent"/>
    <w:basedOn w:val="a2"/>
    <w:semiHidden/>
    <w:rsid w:val="009D0E48"/>
    <w:pPr>
      <w:spacing w:after="120"/>
      <w:ind w:leftChars="200" w:left="420"/>
    </w:pPr>
  </w:style>
  <w:style w:type="paragraph" w:styleId="2f">
    <w:name w:val="Body Text First Indent 2"/>
    <w:basedOn w:val="afff8"/>
    <w:semiHidden/>
    <w:rsid w:val="009D0E48"/>
    <w:pPr>
      <w:ind w:firstLineChars="200" w:firstLine="420"/>
    </w:pPr>
  </w:style>
  <w:style w:type="paragraph" w:styleId="afff9">
    <w:name w:val="Normal Indent"/>
    <w:basedOn w:val="a2"/>
    <w:semiHidden/>
    <w:rsid w:val="009D0E48"/>
    <w:pPr>
      <w:ind w:firstLineChars="200" w:firstLine="420"/>
    </w:pPr>
  </w:style>
  <w:style w:type="paragraph" w:styleId="2f0">
    <w:name w:val="Body Text 2"/>
    <w:basedOn w:val="a2"/>
    <w:semiHidden/>
    <w:rsid w:val="009D0E48"/>
    <w:pPr>
      <w:spacing w:after="120" w:line="480" w:lineRule="auto"/>
    </w:pPr>
  </w:style>
  <w:style w:type="paragraph" w:styleId="3f">
    <w:name w:val="Body Text 3"/>
    <w:basedOn w:val="a2"/>
    <w:semiHidden/>
    <w:rsid w:val="009D0E48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9D0E48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9D0E48"/>
    <w:pPr>
      <w:spacing w:after="120"/>
      <w:ind w:leftChars="200" w:left="420"/>
    </w:pPr>
    <w:rPr>
      <w:sz w:val="16"/>
      <w:szCs w:val="16"/>
    </w:rPr>
  </w:style>
  <w:style w:type="paragraph" w:styleId="afffa">
    <w:name w:val="Note Heading"/>
    <w:basedOn w:val="a2"/>
    <w:next w:val="a2"/>
    <w:semiHidden/>
    <w:rsid w:val="009D0E48"/>
    <w:pPr>
      <w:jc w:val="center"/>
    </w:pPr>
  </w:style>
  <w:style w:type="paragraph" w:customStyle="1" w:styleId="ItemStepinTable">
    <w:name w:val="Item Step in Table"/>
    <w:rsid w:val="00EF7646"/>
    <w:pPr>
      <w:numPr>
        <w:numId w:val="1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6256E0"/>
    <w:pPr>
      <w:spacing w:after="400"/>
    </w:pPr>
    <w:rPr>
      <w:b/>
    </w:rPr>
  </w:style>
  <w:style w:type="paragraph" w:customStyle="1" w:styleId="1d">
    <w:name w:val="样式1"/>
    <w:basedOn w:val="End"/>
    <w:semiHidden/>
    <w:rsid w:val="009D0E48"/>
    <w:rPr>
      <w:b w:val="0"/>
    </w:rPr>
  </w:style>
  <w:style w:type="paragraph" w:customStyle="1" w:styleId="NotesTextListinTable">
    <w:name w:val="Notes Text List in Table"/>
    <w:rsid w:val="006C425F"/>
    <w:pPr>
      <w:numPr>
        <w:numId w:val="14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F03FF8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5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CB5842"/>
    <w:pPr>
      <w:ind w:left="0"/>
    </w:pPr>
  </w:style>
  <w:style w:type="paragraph" w:customStyle="1" w:styleId="Code">
    <w:name w:val="Code"/>
    <w:basedOn w:val="a2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4A31D9"/>
    <w:pPr>
      <w:ind w:left="284"/>
    </w:p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5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5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8D2A40"/>
    <w:pPr>
      <w:numPr>
        <w:numId w:val="5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5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5"/>
      </w:numPr>
      <w:topLinePunct w:val="0"/>
    </w:pPr>
    <w:rPr>
      <w:rFonts w:cs="Times New Roman"/>
      <w:bCs/>
    </w:rPr>
  </w:style>
  <w:style w:type="character" w:styleId="afffb">
    <w:name w:val="Placeholder Text"/>
    <w:basedOn w:val="a3"/>
    <w:uiPriority w:val="99"/>
    <w:semiHidden/>
    <w:rsid w:val="00F6216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A5245A"/>
    <w:rPr>
      <w:rFonts w:cs="Arial"/>
      <w:kern w:val="2"/>
      <w:sz w:val="18"/>
      <w:szCs w:val="18"/>
    </w:rPr>
  </w:style>
  <w:style w:type="character" w:styleId="afffc">
    <w:name w:val="Subtle Emphasis"/>
    <w:basedOn w:val="a3"/>
    <w:uiPriority w:val="19"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d">
    <w:name w:val="图样式"/>
    <w:basedOn w:val="a2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e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e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e"/>
    <w:rsid w:val="00014276"/>
    <w:pPr>
      <w:spacing w:after="120"/>
    </w:pPr>
    <w:rPr>
      <w:rFonts w:cs="宋体"/>
      <w:szCs w:val="20"/>
    </w:rPr>
  </w:style>
  <w:style w:type="paragraph" w:customStyle="1" w:styleId="affff">
    <w:name w:val="表格"/>
    <w:next w:val="a2"/>
    <w:link w:val="Char0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f"/>
    <w:rsid w:val="004A31D9"/>
    <w:rPr>
      <w:rFonts w:ascii="微软雅黑" w:eastAsia="微软雅黑" w:hAnsi="微软雅黑" w:cs="微软雅黑"/>
      <w:snapToGrid w:val="0"/>
      <w:szCs w:val="21"/>
    </w:rPr>
  </w:style>
  <w:style w:type="character" w:customStyle="1" w:styleId="affff0">
    <w:name w:val="样式 蓝色"/>
    <w:basedOn w:val="a3"/>
    <w:semiHidden/>
    <w:rsid w:val="00D9006B"/>
    <w:rPr>
      <w:color w:val="0000FF"/>
    </w:rPr>
  </w:style>
  <w:style w:type="character" w:customStyle="1" w:styleId="affff1">
    <w:name w:val="样式 倾斜 蓝色"/>
    <w:basedOn w:val="a3"/>
    <w:semiHidden/>
    <w:rsid w:val="00D9006B"/>
    <w:rPr>
      <w:i/>
      <w:iCs/>
      <w:color w:val="0000FF"/>
    </w:rPr>
  </w:style>
  <w:style w:type="paragraph" w:customStyle="1" w:styleId="Tab">
    <w:name w:val="正文+Tab"/>
    <w:basedOn w:val="a2"/>
    <w:rsid w:val="000145D8"/>
    <w:pPr>
      <w:ind w:left="420"/>
    </w:pPr>
    <w:rPr>
      <w:rFonts w:cs="宋体"/>
    </w:rPr>
  </w:style>
  <w:style w:type="character" w:customStyle="1" w:styleId="12">
    <w:name w:val="表格1 字符"/>
    <w:basedOn w:val="TableHeading0"/>
    <w:link w:val="11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2">
    <w:name w:val="命令行"/>
    <w:basedOn w:val="a2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affff3">
    <w:name w:val="样式 正文 +"/>
    <w:basedOn w:val="a3"/>
    <w:rsid w:val="0070345E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4A31D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0">
    <w:name w:val="样式 Table Description + 居中"/>
    <w:basedOn w:val="TableDescription"/>
    <w:rsid w:val="00F53ACE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346199"/>
    <w:rPr>
      <w:rFonts w:ascii="Huawei Sans" w:eastAsia="方正兰亭黑简体" w:hAnsi="Huawei Sans" w:cs="微软雅黑"/>
      <w:b/>
      <w:bCs/>
      <w:color w:val="000000" w:themeColor="text1"/>
      <w:sz w:val="44"/>
      <w:szCs w:val="44"/>
    </w:rPr>
  </w:style>
  <w:style w:type="paragraph" w:customStyle="1" w:styleId="affff4">
    <w:name w:val="正文（首行不缩进）"/>
    <w:basedOn w:val="a2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5">
    <w:name w:val="List Paragraph"/>
    <w:basedOn w:val="a2"/>
    <w:link w:val="affff6"/>
    <w:autoRedefine/>
    <w:uiPriority w:val="34"/>
    <w:rsid w:val="004A31D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6">
    <w:name w:val="列表段落 字符"/>
    <w:basedOn w:val="a3"/>
    <w:link w:val="affff5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7">
    <w:name w:val="表格题注"/>
    <w:next w:val="a2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8">
    <w:name w:val="插图题注"/>
    <w:next w:val="a2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20153C"/>
    <w:pPr>
      <w:keepLines w:val="0"/>
      <w:numPr>
        <w:ilvl w:val="0"/>
        <w:numId w:val="15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5"/>
    <w:rsid w:val="0020153C"/>
    <w:pPr>
      <w:numPr>
        <w:numId w:val="16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e">
    <w:name w:val="页脚 字符"/>
    <w:basedOn w:val="a3"/>
    <w:link w:val="ad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3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1e">
    <w:name w:val="1.正文"/>
    <w:basedOn w:val="a2"/>
    <w:link w:val="1f"/>
    <w:autoRedefine/>
    <w:qFormat/>
    <w:rsid w:val="00A71507"/>
    <w:pPr>
      <w:topLinePunct w:val="0"/>
      <w:adjustRightInd/>
      <w:ind w:left="1021"/>
    </w:pPr>
    <w:rPr>
      <w:rFonts w:ascii="Huawei Sans" w:eastAsia="方正兰亭黑简体" w:hAnsi="Huawei Sans" w:cs="Huawei Sans"/>
      <w:sz w:val="21"/>
    </w:rPr>
  </w:style>
  <w:style w:type="paragraph" w:customStyle="1" w:styleId="F1EN">
    <w:name w:val="F1正文EN"/>
    <w:basedOn w:val="a2"/>
    <w:link w:val="F1EN0"/>
    <w:rsid w:val="00EF0B3B"/>
    <w:rPr>
      <w:rFonts w:eastAsia="FrutigerNext LT Regular"/>
    </w:rPr>
  </w:style>
  <w:style w:type="character" w:customStyle="1" w:styleId="1f">
    <w:name w:val="1.正文 字符"/>
    <w:basedOn w:val="a3"/>
    <w:link w:val="1e"/>
    <w:qFormat/>
    <w:rsid w:val="00A71507"/>
    <w:rPr>
      <w:rFonts w:ascii="Huawei Sans" w:eastAsia="方正兰亭黑简体" w:hAnsi="Huawei Sans" w:cs="Huawei Sans"/>
      <w:sz w:val="21"/>
    </w:rPr>
  </w:style>
  <w:style w:type="paragraph" w:customStyle="1" w:styleId="2f2">
    <w:name w:val="2.命令"/>
    <w:basedOn w:val="a2"/>
    <w:link w:val="2f3"/>
    <w:autoRedefine/>
    <w:qFormat/>
    <w:rsid w:val="001977C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3"/>
    <w:link w:val="2f2"/>
    <w:qFormat/>
    <w:rsid w:val="001977C0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a2"/>
    <w:link w:val="3f1"/>
    <w:autoRedefine/>
    <w:qFormat/>
    <w:rsid w:val="00254FAD"/>
    <w:pPr>
      <w:numPr>
        <w:ilvl w:val="5"/>
        <w:numId w:val="4"/>
      </w:numPr>
      <w:spacing w:before="160" w:after="160"/>
      <w:outlineLvl w:val="3"/>
    </w:pPr>
    <w:rPr>
      <w:rFonts w:ascii="Huawei Sans" w:eastAsia="方正兰亭黑简体" w:hAnsi="Huawei Sans"/>
      <w:sz w:val="21"/>
    </w:rPr>
  </w:style>
  <w:style w:type="paragraph" w:customStyle="1" w:styleId="41">
    <w:name w:val="4.任务"/>
    <w:basedOn w:val="ItemList"/>
    <w:link w:val="4a"/>
    <w:autoRedefine/>
    <w:qFormat/>
    <w:rsid w:val="00641CA3"/>
    <w:pPr>
      <w:numPr>
        <w:numId w:val="17"/>
      </w:numPr>
      <w:tabs>
        <w:tab w:val="num" w:pos="2126"/>
      </w:tabs>
      <w:ind w:left="1446" w:hanging="425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rsid w:val="006F6CFB"/>
    <w:pPr>
      <w:autoSpaceDE w:val="0"/>
      <w:autoSpaceDN w:val="0"/>
      <w:jc w:val="center"/>
    </w:pPr>
    <w:rPr>
      <w:rFonts w:ascii="Huawei Sans" w:eastAsia="方正兰亭黑简体" w:hAnsi="Huawei Sans"/>
      <w:sz w:val="21"/>
      <w:szCs w:val="32"/>
    </w:rPr>
  </w:style>
  <w:style w:type="character" w:customStyle="1" w:styleId="ItemList0">
    <w:name w:val="Item List 字符"/>
    <w:basedOn w:val="a3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1"/>
    <w:qFormat/>
    <w:rsid w:val="00641CA3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rsid w:val="006F6CFB"/>
    <w:rPr>
      <w:rFonts w:ascii="Huawei Sans" w:eastAsia="方正兰亭黑简体" w:hAnsi="Huawei Sans" w:cs="微软雅黑"/>
      <w:snapToGrid w:val="0"/>
      <w:sz w:val="21"/>
      <w:szCs w:val="32"/>
    </w:rPr>
  </w:style>
  <w:style w:type="paragraph" w:customStyle="1" w:styleId="63">
    <w:name w:val="6.前言"/>
    <w:basedOn w:val="Heading1NoNumber"/>
    <w:link w:val="64"/>
    <w:autoRedefine/>
    <w:qFormat/>
    <w:rsid w:val="00FC5DD0"/>
  </w:style>
  <w:style w:type="paragraph" w:customStyle="1" w:styleId="73">
    <w:name w:val="7.简介标题"/>
    <w:basedOn w:val="a2"/>
    <w:link w:val="74"/>
    <w:autoRedefine/>
    <w:qFormat/>
    <w:rsid w:val="00FC5DD0"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0"/>
    <w:link w:val="Heading1NoNumber"/>
    <w:rsid w:val="00EA31D3"/>
    <w:rPr>
      <w:rFonts w:ascii="Arial Unicode MS" w:eastAsia="黑体" w:hAnsi="Arial Unicode MS" w:cs="Book Antiqua"/>
      <w:b/>
      <w:bCs/>
      <w:color w:val="000000" w:themeColor="text1"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rsid w:val="00FC5DD0"/>
    <w:rPr>
      <w:rFonts w:ascii="Huawei Sans" w:eastAsia="方正兰亭黑简体" w:hAnsi="Huawei Sans" w:cs="微软雅黑"/>
      <w:b/>
      <w:bCs/>
      <w:color w:val="000000" w:themeColor="text1"/>
      <w:kern w:val="2"/>
      <w:sz w:val="44"/>
      <w:szCs w:val="44"/>
    </w:rPr>
  </w:style>
  <w:style w:type="paragraph" w:customStyle="1" w:styleId="83">
    <w:name w:val="8.前言标题"/>
    <w:basedOn w:val="1e"/>
    <w:link w:val="84"/>
    <w:autoRedefine/>
    <w:qFormat/>
    <w:rsid w:val="00FC5DD0"/>
    <w:rPr>
      <w:noProof/>
    </w:rPr>
  </w:style>
  <w:style w:type="character" w:customStyle="1" w:styleId="20">
    <w:name w:val="标题 2 字符"/>
    <w:aliases w:val="ALT+2 字符"/>
    <w:basedOn w:val="a3"/>
    <w:link w:val="2"/>
    <w:rsid w:val="00FC5DD0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EA31D3"/>
    <w:rPr>
      <w:rFonts w:ascii="Arial Unicode MS" w:eastAsia="黑体" w:hAnsi="Arial Unicode MS" w:cs="Book Antiqua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FC5DD0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9D4127"/>
    <w:rPr>
      <w:rFonts w:ascii="Huawei Sans" w:eastAsia="方正兰亭黑简体" w:hAnsi="Huawei Sans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EA31D3"/>
    <w:rPr>
      <w:rFonts w:ascii="Arial Unicode MS" w:eastAsia="黑体" w:hAnsi="Arial Unicode M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FC5DD0"/>
    <w:rPr>
      <w:rFonts w:ascii="Huawei Sans" w:eastAsia="方正兰亭黑简体" w:hAnsi="Huawei Sans" w:cs="微软雅黑"/>
      <w:noProof/>
      <w:sz w:val="21"/>
      <w:szCs w:val="32"/>
    </w:rPr>
  </w:style>
  <w:style w:type="table" w:customStyle="1" w:styleId="affff9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3"/>
    <w:link w:val="30"/>
    <w:qFormat/>
    <w:rsid w:val="00254FAD"/>
    <w:rPr>
      <w:rFonts w:ascii="Huawei Sans" w:eastAsia="方正兰亭黑简体" w:hAnsi="Huawei Sans" w:cs="微软雅黑"/>
      <w:sz w:val="21"/>
    </w:rPr>
  </w:style>
  <w:style w:type="paragraph" w:customStyle="1" w:styleId="50">
    <w:name w:val="5.表格标题"/>
    <w:basedOn w:val="a2"/>
    <w:link w:val="5b"/>
    <w:autoRedefine/>
    <w:qFormat/>
    <w:rsid w:val="00BA015E"/>
    <w:pPr>
      <w:keepNext/>
      <w:numPr>
        <w:ilvl w:val="8"/>
        <w:numId w:val="4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1"/>
      <w:szCs w:val="24"/>
    </w:rPr>
  </w:style>
  <w:style w:type="paragraph" w:customStyle="1" w:styleId="9">
    <w:name w:val="9.图片标题"/>
    <w:basedOn w:val="a2"/>
    <w:link w:val="92"/>
    <w:autoRedefine/>
    <w:qFormat/>
    <w:rsid w:val="00BA015E"/>
    <w:pPr>
      <w:keepNext/>
      <w:numPr>
        <w:ilvl w:val="7"/>
        <w:numId w:val="4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1"/>
      <w:szCs w:val="24"/>
    </w:rPr>
  </w:style>
  <w:style w:type="character" w:customStyle="1" w:styleId="92">
    <w:name w:val="9.图片标题 字符"/>
    <w:basedOn w:val="a3"/>
    <w:link w:val="9"/>
    <w:rsid w:val="00BA015E"/>
    <w:rPr>
      <w:rFonts w:ascii="Huawei Sans" w:eastAsia="方正兰亭黑简体" w:hAnsi="Huawei Sans" w:cs="微软雅黑"/>
      <w:b/>
      <w:spacing w:val="-4"/>
      <w:sz w:val="21"/>
      <w:szCs w:val="24"/>
    </w:rPr>
  </w:style>
  <w:style w:type="character" w:customStyle="1" w:styleId="5b">
    <w:name w:val="5.表格标题 字符"/>
    <w:basedOn w:val="a3"/>
    <w:link w:val="50"/>
    <w:rsid w:val="00BA015E"/>
    <w:rPr>
      <w:rFonts w:ascii="Huawei Sans" w:eastAsia="方正兰亭黑简体" w:hAnsi="Huawei Sans" w:cs="微软雅黑"/>
      <w:b/>
      <w:spacing w:val="-4"/>
      <w:sz w:val="21"/>
      <w:szCs w:val="24"/>
    </w:rPr>
  </w:style>
  <w:style w:type="paragraph" w:styleId="affffa">
    <w:name w:val="No Spacing"/>
    <w:uiPriority w:val="1"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b">
    <w:name w:val="Intense Emphasis"/>
    <w:basedOn w:val="a3"/>
    <w:uiPriority w:val="21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c">
    <w:name w:val="Quote"/>
    <w:basedOn w:val="a2"/>
    <w:next w:val="a2"/>
    <w:link w:val="affffd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d">
    <w:name w:val="引用 字符"/>
    <w:basedOn w:val="a3"/>
    <w:link w:val="affffc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e">
    <w:name w:val="Intense Quote"/>
    <w:basedOn w:val="a2"/>
    <w:next w:val="a2"/>
    <w:link w:val="afffff"/>
    <w:autoRedefine/>
    <w:uiPriority w:val="30"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">
    <w:name w:val="明显引用 字符"/>
    <w:basedOn w:val="a3"/>
    <w:link w:val="affffe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0">
    <w:name w:val="Subtle Reference"/>
    <w:basedOn w:val="a3"/>
    <w:uiPriority w:val="31"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1">
    <w:name w:val="Intense Reference"/>
    <w:basedOn w:val="a3"/>
    <w:uiPriority w:val="32"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2">
    <w:name w:val="Book Title"/>
    <w:basedOn w:val="a3"/>
    <w:uiPriority w:val="33"/>
    <w:rsid w:val="004A31D9"/>
    <w:rPr>
      <w:rFonts w:ascii="微软雅黑" w:eastAsia="微软雅黑" w:hAnsi="微软雅黑" w:cs="微软雅黑"/>
      <w:b/>
      <w:bCs/>
      <w:i/>
      <w:iCs/>
      <w:spacing w:val="5"/>
    </w:rPr>
  </w:style>
  <w:style w:type="table" w:customStyle="1" w:styleId="V10">
    <w:name w:val="实验手册V1.0专用"/>
    <w:basedOn w:val="a4"/>
    <w:uiPriority w:val="99"/>
    <w:rsid w:val="00557360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afffff3">
    <w:name w:val="边框代码"/>
    <w:basedOn w:val="1e"/>
    <w:link w:val="Char1"/>
    <w:qFormat/>
    <w:rsid w:val="00C01DF2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 w:themeFill="background1" w:themeFillShade="D9"/>
      <w:topLinePunct/>
      <w:adjustRightInd w:val="0"/>
      <w:spacing w:before="40" w:after="40" w:line="240" w:lineRule="auto"/>
      <w:ind w:right="210"/>
    </w:pPr>
    <w:rPr>
      <w:rFonts w:eastAsia="微软雅黑"/>
      <w:noProof/>
      <w:snapToGrid w:val="0"/>
      <w:spacing w:val="-4"/>
      <w:kern w:val="2"/>
      <w:sz w:val="18"/>
      <w:szCs w:val="18"/>
      <w:shd w:val="pct15" w:color="auto" w:fill="FFFFFF"/>
    </w:rPr>
  </w:style>
  <w:style w:type="character" w:customStyle="1" w:styleId="Char1">
    <w:name w:val="边框代码 Char"/>
    <w:basedOn w:val="a3"/>
    <w:link w:val="afffff3"/>
    <w:rsid w:val="00C01DF2"/>
    <w:rPr>
      <w:rFonts w:ascii="Huawei Sans" w:eastAsia="微软雅黑" w:hAnsi="Huawei Sans" w:cs="Huawei Sans"/>
      <w:noProof/>
      <w:snapToGrid w:val="0"/>
      <w:spacing w:val="-4"/>
      <w:kern w:val="2"/>
      <w:sz w:val="18"/>
      <w:szCs w:val="18"/>
      <w:shd w:val="clear" w:color="auto" w:fill="D9D9D9" w:themeFill="background1" w:themeFillShade="D9"/>
    </w:rPr>
  </w:style>
  <w:style w:type="paragraph" w:customStyle="1" w:styleId="renwu">
    <w:name w:val="renwu"/>
    <w:basedOn w:val="41"/>
    <w:link w:val="renwuChar"/>
    <w:qFormat/>
    <w:rsid w:val="00454146"/>
    <w:pPr>
      <w:numPr>
        <w:numId w:val="0"/>
      </w:numPr>
      <w:tabs>
        <w:tab w:val="num" w:pos="425"/>
      </w:tabs>
      <w:ind w:left="1446" w:hanging="425"/>
    </w:pPr>
  </w:style>
  <w:style w:type="character" w:customStyle="1" w:styleId="renwuChar">
    <w:name w:val="renwu Char"/>
    <w:basedOn w:val="4a"/>
    <w:link w:val="renwu"/>
    <w:rsid w:val="00454146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af6">
    <w:name w:val="批注文字 字符"/>
    <w:basedOn w:val="a3"/>
    <w:link w:val="af5"/>
    <w:uiPriority w:val="99"/>
    <w:rsid w:val="00EE100A"/>
    <w:rPr>
      <w:rFonts w:ascii="微软雅黑" w:eastAsia="微软雅黑" w:hAnsi="微软雅黑" w:cs="微软雅黑"/>
    </w:rPr>
  </w:style>
  <w:style w:type="character" w:styleId="afffff4">
    <w:name w:val="Unresolved Mention"/>
    <w:basedOn w:val="a3"/>
    <w:uiPriority w:val="99"/>
    <w:semiHidden/>
    <w:unhideWhenUsed/>
    <w:rsid w:val="00857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2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4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2" Type="http://schemas.openxmlformats.org/officeDocument/2006/relationships/customXml" Target="../customXml/item1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header" Target="header1.xml"/><Relationship Id="rId5" Type="http://schemas.openxmlformats.org/officeDocument/2006/relationships/customXml" Target="../customXml/item4.xml"/><Relationship Id="rId61" Type="http://schemas.openxmlformats.org/officeDocument/2006/relationships/image" Target="media/image48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" Type="http://schemas.openxmlformats.org/officeDocument/2006/relationships/settings" Target="settings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3" Type="http://schemas.openxmlformats.org/officeDocument/2006/relationships/customXml" Target="../customXml/item2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notes" Target="footnotes.xml"/><Relationship Id="rId31" Type="http://schemas.openxmlformats.org/officeDocument/2006/relationships/image" Target="media/image19.png"/><Relationship Id="rId44" Type="http://schemas.openxmlformats.org/officeDocument/2006/relationships/hyperlink" Target="http://localhost:8088/" TargetMode="External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3" Type="http://schemas.openxmlformats.org/officeDocument/2006/relationships/hyperlink" Target="https://gitee.com/kangz1/graduation-design/tree/master" TargetMode="External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7.png"/><Relationship Id="rId55" Type="http://schemas.openxmlformats.org/officeDocument/2006/relationships/image" Target="media/image42.emf"/><Relationship Id="rId76" Type="http://schemas.openxmlformats.org/officeDocument/2006/relationships/theme" Target="theme/theme1.xml"/><Relationship Id="rId7" Type="http://schemas.openxmlformats.org/officeDocument/2006/relationships/styles" Target="styles.xml"/><Relationship Id="rId71" Type="http://schemas.openxmlformats.org/officeDocument/2006/relationships/image" Target="media/image5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1" ma:contentTypeDescription="Create a new document." ma:contentTypeScope="" ma:versionID="192c310b45bae95d9fdbb51d5532622b">
  <xsd:schema xmlns:xsd="http://www.w3.org/2001/XMLSchema" xmlns:xs="http://www.w3.org/2001/XMLSchema" xmlns:p="http://schemas.microsoft.com/office/2006/metadata/properties" xmlns:ns2="475f1e55-3009-46d8-9566-5d569a2b3a98" targetNamespace="http://schemas.microsoft.com/office/2006/metadata/properties" ma:root="true" ma:fieldsID="1d095aabec1d15598815726bd4b054a7" ns2:_="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9A63F9-0373-4E60-A3D4-AFCE9E1643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5f1e55-3009-46d8-9566-5d569a2b3a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6813D53-A892-4786-97AF-12B01F4AC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491</TotalTime>
  <Pages>54</Pages>
  <Words>5788</Words>
  <Characters>32992</Characters>
  <Application>Microsoft Office Word</Application>
  <DocSecurity>0</DocSecurity>
  <Lines>274</Lines>
  <Paragraphs>77</Paragraphs>
  <ScaleCrop>false</ScaleCrop>
  <Company>Huawei Technologies Co.,Ltd.</Company>
  <LinksUpToDate>false</LinksUpToDate>
  <CharactersWithSpaces>38703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xizhiping (A)</cp:lastModifiedBy>
  <cp:revision>163</cp:revision>
  <cp:lastPrinted>2016-11-21T02:33:00Z</cp:lastPrinted>
  <dcterms:created xsi:type="dcterms:W3CDTF">2024-07-22T02:45:00Z</dcterms:created>
  <dcterms:modified xsi:type="dcterms:W3CDTF">2024-10-30T07:39:00Z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(3)HbiNPVXDPdJBFf7fO3mm6lWLuRyHHJ9ossuCibJB/TFsTUG3H3dpbRh7gbFq1I9cZ4fFvVCu
c8kRAFxYLDj0IPswn2C7e35lCV3af8R+ibUPQklWT8Xvzmj9hkS7yDa2iCUpvjlvjEC/SQ2h
HtpTK7AqlWWpvI0rYfLnbYW13HPgtJ8mJzlt1ApwYodlj4n0gfG35Xx+21NpUXIOcpeFlLcK
LgmqZR8fdt9/uKzkca</vt:lpwstr>
  </property>
  <property fmtid="{D5CDD505-2E9C-101B-9397-08002B2CF9AE}" pid="15" name="_2015_ms_pID_7253431">
    <vt:lpwstr>+MZ3Rxj4gJjFDri7zWqxoA/xhqx0vx5QyN/33dMT47Zua2eK60QAbN
GRzOhErG2vU+nnHrpRmBZP+izgcu4H3gnaTZ0xky97aw3m670kl/QkGrWicAfIuUYu533Y11
R2RG2a3bPLB1rZCGbp7XB7oOOWco3BErJgl1f5BgmPl4mdBccAzW1oIYcdg5OIbHsnuQHH4S
vDvtq10SWvDM5dV1FfL7YaCCx549cN3LrbSn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UA==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1690784490</vt:lpwstr>
  </property>
</Properties>
</file>